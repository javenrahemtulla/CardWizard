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0217" w14:textId="38A49FB3" w:rsidR="005D388F" w:rsidRDefault="0005261E" w:rsidP="0005261E">
      <w:pPr>
        <w:pStyle w:val="Heading1"/>
      </w:pPr>
      <w:r>
        <w:t>Glenbrooks---Round 2---Disclosure</w:t>
      </w:r>
    </w:p>
    <w:p w14:paraId="204938D5" w14:textId="77777777" w:rsidR="0005261E" w:rsidRDefault="0005261E" w:rsidP="0005261E">
      <w:pPr>
        <w:pStyle w:val="Heading1"/>
      </w:pPr>
      <w:r>
        <w:lastRenderedPageBreak/>
        <w:t>1AC---Satellites---BVN PN</w:t>
      </w:r>
    </w:p>
    <w:p w14:paraId="341616C6" w14:textId="77777777" w:rsidR="0005261E" w:rsidRPr="00EC63B6" w:rsidRDefault="0005261E" w:rsidP="0005261E">
      <w:pPr>
        <w:pStyle w:val="Heading2"/>
      </w:pPr>
      <w:r>
        <w:lastRenderedPageBreak/>
        <w:t>Plan---1AC</w:t>
      </w:r>
    </w:p>
    <w:p w14:paraId="4E748A23" w14:textId="77777777" w:rsidR="0005261E" w:rsidRDefault="0005261E" w:rsidP="0005261E">
      <w:pPr>
        <w:pStyle w:val="Heading3"/>
      </w:pPr>
      <w:r>
        <w:lastRenderedPageBreak/>
        <w:t>Plan---1AC</w:t>
      </w:r>
    </w:p>
    <w:p w14:paraId="67E4433E" w14:textId="77777777" w:rsidR="0005261E" w:rsidRPr="00FF5467" w:rsidRDefault="0005261E" w:rsidP="0005261E">
      <w:pPr>
        <w:pStyle w:val="Heading4"/>
      </w:pPr>
      <w:r>
        <w:t xml:space="preserve">The United States federal government should increase space exploration of the Arctic. </w:t>
      </w:r>
    </w:p>
    <w:p w14:paraId="3AF49C42" w14:textId="77777777" w:rsidR="0005261E" w:rsidRDefault="0005261E" w:rsidP="0005261E">
      <w:pPr>
        <w:pStyle w:val="Heading2"/>
      </w:pPr>
      <w:r>
        <w:lastRenderedPageBreak/>
        <w:t>Adv---Climate</w:t>
      </w:r>
    </w:p>
    <w:p w14:paraId="551B57AF" w14:textId="77777777" w:rsidR="0005261E" w:rsidRDefault="0005261E" w:rsidP="0005261E">
      <w:pPr>
        <w:pStyle w:val="Heading4"/>
      </w:pPr>
      <w:r>
        <w:t xml:space="preserve">Advantage one is </w:t>
      </w:r>
      <w:r>
        <w:rPr>
          <w:u w:val="single"/>
        </w:rPr>
        <w:t>CLIMATE</w:t>
      </w:r>
      <w:r>
        <w:t>:</w:t>
      </w:r>
    </w:p>
    <w:p w14:paraId="14FFA7E6" w14:textId="77777777" w:rsidR="0005261E" w:rsidRPr="00657F34" w:rsidRDefault="0005261E" w:rsidP="0005261E">
      <w:pPr>
        <w:pStyle w:val="Heading4"/>
      </w:pPr>
      <w:r>
        <w:t xml:space="preserve">Scenario one is </w:t>
      </w:r>
      <w:r>
        <w:rPr>
          <w:u w:val="single"/>
        </w:rPr>
        <w:t>WARMING</w:t>
      </w:r>
      <w:r>
        <w:t>:</w:t>
      </w:r>
    </w:p>
    <w:p w14:paraId="2ED8D56F" w14:textId="77777777" w:rsidR="0005261E" w:rsidRPr="00AA3933" w:rsidRDefault="0005261E" w:rsidP="0005261E">
      <w:pPr>
        <w:pStyle w:val="Heading4"/>
      </w:pPr>
      <w:r>
        <w:t xml:space="preserve">It’s a </w:t>
      </w:r>
      <w:r>
        <w:rPr>
          <w:u w:val="single"/>
        </w:rPr>
        <w:t>huge risk</w:t>
      </w:r>
      <w:r>
        <w:t xml:space="preserve">---NASA cuts </w:t>
      </w:r>
      <w:r>
        <w:rPr>
          <w:u w:val="single"/>
        </w:rPr>
        <w:t>set the stage</w:t>
      </w:r>
      <w:r>
        <w:t xml:space="preserve"> for </w:t>
      </w:r>
      <w:r>
        <w:rPr>
          <w:u w:val="single"/>
        </w:rPr>
        <w:t>absolute degradation</w:t>
      </w:r>
      <w:r>
        <w:t xml:space="preserve"> of research.</w:t>
      </w:r>
    </w:p>
    <w:p w14:paraId="4F80C39D" w14:textId="77777777" w:rsidR="0005261E" w:rsidRDefault="0005261E" w:rsidP="0005261E">
      <w:r w:rsidRPr="00247466">
        <w:rPr>
          <w:rStyle w:val="Style13ptBold"/>
        </w:rPr>
        <w:t>Skibell 25</w:t>
      </w:r>
      <w:r>
        <w:t xml:space="preserve"> [</w:t>
      </w:r>
      <w:r w:rsidRPr="00247466">
        <w:t xml:space="preserve">Arianna </w:t>
      </w:r>
      <w:r>
        <w:t>Skibell covers</w:t>
      </w:r>
      <w:r w:rsidRPr="00247466">
        <w:t xml:space="preserve"> the intersection of energy, environment and policy for</w:t>
      </w:r>
      <w:r>
        <w:t xml:space="preserve"> Politico, “</w:t>
      </w:r>
      <w:r w:rsidRPr="00247466">
        <w:t>The domino effect of Trump’s NASA climate cuts</w:t>
      </w:r>
      <w:r>
        <w:t xml:space="preserve">,” 06/04/2025, </w:t>
      </w:r>
      <w:r w:rsidRPr="00247466">
        <w:t>https://www.politico.com/newsletters/power-switch/2025/06/04/the-domino-effect-of-trumps-nasa-climate-cuts-00385619</w:t>
      </w:r>
      <w:r>
        <w:t>]</w:t>
      </w:r>
    </w:p>
    <w:p w14:paraId="19DD3208" w14:textId="77777777" w:rsidR="0005261E" w:rsidRPr="00DC1A81" w:rsidRDefault="0005261E" w:rsidP="0005261E">
      <w:pPr>
        <w:rPr>
          <w:rStyle w:val="StyleUnderline"/>
        </w:rPr>
      </w:pPr>
      <w:r w:rsidRPr="00DC1A81">
        <w:rPr>
          <w:rStyle w:val="StyleUnderline"/>
        </w:rPr>
        <w:t xml:space="preserve">President Donald </w:t>
      </w:r>
      <w:r w:rsidRPr="000951DE">
        <w:rPr>
          <w:rStyle w:val="StyleUnderline"/>
          <w:highlight w:val="cyan"/>
        </w:rPr>
        <w:t>Trump</w:t>
      </w:r>
      <w:r w:rsidRPr="00DC1A81">
        <w:rPr>
          <w:rStyle w:val="StyleUnderline"/>
        </w:rPr>
        <w:t xml:space="preserve"> wants to </w:t>
      </w:r>
      <w:r w:rsidRPr="000951DE">
        <w:rPr>
          <w:rStyle w:val="Emphasis"/>
          <w:highlight w:val="cyan"/>
        </w:rPr>
        <w:t>decimate</w:t>
      </w:r>
      <w:r w:rsidRPr="000951DE">
        <w:rPr>
          <w:rStyle w:val="StyleUnderline"/>
          <w:highlight w:val="cyan"/>
        </w:rPr>
        <w:t xml:space="preserve"> NASA’s climate research capacity</w:t>
      </w:r>
      <w:r w:rsidRPr="00DC1A81">
        <w:rPr>
          <w:rStyle w:val="StyleUnderline"/>
        </w:rPr>
        <w:t>. That could ultimately disrupt multiple sectors of the economy, writes Scott Waldman.</w:t>
      </w:r>
    </w:p>
    <w:p w14:paraId="55D52822" w14:textId="77777777" w:rsidR="0005261E" w:rsidRPr="008B38A3" w:rsidRDefault="0005261E" w:rsidP="0005261E">
      <w:pPr>
        <w:rPr>
          <w:rStyle w:val="Emphasis"/>
        </w:rPr>
      </w:pPr>
      <w:r w:rsidRPr="00ED325A">
        <w:rPr>
          <w:sz w:val="16"/>
        </w:rPr>
        <w:t xml:space="preserve">In the White House budget documents released last week, Trump proposed slashing a quarter of NASA’s funding, specifically targeting the agency’s research on climate change. </w:t>
      </w:r>
      <w:r w:rsidRPr="00DC1A81">
        <w:rPr>
          <w:rStyle w:val="StyleUnderline"/>
        </w:rPr>
        <w:t xml:space="preserve">But many of NASA’s instruments that track human-caused climate change provide other </w:t>
      </w:r>
      <w:r w:rsidRPr="008B38A3">
        <w:rPr>
          <w:rStyle w:val="Emphasis"/>
        </w:rPr>
        <w:t>critical data.</w:t>
      </w:r>
    </w:p>
    <w:p w14:paraId="6D718846" w14:textId="77777777" w:rsidR="0005261E" w:rsidRPr="00ED325A" w:rsidRDefault="0005261E" w:rsidP="0005261E">
      <w:pPr>
        <w:rPr>
          <w:sz w:val="16"/>
        </w:rPr>
      </w:pPr>
      <w:r w:rsidRPr="00ED325A">
        <w:rPr>
          <w:sz w:val="16"/>
        </w:rPr>
        <w:t>The agriculture industry, for example, relies on satellites and instruments that not only track climate change but also keep tabs on shifts in climatic zones that affect plant growth. Trump wants to eliminate funding that keeps those tools operational.</w:t>
      </w:r>
    </w:p>
    <w:p w14:paraId="3785E329" w14:textId="77777777" w:rsidR="0005261E" w:rsidRPr="00ED325A" w:rsidRDefault="0005261E" w:rsidP="0005261E">
      <w:pPr>
        <w:rPr>
          <w:sz w:val="16"/>
        </w:rPr>
      </w:pPr>
      <w:r w:rsidRPr="00DC1A81">
        <w:rPr>
          <w:rStyle w:val="StyleUnderline"/>
        </w:rPr>
        <w:t xml:space="preserve">Trump has </w:t>
      </w:r>
      <w:r w:rsidRPr="000951DE">
        <w:rPr>
          <w:rStyle w:val="StyleUnderline"/>
          <w:highlight w:val="cyan"/>
        </w:rPr>
        <w:t>proposed axing</w:t>
      </w:r>
      <w:r w:rsidRPr="00DC1A81">
        <w:rPr>
          <w:rStyle w:val="StyleUnderline"/>
        </w:rPr>
        <w:t xml:space="preserve"> NASA’s </w:t>
      </w:r>
      <w:r w:rsidRPr="000951DE">
        <w:rPr>
          <w:rStyle w:val="StyleUnderline"/>
          <w:highlight w:val="cyan"/>
        </w:rPr>
        <w:t>Surface Geology and Biology mission, which</w:t>
      </w:r>
      <w:r w:rsidRPr="00DC1A81">
        <w:rPr>
          <w:rStyle w:val="StyleUnderline"/>
        </w:rPr>
        <w:t xml:space="preserve"> monitors methane and carbon pollution but also hunts for and </w:t>
      </w:r>
      <w:r w:rsidRPr="000951DE">
        <w:rPr>
          <w:rStyle w:val="StyleUnderline"/>
          <w:highlight w:val="cyan"/>
        </w:rPr>
        <w:t xml:space="preserve">identifies deposits of </w:t>
      </w:r>
      <w:r w:rsidRPr="000951DE">
        <w:rPr>
          <w:rStyle w:val="Emphasis"/>
          <w:highlight w:val="cyan"/>
        </w:rPr>
        <w:t>critical minerals</w:t>
      </w:r>
      <w:r w:rsidRPr="00ED325A">
        <w:rPr>
          <w:sz w:val="16"/>
        </w:rPr>
        <w:t>. Also endangered is NASA’s Landsat satellite program, which provides key data on water levels and distribution as well as the ways global warming is altering Earth.</w:t>
      </w:r>
    </w:p>
    <w:p w14:paraId="26686DCB" w14:textId="77777777" w:rsidR="0005261E" w:rsidRPr="00ED325A" w:rsidRDefault="0005261E" w:rsidP="0005261E">
      <w:pPr>
        <w:rPr>
          <w:sz w:val="16"/>
        </w:rPr>
      </w:pPr>
      <w:r w:rsidRPr="00ED325A">
        <w:rPr>
          <w:sz w:val="16"/>
        </w:rPr>
        <w:t>“</w:t>
      </w:r>
      <w:r w:rsidRPr="00DC1A81">
        <w:rPr>
          <w:rStyle w:val="StyleUnderline"/>
        </w:rPr>
        <w:t>Whether you believe in climate change or human-induced impacts on climate or not, these are atmospheric gases that have an impact on the composition of the Earth</w:t>
      </w:r>
      <w:r w:rsidRPr="00ED325A">
        <w:rPr>
          <w:sz w:val="16"/>
        </w:rPr>
        <w:t>,” Richard Eckman, a veteran of NASA’s Earth Science Division, told Scott.</w:t>
      </w:r>
    </w:p>
    <w:p w14:paraId="0F48CCAE" w14:textId="77777777" w:rsidR="0005261E" w:rsidRPr="00ED325A" w:rsidRDefault="0005261E" w:rsidP="0005261E">
      <w:pPr>
        <w:rPr>
          <w:sz w:val="16"/>
        </w:rPr>
      </w:pPr>
      <w:r w:rsidRPr="00ED325A">
        <w:rPr>
          <w:sz w:val="16"/>
        </w:rPr>
        <w:t>“It’s very depressing to me to think that we’re writing off the future of NASA Earth Observing missions from space,” he said.</w:t>
      </w:r>
    </w:p>
    <w:p w14:paraId="76E0F112" w14:textId="77777777" w:rsidR="0005261E" w:rsidRPr="00ED325A" w:rsidRDefault="0005261E" w:rsidP="0005261E">
      <w:pPr>
        <w:rPr>
          <w:sz w:val="16"/>
        </w:rPr>
      </w:pPr>
      <w:r w:rsidRPr="00ED325A">
        <w:rPr>
          <w:sz w:val="16"/>
        </w:rPr>
        <w:t>Eckman also questioned the proposal to cut fully functioning satellites already in orbit. Such probes typically cost billions of dollars to build but comparatively little money to maintain once they’ve launched.</w:t>
      </w:r>
    </w:p>
    <w:p w14:paraId="2E8D32C8" w14:textId="77777777" w:rsidR="0005261E" w:rsidRPr="00ED325A" w:rsidRDefault="0005261E" w:rsidP="0005261E">
      <w:pPr>
        <w:rPr>
          <w:sz w:val="16"/>
        </w:rPr>
      </w:pPr>
      <w:r w:rsidRPr="00ED325A">
        <w:rPr>
          <w:sz w:val="16"/>
        </w:rPr>
        <w:t>A White House budget proposal often undergoes drastic revisions, with Congress using it as a starting point for its annual spending bills.</w:t>
      </w:r>
    </w:p>
    <w:p w14:paraId="79E1E411" w14:textId="77777777" w:rsidR="0005261E" w:rsidRPr="00ED325A" w:rsidRDefault="0005261E" w:rsidP="0005261E">
      <w:pPr>
        <w:rPr>
          <w:sz w:val="16"/>
        </w:rPr>
      </w:pPr>
      <w:r w:rsidRPr="00DC1A81">
        <w:rPr>
          <w:rStyle w:val="StyleUnderline"/>
        </w:rPr>
        <w:t xml:space="preserve">But congressional Republicans have so far shown little willingness to deviate from Trump’s vision — and if they do, Office of Management and Budget Director Russ Vought has said his </w:t>
      </w:r>
      <w:r w:rsidRPr="000951DE">
        <w:rPr>
          <w:rStyle w:val="StyleUnderline"/>
          <w:highlight w:val="cyan"/>
        </w:rPr>
        <w:t>office</w:t>
      </w:r>
      <w:r w:rsidRPr="00DC1A81">
        <w:rPr>
          <w:rStyle w:val="StyleUnderline"/>
        </w:rPr>
        <w:t xml:space="preserve"> may </w:t>
      </w:r>
      <w:r w:rsidRPr="000951DE">
        <w:rPr>
          <w:rStyle w:val="StyleUnderline"/>
          <w:highlight w:val="cyan"/>
        </w:rPr>
        <w:t>withhold</w:t>
      </w:r>
      <w:r w:rsidRPr="00DC1A81">
        <w:rPr>
          <w:rStyle w:val="StyleUnderline"/>
        </w:rPr>
        <w:t xml:space="preserve"> the </w:t>
      </w:r>
      <w:r w:rsidRPr="000951DE">
        <w:rPr>
          <w:rStyle w:val="StyleUnderline"/>
          <w:highlight w:val="cyan"/>
        </w:rPr>
        <w:t xml:space="preserve">funding it wants to </w:t>
      </w:r>
      <w:r w:rsidRPr="000951DE">
        <w:rPr>
          <w:rStyle w:val="Emphasis"/>
          <w:highlight w:val="cyan"/>
        </w:rPr>
        <w:t>cut anyway</w:t>
      </w:r>
      <w:r w:rsidRPr="00DC1A81">
        <w:rPr>
          <w:rStyle w:val="StyleUnderline"/>
        </w:rPr>
        <w:t>.</w:t>
      </w:r>
      <w:r w:rsidRPr="00ED325A">
        <w:rPr>
          <w:sz w:val="16"/>
        </w:rPr>
        <w:t xml:space="preserve"> That would likely add another legal fight to a growing list as the Trump administration repeatedly challenges Congress’ power of the purse.</w:t>
      </w:r>
    </w:p>
    <w:p w14:paraId="69F74FF7" w14:textId="77777777" w:rsidR="0005261E" w:rsidRPr="00AA3933" w:rsidRDefault="0005261E" w:rsidP="0005261E">
      <w:pPr>
        <w:pStyle w:val="Heading4"/>
      </w:pPr>
      <w:r>
        <w:t xml:space="preserve">That’s </w:t>
      </w:r>
      <w:r>
        <w:rPr>
          <w:u w:val="single"/>
        </w:rPr>
        <w:t>magnified</w:t>
      </w:r>
      <w:r>
        <w:t xml:space="preserve"> in the Arctic---satellites there are </w:t>
      </w:r>
      <w:r>
        <w:rPr>
          <w:u w:val="single"/>
        </w:rPr>
        <w:t>crucial</w:t>
      </w:r>
      <w:r>
        <w:t xml:space="preserve"> to </w:t>
      </w:r>
      <w:r>
        <w:rPr>
          <w:u w:val="single"/>
        </w:rPr>
        <w:t>data collection</w:t>
      </w:r>
      <w:r>
        <w:t>.</w:t>
      </w:r>
    </w:p>
    <w:p w14:paraId="4FC3B73B" w14:textId="77777777" w:rsidR="0005261E" w:rsidRDefault="0005261E" w:rsidP="0005261E">
      <w:r w:rsidRPr="00D5566D">
        <w:rPr>
          <w:rStyle w:val="Style13ptBold"/>
        </w:rPr>
        <w:t>Sadat 22</w:t>
      </w:r>
      <w:r>
        <w:t xml:space="preserve"> [</w:t>
      </w:r>
      <w:r w:rsidRPr="00D5566D">
        <w:t>Mir Sadat is a nonresident senior fellow in the Forward Defense practice of the Atlantic Council’s Scowcroft Center for Strategy and Security</w:t>
      </w:r>
      <w:r>
        <w:t>, “</w:t>
      </w:r>
      <w:r w:rsidRPr="00D5566D">
        <w:t>The US is unprepared to face the challenge in the Arctic. Here’s what it should do.</w:t>
      </w:r>
      <w:r>
        <w:t xml:space="preserve">” 01/31/2022, </w:t>
      </w:r>
      <w:r w:rsidRPr="00D86770">
        <w:t>https://www.atlanticcouncil.org/blogs/new-atlanticist/the-us-is-unprepared-to-face-the-challenge-in-the-arctic-heres-what-it-should-do/</w:t>
      </w:r>
      <w:r>
        <w:t>]</w:t>
      </w:r>
    </w:p>
    <w:p w14:paraId="22593FFB" w14:textId="77777777" w:rsidR="0005261E" w:rsidRPr="00ED325A" w:rsidRDefault="0005261E" w:rsidP="0005261E">
      <w:pPr>
        <w:rPr>
          <w:sz w:val="16"/>
        </w:rPr>
      </w:pPr>
      <w:r w:rsidRPr="00ED325A">
        <w:rPr>
          <w:sz w:val="16"/>
        </w:rP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54F84916" w14:textId="77777777" w:rsidR="0005261E" w:rsidRPr="00ED325A" w:rsidRDefault="0005261E" w:rsidP="0005261E">
      <w:pPr>
        <w:rPr>
          <w:sz w:val="16"/>
        </w:rPr>
      </w:pPr>
      <w:r w:rsidRPr="00D5566D">
        <w:rPr>
          <w:rStyle w:val="StyleUnderline"/>
        </w:rPr>
        <w:lastRenderedPageBreak/>
        <w:t xml:space="preserve">Yet because of its strategic implications for the United States, strategy and policy documents like these must account for the region. </w:t>
      </w:r>
      <w:r w:rsidRPr="000951DE">
        <w:rPr>
          <w:rStyle w:val="StyleUnderline"/>
          <w:highlight w:val="cyan"/>
        </w:rPr>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must update</w:t>
      </w:r>
      <w:r w:rsidRPr="00D5566D">
        <w:rPr>
          <w:rStyle w:val="StyleUnderline"/>
        </w:rPr>
        <w:t xml:space="preserve"> its </w:t>
      </w:r>
      <w:r w:rsidRPr="000951DE">
        <w:rPr>
          <w:rStyle w:val="StyleUnderline"/>
          <w:highlight w:val="cyan"/>
        </w:rPr>
        <w:t>National Arctic Strategy</w:t>
      </w:r>
      <w:r w:rsidRPr="00D5566D">
        <w:rPr>
          <w:rStyle w:val="StyleUnderline"/>
        </w:rPr>
        <w:t xml:space="preserve"> to address the emerging realities </w:t>
      </w:r>
      <w:r w:rsidRPr="000951DE">
        <w:rPr>
          <w:rStyle w:val="StyleUnderline"/>
          <w:highlight w:val="cyan"/>
        </w:rPr>
        <w:t>and</w:t>
      </w:r>
      <w:r w:rsidRPr="00D5566D">
        <w:rPr>
          <w:rStyle w:val="StyleUnderline"/>
        </w:rPr>
        <w:t xml:space="preserve"> national-security interests</w:t>
      </w:r>
      <w:r w:rsidRPr="00ED325A">
        <w:rPr>
          <w:sz w:val="16"/>
        </w:rPr>
        <w:t xml:space="preserve">, but it should not stop there: It must also break down the numerous operational verticals, integrate foreign allies and partners, and </w:t>
      </w:r>
      <w:r w:rsidRPr="000951DE">
        <w:rPr>
          <w:rStyle w:val="StyleUnderline"/>
          <w:highlight w:val="cyan"/>
        </w:rPr>
        <w:t xml:space="preserve">assimilate </w:t>
      </w:r>
      <w:r w:rsidRPr="000951DE">
        <w:rPr>
          <w:rStyle w:val="Emphasis"/>
          <w:highlight w:val="cyan"/>
        </w:rPr>
        <w:t>space capabilities</w:t>
      </w:r>
      <w:r w:rsidRPr="00ED325A">
        <w:rPr>
          <w:sz w:val="16"/>
        </w:rPr>
        <w:t xml:space="preserve"> for use in the Arctic when necessary. </w:t>
      </w:r>
    </w:p>
    <w:p w14:paraId="5418C714" w14:textId="77777777" w:rsidR="0005261E" w:rsidRPr="00ED325A" w:rsidRDefault="0005261E" w:rsidP="0005261E">
      <w:pPr>
        <w:rPr>
          <w:sz w:val="16"/>
        </w:rPr>
      </w:pPr>
      <w:r w:rsidRPr="00ED325A">
        <w:rPr>
          <w:sz w:val="16"/>
        </w:rP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559A2E4B" w14:textId="77777777" w:rsidR="0005261E" w:rsidRPr="00ED325A" w:rsidRDefault="0005261E" w:rsidP="0005261E">
      <w:pPr>
        <w:rPr>
          <w:sz w:val="16"/>
        </w:rPr>
      </w:pPr>
      <w:r w:rsidRPr="00ED325A">
        <w:rPr>
          <w:sz w:val="16"/>
        </w:rP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16EEDFE5" w14:textId="77777777" w:rsidR="0005261E" w:rsidRPr="00ED325A" w:rsidRDefault="0005261E" w:rsidP="0005261E">
      <w:pPr>
        <w:rPr>
          <w:sz w:val="16"/>
        </w:rPr>
      </w:pPr>
      <w:r w:rsidRPr="00ED325A">
        <w:rPr>
          <w:sz w:val="16"/>
        </w:rP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65101634" w14:textId="77777777" w:rsidR="0005261E" w:rsidRPr="00ED325A" w:rsidRDefault="0005261E" w:rsidP="0005261E">
      <w:pPr>
        <w:rPr>
          <w:sz w:val="16"/>
        </w:rPr>
      </w:pPr>
      <w:r w:rsidRPr="00ED325A">
        <w:rPr>
          <w:sz w:val="16"/>
        </w:rPr>
        <w:t>This broader whole-of-government plan should also include State, Interior, and Energy, which must also begin to develop their Arctic strategies in coordination with the DoD and DHS given their important roles in the region.</w:t>
      </w:r>
    </w:p>
    <w:p w14:paraId="3530A3B4" w14:textId="77777777" w:rsidR="0005261E" w:rsidRPr="00D5566D" w:rsidRDefault="0005261E" w:rsidP="0005261E">
      <w:pPr>
        <w:rPr>
          <w:rStyle w:val="StyleUnderline"/>
        </w:rPr>
      </w:pPr>
      <w:r w:rsidRPr="00D5566D">
        <w:rPr>
          <w:rStyle w:val="StyleUnderline"/>
        </w:rPr>
        <w:t xml:space="preserve">Any comprehensive Arctic strategy should also delve into the adjacent domain of space. The </w:t>
      </w:r>
      <w:r w:rsidRPr="000951DE">
        <w:rPr>
          <w:rStyle w:val="StyleUnderline"/>
          <w:highlight w:val="cyan"/>
        </w:rPr>
        <w:t xml:space="preserve">Arctic and space are </w:t>
      </w:r>
      <w:r w:rsidRPr="000951DE">
        <w:rPr>
          <w:rStyle w:val="Emphasis"/>
          <w:highlight w:val="cyan"/>
        </w:rPr>
        <w:t>inextricably linked</w:t>
      </w:r>
      <w:r w:rsidRPr="00D5566D">
        <w:rPr>
          <w:rStyle w:val="StyleUnderline"/>
        </w:rPr>
        <w:t>—a fact the Air Force, which spends around six billion dollars per year on its Arctic goals and is the source of about 80 percent of the DoD’s resources to the region, admits in its own Arctic Strategy.</w:t>
      </w:r>
    </w:p>
    <w:p w14:paraId="26050FED" w14:textId="77777777" w:rsidR="0005261E" w:rsidRPr="00D5566D" w:rsidRDefault="0005261E" w:rsidP="0005261E">
      <w:pPr>
        <w:rPr>
          <w:rStyle w:val="StyleUnderline"/>
        </w:rPr>
      </w:pPr>
      <w:r w:rsidRPr="00ED325A">
        <w:rPr>
          <w:sz w:val="16"/>
        </w:rPr>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0951DE">
        <w:rPr>
          <w:rStyle w:val="StyleUnderline"/>
          <w:highlight w:val="cyan"/>
        </w:rPr>
        <w:t>space assets</w:t>
      </w:r>
      <w:r w:rsidRPr="00D5566D">
        <w:rPr>
          <w:rStyle w:val="StyleUnderline"/>
        </w:rPr>
        <w:t xml:space="preserve"> can be </w:t>
      </w:r>
      <w:r w:rsidRPr="000951DE">
        <w:rPr>
          <w:rStyle w:val="StyleUnderline"/>
          <w:highlight w:val="cyan"/>
        </w:rPr>
        <w:t>more effective at</w:t>
      </w:r>
      <w:r w:rsidRPr="00D5566D">
        <w:rPr>
          <w:rStyle w:val="StyleUnderline"/>
        </w:rPr>
        <w:t xml:space="preserve"> everything </w:t>
      </w:r>
      <w:r w:rsidRPr="00693395">
        <w:rPr>
          <w:rStyle w:val="StyleUnderline"/>
        </w:rPr>
        <w:t xml:space="preserve">from </w:t>
      </w:r>
      <w:r w:rsidRPr="000951DE">
        <w:rPr>
          <w:rStyle w:val="Emphasis"/>
          <w:highlight w:val="cyan"/>
        </w:rPr>
        <w:t>environmental</w:t>
      </w:r>
      <w:r w:rsidRPr="000951DE">
        <w:rPr>
          <w:rStyle w:val="StyleUnderline"/>
          <w:highlight w:val="cyan"/>
        </w:rPr>
        <w:t xml:space="preserve"> </w:t>
      </w:r>
      <w:r w:rsidRPr="00693395">
        <w:rPr>
          <w:rStyle w:val="StyleUnderline"/>
        </w:rPr>
        <w:t xml:space="preserve">and </w:t>
      </w:r>
      <w:r w:rsidRPr="000951DE">
        <w:rPr>
          <w:rStyle w:val="Emphasis"/>
          <w:highlight w:val="cyan"/>
        </w:rPr>
        <w:t>climate monitoring</w:t>
      </w:r>
      <w:r w:rsidRPr="000951DE">
        <w:rPr>
          <w:rStyle w:val="StyleUnderline"/>
          <w:highlight w:val="cyan"/>
        </w:rPr>
        <w:t xml:space="preserve"> and defense surveillance</w:t>
      </w:r>
      <w:r w:rsidRPr="00D5566D">
        <w:rPr>
          <w:rStyle w:val="StyleUnderline"/>
        </w:rPr>
        <w:t xml:space="preserve"> to astronomical observation, including of those satellites in polar orbit.</w:t>
      </w:r>
    </w:p>
    <w:p w14:paraId="2B40C147" w14:textId="77777777" w:rsidR="0005261E" w:rsidRPr="00D5566D" w:rsidRDefault="0005261E" w:rsidP="0005261E">
      <w:pPr>
        <w:rPr>
          <w:rStyle w:val="StyleUnderline"/>
        </w:rPr>
      </w:pPr>
      <w:r w:rsidRPr="00ED325A">
        <w:rPr>
          <w:sz w:val="16"/>
        </w:rPr>
        <w:t xml:space="preserve">But it is a two-way street: </w:t>
      </w:r>
      <w:r w:rsidRPr="000951DE">
        <w:rPr>
          <w:rStyle w:val="StyleUnderline"/>
          <w:highlight w:val="cyan"/>
        </w:rPr>
        <w:t>US space guidance</w:t>
      </w:r>
      <w:r w:rsidRPr="00D5566D">
        <w:rPr>
          <w:rStyle w:val="StyleUnderline"/>
        </w:rPr>
        <w:t>—such as the National Space Policy, the National Space Strategy, and others—</w:t>
      </w:r>
      <w:r w:rsidRPr="000951DE">
        <w:rPr>
          <w:rStyle w:val="StyleUnderline"/>
          <w:highlight w:val="cyan"/>
        </w:rPr>
        <w:t>should</w:t>
      </w:r>
      <w:r w:rsidRPr="00D5566D">
        <w:rPr>
          <w:rStyle w:val="StyleUnderline"/>
        </w:rPr>
        <w:t xml:space="preserve"> also be updated to </w:t>
      </w:r>
      <w:r w:rsidRPr="000951DE">
        <w:rPr>
          <w:rStyle w:val="Emphasis"/>
          <w:highlight w:val="cyan"/>
        </w:rPr>
        <w:t>include the Arctic</w:t>
      </w:r>
      <w:r w:rsidRPr="00ED325A">
        <w:rPr>
          <w:sz w:val="16"/>
        </w:rP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6E4393E3" w14:textId="77777777" w:rsidR="0005261E" w:rsidRPr="00ED325A" w:rsidRDefault="0005261E" w:rsidP="0005261E">
      <w:pPr>
        <w:rPr>
          <w:sz w:val="16"/>
        </w:rPr>
      </w:pPr>
      <w:r w:rsidRPr="00ED325A">
        <w:rPr>
          <w:sz w:val="16"/>
        </w:rPr>
        <w:t xml:space="preserve">Finding a north star </w:t>
      </w:r>
    </w:p>
    <w:p w14:paraId="318D562A" w14:textId="77777777" w:rsidR="0005261E" w:rsidRPr="00D5566D" w:rsidRDefault="0005261E" w:rsidP="0005261E">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rsidRPr="00ED325A">
        <w:rPr>
          <w:sz w:val="16"/>
        </w:rP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162F55EA" w14:textId="77777777" w:rsidR="0005261E" w:rsidRPr="00ED325A" w:rsidRDefault="0005261E" w:rsidP="0005261E">
      <w:pPr>
        <w:rPr>
          <w:sz w:val="16"/>
        </w:rPr>
      </w:pPr>
      <w:r w:rsidRPr="000951DE">
        <w:rPr>
          <w:rStyle w:val="StyleUnderline"/>
          <w:highlight w:val="cyan"/>
        </w:rPr>
        <w:lastRenderedPageBreak/>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 xml:space="preserve">is </w:t>
      </w:r>
      <w:r w:rsidRPr="000951DE">
        <w:rPr>
          <w:rStyle w:val="Emphasis"/>
          <w:highlight w:val="cyan"/>
        </w:rPr>
        <w:t>fully capable</w:t>
      </w:r>
      <w:r w:rsidRPr="000951DE">
        <w:rPr>
          <w:rStyle w:val="StyleUnderline"/>
          <w:highlight w:val="cyan"/>
        </w:rPr>
        <w:t xml:space="preserve"> of increasing operational capability</w:t>
      </w:r>
      <w:r w:rsidRPr="00D5566D">
        <w:rPr>
          <w:rStyle w:val="StyleUnderline"/>
        </w:rPr>
        <w:t xml:space="preserve"> and strategic effectiveness in the Arctic.</w:t>
      </w:r>
      <w:r w:rsidRPr="00ED325A">
        <w:rPr>
          <w:sz w:val="16"/>
        </w:rPr>
        <w:t xml:space="preserve"> But to do so, there is an urgent need for a National Arctic Strategy that draws heavily on space-derived capabilities and encompasses a truly whole-of-government approach.</w:t>
      </w:r>
    </w:p>
    <w:p w14:paraId="30FF9E84" w14:textId="77777777" w:rsidR="0005261E" w:rsidRDefault="0005261E" w:rsidP="0005261E">
      <w:pPr>
        <w:pStyle w:val="Heading4"/>
      </w:pPr>
      <w:r>
        <w:t xml:space="preserve">Specifically, </w:t>
      </w:r>
      <w:r w:rsidRPr="00AA3933">
        <w:rPr>
          <w:u w:val="single"/>
        </w:rPr>
        <w:t>programs</w:t>
      </w:r>
      <w:r>
        <w:t xml:space="preserve"> are </w:t>
      </w:r>
      <w:r w:rsidRPr="00AA3933">
        <w:rPr>
          <w:u w:val="single"/>
        </w:rPr>
        <w:t>necessary</w:t>
      </w:r>
      <w:r>
        <w:t xml:space="preserve"> for </w:t>
      </w:r>
      <w:r w:rsidRPr="002E3E50">
        <w:rPr>
          <w:u w:val="single"/>
        </w:rPr>
        <w:t>data projections</w:t>
      </w:r>
      <w:r>
        <w:t>.</w:t>
      </w:r>
    </w:p>
    <w:p w14:paraId="597103BF" w14:textId="77777777" w:rsidR="0005261E" w:rsidRDefault="0005261E" w:rsidP="0005261E">
      <w:r w:rsidRPr="007F153E">
        <w:rPr>
          <w:rStyle w:val="Style13ptBold"/>
        </w:rPr>
        <w:t>Pope 24</w:t>
      </w:r>
      <w:r>
        <w:t xml:space="preserve"> [</w:t>
      </w:r>
      <w:r w:rsidRPr="007F153E">
        <w:t>Kristen Pope is a writer and editor</w:t>
      </w:r>
      <w:r>
        <w:t xml:space="preserve"> for Yale Climate Connections and the Arctic Focus, “</w:t>
      </w:r>
      <w:r w:rsidRPr="007F153E">
        <w:t>Unlocking Arctic Climate Secrets from Space</w:t>
      </w:r>
      <w:r>
        <w:t xml:space="preserve">,” 2024, </w:t>
      </w:r>
      <w:r w:rsidRPr="007F153E">
        <w:t>https://www.arcticfocus.org/stories/unlocking-arctic-climate-secrets-space/</w:t>
      </w:r>
      <w:r>
        <w:t>]</w:t>
      </w:r>
    </w:p>
    <w:p w14:paraId="5FA98F66" w14:textId="77777777" w:rsidR="0005261E" w:rsidRPr="008B38A3" w:rsidRDefault="0005261E" w:rsidP="0005261E">
      <w:pPr>
        <w:rPr>
          <w:rStyle w:val="Emphasis"/>
        </w:rPr>
      </w:pPr>
      <w:r w:rsidRPr="007F153E">
        <w:rPr>
          <w:rStyle w:val="StyleUnderline"/>
        </w:rPr>
        <w:t xml:space="preserve">Two shoebox-sized </w:t>
      </w:r>
      <w:r w:rsidRPr="000951DE">
        <w:rPr>
          <w:rStyle w:val="StyleUnderline"/>
          <w:highlight w:val="cyan"/>
        </w:rPr>
        <w:t>satellites</w:t>
      </w:r>
      <w:r w:rsidRPr="007F153E">
        <w:rPr>
          <w:rStyle w:val="StyleUnderline"/>
        </w:rPr>
        <w:t xml:space="preserve">, each weighing less than six pounds, are orbiting Earth, flying high above places like the Greenland Ice Sheet to </w:t>
      </w:r>
      <w:r w:rsidRPr="000951DE">
        <w:rPr>
          <w:rStyle w:val="StyleUnderline"/>
          <w:highlight w:val="cyan"/>
        </w:rPr>
        <w:t xml:space="preserve">collect </w:t>
      </w:r>
      <w:r w:rsidRPr="000951DE">
        <w:rPr>
          <w:rStyle w:val="Emphasis"/>
          <w:highlight w:val="cyan"/>
        </w:rPr>
        <w:t>valuable data</w:t>
      </w:r>
      <w:r w:rsidRPr="000951DE">
        <w:rPr>
          <w:rStyle w:val="StyleUnderline"/>
          <w:highlight w:val="cyan"/>
        </w:rPr>
        <w:t xml:space="preserve"> about the Arctic</w:t>
      </w:r>
      <w:r w:rsidRPr="007F153E">
        <w:rPr>
          <w:rStyle w:val="StyleUnderline"/>
        </w:rPr>
        <w:t xml:space="preserve"> and Antarctic</w:t>
      </w:r>
      <w:r w:rsidRPr="007F153E">
        <w:rPr>
          <w:sz w:val="16"/>
        </w:rPr>
        <w:t xml:space="preserve">. Their </w:t>
      </w:r>
      <w:r w:rsidRPr="000951DE">
        <w:rPr>
          <w:rStyle w:val="StyleUnderline"/>
          <w:highlight w:val="cyan"/>
        </w:rPr>
        <w:t>unique</w:t>
      </w:r>
      <w:r w:rsidRPr="007F153E">
        <w:rPr>
          <w:rStyle w:val="StyleUnderline"/>
        </w:rPr>
        <w:t xml:space="preserve"> </w:t>
      </w:r>
      <w:r w:rsidRPr="000951DE">
        <w:rPr>
          <w:rStyle w:val="StyleUnderline"/>
          <w:highlight w:val="cyan"/>
        </w:rPr>
        <w:t>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0951DE">
        <w:rPr>
          <w:rStyle w:val="Emphasis"/>
          <w:highlight w:val="cyan"/>
        </w:rPr>
        <w:t>inform</w:t>
      </w:r>
      <w:r w:rsidRPr="000951DE">
        <w:rPr>
          <w:rStyle w:val="StyleUnderline"/>
          <w:highlight w:val="cyan"/>
        </w:rPr>
        <w:t xml:space="preserve"> and </w:t>
      </w:r>
      <w:r w:rsidRPr="000951DE">
        <w:rPr>
          <w:rStyle w:val="Emphasis"/>
          <w:highlight w:val="cyan"/>
        </w:rPr>
        <w:t>improve</w:t>
      </w:r>
      <w:r w:rsidRPr="000951DE">
        <w:rPr>
          <w:rStyle w:val="StyleUnderline"/>
          <w:highlight w:val="cyan"/>
        </w:rPr>
        <w:t xml:space="preserve"> </w:t>
      </w:r>
      <w:r w:rsidRPr="000951DE">
        <w:rPr>
          <w:rStyle w:val="Emphasis"/>
          <w:highlight w:val="cyan"/>
        </w:rPr>
        <w:t>climate modeling</w:t>
      </w:r>
      <w:r w:rsidRPr="008B38A3">
        <w:rPr>
          <w:rStyle w:val="Emphasis"/>
        </w:rPr>
        <w:t>.</w:t>
      </w:r>
    </w:p>
    <w:p w14:paraId="06EF342B" w14:textId="77777777" w:rsidR="0005261E" w:rsidRPr="007F153E" w:rsidRDefault="0005261E" w:rsidP="0005261E">
      <w:pPr>
        <w:rPr>
          <w:sz w:val="16"/>
        </w:rPr>
      </w:pPr>
      <w:r w:rsidRPr="007F153E">
        <w:rPr>
          <w:sz w:val="16"/>
        </w:rPr>
        <w:t xml:space="preserve">The two CubeSats were launched into space in late May and early June on Rocket Lab’s Electron rocket, which lifted off from New Zealand. Over the next year, these two tiny </w:t>
      </w:r>
      <w:r w:rsidRPr="000951DE">
        <w:rPr>
          <w:rStyle w:val="StyleUnderline"/>
          <w:highlight w:val="cyan"/>
        </w:rPr>
        <w:t>satellites</w:t>
      </w:r>
      <w:r w:rsidRPr="007F153E">
        <w:rPr>
          <w:rStyle w:val="StyleUnderline"/>
        </w:rPr>
        <w:t xml:space="preserve"> will </w:t>
      </w:r>
      <w:r w:rsidRPr="000951DE">
        <w:rPr>
          <w:rStyle w:val="StyleUnderline"/>
          <w:highlight w:val="cyan"/>
        </w:rPr>
        <w:t>collect data</w:t>
      </w:r>
      <w:r w:rsidRPr="007F153E">
        <w:rPr>
          <w:rStyle w:val="StyleUnderline"/>
        </w:rPr>
        <w:t xml:space="preserve"> to help improve climate modeling, </w:t>
      </w:r>
      <w:r w:rsidRPr="000951DE">
        <w:rPr>
          <w:rStyle w:val="StyleUnderline"/>
          <w:highlight w:val="cyan"/>
        </w:rPr>
        <w:t xml:space="preserve">which is </w:t>
      </w:r>
      <w:r w:rsidRPr="000951DE">
        <w:rPr>
          <w:rStyle w:val="Emphasis"/>
          <w:highlight w:val="cyan"/>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21B10F9E" w14:textId="77777777" w:rsidR="0005261E" w:rsidRPr="007F153E" w:rsidRDefault="0005261E" w:rsidP="0005261E">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20B0EA81" w14:textId="77777777" w:rsidR="0005261E" w:rsidRPr="007F153E" w:rsidRDefault="0005261E" w:rsidP="0005261E">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3E2122FE" w14:textId="77777777" w:rsidR="0005261E" w:rsidRPr="007F153E" w:rsidRDefault="0005261E" w:rsidP="0005261E">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184832BB" w14:textId="77777777" w:rsidR="0005261E" w:rsidRPr="007F153E" w:rsidRDefault="0005261E" w:rsidP="0005261E">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0951DE">
        <w:rPr>
          <w:rStyle w:val="StyleUnderline"/>
          <w:highlight w:val="cyan"/>
        </w:rPr>
        <w:t>There’s</w:t>
      </w:r>
      <w:r w:rsidRPr="007F153E">
        <w:rPr>
          <w:rStyle w:val="StyleUnderline"/>
        </w:rPr>
        <w:t xml:space="preserve"> really </w:t>
      </w:r>
      <w:r w:rsidRPr="000951DE">
        <w:rPr>
          <w:rStyle w:val="Emphasis"/>
          <w:highlight w:val="cyan"/>
        </w:rPr>
        <w:t>no way</w:t>
      </w:r>
      <w:r w:rsidRPr="000951DE">
        <w:rPr>
          <w:rStyle w:val="StyleUnderline"/>
          <w:highlight w:val="cyan"/>
        </w:rPr>
        <w:t xml:space="preserve"> of measuring the</w:t>
      </w:r>
      <w:r w:rsidRPr="007F153E">
        <w:rPr>
          <w:rStyle w:val="StyleUnderline"/>
        </w:rPr>
        <w:t xml:space="preserve"> entire </w:t>
      </w:r>
      <w:r w:rsidRPr="000951DE">
        <w:rPr>
          <w:rStyle w:val="StyleUnderline"/>
          <w:highlight w:val="cyan"/>
        </w:rPr>
        <w:t>Arctic</w:t>
      </w:r>
      <w:r w:rsidRPr="007F153E">
        <w:rPr>
          <w:rStyle w:val="StyleUnderline"/>
        </w:rPr>
        <w:t xml:space="preserve"> or Antarctic [</w:t>
      </w:r>
      <w:r w:rsidRPr="000951DE">
        <w:rPr>
          <w:rStyle w:val="StyleUnderline"/>
          <w:highlight w:val="cyan"/>
        </w:rPr>
        <w:t>from Earth</w:t>
      </w:r>
      <w:r w:rsidRPr="007F153E">
        <w:rPr>
          <w:rStyle w:val="StyleUnderline"/>
        </w:rPr>
        <w:t xml:space="preserve">]… It’s really </w:t>
      </w:r>
      <w:r w:rsidRPr="000951DE">
        <w:rPr>
          <w:rStyle w:val="Emphasis"/>
          <w:highlight w:val="cyan"/>
        </w:rPr>
        <w:t>impossible</w:t>
      </w:r>
      <w:r w:rsidRPr="007F153E">
        <w:rPr>
          <w:rStyle w:val="StyleUnderline"/>
        </w:rPr>
        <w:t xml:space="preserve"> to make measurements that span the entire polar regions </w:t>
      </w:r>
      <w:r w:rsidRPr="000951DE">
        <w:rPr>
          <w:rStyle w:val="Emphasis"/>
          <w:highlight w:val="cyan"/>
        </w:rPr>
        <w:t>without</w:t>
      </w:r>
      <w:r w:rsidRPr="007F153E">
        <w:rPr>
          <w:rStyle w:val="StyleUnderline"/>
        </w:rPr>
        <w:t xml:space="preserve"> doing it from </w:t>
      </w:r>
      <w:r w:rsidRPr="000951DE">
        <w:rPr>
          <w:rStyle w:val="Emphasis"/>
          <w:highlight w:val="cyan"/>
        </w:rPr>
        <w:t>space</w:t>
      </w:r>
      <w:r w:rsidRPr="007F153E">
        <w:rPr>
          <w:sz w:val="16"/>
        </w:rPr>
        <w:t>.” He also emphasizes the importance of collecting year-round measurements to learn more about seasonal variations in energy fluxes.</w:t>
      </w:r>
    </w:p>
    <w:p w14:paraId="24CEFC36" w14:textId="77777777" w:rsidR="0005261E" w:rsidRPr="007F153E" w:rsidRDefault="0005261E" w:rsidP="0005261E">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0951DE">
        <w:rPr>
          <w:rStyle w:val="StyleUnderline"/>
          <w:highlight w:val="cyan"/>
        </w:rPr>
        <w:t>The data</w:t>
      </w:r>
      <w:r w:rsidRPr="007F153E">
        <w:rPr>
          <w:rStyle w:val="StyleUnderline"/>
        </w:rPr>
        <w:t xml:space="preserve"> they collect </w:t>
      </w:r>
      <w:r w:rsidRPr="000951DE">
        <w:rPr>
          <w:rStyle w:val="StyleUnderline"/>
          <w:highlight w:val="cyan"/>
        </w:rPr>
        <w:t>will be used to</w:t>
      </w:r>
      <w:r w:rsidRPr="007F153E">
        <w:rPr>
          <w:rStyle w:val="StyleUnderline"/>
        </w:rPr>
        <w:t xml:space="preserve"> fine-tune and </w:t>
      </w:r>
      <w:r w:rsidRPr="000951DE">
        <w:rPr>
          <w:rStyle w:val="StyleUnderline"/>
          <w:highlight w:val="cyan"/>
        </w:rPr>
        <w:t xml:space="preserve">improve </w:t>
      </w:r>
      <w:r w:rsidRPr="000951DE">
        <w:rPr>
          <w:rStyle w:val="Emphasis"/>
          <w:highlight w:val="cyan"/>
        </w:rPr>
        <w:t>climate</w:t>
      </w:r>
      <w:r w:rsidRPr="000951DE">
        <w:rPr>
          <w:rStyle w:val="StyleUnderline"/>
          <w:highlight w:val="cyan"/>
        </w:rPr>
        <w:t xml:space="preserve"> and </w:t>
      </w:r>
      <w:r w:rsidRPr="000951DE">
        <w:rPr>
          <w:rStyle w:val="Emphasis"/>
          <w:highlight w:val="cyan"/>
        </w:rPr>
        <w:t>ice modeling</w:t>
      </w:r>
      <w:r w:rsidRPr="007F153E">
        <w:rPr>
          <w:rStyle w:val="StyleUnderline"/>
        </w:rPr>
        <w:t xml:space="preserve">, and to inform models that simulate processes like ice sheet melt rates. This will </w:t>
      </w:r>
      <w:r w:rsidRPr="000951DE">
        <w:rPr>
          <w:rStyle w:val="StyleUnderline"/>
          <w:highlight w:val="cyan"/>
        </w:rPr>
        <w:t xml:space="preserve">provide us with </w:t>
      </w:r>
      <w:r w:rsidRPr="000951DE">
        <w:rPr>
          <w:rStyle w:val="Emphasis"/>
          <w:highlight w:val="cyan"/>
        </w:rPr>
        <w:t>better ideas</w:t>
      </w:r>
      <w:r w:rsidRPr="000951DE">
        <w:rPr>
          <w:rStyle w:val="StyleUnderline"/>
          <w:highlight w:val="cyan"/>
        </w:rPr>
        <w:t xml:space="preserve"> of what to expect regarding climate</w:t>
      </w:r>
      <w:r w:rsidRPr="005A2959">
        <w:rPr>
          <w:rStyle w:val="StyleUnderline"/>
        </w:rPr>
        <w:t xml:space="preserv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33AE7A03" w14:textId="77777777" w:rsidR="0005261E" w:rsidRPr="007F153E" w:rsidRDefault="0005261E" w:rsidP="0005261E">
      <w:pPr>
        <w:rPr>
          <w:sz w:val="16"/>
        </w:rPr>
      </w:pPr>
      <w:r w:rsidRPr="007F153E">
        <w:rPr>
          <w:sz w:val="16"/>
        </w:rPr>
        <w:t>Having two CubeSats collecting provides not only redundancy in case one were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478B8920" w14:textId="77777777" w:rsidR="0005261E" w:rsidRPr="007F153E" w:rsidRDefault="0005261E" w:rsidP="0005261E">
      <w:pPr>
        <w:rPr>
          <w:sz w:val="16"/>
        </w:rPr>
      </w:pPr>
      <w:r w:rsidRPr="007F153E">
        <w:rPr>
          <w:sz w:val="16"/>
        </w:rPr>
        <w:t xml:space="preserve">“It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w:t>
      </w:r>
      <w:r w:rsidRPr="007F153E">
        <w:rPr>
          <w:sz w:val="16"/>
        </w:rPr>
        <w:lastRenderedPageBreak/>
        <w:t>measurements in the same location, but several hours apart, will let us figure out not only what the heat flux at the top of the atmosphere is, but how it gets impacted by changes in the ice surface or in terms of what’s going on in the atmosphere.”</w:t>
      </w:r>
    </w:p>
    <w:p w14:paraId="4F1867C4" w14:textId="77777777" w:rsidR="0005261E" w:rsidRPr="007F153E" w:rsidRDefault="0005261E" w:rsidP="0005261E">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7651AD8E" w14:textId="77777777" w:rsidR="0005261E" w:rsidRPr="007F153E" w:rsidRDefault="0005261E" w:rsidP="0005261E">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367C1B3F" w14:textId="77777777" w:rsidR="0005261E" w:rsidRPr="007F153E" w:rsidRDefault="0005261E" w:rsidP="0005261E">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522E00B3" w14:textId="77777777" w:rsidR="0005261E" w:rsidRPr="007F153E" w:rsidRDefault="0005261E" w:rsidP="0005261E">
      <w:pPr>
        <w:rPr>
          <w:sz w:val="16"/>
        </w:rPr>
      </w:pPr>
      <w:r w:rsidRPr="007F153E">
        <w:rPr>
          <w:rStyle w:val="StyleUnderline"/>
        </w:rPr>
        <w:t xml:space="preserve">These </w:t>
      </w:r>
      <w:r w:rsidRPr="000951DE">
        <w:rPr>
          <w:rStyle w:val="StyleUnderline"/>
          <w:highlight w:val="cyan"/>
        </w:rPr>
        <w:t xml:space="preserve">projects illustrate </w:t>
      </w:r>
      <w:r w:rsidRPr="000951DE">
        <w:rPr>
          <w:rStyle w:val="Emphasis"/>
          <w:highlight w:val="cyan"/>
        </w:rPr>
        <w:t>NASA’s key role</w:t>
      </w:r>
      <w:r w:rsidRPr="007F153E">
        <w:rPr>
          <w:rStyle w:val="StyleUnderline"/>
        </w:rPr>
        <w:t xml:space="preserve"> in climate change research,</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49DDB170" w14:textId="77777777" w:rsidR="0005261E" w:rsidRPr="007F153E" w:rsidRDefault="0005261E" w:rsidP="0005261E">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58ECEA6E" w14:textId="77777777" w:rsidR="0005261E" w:rsidRPr="007F153E" w:rsidRDefault="0005261E" w:rsidP="0005261E">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13EA6883" w14:textId="77777777" w:rsidR="0005261E" w:rsidRPr="007F153E" w:rsidRDefault="0005261E" w:rsidP="0005261E">
      <w:pPr>
        <w:rPr>
          <w:sz w:val="16"/>
        </w:rPr>
      </w:pPr>
      <w:r w:rsidRPr="007F153E">
        <w:rPr>
          <w:sz w:val="16"/>
        </w:rPr>
        <w:t>That’s where NASA comes in with its unique vantage point.</w:t>
      </w:r>
    </w:p>
    <w:p w14:paraId="22B8284F" w14:textId="77777777" w:rsidR="0005261E" w:rsidRDefault="0005261E" w:rsidP="0005261E">
      <w:pPr>
        <w:rPr>
          <w:sz w:val="16"/>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7F153E">
        <w:rPr>
          <w:rStyle w:val="StyleUnderline"/>
        </w:rPr>
        <w:t xml:space="preserve">NASA is able to measure things around the entire globe. </w:t>
      </w:r>
      <w:r w:rsidRPr="000951DE">
        <w:rPr>
          <w:rStyle w:val="StyleUnderline"/>
          <w:highlight w:val="cyan"/>
        </w:rPr>
        <w:t>It’s</w:t>
      </w:r>
      <w:r w:rsidRPr="007F153E">
        <w:rPr>
          <w:rStyle w:val="StyleUnderline"/>
        </w:rPr>
        <w:t xml:space="preserve"> really </w:t>
      </w:r>
      <w:r w:rsidRPr="000951DE">
        <w:rPr>
          <w:rStyle w:val="Emphasis"/>
          <w:highlight w:val="cyan"/>
        </w:rPr>
        <w:t>the only way</w:t>
      </w:r>
      <w:r w:rsidRPr="007F153E">
        <w:rPr>
          <w:rStyle w:val="StyleUnderline"/>
        </w:rPr>
        <w:t xml:space="preserve"> that </w:t>
      </w:r>
      <w:r w:rsidRPr="000951DE">
        <w:rPr>
          <w:rStyle w:val="StyleUnderline"/>
          <w:highlight w:val="cyan"/>
        </w:rPr>
        <w:t>we get information</w:t>
      </w:r>
      <w:r w:rsidRPr="007F153E">
        <w:rPr>
          <w:rStyle w:val="StyleUnderline"/>
        </w:rPr>
        <w:t xml:space="preserve"> from all the very remote areas of the globe</w:t>
      </w:r>
      <w:r w:rsidRPr="007F153E">
        <w:rPr>
          <w:sz w:val="16"/>
        </w:rPr>
        <w:t>.”</w:t>
      </w:r>
    </w:p>
    <w:p w14:paraId="0DEF1374" w14:textId="77777777" w:rsidR="0005261E" w:rsidRPr="00AA3933" w:rsidRDefault="0005261E" w:rsidP="0005261E">
      <w:pPr>
        <w:pStyle w:val="Heading4"/>
        <w:rPr>
          <w:b w:val="0"/>
          <w:bCs/>
        </w:rPr>
      </w:pPr>
      <w:r>
        <w:t xml:space="preserve">Nothing else provides the </w:t>
      </w:r>
      <w:r>
        <w:rPr>
          <w:u w:val="single"/>
        </w:rPr>
        <w:t>infrastructure</w:t>
      </w:r>
      <w:r>
        <w:t xml:space="preserve"> for </w:t>
      </w:r>
      <w:r>
        <w:rPr>
          <w:u w:val="single"/>
        </w:rPr>
        <w:t>modelling</w:t>
      </w:r>
      <w:r>
        <w:t xml:space="preserve"> and </w:t>
      </w:r>
      <w:r>
        <w:rPr>
          <w:u w:val="single"/>
        </w:rPr>
        <w:t>research</w:t>
      </w:r>
      <w:r>
        <w:t>.</w:t>
      </w:r>
    </w:p>
    <w:p w14:paraId="27C9F7D3" w14:textId="77777777" w:rsidR="0005261E" w:rsidRDefault="0005261E" w:rsidP="0005261E">
      <w:r w:rsidRPr="00F64CEB">
        <w:rPr>
          <w:rStyle w:val="Style13ptBold"/>
        </w:rPr>
        <w:t>Uryupova 25</w:t>
      </w:r>
      <w:r>
        <w:t xml:space="preserve"> [</w:t>
      </w:r>
      <w:r w:rsidRPr="00F64CEB">
        <w:t>Ekaterina Uryupova is a Senior Fellow at The Arctic Institute</w:t>
      </w:r>
      <w:r>
        <w:t>, “</w:t>
      </w:r>
      <w:r w:rsidRPr="00F64CEB">
        <w:t>Ekaterina Uryupova is a Senior Fellow at The Arctic Institute</w:t>
      </w:r>
      <w:r>
        <w:t xml:space="preserve">,” 07/29/2025, </w:t>
      </w:r>
      <w:r w:rsidRPr="00F64CEB">
        <w:t>https://www.thearcticinstitute.org/arctic-data-sets-global-importance/</w:t>
      </w:r>
      <w:r>
        <w:t>]</w:t>
      </w:r>
    </w:p>
    <w:p w14:paraId="0A35135A" w14:textId="77777777" w:rsidR="0005261E" w:rsidRPr="00F64CEB" w:rsidRDefault="0005261E" w:rsidP="0005261E">
      <w:pPr>
        <w:rPr>
          <w:rStyle w:val="StyleUnderline"/>
        </w:rPr>
      </w:pPr>
      <w:r w:rsidRPr="00ED325A">
        <w:rPr>
          <w:sz w:val="16"/>
        </w:rPr>
        <w:t xml:space="preserve">Under the duress of climate change, the Arctic region is showing dramatic alterations which are critical for the Earth’s health. </w:t>
      </w:r>
      <w:r w:rsidRPr="00F64CEB">
        <w:rPr>
          <w:rStyle w:val="StyleUnderline"/>
        </w:rPr>
        <w:t xml:space="preserve">Scientists from all over the world collect </w:t>
      </w:r>
      <w:r w:rsidRPr="000951DE">
        <w:rPr>
          <w:rStyle w:val="StyleUnderline"/>
          <w:highlight w:val="cyan"/>
        </w:rPr>
        <w:t>data</w:t>
      </w:r>
      <w:r w:rsidRPr="00F64CEB">
        <w:rPr>
          <w:rStyle w:val="StyleUnderline"/>
        </w:rPr>
        <w:t xml:space="preserve"> which may be </w:t>
      </w:r>
      <w:r w:rsidRPr="000951DE">
        <w:rPr>
          <w:rStyle w:val="StyleUnderline"/>
          <w:highlight w:val="cyan"/>
        </w:rPr>
        <w:t>used</w:t>
      </w:r>
      <w:r w:rsidRPr="00F64CEB">
        <w:rPr>
          <w:rStyle w:val="StyleUnderline"/>
        </w:rPr>
        <w:t xml:space="preserve"> in short- and long-term analyses </w:t>
      </w:r>
      <w:r w:rsidRPr="000951DE">
        <w:rPr>
          <w:rStyle w:val="StyleUnderline"/>
          <w:highlight w:val="cyan"/>
        </w:rPr>
        <w:t>to</w:t>
      </w:r>
      <w:r w:rsidRPr="00F64CEB">
        <w:rPr>
          <w:rStyle w:val="StyleUnderline"/>
        </w:rPr>
        <w:t xml:space="preserve"> </w:t>
      </w:r>
      <w:r w:rsidRPr="000951DE">
        <w:rPr>
          <w:rStyle w:val="StyleUnderline"/>
          <w:highlight w:val="cyan"/>
        </w:rPr>
        <w:t xml:space="preserve">describe </w:t>
      </w:r>
      <w:r w:rsidRPr="000951DE">
        <w:rPr>
          <w:rStyle w:val="Emphasis"/>
          <w:highlight w:val="cyan"/>
        </w:rPr>
        <w:t>future scenarios</w:t>
      </w:r>
      <w:r w:rsidRPr="000951DE">
        <w:rPr>
          <w:rStyle w:val="StyleUnderline"/>
          <w:highlight w:val="cyan"/>
        </w:rPr>
        <w:t xml:space="preserve"> of climate change</w:t>
      </w:r>
      <w:r w:rsidRPr="00F64CEB">
        <w:rPr>
          <w:rStyle w:val="StyleUnderline"/>
        </w:rPr>
        <w:t xml:space="preserve"> on our planet. Although all data is considered valuable for the international scientific community, datasets themselves can be divided into different groups: local, national, and international.</w:t>
      </w:r>
    </w:p>
    <w:p w14:paraId="313411ED" w14:textId="77777777" w:rsidR="0005261E" w:rsidRPr="00ED325A" w:rsidRDefault="0005261E" w:rsidP="0005261E">
      <w:pPr>
        <w:rPr>
          <w:sz w:val="16"/>
        </w:rPr>
      </w:pPr>
      <w:r w:rsidRPr="00ED325A">
        <w:rPr>
          <w:sz w:val="16"/>
        </w:rPr>
        <w:t>The international environmental databases are managed by specialized agencies and organizations (such as the World Meteorological Organization) which are responsible for promoting cooperation and are funded through extrabudgetary contributions from multiple donors around the world. Smaller amounts of data are stored on both local and national platforms that are used as repositories: based on the responsibilities and functions of an institution, it might be a data set focused on specific Earth characteristics and can be locally funded by national institutions.</w:t>
      </w:r>
    </w:p>
    <w:p w14:paraId="35A08DB6" w14:textId="77777777" w:rsidR="0005261E" w:rsidRPr="00ED325A" w:rsidRDefault="0005261E" w:rsidP="0005261E">
      <w:pPr>
        <w:rPr>
          <w:sz w:val="16"/>
        </w:rPr>
      </w:pPr>
      <w:r w:rsidRPr="00F64CEB">
        <w:rPr>
          <w:rStyle w:val="StyleUnderline"/>
        </w:rPr>
        <w:t xml:space="preserve">Local and national </w:t>
      </w:r>
      <w:r w:rsidRPr="000951DE">
        <w:rPr>
          <w:rStyle w:val="StyleUnderline"/>
          <w:highlight w:val="cyan"/>
        </w:rPr>
        <w:t>data sets</w:t>
      </w:r>
      <w:r w:rsidRPr="00F64CEB">
        <w:rPr>
          <w:rStyle w:val="StyleUnderline"/>
        </w:rPr>
        <w:t xml:space="preserve">, however, may </w:t>
      </w:r>
      <w:r w:rsidRPr="000951DE">
        <w:rPr>
          <w:rStyle w:val="StyleUnderline"/>
          <w:highlight w:val="cyan"/>
        </w:rPr>
        <w:t xml:space="preserve">store </w:t>
      </w:r>
      <w:r w:rsidRPr="00443AD4">
        <w:rPr>
          <w:rStyle w:val="StyleUnderline"/>
        </w:rPr>
        <w:t xml:space="preserve">a </w:t>
      </w:r>
      <w:r w:rsidRPr="000951DE">
        <w:rPr>
          <w:rStyle w:val="Emphasis"/>
          <w:highlight w:val="cyan"/>
        </w:rPr>
        <w:t>very valuable</w:t>
      </w:r>
      <w:r w:rsidRPr="00F64CEB">
        <w:rPr>
          <w:rStyle w:val="StyleUnderline"/>
        </w:rPr>
        <w:t xml:space="preserve"> set of samples or </w:t>
      </w:r>
      <w:r w:rsidRPr="000951DE">
        <w:rPr>
          <w:rStyle w:val="StyleUnderline"/>
          <w:highlight w:val="cyan"/>
        </w:rPr>
        <w:t>information</w:t>
      </w:r>
      <w:r w:rsidRPr="00F64CEB">
        <w:rPr>
          <w:rStyle w:val="StyleUnderline"/>
        </w:rPr>
        <w:t xml:space="preserve"> </w:t>
      </w:r>
      <w:r w:rsidRPr="005A2959">
        <w:rPr>
          <w:rStyle w:val="StyleUnderline"/>
        </w:rPr>
        <w:t>focused on climate change</w:t>
      </w:r>
      <w:r w:rsidRPr="00F64CEB">
        <w:rPr>
          <w:rStyle w:val="StyleUnderline"/>
        </w:rPr>
        <w:t xml:space="preserve">. </w:t>
      </w:r>
      <w:r w:rsidRPr="00ED325A">
        <w:rPr>
          <w:sz w:val="16"/>
        </w:rPr>
        <w:t xml:space="preserve">In general, the access to databases is open and free. </w:t>
      </w:r>
      <w:r w:rsidRPr="00F64CEB">
        <w:rPr>
          <w:rStyle w:val="StyleUnderline"/>
        </w:rPr>
        <w:t xml:space="preserve">However some of the data sets might require access to data </w:t>
      </w:r>
      <w:r w:rsidRPr="000951DE">
        <w:rPr>
          <w:rStyle w:val="StyleUnderline"/>
          <w:highlight w:val="cyan"/>
        </w:rPr>
        <w:t xml:space="preserve">which is </w:t>
      </w:r>
      <w:r w:rsidRPr="000951DE">
        <w:rPr>
          <w:rStyle w:val="Emphasis"/>
          <w:highlight w:val="cyan"/>
        </w:rPr>
        <w:t>important for national security</w:t>
      </w:r>
      <w:r w:rsidRPr="00F64CEB">
        <w:rPr>
          <w:rStyle w:val="StyleUnderline"/>
        </w:rPr>
        <w:t>, such as the condition of permafrost layers near military bases</w:t>
      </w:r>
      <w:r w:rsidRPr="00ED325A">
        <w:rPr>
          <w:sz w:val="16"/>
        </w:rPr>
        <w:t>. In these cases, free access might be restricted to local authorities and institutions.2)</w:t>
      </w:r>
    </w:p>
    <w:p w14:paraId="6B694612" w14:textId="77777777" w:rsidR="0005261E" w:rsidRPr="00ED325A" w:rsidRDefault="0005261E" w:rsidP="0005261E">
      <w:pPr>
        <w:rPr>
          <w:sz w:val="16"/>
        </w:rPr>
      </w:pPr>
      <w:r w:rsidRPr="00ED325A">
        <w:rPr>
          <w:sz w:val="16"/>
        </w:rPr>
        <w:lastRenderedPageBreak/>
        <w:t>In addition, data owners and governments have to decide if they will allow flexibility with sharing data openly – in this case, the strategic value to businesses and national perspectives comes to the fore. Thus, for example, permafrost borehole data are sampled by private organizations and government agencies as part of the geologic exploration activities in certain countries and areas. Surely, this data may be considered as a national security concern, and as a result it may require foreign competitors to submit an access application.3) As such, sampling and making boreholes in the vicinity of military bases in some cold areas, such as Pituffik (formerly Thule) Air Base in Greenland4) or Franz Josef Land Air Base in the Russian Arctic, are restricted.</w:t>
      </w:r>
    </w:p>
    <w:p w14:paraId="40B22144" w14:textId="77777777" w:rsidR="0005261E" w:rsidRPr="00F64CEB" w:rsidRDefault="0005261E" w:rsidP="0005261E">
      <w:pPr>
        <w:rPr>
          <w:rStyle w:val="StyleUnderline"/>
        </w:rPr>
      </w:pPr>
      <w:r w:rsidRPr="00F64CEB">
        <w:rPr>
          <w:rStyle w:val="StyleUnderline"/>
        </w:rPr>
        <w:t>The US National Oceanic and Atmospheric Administration (NOAA) data has been saved on the PANGAEA platform</w:t>
      </w:r>
    </w:p>
    <w:p w14:paraId="0CB309CB" w14:textId="77777777" w:rsidR="0005261E" w:rsidRPr="00ED325A" w:rsidRDefault="0005261E" w:rsidP="0005261E">
      <w:pPr>
        <w:rPr>
          <w:sz w:val="16"/>
        </w:rPr>
      </w:pPr>
      <w:r w:rsidRPr="00F64CEB">
        <w:rPr>
          <w:rStyle w:val="StyleUnderline"/>
        </w:rPr>
        <w:t>The recent budget cuts under the US administration have impacted the National Oceanic and Atmospheric Administration (NOAA) archive of unique data sets</w:t>
      </w:r>
      <w:r w:rsidRPr="00ED325A">
        <w:rPr>
          <w:sz w:val="16"/>
        </w:rPr>
        <w:t xml:space="preserve">, including recordings of global air and ocean temperatures.5) </w:t>
      </w:r>
      <w:r w:rsidRPr="00F64CEB">
        <w:rPr>
          <w:rStyle w:val="StyleUnderline"/>
        </w:rPr>
        <w:t xml:space="preserve">This </w:t>
      </w:r>
      <w:r w:rsidRPr="000951DE">
        <w:rPr>
          <w:rStyle w:val="StyleUnderline"/>
          <w:highlight w:val="cyan"/>
        </w:rPr>
        <w:t>data</w:t>
      </w:r>
      <w:r w:rsidRPr="00F64CEB">
        <w:rPr>
          <w:rStyle w:val="StyleUnderline"/>
        </w:rPr>
        <w:t xml:space="preserve"> has been </w:t>
      </w:r>
      <w:r w:rsidRPr="000951DE">
        <w:rPr>
          <w:rStyle w:val="StyleUnderline"/>
          <w:highlight w:val="cyan"/>
        </w:rPr>
        <w:t xml:space="preserve">collected by scientists for </w:t>
      </w:r>
      <w:r w:rsidRPr="000951DE">
        <w:rPr>
          <w:rStyle w:val="Emphasis"/>
          <w:highlight w:val="cyan"/>
        </w:rPr>
        <w:t>decades</w:t>
      </w:r>
      <w:r w:rsidRPr="00F64CEB">
        <w:rPr>
          <w:rStyle w:val="StyleUnderline"/>
        </w:rPr>
        <w:t xml:space="preserve">, and </w:t>
      </w:r>
      <w:r w:rsidRPr="000951DE">
        <w:rPr>
          <w:rStyle w:val="StyleUnderline"/>
          <w:highlight w:val="cyan"/>
        </w:rPr>
        <w:t>used to</w:t>
      </w:r>
      <w:r w:rsidRPr="00F64CEB">
        <w:rPr>
          <w:rStyle w:val="StyleUnderline"/>
        </w:rPr>
        <w:t xml:space="preserve"> describe climate change and to </w:t>
      </w:r>
      <w:r w:rsidRPr="000951DE">
        <w:rPr>
          <w:rStyle w:val="Emphasis"/>
          <w:highlight w:val="cyan"/>
        </w:rPr>
        <w:t>create models</w:t>
      </w:r>
      <w:r w:rsidRPr="00F64CEB">
        <w:rPr>
          <w:rStyle w:val="StyleUnderline"/>
        </w:rPr>
        <w:t xml:space="preserve"> of the Earth’s evolution.</w:t>
      </w:r>
    </w:p>
    <w:p w14:paraId="4B8B6D4A" w14:textId="77777777" w:rsidR="0005261E" w:rsidRPr="00F64CEB" w:rsidRDefault="0005261E" w:rsidP="0005261E">
      <w:pPr>
        <w:rPr>
          <w:rStyle w:val="StyleUnderline"/>
        </w:rPr>
      </w:pPr>
      <w:r w:rsidRPr="00ED325A">
        <w:rPr>
          <w:sz w:val="16"/>
        </w:rPr>
        <w:t xml:space="preserve">Amid fears of the oceanic and atmospheric research divisions at NOAA being closed, the entire archive of valuable weather analysis and irreplaceable environmental data, such as recordings of global air and ocean temperatures, might be lost as well. </w:t>
      </w:r>
      <w:r w:rsidRPr="00F64CEB">
        <w:rPr>
          <w:rStyle w:val="StyleUnderline"/>
        </w:rPr>
        <w:t xml:space="preserve">This trajectory has a larger impact on scientific predictions and models, as it is not only about weather in general, since using the data can help in fisheries management, shipping, conservation and endangered species, permafrost monitoring, natural disaster prediction, safety at sea, and more. Therefore </w:t>
      </w:r>
      <w:r w:rsidRPr="000951DE">
        <w:rPr>
          <w:rStyle w:val="StyleUnderline"/>
          <w:highlight w:val="cyan"/>
        </w:rPr>
        <w:t xml:space="preserve">this data is </w:t>
      </w:r>
      <w:r w:rsidRPr="000951DE">
        <w:rPr>
          <w:rStyle w:val="Emphasis"/>
          <w:highlight w:val="cyan"/>
        </w:rPr>
        <w:t>very important</w:t>
      </w:r>
      <w:r w:rsidRPr="000951DE">
        <w:rPr>
          <w:rStyle w:val="StyleUnderline"/>
          <w:highlight w:val="cyan"/>
        </w:rPr>
        <w:t xml:space="preserve"> for </w:t>
      </w:r>
      <w:r w:rsidRPr="000951DE">
        <w:rPr>
          <w:rStyle w:val="Emphasis"/>
          <w:highlight w:val="cyan"/>
        </w:rPr>
        <w:t>polar</w:t>
      </w:r>
      <w:r w:rsidRPr="000951DE">
        <w:rPr>
          <w:rStyle w:val="StyleUnderline"/>
          <w:highlight w:val="cyan"/>
        </w:rPr>
        <w:t xml:space="preserve"> scientists</w:t>
      </w:r>
      <w:r w:rsidRPr="00F64CEB">
        <w:rPr>
          <w:rStyle w:val="StyleUnderline"/>
        </w:rPr>
        <w:t xml:space="preserve"> as climate change is having a great and fast impact on the Arctic region.</w:t>
      </w:r>
    </w:p>
    <w:p w14:paraId="3EEC80BB" w14:textId="77777777" w:rsidR="0005261E" w:rsidRPr="00ED325A" w:rsidRDefault="0005261E" w:rsidP="0005261E">
      <w:pPr>
        <w:rPr>
          <w:sz w:val="16"/>
        </w:rPr>
      </w:pPr>
      <w:r w:rsidRPr="00ED325A">
        <w:rPr>
          <w:sz w:val="16"/>
        </w:rPr>
        <w:t>As the best example of international cooperation, data from the NOAA has been copied to the PANGAEA platform by the University of Bremen and the Alfred Wegener Institute, and the Helmholtz Centre for Polar and Marine Research (AWI) recently.6) The focus has been on unique data on earthquakes and hot springs in these restored data. The PANGAEA platform also serves as an open access archive of environmental data available to the scientific community in the long term.7)</w:t>
      </w:r>
    </w:p>
    <w:p w14:paraId="12135F67" w14:textId="77777777" w:rsidR="0005261E" w:rsidRPr="00AA3933" w:rsidRDefault="0005261E" w:rsidP="0005261E">
      <w:pPr>
        <w:pStyle w:val="Heading4"/>
      </w:pPr>
      <w:r>
        <w:t xml:space="preserve">It’s a </w:t>
      </w:r>
      <w:r>
        <w:rPr>
          <w:u w:val="single"/>
        </w:rPr>
        <w:t>global crisis</w:t>
      </w:r>
      <w:r>
        <w:t xml:space="preserve">---the US’ data’s </w:t>
      </w:r>
      <w:r>
        <w:rPr>
          <w:u w:val="single"/>
        </w:rPr>
        <w:t>uniquely valuable</w:t>
      </w:r>
      <w:r>
        <w:t>.</w:t>
      </w:r>
    </w:p>
    <w:p w14:paraId="0C3FA140" w14:textId="77777777" w:rsidR="0005261E" w:rsidRDefault="0005261E" w:rsidP="0005261E">
      <w:r w:rsidRPr="00DB0360">
        <w:rPr>
          <w:rStyle w:val="Style13ptBold"/>
        </w:rPr>
        <w:t>Abnett et Al 25</w:t>
      </w:r>
      <w:r>
        <w:t xml:space="preserve"> [</w:t>
      </w:r>
      <w:r w:rsidRPr="00DB0360">
        <w:t>Kate Abnett covers EU climate and energy policy in Brussels</w:t>
      </w:r>
      <w:r>
        <w:t xml:space="preserve"> while </w:t>
      </w:r>
      <w:r w:rsidRPr="00DB0360">
        <w:t>reporting on Europe’s green transition and how climate change is affecting people and ecosystems across the EU</w:t>
      </w:r>
      <w:r>
        <w:t xml:space="preserve">, </w:t>
      </w:r>
      <w:r w:rsidRPr="00DB0360">
        <w:t>Valerie Volcovici covers U.S. climate and energy policy from Washington, DC</w:t>
      </w:r>
      <w:r>
        <w:t xml:space="preserve">, Sarah Marsh is the </w:t>
      </w:r>
      <w:r w:rsidRPr="00DB0360">
        <w:t>Chief correspondent covering political and general news in Germany</w:t>
      </w:r>
      <w:r>
        <w:t>, “</w:t>
      </w:r>
      <w:r w:rsidRPr="00DB0360">
        <w:t>Europe is breaking its reliance on American science</w:t>
      </w:r>
      <w:r>
        <w:t xml:space="preserve">,” 08/01/2025, </w:t>
      </w:r>
      <w:r w:rsidRPr="00DB0360">
        <w:t>https://www.reuters.com/sustainability/climate-energy/europe-is-breaking-its-reliance-american-science-2025-08-01/</w:t>
      </w:r>
      <w:r>
        <w:t>]</w:t>
      </w:r>
    </w:p>
    <w:p w14:paraId="0019DBE3" w14:textId="77777777" w:rsidR="0005261E" w:rsidRPr="00ED325A" w:rsidRDefault="0005261E" w:rsidP="0005261E">
      <w:pPr>
        <w:rPr>
          <w:sz w:val="16"/>
        </w:rPr>
      </w:pPr>
      <w:r w:rsidRPr="00ED325A">
        <w:rPr>
          <w:sz w:val="16"/>
        </w:rPr>
        <w:t xml:space="preserve">BRUSSELS/WASHINGTON/BERLIN, August 1 (Reuters) - </w:t>
      </w:r>
      <w:r w:rsidRPr="000951DE">
        <w:rPr>
          <w:rStyle w:val="StyleUnderline"/>
          <w:highlight w:val="cyan"/>
        </w:rPr>
        <w:t>European</w:t>
      </w:r>
      <w:r w:rsidRPr="00466903">
        <w:rPr>
          <w:rStyle w:val="StyleUnderline"/>
        </w:rPr>
        <w:t xml:space="preserve"> governments are taking steps to </w:t>
      </w:r>
      <w:r w:rsidRPr="00F21739">
        <w:rPr>
          <w:rStyle w:val="Emphasis"/>
        </w:rPr>
        <w:t xml:space="preserve">break their </w:t>
      </w:r>
      <w:r w:rsidRPr="000951DE">
        <w:rPr>
          <w:rStyle w:val="Emphasis"/>
          <w:highlight w:val="cyan"/>
        </w:rPr>
        <w:t>dependence</w:t>
      </w:r>
      <w:r w:rsidRPr="000951DE">
        <w:rPr>
          <w:rStyle w:val="StyleUnderline"/>
          <w:highlight w:val="cyan"/>
        </w:rPr>
        <w:t xml:space="preserve"> on </w:t>
      </w:r>
      <w:r w:rsidRPr="000951DE">
        <w:rPr>
          <w:rStyle w:val="Emphasis"/>
          <w:highlight w:val="cyan"/>
        </w:rPr>
        <w:t>critical scientific data</w:t>
      </w:r>
      <w:r w:rsidRPr="00466903">
        <w:rPr>
          <w:rStyle w:val="StyleUnderline"/>
        </w:rPr>
        <w:t xml:space="preserve"> the United </w:t>
      </w:r>
      <w:r w:rsidRPr="00F21739">
        <w:rPr>
          <w:rStyle w:val="StyleUnderline"/>
        </w:rPr>
        <w:t xml:space="preserve">States historically made </w:t>
      </w:r>
      <w:r w:rsidRPr="00015668">
        <w:rPr>
          <w:rStyle w:val="Emphasis"/>
        </w:rPr>
        <w:t>freely available</w:t>
      </w:r>
      <w:r w:rsidRPr="00ED325A">
        <w:rPr>
          <w:sz w:val="16"/>
        </w:rPr>
        <w:t xml:space="preserve"> to the world, and are ramping up their own data collection systems to monitor climate change and weather extremes, according to Reuters interviews.</w:t>
      </w:r>
    </w:p>
    <w:p w14:paraId="7B153973" w14:textId="77777777" w:rsidR="0005261E" w:rsidRPr="00466903" w:rsidRDefault="0005261E" w:rsidP="0005261E">
      <w:pPr>
        <w:rPr>
          <w:rStyle w:val="StyleUnderline"/>
        </w:rPr>
      </w:pPr>
      <w:r w:rsidRPr="00466903">
        <w:rPr>
          <w:rStyle w:val="StyleUnderline"/>
        </w:rPr>
        <w:t xml:space="preserve">The effort - which has not been previously reported - marks the most concrete response from the European Union and other European governments so far to the U.S. government's </w:t>
      </w:r>
      <w:r w:rsidRPr="00015668">
        <w:rPr>
          <w:rStyle w:val="Emphasis"/>
        </w:rPr>
        <w:t>retreat</w:t>
      </w:r>
      <w:r w:rsidRPr="00466903">
        <w:rPr>
          <w:rStyle w:val="StyleUnderline"/>
        </w:rPr>
        <w:t xml:space="preserve"> from scientific research under President Donald Trump's administration.</w:t>
      </w:r>
    </w:p>
    <w:p w14:paraId="7849F480" w14:textId="77777777" w:rsidR="0005261E" w:rsidRPr="00ED325A" w:rsidRDefault="0005261E" w:rsidP="0005261E">
      <w:pPr>
        <w:rPr>
          <w:sz w:val="16"/>
        </w:rPr>
      </w:pPr>
      <w:r w:rsidRPr="00ED325A">
        <w:rPr>
          <w:sz w:val="16"/>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4835C66A" w14:textId="77777777" w:rsidR="0005261E" w:rsidRPr="00ED325A" w:rsidRDefault="0005261E" w:rsidP="0005261E">
      <w:pPr>
        <w:rPr>
          <w:sz w:val="16"/>
        </w:rPr>
      </w:pPr>
      <w:r w:rsidRPr="00ED325A">
        <w:rPr>
          <w:sz w:val="16"/>
        </w:rPr>
        <w:t xml:space="preserve">As those cuts take effect, </w:t>
      </w:r>
      <w:r w:rsidRPr="00466903">
        <w:rPr>
          <w:rStyle w:val="StyleUnderline"/>
        </w:rPr>
        <w:t xml:space="preserve">European </w:t>
      </w:r>
      <w:r w:rsidRPr="000951DE">
        <w:rPr>
          <w:rStyle w:val="StyleUnderline"/>
          <w:highlight w:val="cyan"/>
        </w:rPr>
        <w:t>officials</w:t>
      </w:r>
      <w:r w:rsidRPr="00466903">
        <w:rPr>
          <w:rStyle w:val="StyleUnderline"/>
        </w:rPr>
        <w:t xml:space="preserve"> have </w:t>
      </w:r>
      <w:r w:rsidRPr="000951DE">
        <w:rPr>
          <w:rStyle w:val="StyleUnderline"/>
          <w:highlight w:val="cyan"/>
        </w:rPr>
        <w:t xml:space="preserve">expressed </w:t>
      </w:r>
      <w:r w:rsidRPr="000951DE">
        <w:rPr>
          <w:rStyle w:val="Emphasis"/>
          <w:highlight w:val="cyan"/>
        </w:rPr>
        <w:t>increasing alarm</w:t>
      </w:r>
      <w:r w:rsidRPr="00466903">
        <w:rPr>
          <w:rStyle w:val="StyleUnderline"/>
        </w:rPr>
        <w:t xml:space="preserve"> that - </w:t>
      </w:r>
      <w:r w:rsidRPr="000951DE">
        <w:rPr>
          <w:rStyle w:val="StyleUnderline"/>
          <w:highlight w:val="cyan"/>
        </w:rPr>
        <w:t>without</w:t>
      </w:r>
      <w:r w:rsidRPr="00466903">
        <w:rPr>
          <w:rStyle w:val="StyleUnderline"/>
        </w:rPr>
        <w:t xml:space="preserve"> continued </w:t>
      </w:r>
      <w:r w:rsidRPr="000951DE">
        <w:rPr>
          <w:rStyle w:val="StyleUnderline"/>
          <w:highlight w:val="cyan"/>
        </w:rPr>
        <w:t>access to U.S.</w:t>
      </w:r>
      <w:r w:rsidRPr="003F7F28">
        <w:rPr>
          <w:rStyle w:val="StyleUnderline"/>
        </w:rPr>
        <w:t xml:space="preserve">-supported weather and </w:t>
      </w:r>
      <w:r w:rsidRPr="000951DE">
        <w:rPr>
          <w:rStyle w:val="StyleUnderline"/>
          <w:highlight w:val="cyan"/>
        </w:rPr>
        <w:t xml:space="preserve">climate data - governments </w:t>
      </w:r>
      <w:r w:rsidRPr="003F7F28">
        <w:rPr>
          <w:rStyle w:val="StyleUnderline"/>
        </w:rPr>
        <w:t xml:space="preserve">and businesses </w:t>
      </w:r>
      <w:r w:rsidRPr="000951DE">
        <w:rPr>
          <w:rStyle w:val="StyleUnderline"/>
          <w:highlight w:val="cyan"/>
        </w:rPr>
        <w:t xml:space="preserve">will face </w:t>
      </w:r>
      <w:r w:rsidRPr="000951DE">
        <w:rPr>
          <w:rStyle w:val="Emphasis"/>
          <w:highlight w:val="cyan"/>
        </w:rPr>
        <w:t>challenges</w:t>
      </w:r>
      <w:r w:rsidRPr="00466903">
        <w:rPr>
          <w:rStyle w:val="StyleUnderline"/>
        </w:rPr>
        <w:t xml:space="preserve"> </w:t>
      </w:r>
      <w:r w:rsidRPr="000951DE">
        <w:rPr>
          <w:rStyle w:val="StyleUnderline"/>
          <w:highlight w:val="cyan"/>
        </w:rPr>
        <w:t>in planning</w:t>
      </w:r>
      <w:r w:rsidRPr="00466903">
        <w:rPr>
          <w:rStyle w:val="StyleUnderline"/>
        </w:rPr>
        <w:t xml:space="preserve"> for </w:t>
      </w:r>
      <w:r w:rsidRPr="00015668">
        <w:rPr>
          <w:rStyle w:val="Emphasis"/>
        </w:rPr>
        <w:t>extreme weather events</w:t>
      </w:r>
      <w:r w:rsidRPr="00466903">
        <w:rPr>
          <w:rStyle w:val="StyleUnderline"/>
        </w:rPr>
        <w:t xml:space="preserve"> </w:t>
      </w:r>
      <w:r w:rsidRPr="000951DE">
        <w:rPr>
          <w:rStyle w:val="StyleUnderline"/>
          <w:highlight w:val="cyan"/>
        </w:rPr>
        <w:t>and</w:t>
      </w:r>
      <w:r w:rsidRPr="00466903">
        <w:rPr>
          <w:rStyle w:val="StyleUnderline"/>
        </w:rPr>
        <w:t xml:space="preserve"> long-term </w:t>
      </w:r>
      <w:r w:rsidRPr="000951DE">
        <w:rPr>
          <w:rStyle w:val="StyleUnderline"/>
          <w:highlight w:val="cyan"/>
        </w:rPr>
        <w:t>infrastructure</w:t>
      </w:r>
      <w:r w:rsidRPr="00466903">
        <w:rPr>
          <w:rStyle w:val="StyleUnderline"/>
        </w:rPr>
        <w:t xml:space="preserve"> investment,</w:t>
      </w:r>
      <w:r w:rsidRPr="00ED325A">
        <w:rPr>
          <w:sz w:val="16"/>
        </w:rPr>
        <w:t xml:space="preserve"> according to Reuters interviews. </w:t>
      </w:r>
      <w:r w:rsidRPr="00ED325A">
        <w:rPr>
          <w:sz w:val="16"/>
        </w:rPr>
        <w:lastRenderedPageBreak/>
        <w:t>In March, more than a dozen European countries urged the EU Commission to move fast to recruit American scientists who lose their jobs to those cuts.</w:t>
      </w:r>
    </w:p>
    <w:p w14:paraId="5209AA59" w14:textId="77777777" w:rsidR="0005261E" w:rsidRPr="00ED325A" w:rsidRDefault="0005261E" w:rsidP="0005261E">
      <w:pPr>
        <w:rPr>
          <w:sz w:val="16"/>
        </w:rPr>
      </w:pPr>
      <w:r w:rsidRPr="00ED325A">
        <w:rPr>
          <w:sz w:val="16"/>
        </w:rPr>
        <w:t>Asked for comment on NOAA cuts and the EU's moves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57D8EA01" w14:textId="77777777" w:rsidR="0005261E" w:rsidRPr="00ED325A" w:rsidRDefault="0005261E" w:rsidP="0005261E">
      <w:pPr>
        <w:rPr>
          <w:sz w:val="16"/>
        </w:rPr>
      </w:pPr>
      <w:r w:rsidRPr="00ED325A">
        <w:rPr>
          <w:sz w:val="16"/>
        </w:rPr>
        <w:t>"Under President Trump’s leadership, the U.S. is funding real science again,” Rachel Cauley, an OMB spokesperson, said via email.</w:t>
      </w:r>
    </w:p>
    <w:p w14:paraId="379601C1" w14:textId="77777777" w:rsidR="0005261E" w:rsidRPr="00466903" w:rsidRDefault="0005261E" w:rsidP="0005261E">
      <w:pPr>
        <w:rPr>
          <w:rStyle w:val="StyleUnderline"/>
        </w:rPr>
      </w:pPr>
      <w:r w:rsidRPr="00466903">
        <w:rPr>
          <w:rStyle w:val="StyleUnderline"/>
        </w:rPr>
        <w:t xml:space="preserve">European officials told Reuters that - beyond the risk of losing access to </w:t>
      </w:r>
      <w:r w:rsidRPr="000951DE">
        <w:rPr>
          <w:rStyle w:val="StyleUnderline"/>
          <w:highlight w:val="cyan"/>
        </w:rPr>
        <w:t>data</w:t>
      </w:r>
      <w:r w:rsidRPr="00466903">
        <w:rPr>
          <w:rStyle w:val="StyleUnderline"/>
        </w:rPr>
        <w:t xml:space="preserve"> that </w:t>
      </w:r>
      <w:r w:rsidRPr="000951DE">
        <w:rPr>
          <w:rStyle w:val="StyleUnderline"/>
          <w:highlight w:val="cyan"/>
        </w:rPr>
        <w:t xml:space="preserve">is </w:t>
      </w:r>
      <w:r w:rsidRPr="000951DE">
        <w:rPr>
          <w:rStyle w:val="Emphasis"/>
          <w:highlight w:val="cyan"/>
        </w:rPr>
        <w:t>bedrock</w:t>
      </w:r>
      <w:r w:rsidRPr="000951DE">
        <w:rPr>
          <w:rStyle w:val="StyleUnderline"/>
          <w:highlight w:val="cyan"/>
        </w:rPr>
        <w:t xml:space="preserve"> to </w:t>
      </w:r>
      <w:r w:rsidRPr="003F7F28">
        <w:rPr>
          <w:rStyle w:val="StyleUnderline"/>
        </w:rPr>
        <w:t xml:space="preserve">the </w:t>
      </w:r>
      <w:r w:rsidRPr="003F7F28">
        <w:rPr>
          <w:rStyle w:val="Emphasis"/>
        </w:rPr>
        <w:t>world's understanding</w:t>
      </w:r>
      <w:r w:rsidRPr="003F7F28">
        <w:rPr>
          <w:rStyle w:val="StyleUnderline"/>
        </w:rPr>
        <w:t xml:space="preserve"> of </w:t>
      </w:r>
      <w:r w:rsidRPr="000951DE">
        <w:rPr>
          <w:rStyle w:val="StyleUnderline"/>
          <w:highlight w:val="cyan"/>
        </w:rPr>
        <w:t>climate change</w:t>
      </w:r>
      <w:r w:rsidRPr="00466903">
        <w:rPr>
          <w:rStyle w:val="StyleUnderline"/>
        </w:rPr>
        <w:t xml:space="preserve"> and marine systems - they were concerned by the general U.S. pullback from research.</w:t>
      </w:r>
    </w:p>
    <w:p w14:paraId="10CE1757" w14:textId="77777777" w:rsidR="0005261E" w:rsidRPr="00ED325A" w:rsidRDefault="0005261E" w:rsidP="0005261E">
      <w:pPr>
        <w:rPr>
          <w:sz w:val="16"/>
        </w:rPr>
      </w:pPr>
      <w:r w:rsidRPr="00ED325A">
        <w:rPr>
          <w:sz w:val="16"/>
        </w:rPr>
        <w:t>"The current situation is much worse than we could have expected," Sweden's State Secretary for Education and Research Maria Nilsson, told Reuters. "My reaction is, quite frankly, shock."</w:t>
      </w:r>
    </w:p>
    <w:p w14:paraId="4D62305C" w14:textId="77777777" w:rsidR="0005261E" w:rsidRPr="00ED325A" w:rsidRDefault="0005261E" w:rsidP="0005261E">
      <w:pPr>
        <w:rPr>
          <w:sz w:val="16"/>
        </w:rPr>
      </w:pPr>
      <w:r w:rsidRPr="00466903">
        <w:rPr>
          <w:rStyle w:val="StyleUnderline"/>
        </w:rPr>
        <w:t xml:space="preserve">The Danish Meteorological Institute described </w:t>
      </w:r>
      <w:r w:rsidRPr="003D22FE">
        <w:rPr>
          <w:rStyle w:val="StyleUnderline"/>
        </w:rPr>
        <w:t xml:space="preserve">the </w:t>
      </w:r>
      <w:r w:rsidRPr="000951DE">
        <w:rPr>
          <w:rStyle w:val="StyleUnderline"/>
          <w:highlight w:val="cyan"/>
        </w:rPr>
        <w:t>U.S.</w:t>
      </w:r>
      <w:r w:rsidRPr="003F7F28">
        <w:rPr>
          <w:rStyle w:val="StyleUnderline"/>
        </w:rPr>
        <w:t xml:space="preserve"> government </w:t>
      </w:r>
      <w:r w:rsidRPr="000951DE">
        <w:rPr>
          <w:rStyle w:val="StyleUnderline"/>
          <w:highlight w:val="cyan"/>
        </w:rPr>
        <w:t xml:space="preserve">data </w:t>
      </w:r>
      <w:r w:rsidRPr="003D22FE">
        <w:rPr>
          <w:rStyle w:val="StyleUnderline"/>
        </w:rPr>
        <w:t xml:space="preserve">as </w:t>
      </w:r>
      <w:r w:rsidRPr="000951DE">
        <w:rPr>
          <w:rStyle w:val="StyleUnderline"/>
          <w:highlight w:val="cyan"/>
        </w:rPr>
        <w:t>"</w:t>
      </w:r>
      <w:r w:rsidRPr="000951DE">
        <w:rPr>
          <w:rStyle w:val="Emphasis"/>
          <w:highlight w:val="cyan"/>
        </w:rPr>
        <w:t>absolutely vital</w:t>
      </w:r>
      <w:r w:rsidRPr="00466903">
        <w:rPr>
          <w:rStyle w:val="StyleUnderline"/>
        </w:rPr>
        <w:t xml:space="preserve">" - and said it relied on several data sets to measure including sea ice in the Arctic and sea surface temperatures. "This isn’t just a technical issue, </w:t>
      </w:r>
      <w:r w:rsidRPr="003F7F28">
        <w:rPr>
          <w:rStyle w:val="StyleUnderline"/>
        </w:rPr>
        <w:t xml:space="preserve">reliable </w:t>
      </w:r>
      <w:r w:rsidRPr="000951DE">
        <w:rPr>
          <w:rStyle w:val="StyleUnderline"/>
          <w:highlight w:val="cyan"/>
        </w:rPr>
        <w:t>data</w:t>
      </w:r>
      <w:r w:rsidRPr="003F7F28">
        <w:rPr>
          <w:rStyle w:val="StyleUnderline"/>
        </w:rPr>
        <w:t xml:space="preserve"> </w:t>
      </w:r>
      <w:r w:rsidRPr="000951DE">
        <w:rPr>
          <w:rStyle w:val="StyleUnderline"/>
          <w:highlight w:val="cyan"/>
        </w:rPr>
        <w:t>underpins extreme</w:t>
      </w:r>
      <w:r w:rsidRPr="003F7F28">
        <w:rPr>
          <w:rStyle w:val="StyleUnderline"/>
        </w:rPr>
        <w:t xml:space="preserve"> </w:t>
      </w:r>
      <w:r w:rsidRPr="003F7F28">
        <w:rPr>
          <w:rStyle w:val="Emphasis"/>
        </w:rPr>
        <w:t xml:space="preserve">weather </w:t>
      </w:r>
      <w:r w:rsidRPr="000951DE">
        <w:rPr>
          <w:rStyle w:val="Emphasis"/>
          <w:highlight w:val="cyan"/>
        </w:rPr>
        <w:t>warnings</w:t>
      </w:r>
      <w:r w:rsidRPr="000951DE">
        <w:rPr>
          <w:rStyle w:val="StyleUnderline"/>
          <w:highlight w:val="cyan"/>
        </w:rPr>
        <w:t xml:space="preserve">, </w:t>
      </w:r>
      <w:r w:rsidRPr="000951DE">
        <w:rPr>
          <w:rStyle w:val="Emphasis"/>
          <w:highlight w:val="cyan"/>
        </w:rPr>
        <w:t>climate projections</w:t>
      </w:r>
      <w:r w:rsidRPr="003F7F28">
        <w:rPr>
          <w:rStyle w:val="StyleUnderline"/>
        </w:rPr>
        <w:t xml:space="preserve">, protecting communities and </w:t>
      </w:r>
      <w:r w:rsidRPr="003D22FE">
        <w:rPr>
          <w:rStyle w:val="Emphasis"/>
        </w:rPr>
        <w:t xml:space="preserve">ultimately </w:t>
      </w:r>
      <w:r w:rsidRPr="000951DE">
        <w:rPr>
          <w:rStyle w:val="Emphasis"/>
          <w:highlight w:val="cyan"/>
        </w:rPr>
        <w:t>saves lives</w:t>
      </w:r>
      <w:r w:rsidRPr="00ED325A">
        <w:rPr>
          <w:sz w:val="16"/>
        </w:rPr>
        <w:t>," said Adrian Lema, director of the DMI's National Center for Climate Research.</w:t>
      </w:r>
    </w:p>
    <w:p w14:paraId="4AE60566" w14:textId="77777777" w:rsidR="0005261E" w:rsidRPr="00ED325A" w:rsidRDefault="0005261E" w:rsidP="0005261E">
      <w:pPr>
        <w:rPr>
          <w:sz w:val="16"/>
        </w:rPr>
      </w:pPr>
      <w:r w:rsidRPr="00ED325A">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7569FAEF" w14:textId="77777777" w:rsidR="0005261E" w:rsidRPr="00ED325A" w:rsidRDefault="0005261E" w:rsidP="0005261E">
      <w:pPr>
        <w:rPr>
          <w:sz w:val="16"/>
        </w:rPr>
      </w:pPr>
      <w:r w:rsidRPr="00ED325A">
        <w:rPr>
          <w:sz w:val="16"/>
        </w:rPr>
        <w:t>LEANING ON THE U.S.</w:t>
      </w:r>
    </w:p>
    <w:p w14:paraId="7DCC9DB4" w14:textId="77777777" w:rsidR="0005261E" w:rsidRPr="00ED325A" w:rsidRDefault="0005261E" w:rsidP="0005261E">
      <w:pPr>
        <w:rPr>
          <w:sz w:val="16"/>
        </w:rPr>
      </w:pPr>
      <w:r w:rsidRPr="00ED325A">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2DCAFE66" w14:textId="77777777" w:rsidR="0005261E" w:rsidRPr="00ED325A" w:rsidRDefault="0005261E" w:rsidP="0005261E">
      <w:pPr>
        <w:rPr>
          <w:sz w:val="16"/>
        </w:rPr>
      </w:pPr>
      <w:r w:rsidRPr="00ED325A">
        <w:rPr>
          <w:sz w:val="16"/>
        </w:rPr>
        <w:t>Over the next two years, the senior official said, the EU plans to expand its own European Marine Observation and Data Network which collects and hosts data on shipping routes, seabed habitats, marine litter and other concerns.</w:t>
      </w:r>
    </w:p>
    <w:p w14:paraId="5F8E5A35" w14:textId="77777777" w:rsidR="0005261E" w:rsidRPr="00ED325A" w:rsidRDefault="0005261E" w:rsidP="0005261E">
      <w:pPr>
        <w:rPr>
          <w:sz w:val="16"/>
        </w:rPr>
      </w:pPr>
      <w:r w:rsidRPr="00ED325A">
        <w:rPr>
          <w:sz w:val="16"/>
        </w:rPr>
        <w:t>The initiative was aimed at "mirroring and possibly replacing US-based services," the senior European Commission official told Reuters.</w:t>
      </w:r>
    </w:p>
    <w:p w14:paraId="73278435" w14:textId="77777777" w:rsidR="0005261E" w:rsidRPr="00466903" w:rsidRDefault="0005261E" w:rsidP="0005261E">
      <w:pPr>
        <w:rPr>
          <w:rStyle w:val="StyleUnderline"/>
        </w:rPr>
      </w:pPr>
      <w:r w:rsidRPr="000951DE">
        <w:rPr>
          <w:rStyle w:val="StyleUnderline"/>
          <w:highlight w:val="cyan"/>
        </w:rPr>
        <w:t>Europe is</w:t>
      </w:r>
      <w:r w:rsidRPr="00466903">
        <w:rPr>
          <w:rStyle w:val="StyleUnderline"/>
        </w:rPr>
        <w:t xml:space="preserve"> particularly </w:t>
      </w:r>
      <w:r w:rsidRPr="000951DE">
        <w:rPr>
          <w:rStyle w:val="StyleUnderline"/>
          <w:highlight w:val="cyan"/>
        </w:rPr>
        <w:t xml:space="preserve">concerned about </w:t>
      </w:r>
      <w:r w:rsidRPr="003F7F28">
        <w:rPr>
          <w:rStyle w:val="StyleUnderline"/>
        </w:rPr>
        <w:t xml:space="preserve">its </w:t>
      </w:r>
      <w:r w:rsidRPr="000951DE">
        <w:rPr>
          <w:rStyle w:val="Emphasis"/>
          <w:highlight w:val="cyan"/>
        </w:rPr>
        <w:t>vulnerability</w:t>
      </w:r>
      <w:r w:rsidRPr="003F7F28">
        <w:rPr>
          <w:rStyle w:val="StyleUnderline"/>
        </w:rPr>
        <w:t xml:space="preserve"> </w:t>
      </w:r>
      <w:r w:rsidRPr="000951DE">
        <w:rPr>
          <w:rStyle w:val="StyleUnderline"/>
          <w:highlight w:val="cyan"/>
        </w:rPr>
        <w:t>to</w:t>
      </w:r>
      <w:r w:rsidRPr="003F7F28">
        <w:rPr>
          <w:rStyle w:val="StyleUnderline"/>
        </w:rPr>
        <w:t xml:space="preserve"> U.S. </w:t>
      </w:r>
      <w:r w:rsidRPr="000951DE">
        <w:rPr>
          <w:rStyle w:val="StyleUnderline"/>
          <w:highlight w:val="cyan"/>
        </w:rPr>
        <w:t>funding</w:t>
      </w:r>
      <w:r w:rsidRPr="003F7F28">
        <w:rPr>
          <w:rStyle w:val="StyleUnderline"/>
        </w:rPr>
        <w:t xml:space="preserve"> </w:t>
      </w:r>
      <w:r w:rsidRPr="000951DE">
        <w:rPr>
          <w:rStyle w:val="StyleUnderline"/>
          <w:highlight w:val="cyan"/>
        </w:rPr>
        <w:t xml:space="preserve">cuts to </w:t>
      </w:r>
      <w:r w:rsidRPr="003D22FE">
        <w:rPr>
          <w:rStyle w:val="Emphasis"/>
        </w:rPr>
        <w:t>NOAA</w:t>
      </w:r>
      <w:r w:rsidRPr="003D22FE">
        <w:rPr>
          <w:rStyle w:val="StyleUnderline"/>
        </w:rPr>
        <w:t>'s</w:t>
      </w:r>
      <w:r w:rsidRPr="00466903">
        <w:rPr>
          <w:rStyle w:val="StyleUnderline"/>
        </w:rPr>
        <w:t xml:space="preserve"> </w:t>
      </w:r>
      <w:r w:rsidRPr="000951DE">
        <w:rPr>
          <w:rStyle w:val="StyleUnderline"/>
          <w:highlight w:val="cyan"/>
        </w:rPr>
        <w:t>research</w:t>
      </w:r>
      <w:r w:rsidRPr="00466903">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4E07E71B" w14:textId="77777777" w:rsidR="0005261E" w:rsidRPr="00ED325A" w:rsidRDefault="0005261E" w:rsidP="0005261E">
      <w:pPr>
        <w:rPr>
          <w:sz w:val="16"/>
        </w:rPr>
      </w:pPr>
      <w:r w:rsidRPr="00466903">
        <w:rPr>
          <w:rStyle w:val="StyleUnderline"/>
        </w:rPr>
        <w:t xml:space="preserve">The insurance </w:t>
      </w:r>
      <w:r w:rsidRPr="000951DE">
        <w:rPr>
          <w:rStyle w:val="StyleUnderline"/>
          <w:highlight w:val="cyan"/>
        </w:rPr>
        <w:t>industry</w:t>
      </w:r>
      <w:r w:rsidRPr="00466903">
        <w:rPr>
          <w:rStyle w:val="StyleUnderline"/>
        </w:rPr>
        <w:t xml:space="preserve"> </w:t>
      </w:r>
      <w:r w:rsidRPr="000951DE">
        <w:rPr>
          <w:rStyle w:val="StyleUnderline"/>
          <w:highlight w:val="cyan"/>
        </w:rPr>
        <w:t>relies on</w:t>
      </w:r>
      <w:r w:rsidRPr="00466903">
        <w:rPr>
          <w:rStyle w:val="StyleUnderline"/>
        </w:rPr>
        <w:t xml:space="preserve"> the Global Ocean Observing System's disaster </w:t>
      </w:r>
      <w:r w:rsidRPr="000951DE">
        <w:rPr>
          <w:rStyle w:val="StyleUnderline"/>
          <w:highlight w:val="cyan"/>
        </w:rPr>
        <w:t xml:space="preserve">records for </w:t>
      </w:r>
      <w:r w:rsidRPr="000951DE">
        <w:rPr>
          <w:rStyle w:val="Emphasis"/>
          <w:highlight w:val="cyan"/>
        </w:rPr>
        <w:t>risk modelling.</w:t>
      </w:r>
      <w:r w:rsidRPr="00ED325A">
        <w:rPr>
          <w:sz w:val="16"/>
        </w:rPr>
        <w:t xml:space="preserve"> Coastal planners use shoreline, sea-level, and hazard data to guide infrastructure investments. The energy industry uses oceanic and seismic datasets to assess offshore drilling or wind farm viability.</w:t>
      </w:r>
    </w:p>
    <w:p w14:paraId="2039C868" w14:textId="77777777" w:rsidR="0005261E" w:rsidRPr="00ED325A" w:rsidRDefault="0005261E" w:rsidP="0005261E">
      <w:pPr>
        <w:rPr>
          <w:sz w:val="16"/>
        </w:rPr>
      </w:pPr>
      <w:r w:rsidRPr="00ED325A">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63CA1033" w14:textId="77777777" w:rsidR="0005261E" w:rsidRPr="00ED325A" w:rsidRDefault="0005261E" w:rsidP="0005261E">
      <w:pPr>
        <w:rPr>
          <w:sz w:val="16"/>
        </w:rPr>
      </w:pPr>
      <w:r w:rsidRPr="00ED325A">
        <w:rPr>
          <w:sz w:val="16"/>
        </w:rPr>
        <w:t>NOAA last year described the program, in operation for over 25 years, as the "crown jewel", opens new tabof ocean science. It makes its data freely available to the oil and gas industry, marine tourism and other industries.</w:t>
      </w:r>
    </w:p>
    <w:p w14:paraId="59DC6D3C" w14:textId="77777777" w:rsidR="0005261E" w:rsidRPr="00ED325A" w:rsidRDefault="0005261E" w:rsidP="0005261E">
      <w:pPr>
        <w:rPr>
          <w:sz w:val="16"/>
        </w:rPr>
      </w:pPr>
      <w:r w:rsidRPr="00ED325A">
        <w:rPr>
          <w:sz w:val="16"/>
        </w:rPr>
        <w:t>The United States funds 57% of Argo's $40 million annual operating expenses, while the EU funds 23%. The White House and NOAA did not respond to questions about future support for that program.</w:t>
      </w:r>
    </w:p>
    <w:p w14:paraId="78578889" w14:textId="77777777" w:rsidR="0005261E" w:rsidRPr="00ED325A" w:rsidRDefault="0005261E" w:rsidP="0005261E">
      <w:pPr>
        <w:rPr>
          <w:sz w:val="16"/>
        </w:rPr>
      </w:pPr>
      <w:r w:rsidRPr="00ED325A">
        <w:rPr>
          <w:sz w:val="16"/>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511DE5A2" w14:textId="77777777" w:rsidR="0005261E" w:rsidRPr="00466903" w:rsidRDefault="0005261E" w:rsidP="0005261E">
      <w:pPr>
        <w:rPr>
          <w:rStyle w:val="StyleUnderline"/>
        </w:rPr>
      </w:pPr>
      <w:r w:rsidRPr="003D22FE">
        <w:rPr>
          <w:rStyle w:val="StyleUnderline"/>
        </w:rPr>
        <w:lastRenderedPageBreak/>
        <w:t>European</w:t>
      </w:r>
      <w:r w:rsidRPr="00466903">
        <w:rPr>
          <w:rStyle w:val="StyleUnderline"/>
        </w:rPr>
        <w:t xml:space="preserve"> </w:t>
      </w:r>
      <w:r w:rsidRPr="003F7F28">
        <w:rPr>
          <w:rStyle w:val="StyleUnderline"/>
        </w:rPr>
        <w:t xml:space="preserve">scientists acknowledge </w:t>
      </w:r>
      <w:r w:rsidRPr="000951DE">
        <w:rPr>
          <w:rStyle w:val="StyleUnderline"/>
          <w:highlight w:val="cyan"/>
        </w:rPr>
        <w:t xml:space="preserve">the </w:t>
      </w:r>
      <w:r w:rsidRPr="000951DE">
        <w:rPr>
          <w:rStyle w:val="Emphasis"/>
          <w:highlight w:val="cyan"/>
        </w:rPr>
        <w:t>outsized role</w:t>
      </w:r>
      <w:r w:rsidRPr="003F7F28">
        <w:rPr>
          <w:rStyle w:val="StyleUnderline"/>
        </w:rPr>
        <w:t xml:space="preserve"> the </w:t>
      </w:r>
      <w:r w:rsidRPr="000951DE">
        <w:rPr>
          <w:rStyle w:val="StyleUnderline"/>
          <w:highlight w:val="cyan"/>
        </w:rPr>
        <w:t>U.S</w:t>
      </w:r>
      <w:r w:rsidRPr="003F7F28">
        <w:rPr>
          <w:rStyle w:val="StyleUnderline"/>
        </w:rPr>
        <w:t xml:space="preserve">. government </w:t>
      </w:r>
      <w:r w:rsidRPr="000951DE">
        <w:rPr>
          <w:rStyle w:val="StyleUnderline"/>
          <w:highlight w:val="cyan"/>
        </w:rPr>
        <w:t>has played</w:t>
      </w:r>
      <w:r w:rsidRPr="003F7F28">
        <w:rPr>
          <w:rStyle w:val="StyleUnderline"/>
        </w:rPr>
        <w:t xml:space="preserve"> in global scientific research and data collection - and that </w:t>
      </w:r>
      <w:r w:rsidRPr="000951DE">
        <w:rPr>
          <w:rStyle w:val="StyleUnderline"/>
          <w:highlight w:val="cyan"/>
        </w:rPr>
        <w:t>Euro</w:t>
      </w:r>
      <w:r w:rsidRPr="003F7F28">
        <w:rPr>
          <w:rStyle w:val="StyleUnderline"/>
        </w:rPr>
        <w:t xml:space="preserve">pean </w:t>
      </w:r>
      <w:r w:rsidRPr="000951DE">
        <w:rPr>
          <w:rStyle w:val="StyleUnderline"/>
          <w:highlight w:val="cyan"/>
        </w:rPr>
        <w:t xml:space="preserve">countries have grown </w:t>
      </w:r>
      <w:r w:rsidRPr="000951DE">
        <w:rPr>
          <w:rStyle w:val="Emphasis"/>
          <w:highlight w:val="cyan"/>
        </w:rPr>
        <w:t>overly dependent</w:t>
      </w:r>
      <w:r w:rsidRPr="003F7F28">
        <w:rPr>
          <w:rStyle w:val="StyleUnderline"/>
        </w:rPr>
        <w:t xml:space="preserve"> on that work.</w:t>
      </w:r>
    </w:p>
    <w:p w14:paraId="02FF470E" w14:textId="77777777" w:rsidR="0005261E" w:rsidRPr="00ED325A" w:rsidRDefault="0005261E" w:rsidP="0005261E">
      <w:pPr>
        <w:rPr>
          <w:sz w:val="16"/>
        </w:rPr>
      </w:pPr>
      <w:r w:rsidRPr="00466903">
        <w:rPr>
          <w:rStyle w:val="StyleUnderline"/>
        </w:rPr>
        <w:t>"It’s a bit like defense: we rely heavily on the U.S. in that area, too. They're trailblazers and role models—but that also makes us dependent on them</w:t>
      </w:r>
      <w:r w:rsidRPr="00ED325A">
        <w:rPr>
          <w:sz w:val="16"/>
        </w:rPr>
        <w:t>," Katrin Boehning-Gaese, scientific director of Germany's Helmholtz Centre for Environmental Research, told Reuters.</w:t>
      </w:r>
    </w:p>
    <w:p w14:paraId="16559757" w14:textId="77777777" w:rsidR="0005261E" w:rsidRPr="00AA3933" w:rsidRDefault="0005261E" w:rsidP="0005261E">
      <w:pPr>
        <w:pStyle w:val="Heading4"/>
        <w:rPr>
          <w:b w:val="0"/>
          <w:bCs/>
        </w:rPr>
      </w:pPr>
      <w:r>
        <w:t xml:space="preserve">Otherwise, the </w:t>
      </w:r>
      <w:r>
        <w:rPr>
          <w:u w:val="single"/>
        </w:rPr>
        <w:t>climate apocalypse</w:t>
      </w:r>
      <w:r>
        <w:t xml:space="preserve"> causes </w:t>
      </w:r>
      <w:r>
        <w:rPr>
          <w:u w:val="single"/>
        </w:rPr>
        <w:t>extinction</w:t>
      </w:r>
      <w:r>
        <w:t>.</w:t>
      </w:r>
    </w:p>
    <w:p w14:paraId="6C9BA15F" w14:textId="77777777" w:rsidR="0005261E" w:rsidRDefault="0005261E" w:rsidP="0005261E">
      <w:r w:rsidRPr="003D5CC7">
        <w:rPr>
          <w:rStyle w:val="Style13ptBold"/>
        </w:rPr>
        <w:t>Greene 24</w:t>
      </w:r>
      <w:r>
        <w:t xml:space="preserve"> [</w:t>
      </w:r>
      <w:r w:rsidRPr="003D5CC7">
        <w:t>Jim Greene is a Canadian-born, European Union-based freelance writer, editor, and researcher specializing in academic research and student reference</w:t>
      </w:r>
      <w:r>
        <w:t xml:space="preserve">, “Climate Apocalypse,” </w:t>
      </w:r>
      <w:r w:rsidRPr="00D86770">
        <w:t>https://www.ebsco.com/research-starters/science/climate-apocalypse</w:t>
      </w:r>
      <w:r>
        <w:t xml:space="preserve">] </w:t>
      </w:r>
    </w:p>
    <w:p w14:paraId="298AB645" w14:textId="77777777" w:rsidR="0005261E" w:rsidRPr="003D5CC7" w:rsidRDefault="0005261E" w:rsidP="0005261E">
      <w:pPr>
        <w:rPr>
          <w:rStyle w:val="StyleUnderline"/>
        </w:rPr>
      </w:pPr>
      <w:r w:rsidRPr="003D5CC7">
        <w:rPr>
          <w:rStyle w:val="StyleUnderline"/>
        </w:rPr>
        <w:t xml:space="preserve">Scientific and popular concern over </w:t>
      </w:r>
      <w:r w:rsidRPr="000951DE">
        <w:rPr>
          <w:rStyle w:val="StyleUnderline"/>
          <w:highlight w:val="cyan"/>
        </w:rPr>
        <w:t>climate change</w:t>
      </w:r>
      <w:r w:rsidRPr="003D5CC7">
        <w:rPr>
          <w:rStyle w:val="StyleUnderline"/>
        </w:rPr>
        <w:t xml:space="preserve"> and its impacts on both Earth and human civilization have dramatically increased since the turn of the twenty-first century.</w:t>
      </w:r>
      <w:r w:rsidRPr="00ED325A">
        <w:rPr>
          <w:sz w:val="16"/>
        </w:rPr>
        <w:t xml:space="preserve"> Experts differ in their assessments of the future trajectory of climate change, </w:t>
      </w:r>
      <w:r w:rsidRPr="003D5CC7">
        <w:rPr>
          <w:rStyle w:val="StyleUnderline"/>
        </w:rPr>
        <w:t xml:space="preserve">but some observers believe its </w:t>
      </w:r>
      <w:r w:rsidRPr="00ED325A">
        <w:rPr>
          <w:rStyle w:val="StyleUnderline"/>
        </w:rPr>
        <w:t>worst effects</w:t>
      </w:r>
      <w:r w:rsidRPr="003D5CC7">
        <w:rPr>
          <w:rStyle w:val="StyleUnderline"/>
        </w:rPr>
        <w:t xml:space="preserve"> could </w:t>
      </w:r>
      <w:r w:rsidRPr="000951DE">
        <w:rPr>
          <w:rStyle w:val="StyleUnderline"/>
          <w:highlight w:val="cyan"/>
        </w:rPr>
        <w:t>endanger</w:t>
      </w:r>
      <w:r w:rsidRPr="003D5CC7">
        <w:rPr>
          <w:rStyle w:val="StyleUnderline"/>
        </w:rPr>
        <w:t xml:space="preserve"> the </w:t>
      </w:r>
      <w:r w:rsidRPr="00564157">
        <w:rPr>
          <w:rStyle w:val="Emphasis"/>
        </w:rPr>
        <w:t xml:space="preserve">very </w:t>
      </w:r>
      <w:r w:rsidRPr="000951DE">
        <w:rPr>
          <w:rStyle w:val="Emphasis"/>
          <w:highlight w:val="cyan"/>
        </w:rPr>
        <w:t>survival</w:t>
      </w:r>
      <w:r w:rsidRPr="000951DE">
        <w:rPr>
          <w:rStyle w:val="StyleUnderline"/>
          <w:highlight w:val="cyan"/>
        </w:rPr>
        <w:t xml:space="preserve"> of human civilization</w:t>
      </w:r>
      <w:r w:rsidRPr="003D5CC7">
        <w:rPr>
          <w:rStyle w:val="StyleUnderline"/>
        </w:rPr>
        <w:t>.</w:t>
      </w:r>
    </w:p>
    <w:p w14:paraId="497F392D" w14:textId="77777777" w:rsidR="0005261E" w:rsidRPr="00ED325A" w:rsidRDefault="0005261E" w:rsidP="0005261E">
      <w:pPr>
        <w:rPr>
          <w:sz w:val="16"/>
        </w:rPr>
      </w:pPr>
      <w:r w:rsidRPr="00ED325A">
        <w:rPr>
          <w:sz w:val="16"/>
        </w:rPr>
        <w:t xml:space="preserve">While a large majority of scientists and researchers agree on the reality of anthropogenic (human-caused) climate change, broad viewpoint divergences continue to define predictions on the potential course of its long-term effects. </w:t>
      </w:r>
      <w:r w:rsidRPr="003D5CC7">
        <w:rPr>
          <w:rStyle w:val="StyleUnderline"/>
        </w:rPr>
        <w:t xml:space="preserve">At the extreme end of </w:t>
      </w:r>
      <w:r w:rsidRPr="000951DE">
        <w:rPr>
          <w:rStyle w:val="StyleUnderline"/>
          <w:highlight w:val="cyan"/>
        </w:rPr>
        <w:t xml:space="preserve">these </w:t>
      </w:r>
      <w:r w:rsidRPr="00175FE8">
        <w:rPr>
          <w:rStyle w:val="StyleUnderline"/>
        </w:rPr>
        <w:t>projections</w:t>
      </w:r>
      <w:r w:rsidRPr="003D5CC7">
        <w:rPr>
          <w:rStyle w:val="StyleUnderline"/>
        </w:rPr>
        <w:t xml:space="preserve"> </w:t>
      </w:r>
      <w:r w:rsidRPr="00E76EF2">
        <w:rPr>
          <w:rStyle w:val="StyleUnderline"/>
        </w:rPr>
        <w:t>are predictions</w:t>
      </w:r>
      <w:r w:rsidRPr="003D5CC7">
        <w:rPr>
          <w:rStyle w:val="StyleUnderline"/>
        </w:rPr>
        <w:t xml:space="preserve"> that </w:t>
      </w:r>
      <w:r w:rsidRPr="000951DE">
        <w:rPr>
          <w:rStyle w:val="StyleUnderline"/>
          <w:highlight w:val="cyan"/>
        </w:rPr>
        <w:t>climate</w:t>
      </w:r>
      <w:r w:rsidRPr="003D5CC7">
        <w:rPr>
          <w:rStyle w:val="StyleUnderline"/>
        </w:rPr>
        <w:t xml:space="preserve"> </w:t>
      </w:r>
      <w:r w:rsidRPr="000951DE">
        <w:rPr>
          <w:rStyle w:val="StyleUnderline"/>
          <w:highlight w:val="cyan"/>
        </w:rPr>
        <w:t>change</w:t>
      </w:r>
      <w:r w:rsidRPr="003D5CC7">
        <w:rPr>
          <w:rStyle w:val="StyleUnderline"/>
        </w:rPr>
        <w:t xml:space="preserve"> could </w:t>
      </w:r>
      <w:r w:rsidRPr="000951DE">
        <w:rPr>
          <w:rStyle w:val="StyleUnderline"/>
          <w:highlight w:val="cyan"/>
        </w:rPr>
        <w:t>bring</w:t>
      </w:r>
      <w:r w:rsidRPr="003D5CC7">
        <w:rPr>
          <w:rStyle w:val="StyleUnderline"/>
        </w:rPr>
        <w:t xml:space="preserve"> about a </w:t>
      </w:r>
      <w:r w:rsidRPr="00E76EF2">
        <w:rPr>
          <w:rStyle w:val="Emphasis"/>
        </w:rPr>
        <w:t xml:space="preserve">mass-scale </w:t>
      </w:r>
      <w:r w:rsidRPr="000951DE">
        <w:rPr>
          <w:rStyle w:val="Emphasis"/>
          <w:highlight w:val="cyan"/>
        </w:rPr>
        <w:t>societal collapse</w:t>
      </w:r>
      <w:r w:rsidRPr="003D5CC7">
        <w:rPr>
          <w:rStyle w:val="StyleUnderline"/>
        </w:rPr>
        <w:t xml:space="preserve"> </w:t>
      </w:r>
      <w:r w:rsidRPr="00E76EF2">
        <w:rPr>
          <w:rStyle w:val="StyleUnderline"/>
        </w:rPr>
        <w:t>that could</w:t>
      </w:r>
      <w:r w:rsidRPr="003D5CC7">
        <w:rPr>
          <w:rStyle w:val="StyleUnderline"/>
        </w:rPr>
        <w:t xml:space="preserve"> potentially </w:t>
      </w:r>
      <w:r w:rsidRPr="000951DE">
        <w:rPr>
          <w:rStyle w:val="StyleUnderline"/>
          <w:highlight w:val="cyan"/>
        </w:rPr>
        <w:t xml:space="preserve">result in </w:t>
      </w:r>
      <w:r w:rsidRPr="00175FE8">
        <w:rPr>
          <w:rStyle w:val="StyleUnderline"/>
        </w:rPr>
        <w:t xml:space="preserve">human </w:t>
      </w:r>
      <w:r w:rsidRPr="000951DE">
        <w:rPr>
          <w:rStyle w:val="StyleUnderline"/>
          <w:highlight w:val="cyan"/>
        </w:rPr>
        <w:t>extinction</w:t>
      </w:r>
      <w:r w:rsidRPr="000951DE">
        <w:rPr>
          <w:sz w:val="16"/>
          <w:highlight w:val="cyan"/>
        </w:rPr>
        <w:t>.</w:t>
      </w:r>
      <w:r w:rsidRPr="00ED325A">
        <w:rPr>
          <w:sz w:val="16"/>
        </w:rPr>
        <w:t xml:space="preserve"> This hypothetical scenario is often described as the climate apocalypse.</w:t>
      </w:r>
    </w:p>
    <w:p w14:paraId="30C15175" w14:textId="77777777" w:rsidR="0005261E" w:rsidRPr="00ED325A" w:rsidRDefault="0005261E" w:rsidP="0005261E">
      <w:pPr>
        <w:rPr>
          <w:sz w:val="16"/>
        </w:rPr>
      </w:pPr>
      <w:r w:rsidRPr="00ED325A">
        <w:rPr>
          <w:sz w:val="16"/>
        </w:rPr>
        <w:t xml:space="preserve">Experts do not agree on either the likelihood or the possible timeline attached to such an event. </w:t>
      </w:r>
      <w:r w:rsidRPr="003D5CC7">
        <w:rPr>
          <w:rStyle w:val="StyleUnderline"/>
        </w:rPr>
        <w:t xml:space="preserve">A 2019 paper published by an Australian climate change policy organization warned that a </w:t>
      </w:r>
      <w:r w:rsidRPr="000951DE">
        <w:rPr>
          <w:rStyle w:val="Emphasis"/>
          <w:highlight w:val="cyan"/>
        </w:rPr>
        <w:t>climate apocalypse</w:t>
      </w:r>
      <w:r w:rsidRPr="003D5CC7">
        <w:rPr>
          <w:rStyle w:val="StyleUnderline"/>
        </w:rPr>
        <w:t xml:space="preserve"> could </w:t>
      </w:r>
      <w:r w:rsidRPr="000951DE">
        <w:rPr>
          <w:rStyle w:val="StyleUnderline"/>
          <w:highlight w:val="cyan"/>
        </w:rPr>
        <w:t xml:space="preserve">begin </w:t>
      </w:r>
      <w:r w:rsidRPr="000951DE">
        <w:rPr>
          <w:rStyle w:val="Emphasis"/>
          <w:highlight w:val="cyan"/>
        </w:rPr>
        <w:t>as early as 2050</w:t>
      </w:r>
      <w:r w:rsidRPr="003D5CC7">
        <w:rPr>
          <w:rStyle w:val="StyleUnderline"/>
        </w:rPr>
        <w:t xml:space="preserve"> unless the international community takes immediate and transformational action.</w:t>
      </w:r>
      <w:r w:rsidRPr="00ED325A">
        <w:rPr>
          <w:sz w:val="16"/>
        </w:rPr>
        <w:t xml:space="preserve"> Other scientists believe the risk of a mass-scale, climate-induced dystopia is remote, with some observers also noting that apocalyptic projections rooted in extreme interpretations of present-day trends risk harming public perception of the climate movement and the legitimacy of its goals.</w:t>
      </w:r>
    </w:p>
    <w:p w14:paraId="035ED4BE" w14:textId="77777777" w:rsidR="0005261E" w:rsidRPr="00ED325A" w:rsidRDefault="0005261E" w:rsidP="0005261E">
      <w:pPr>
        <w:rPr>
          <w:sz w:val="16"/>
        </w:rPr>
      </w:pPr>
      <w:r w:rsidRPr="00ED325A">
        <w:rPr>
          <w:sz w:val="16"/>
        </w:rPr>
        <w:t>Background</w:t>
      </w:r>
    </w:p>
    <w:p w14:paraId="68142B54" w14:textId="77777777" w:rsidR="0005261E" w:rsidRPr="00ED325A" w:rsidRDefault="0005261E" w:rsidP="0005261E">
      <w:pPr>
        <w:rPr>
          <w:sz w:val="16"/>
        </w:rPr>
      </w:pPr>
      <w:r w:rsidRPr="00ED325A">
        <w:rPr>
          <w:sz w:val="16"/>
        </w:rPr>
        <w:t>Scientists widely believe that anthropogenic climate change is a direct result of greenhouse gas (GHG) emissions. GHGs include several gases released as a byproduct of fossil fuel usage, with carbon gases drawing the most concern. When burned to produce energy, fossil fuels such as oil and petroleum, natural gas, and coal emit large quantities of carbon and other GHGs. These gases trap solar heat that would normally escape into space inside Earth’s atmosphere, leading to increases in average ambient surface temperatures and other unnatural climate and weather impacts. The term “greenhouse effect” is often used to describe this phenomenon, as GHGs behave much like the glass panes of botanical greenhouses when trapping heat inside the atmosphere.</w:t>
      </w:r>
    </w:p>
    <w:p w14:paraId="68CF1918" w14:textId="77777777" w:rsidR="0005261E" w:rsidRPr="00ED325A" w:rsidRDefault="0005261E" w:rsidP="0005261E">
      <w:pPr>
        <w:rPr>
          <w:rStyle w:val="StyleUnderline"/>
        </w:rPr>
      </w:pPr>
      <w:r w:rsidRPr="00ED325A">
        <w:rPr>
          <w:sz w:val="16"/>
        </w:rPr>
        <w:t xml:space="preserve">During the Industrial Revolution (ca. 1760–ca. 1840), humans began using fossil fuels in greatly increased volumes. Fossil fuel consumption rates then rose exponentially as industrialization spread globally, and as Earth’s population soared. Consequently, global average temperatures have risen considerably since the era of the Industrial Revolution. While the data quantifying the precise level of temperature change varies according to the methodology used to calculate it, a commonly cited statistic holds that Earth’s average surface temperature has increased by approximately 1 degree Celsius (2 degrees Fahrenheit) since the 1880–1900 period. </w:t>
      </w:r>
      <w:r w:rsidRPr="003D5CC7">
        <w:rPr>
          <w:rStyle w:val="StyleUnderline"/>
        </w:rPr>
        <w:t xml:space="preserve">This seemingly </w:t>
      </w:r>
      <w:r w:rsidRPr="00ED325A">
        <w:rPr>
          <w:rStyle w:val="StyleUnderline"/>
        </w:rPr>
        <w:t xml:space="preserve">marginal increase has had </w:t>
      </w:r>
      <w:r w:rsidRPr="00ED325A">
        <w:rPr>
          <w:rStyle w:val="Emphasis"/>
        </w:rPr>
        <w:t>profound effects</w:t>
      </w:r>
      <w:r w:rsidRPr="00ED325A">
        <w:rPr>
          <w:rStyle w:val="StyleUnderline"/>
        </w:rPr>
        <w:t xml:space="preserve"> on global climate and weather patterns, which result from the major increases in heat accumulation that have accompanied rising average temperatures.</w:t>
      </w:r>
    </w:p>
    <w:p w14:paraId="6C0296EA" w14:textId="77777777" w:rsidR="0005261E" w:rsidRPr="00ED325A" w:rsidRDefault="0005261E" w:rsidP="0005261E">
      <w:pPr>
        <w:rPr>
          <w:sz w:val="16"/>
        </w:rPr>
      </w:pPr>
      <w:r w:rsidRPr="00ED325A">
        <w:rPr>
          <w:rStyle w:val="StyleUnderline"/>
        </w:rPr>
        <w:t>The broad effects of climate change include wider temperature extremes</w:t>
      </w:r>
      <w:r w:rsidRPr="003D5CC7">
        <w:rPr>
          <w:rStyle w:val="StyleUnderline"/>
        </w:rPr>
        <w:t xml:space="preserve"> at both the low and high ends of the seasonal spectrum along with </w:t>
      </w:r>
      <w:r w:rsidRPr="000951DE">
        <w:rPr>
          <w:rStyle w:val="StyleUnderline"/>
          <w:highlight w:val="cyan"/>
        </w:rPr>
        <w:t>heavier</w:t>
      </w:r>
      <w:r w:rsidRPr="003D5CC7">
        <w:rPr>
          <w:rStyle w:val="StyleUnderline"/>
        </w:rPr>
        <w:t xml:space="preserve"> periods of </w:t>
      </w:r>
      <w:r w:rsidRPr="000951DE">
        <w:rPr>
          <w:rStyle w:val="Emphasis"/>
          <w:highlight w:val="cyan"/>
        </w:rPr>
        <w:t>rainfall</w:t>
      </w:r>
      <w:r w:rsidRPr="000951DE">
        <w:rPr>
          <w:rStyle w:val="StyleUnderline"/>
          <w:highlight w:val="cyan"/>
        </w:rPr>
        <w:t>, more intense</w:t>
      </w:r>
      <w:r w:rsidRPr="003D5CC7">
        <w:rPr>
          <w:rStyle w:val="StyleUnderline"/>
        </w:rPr>
        <w:t xml:space="preserve"> periods of </w:t>
      </w:r>
      <w:r w:rsidRPr="000951DE">
        <w:rPr>
          <w:rStyle w:val="Emphasis"/>
          <w:highlight w:val="cyan"/>
        </w:rPr>
        <w:t>drought</w:t>
      </w:r>
      <w:r w:rsidRPr="003D5CC7">
        <w:rPr>
          <w:rStyle w:val="StyleUnderline"/>
        </w:rPr>
        <w:t>, and reductions in global snow cover, glaciers, and sea ice</w:t>
      </w:r>
      <w:r w:rsidRPr="00ED325A">
        <w:rPr>
          <w:sz w:val="16"/>
        </w:rPr>
        <w:t>. Increased melt rates, coupled with the maritime thermal expansion effect that causes large bodies of water to occupy more space as they become warmer, have contributed to rising average sea levels. This, in turn, imperils low-lying islands and human and animal populations living in coastal areas.</w:t>
      </w:r>
    </w:p>
    <w:p w14:paraId="3A64901C" w14:textId="77777777" w:rsidR="0005261E" w:rsidRPr="00564157" w:rsidRDefault="0005261E" w:rsidP="0005261E">
      <w:pPr>
        <w:rPr>
          <w:rStyle w:val="Emphasis"/>
        </w:rPr>
      </w:pPr>
      <w:r w:rsidRPr="00ED325A">
        <w:rPr>
          <w:rStyle w:val="StyleUnderline"/>
        </w:rPr>
        <w:lastRenderedPageBreak/>
        <w:t xml:space="preserve">Climate change poses </w:t>
      </w:r>
      <w:r w:rsidRPr="00ED325A">
        <w:rPr>
          <w:rStyle w:val="Emphasis"/>
        </w:rPr>
        <w:t>numerous threats</w:t>
      </w:r>
      <w:r w:rsidRPr="00ED325A">
        <w:rPr>
          <w:rStyle w:val="StyleUnderline"/>
        </w:rPr>
        <w:t xml:space="preserve"> to</w:t>
      </w:r>
      <w:r w:rsidRPr="003D5CC7">
        <w:rPr>
          <w:rStyle w:val="StyleUnderline"/>
        </w:rPr>
        <w:t xml:space="preserve"> the </w:t>
      </w:r>
      <w:r w:rsidRPr="00ED325A">
        <w:rPr>
          <w:rStyle w:val="StyleUnderline"/>
        </w:rPr>
        <w:t>stability of human civilization</w:t>
      </w:r>
      <w:r w:rsidRPr="003D5CC7">
        <w:rPr>
          <w:rStyle w:val="StyleUnderline"/>
        </w:rPr>
        <w:t xml:space="preserve">. According to the World Bank, </w:t>
      </w:r>
      <w:r w:rsidRPr="000951DE">
        <w:rPr>
          <w:rStyle w:val="StyleUnderline"/>
          <w:highlight w:val="cyan"/>
        </w:rPr>
        <w:t>global food security</w:t>
      </w:r>
      <w:r w:rsidRPr="003D5CC7">
        <w:rPr>
          <w:rStyle w:val="StyleUnderline"/>
        </w:rPr>
        <w:t xml:space="preserve"> is already </w:t>
      </w:r>
      <w:r w:rsidRPr="000951DE">
        <w:rPr>
          <w:rStyle w:val="StyleUnderline"/>
          <w:highlight w:val="cyan"/>
        </w:rPr>
        <w:t>under</w:t>
      </w:r>
      <w:r w:rsidRPr="00ED325A">
        <w:rPr>
          <w:rStyle w:val="StyleUnderline"/>
        </w:rPr>
        <w:t xml:space="preserve"> </w:t>
      </w:r>
      <w:r w:rsidRPr="00ED325A">
        <w:rPr>
          <w:rStyle w:val="Emphasis"/>
        </w:rPr>
        <w:t xml:space="preserve">significantly </w:t>
      </w:r>
      <w:r w:rsidRPr="000951DE">
        <w:rPr>
          <w:rStyle w:val="Emphasis"/>
          <w:highlight w:val="cyan"/>
        </w:rPr>
        <w:t>increased strain</w:t>
      </w:r>
      <w:r w:rsidRPr="003D5CC7">
        <w:rPr>
          <w:rStyle w:val="StyleUnderline"/>
        </w:rPr>
        <w:t xml:space="preserve"> due to the negative impacts of heavy rainfall and flooding, longer and more severe heat waves, and the increased frequency of droughts. According to the World Food Programme in 2024, about </w:t>
      </w:r>
      <w:r w:rsidRPr="00564157">
        <w:rPr>
          <w:rStyle w:val="Emphasis"/>
        </w:rPr>
        <w:t>258 million</w:t>
      </w:r>
      <w:r w:rsidRPr="003D5CC7">
        <w:rPr>
          <w:rStyle w:val="StyleUnderline"/>
        </w:rPr>
        <w:t xml:space="preserve"> people faced </w:t>
      </w:r>
      <w:r w:rsidRPr="00175FE8">
        <w:rPr>
          <w:rStyle w:val="StyleUnderline"/>
        </w:rPr>
        <w:t xml:space="preserve">acute </w:t>
      </w:r>
      <w:r w:rsidRPr="00ED325A">
        <w:rPr>
          <w:rStyle w:val="StyleUnderline"/>
        </w:rPr>
        <w:t>food</w:t>
      </w:r>
      <w:r w:rsidRPr="003D5CC7">
        <w:rPr>
          <w:rStyle w:val="StyleUnderline"/>
        </w:rPr>
        <w:t xml:space="preserve"> </w:t>
      </w:r>
      <w:r w:rsidRPr="000951DE">
        <w:rPr>
          <w:rStyle w:val="StyleUnderline"/>
          <w:highlight w:val="cyan"/>
        </w:rPr>
        <w:t>insecurity</w:t>
      </w:r>
      <w:r w:rsidRPr="003D5CC7">
        <w:rPr>
          <w:rStyle w:val="StyleUnderline"/>
        </w:rPr>
        <w:t xml:space="preserve"> in 2022. This </w:t>
      </w:r>
      <w:r w:rsidRPr="000951DE">
        <w:rPr>
          <w:rStyle w:val="StyleUnderline"/>
          <w:highlight w:val="cyan"/>
        </w:rPr>
        <w:t xml:space="preserve">number rose to </w:t>
      </w:r>
      <w:r w:rsidRPr="000951DE">
        <w:rPr>
          <w:rStyle w:val="Emphasis"/>
          <w:highlight w:val="cyan"/>
        </w:rPr>
        <w:t>283 million</w:t>
      </w:r>
      <w:r w:rsidRPr="003D5CC7">
        <w:rPr>
          <w:rStyle w:val="StyleUnderline"/>
        </w:rPr>
        <w:t xml:space="preserve"> in 2023</w:t>
      </w:r>
      <w:r w:rsidRPr="00ED325A">
        <w:rPr>
          <w:sz w:val="16"/>
        </w:rPr>
        <w:t xml:space="preserve">. Rising sea levels could erase multiple island countries and create costly and difficult problems for major coastal cities around the world, many of which double as key shipping ports. </w:t>
      </w:r>
      <w:r w:rsidRPr="000951DE">
        <w:rPr>
          <w:rStyle w:val="StyleUnderline"/>
          <w:highlight w:val="cyan"/>
        </w:rPr>
        <w:t>Climate change</w:t>
      </w:r>
      <w:r w:rsidRPr="003D5CC7">
        <w:rPr>
          <w:rStyle w:val="StyleUnderline"/>
        </w:rPr>
        <w:t xml:space="preserve"> is also </w:t>
      </w:r>
      <w:r w:rsidRPr="00ED325A">
        <w:rPr>
          <w:rStyle w:val="StyleUnderline"/>
        </w:rPr>
        <w:t xml:space="preserve">linked to increases in sediment and pollutant runoff, saltwater intrusion, and water stress related to </w:t>
      </w:r>
      <w:r w:rsidRPr="00ED325A">
        <w:rPr>
          <w:rStyle w:val="Emphasis"/>
        </w:rPr>
        <w:t>heat and drought</w:t>
      </w:r>
      <w:r w:rsidRPr="00ED325A">
        <w:rPr>
          <w:rStyle w:val="StyleUnderline"/>
        </w:rPr>
        <w:t xml:space="preserve">. The cumulative effects of these factors reduce both the quality and availability of drinking water. The United Nations (UN) and many other expert observers believe that climate change could </w:t>
      </w:r>
      <w:r w:rsidRPr="00E76EF2">
        <w:rPr>
          <w:rStyle w:val="StyleUnderline"/>
        </w:rPr>
        <w:t xml:space="preserve">lead to </w:t>
      </w:r>
      <w:r w:rsidRPr="000951DE">
        <w:rPr>
          <w:rStyle w:val="StyleUnderline"/>
          <w:highlight w:val="cyan"/>
        </w:rPr>
        <w:t>mass-scale population displacement</w:t>
      </w:r>
      <w:r w:rsidRPr="003D5CC7">
        <w:rPr>
          <w:rStyle w:val="StyleUnderline"/>
        </w:rPr>
        <w:t xml:space="preserve"> as its effects intensify in the coming years and decades, </w:t>
      </w:r>
      <w:r w:rsidRPr="000951DE">
        <w:rPr>
          <w:rStyle w:val="StyleUnderline"/>
          <w:highlight w:val="cyan"/>
        </w:rPr>
        <w:t>creating</w:t>
      </w:r>
      <w:r w:rsidRPr="003D5CC7">
        <w:rPr>
          <w:rStyle w:val="StyleUnderline"/>
        </w:rPr>
        <w:t xml:space="preserve"> the potential to cause the largest and </w:t>
      </w:r>
      <w:r w:rsidRPr="00E76EF2">
        <w:rPr>
          <w:rStyle w:val="Emphasis"/>
        </w:rPr>
        <w:t xml:space="preserve">most </w:t>
      </w:r>
      <w:r w:rsidRPr="000951DE">
        <w:rPr>
          <w:rStyle w:val="Emphasis"/>
          <w:highlight w:val="cyan"/>
        </w:rPr>
        <w:t>destabilizing</w:t>
      </w:r>
      <w:r w:rsidRPr="00ED325A">
        <w:rPr>
          <w:rStyle w:val="StyleUnderline"/>
        </w:rPr>
        <w:t xml:space="preserve"> humanitarian </w:t>
      </w:r>
      <w:r w:rsidRPr="000951DE">
        <w:rPr>
          <w:rStyle w:val="StyleUnderline"/>
          <w:highlight w:val="cyan"/>
        </w:rPr>
        <w:t>crisis in</w:t>
      </w:r>
      <w:r w:rsidRPr="003D5CC7">
        <w:rPr>
          <w:rStyle w:val="StyleUnderline"/>
        </w:rPr>
        <w:t xml:space="preserve"> </w:t>
      </w:r>
      <w:r w:rsidRPr="00564157">
        <w:rPr>
          <w:rStyle w:val="Emphasis"/>
        </w:rPr>
        <w:t xml:space="preserve">global </w:t>
      </w:r>
      <w:r w:rsidRPr="00E76EF2">
        <w:rPr>
          <w:rStyle w:val="Emphasis"/>
        </w:rPr>
        <w:t>history</w:t>
      </w:r>
      <w:r w:rsidRPr="00564157">
        <w:rPr>
          <w:rStyle w:val="Emphasis"/>
        </w:rPr>
        <w:t>.</w:t>
      </w:r>
    </w:p>
    <w:p w14:paraId="3EF95AD0" w14:textId="77777777" w:rsidR="0005261E" w:rsidRPr="00ED325A" w:rsidRDefault="0005261E" w:rsidP="0005261E">
      <w:pPr>
        <w:rPr>
          <w:sz w:val="16"/>
        </w:rPr>
      </w:pPr>
      <w:r w:rsidRPr="00ED325A">
        <w:rPr>
          <w:sz w:val="16"/>
        </w:rPr>
        <w:t>Overview</w:t>
      </w:r>
    </w:p>
    <w:p w14:paraId="7F1DB2D4" w14:textId="77777777" w:rsidR="0005261E" w:rsidRPr="003D5CC7" w:rsidRDefault="0005261E" w:rsidP="0005261E">
      <w:pPr>
        <w:rPr>
          <w:rStyle w:val="StyleUnderline"/>
        </w:rPr>
      </w:pPr>
      <w:r w:rsidRPr="003D5CC7">
        <w:rPr>
          <w:rStyle w:val="StyleUnderline"/>
        </w:rPr>
        <w:t xml:space="preserve">Climate </w:t>
      </w:r>
      <w:r w:rsidRPr="00ED325A">
        <w:rPr>
          <w:rStyle w:val="StyleUnderline"/>
        </w:rPr>
        <w:t xml:space="preserve">apocalypse scenarios are generally rooted in </w:t>
      </w:r>
      <w:r w:rsidRPr="00ED325A">
        <w:rPr>
          <w:rStyle w:val="Emphasis"/>
        </w:rPr>
        <w:t>mass-scale</w:t>
      </w:r>
      <w:r w:rsidRPr="00ED325A">
        <w:rPr>
          <w:rStyle w:val="StyleUnderline"/>
        </w:rPr>
        <w:t xml:space="preserve"> food and water insecurity and population displacement that could occur in the future if contemporary trends are not addressed and averted. Experts note that naturally occurring climate changes on both regional and global scales are known to have played a role in the transformational changes or </w:t>
      </w:r>
      <w:r w:rsidRPr="00ED325A">
        <w:rPr>
          <w:rStyle w:val="Emphasis"/>
        </w:rPr>
        <w:t>total collapse</w:t>
      </w:r>
      <w:r w:rsidRPr="00ED325A">
        <w:rPr>
          <w:rStyle w:val="StyleUnderline"/>
        </w:rPr>
        <w:t xml:space="preserve"> experienced by multiple historical human civilizations. Furthermore, researchers believe that </w:t>
      </w:r>
      <w:r w:rsidRPr="000951DE">
        <w:rPr>
          <w:rStyle w:val="StyleUnderline"/>
          <w:highlight w:val="cyan"/>
        </w:rPr>
        <w:t>climate change was a</w:t>
      </w:r>
      <w:r w:rsidRPr="00ED325A">
        <w:rPr>
          <w:rStyle w:val="StyleUnderline"/>
        </w:rPr>
        <w:t xml:space="preserve"> </w:t>
      </w:r>
      <w:r w:rsidRPr="00ED325A">
        <w:rPr>
          <w:rStyle w:val="Emphasis"/>
        </w:rPr>
        <w:t xml:space="preserve">major </w:t>
      </w:r>
      <w:r w:rsidRPr="000951DE">
        <w:rPr>
          <w:rStyle w:val="Emphasis"/>
          <w:highlight w:val="cyan"/>
        </w:rPr>
        <w:t>catalyst</w:t>
      </w:r>
      <w:r w:rsidRPr="00ED325A">
        <w:rPr>
          <w:rStyle w:val="StyleUnderline"/>
        </w:rPr>
        <w:t xml:space="preserve"> or contributing factor </w:t>
      </w:r>
      <w:r w:rsidRPr="000951DE">
        <w:rPr>
          <w:rStyle w:val="StyleUnderline"/>
          <w:highlight w:val="cyan"/>
        </w:rPr>
        <w:t>in</w:t>
      </w:r>
      <w:r w:rsidRPr="00ED325A">
        <w:rPr>
          <w:rStyle w:val="StyleUnderline"/>
        </w:rPr>
        <w:t xml:space="preserve"> each of the </w:t>
      </w:r>
      <w:r w:rsidRPr="000951DE">
        <w:rPr>
          <w:rStyle w:val="Emphasis"/>
          <w:highlight w:val="cyan"/>
        </w:rPr>
        <w:t>five</w:t>
      </w:r>
      <w:r w:rsidRPr="00ED325A">
        <w:rPr>
          <w:rStyle w:val="Emphasis"/>
        </w:rPr>
        <w:t xml:space="preserve"> main </w:t>
      </w:r>
      <w:r w:rsidRPr="000951DE">
        <w:rPr>
          <w:rStyle w:val="Emphasis"/>
          <w:highlight w:val="cyan"/>
        </w:rPr>
        <w:t>extinction events</w:t>
      </w:r>
      <w:r w:rsidRPr="00ED325A">
        <w:rPr>
          <w:rStyle w:val="StyleUnderline"/>
        </w:rPr>
        <w:t xml:space="preserve"> that occurred on Earth </w:t>
      </w:r>
      <w:r w:rsidRPr="000951DE">
        <w:rPr>
          <w:rStyle w:val="StyleUnderline"/>
          <w:highlight w:val="cyan"/>
        </w:rPr>
        <w:t>during the Phanerozoic Era</w:t>
      </w:r>
      <w:r w:rsidRPr="00ED325A">
        <w:rPr>
          <w:rStyle w:val="StyleUnderline"/>
        </w:rPr>
        <w:t>.</w:t>
      </w:r>
    </w:p>
    <w:p w14:paraId="316263FB" w14:textId="77777777" w:rsidR="0005261E" w:rsidRPr="003D5CC7" w:rsidRDefault="0005261E" w:rsidP="0005261E">
      <w:pPr>
        <w:rPr>
          <w:rStyle w:val="StyleUnderline"/>
        </w:rPr>
      </w:pPr>
      <w:r w:rsidRPr="00ED325A">
        <w:rPr>
          <w:sz w:val="16"/>
        </w:rPr>
        <w:t xml:space="preserve">Since their earliest beginnings, human societies have adapted to thrive within a relatively narrow climate range. </w:t>
      </w:r>
      <w:r w:rsidRPr="003D5CC7">
        <w:rPr>
          <w:rStyle w:val="StyleUnderline"/>
        </w:rPr>
        <w:t xml:space="preserve">While experts generally believe that scientific development and modern technology have combined to make contemporary civilization more resilient, many researchers also point out that </w:t>
      </w:r>
      <w:r w:rsidRPr="000951DE">
        <w:rPr>
          <w:rStyle w:val="StyleUnderline"/>
          <w:highlight w:val="cyan"/>
        </w:rPr>
        <w:t>all civilizations</w:t>
      </w:r>
      <w:r w:rsidRPr="003D5CC7">
        <w:rPr>
          <w:rStyle w:val="StyleUnderline"/>
        </w:rPr>
        <w:t>—including those of the present day—</w:t>
      </w:r>
      <w:r w:rsidRPr="000951DE">
        <w:rPr>
          <w:rStyle w:val="StyleUnderline"/>
          <w:highlight w:val="cyan"/>
        </w:rPr>
        <w:t>are</w:t>
      </w:r>
      <w:r w:rsidRPr="00ED325A">
        <w:rPr>
          <w:rStyle w:val="StyleUnderline"/>
        </w:rPr>
        <w:t xml:space="preserve"> relatively </w:t>
      </w:r>
      <w:r w:rsidRPr="000951DE">
        <w:rPr>
          <w:rStyle w:val="StyleUnderline"/>
          <w:highlight w:val="cyan"/>
        </w:rPr>
        <w:t>fragile</w:t>
      </w:r>
      <w:r w:rsidRPr="003D5CC7">
        <w:rPr>
          <w:rStyle w:val="StyleUnderline"/>
        </w:rPr>
        <w:t xml:space="preserve"> entities that </w:t>
      </w:r>
      <w:r w:rsidRPr="000951DE">
        <w:rPr>
          <w:rStyle w:val="StyleUnderline"/>
          <w:highlight w:val="cyan"/>
        </w:rPr>
        <w:t xml:space="preserve">can quickly </w:t>
      </w:r>
      <w:r w:rsidRPr="000951DE">
        <w:rPr>
          <w:rStyle w:val="Emphasis"/>
          <w:highlight w:val="cyan"/>
        </w:rPr>
        <w:t>deteriorate and collapse</w:t>
      </w:r>
      <w:r w:rsidRPr="003D5CC7">
        <w:rPr>
          <w:rStyle w:val="StyleUnderline"/>
        </w:rPr>
        <w:t xml:space="preserve"> with the introduction of even a single major stressor. Advocates of </w:t>
      </w:r>
      <w:r w:rsidRPr="00ED325A">
        <w:rPr>
          <w:rStyle w:val="StyleUnderline"/>
        </w:rPr>
        <w:t xml:space="preserve">climate apocalypse scenarios often highlight that climate change holds the potential to introduce </w:t>
      </w:r>
      <w:r w:rsidRPr="00ED325A">
        <w:rPr>
          <w:rStyle w:val="Emphasis"/>
        </w:rPr>
        <w:t>multiple</w:t>
      </w:r>
      <w:r w:rsidRPr="00ED325A">
        <w:rPr>
          <w:rStyle w:val="StyleUnderline"/>
        </w:rPr>
        <w:t xml:space="preserve"> such stressors, perhaps </w:t>
      </w:r>
      <w:r w:rsidRPr="00ED325A">
        <w:rPr>
          <w:rStyle w:val="Emphasis"/>
        </w:rPr>
        <w:t>simultaneously</w:t>
      </w:r>
      <w:r w:rsidRPr="00ED325A">
        <w:rPr>
          <w:rStyle w:val="StyleUnderline"/>
        </w:rPr>
        <w:t>.</w:t>
      </w:r>
    </w:p>
    <w:p w14:paraId="26A25C7E" w14:textId="77777777" w:rsidR="0005261E" w:rsidRPr="003D5CC7" w:rsidRDefault="0005261E" w:rsidP="0005261E">
      <w:pPr>
        <w:rPr>
          <w:rStyle w:val="StyleUnderline"/>
        </w:rPr>
      </w:pPr>
      <w:r w:rsidRPr="00ED325A">
        <w:rPr>
          <w:sz w:val="16"/>
        </w:rPr>
        <w:t xml:space="preserve">Some observers believe that existing strains on global food and water supplies are very likely to worsen considerably in the near- to medium-term future, especially since a fast-growing global population will place more and more pressure on them. </w:t>
      </w:r>
      <w:r w:rsidRPr="003D5CC7">
        <w:rPr>
          <w:rStyle w:val="StyleUnderline"/>
        </w:rPr>
        <w:t xml:space="preserve">Projections indicate that the global population could reach 9.7 billion by 2050, which would mark an increase of approximately 25 percent from 2020 levels and a spike of nearly </w:t>
      </w:r>
      <w:r w:rsidRPr="004D7348">
        <w:rPr>
          <w:rStyle w:val="Emphasis"/>
        </w:rPr>
        <w:t>400 percent</w:t>
      </w:r>
      <w:r w:rsidRPr="003D5CC7">
        <w:rPr>
          <w:rStyle w:val="StyleUnderline"/>
        </w:rPr>
        <w:t xml:space="preserve"> from the 1950 global population of roughly 2.5 billion. This scenario, sometimes called the “systemic risk” scenario, could see global </w:t>
      </w:r>
      <w:r w:rsidRPr="000951DE">
        <w:rPr>
          <w:rStyle w:val="StyleUnderline"/>
          <w:highlight w:val="cyan"/>
        </w:rPr>
        <w:t xml:space="preserve">food and water insecurity take a </w:t>
      </w:r>
      <w:r w:rsidRPr="000951DE">
        <w:rPr>
          <w:rStyle w:val="Emphasis"/>
          <w:highlight w:val="cyan"/>
        </w:rPr>
        <w:t>major toll</w:t>
      </w:r>
      <w:r w:rsidRPr="00E76EF2">
        <w:rPr>
          <w:rStyle w:val="StyleUnderline"/>
        </w:rPr>
        <w:t xml:space="preserve"> on the global economy</w:t>
      </w:r>
      <w:r w:rsidRPr="003D5CC7">
        <w:rPr>
          <w:rStyle w:val="StyleUnderline"/>
        </w:rPr>
        <w:t xml:space="preserve">. This, in turn, may </w:t>
      </w:r>
      <w:r w:rsidRPr="000951DE">
        <w:rPr>
          <w:rStyle w:val="StyleUnderline"/>
          <w:highlight w:val="cyan"/>
        </w:rPr>
        <w:t>trigger</w:t>
      </w:r>
      <w:r w:rsidRPr="003D5CC7">
        <w:rPr>
          <w:rStyle w:val="StyleUnderline"/>
        </w:rPr>
        <w:t xml:space="preserve"> a series of </w:t>
      </w:r>
      <w:r w:rsidRPr="00E76EF2">
        <w:rPr>
          <w:rStyle w:val="StyleUnderline"/>
        </w:rPr>
        <w:t xml:space="preserve">systemic and </w:t>
      </w:r>
      <w:r w:rsidRPr="000951DE">
        <w:rPr>
          <w:rStyle w:val="Emphasis"/>
          <w:highlight w:val="cyan"/>
        </w:rPr>
        <w:t>institutional failures</w:t>
      </w:r>
      <w:r w:rsidRPr="003D5CC7">
        <w:rPr>
          <w:rStyle w:val="StyleUnderline"/>
        </w:rPr>
        <w:t xml:space="preserve"> that could </w:t>
      </w:r>
      <w:r w:rsidRPr="00ED325A">
        <w:rPr>
          <w:rStyle w:val="StyleUnderline"/>
        </w:rPr>
        <w:t xml:space="preserve">culminate in a </w:t>
      </w:r>
      <w:r w:rsidRPr="00ED325A">
        <w:rPr>
          <w:rStyle w:val="Emphasis"/>
        </w:rPr>
        <w:t>near-total breakdown</w:t>
      </w:r>
      <w:r w:rsidRPr="00ED325A">
        <w:rPr>
          <w:rStyle w:val="StyleUnderline"/>
        </w:rPr>
        <w:t xml:space="preserve"> of established order. Experts believe the systemic risk scenario would likely spark </w:t>
      </w:r>
      <w:r w:rsidRPr="00ED325A">
        <w:rPr>
          <w:rStyle w:val="Emphasis"/>
        </w:rPr>
        <w:t>intense conflict</w:t>
      </w:r>
      <w:r w:rsidRPr="00ED325A">
        <w:rPr>
          <w:rStyle w:val="StyleUnderline"/>
        </w:rPr>
        <w:t xml:space="preserve"> on the local, regional, national, and global scales, resulting in the </w:t>
      </w:r>
      <w:r w:rsidRPr="00ED325A">
        <w:rPr>
          <w:rStyle w:val="Emphasis"/>
        </w:rPr>
        <w:t>mass-scale loss</w:t>
      </w:r>
      <w:r w:rsidRPr="00ED325A">
        <w:rPr>
          <w:rStyle w:val="StyleUnderline"/>
        </w:rPr>
        <w:t xml:space="preserve"> of human life and the </w:t>
      </w:r>
      <w:r w:rsidRPr="00ED325A">
        <w:rPr>
          <w:rStyle w:val="Emphasis"/>
        </w:rPr>
        <w:t>functional destruction</w:t>
      </w:r>
      <w:r w:rsidRPr="00ED325A">
        <w:rPr>
          <w:rStyle w:val="StyleUnderline"/>
        </w:rPr>
        <w:t xml:space="preserve"> of contemporary civilization.</w:t>
      </w:r>
    </w:p>
    <w:p w14:paraId="3DC30C1D" w14:textId="77777777" w:rsidR="0005261E" w:rsidRPr="00ED325A" w:rsidRDefault="0005261E" w:rsidP="0005261E">
      <w:pPr>
        <w:rPr>
          <w:sz w:val="16"/>
        </w:rPr>
      </w:pPr>
      <w:r w:rsidRPr="003D5CC7">
        <w:rPr>
          <w:rStyle w:val="StyleUnderline"/>
        </w:rPr>
        <w:t xml:space="preserve">Another scenario, which could occur independently or accompany the systemic risk scenario, holds that </w:t>
      </w:r>
      <w:r w:rsidRPr="00E76EF2">
        <w:rPr>
          <w:rStyle w:val="StyleUnderline"/>
        </w:rPr>
        <w:t>changing climate</w:t>
      </w:r>
      <w:r w:rsidRPr="00ED325A">
        <w:rPr>
          <w:rStyle w:val="StyleUnderline"/>
        </w:rPr>
        <w:t xml:space="preserve"> conditions</w:t>
      </w:r>
      <w:r w:rsidRPr="003D5CC7">
        <w:rPr>
          <w:rStyle w:val="StyleUnderline"/>
        </w:rPr>
        <w:t xml:space="preserve"> may </w:t>
      </w:r>
      <w:r w:rsidRPr="00E76EF2">
        <w:rPr>
          <w:rStyle w:val="StyleUnderline"/>
        </w:rPr>
        <w:t xml:space="preserve">lead to </w:t>
      </w:r>
      <w:r w:rsidRPr="00ED325A">
        <w:rPr>
          <w:rStyle w:val="Emphasis"/>
        </w:rPr>
        <w:t xml:space="preserve">mass-scale </w:t>
      </w:r>
      <w:r w:rsidRPr="000951DE">
        <w:rPr>
          <w:rStyle w:val="Emphasis"/>
          <w:highlight w:val="cyan"/>
        </w:rPr>
        <w:t>outbreaks</w:t>
      </w:r>
      <w:r w:rsidRPr="000951DE">
        <w:rPr>
          <w:rStyle w:val="StyleUnderline"/>
          <w:highlight w:val="cyan"/>
        </w:rPr>
        <w:t xml:space="preserve"> of</w:t>
      </w:r>
      <w:r w:rsidRPr="00ED325A">
        <w:rPr>
          <w:rStyle w:val="StyleUnderline"/>
        </w:rPr>
        <w:t xml:space="preserve"> infectious </w:t>
      </w:r>
      <w:r w:rsidRPr="000951DE">
        <w:rPr>
          <w:rStyle w:val="StyleUnderline"/>
          <w:highlight w:val="cyan"/>
        </w:rPr>
        <w:t>disease</w:t>
      </w:r>
      <w:r w:rsidRPr="003D5CC7">
        <w:rPr>
          <w:rStyle w:val="StyleUnderline"/>
        </w:rPr>
        <w:t>.</w:t>
      </w:r>
      <w:r w:rsidRPr="00ED325A">
        <w:rPr>
          <w:sz w:val="16"/>
        </w:rPr>
        <w:t xml:space="preserve"> Such outbreaks, which </w:t>
      </w:r>
      <w:r w:rsidRPr="00ED325A">
        <w:rPr>
          <w:sz w:val="16"/>
        </w:rPr>
        <w:lastRenderedPageBreak/>
        <w:t>could reach pandemic levels, could cause enormous losses of human life while creating international or global instability marked by the same types of systemic and institutional failures theorized in the systemic risk scenario.</w:t>
      </w:r>
    </w:p>
    <w:p w14:paraId="7EB4932B" w14:textId="77777777" w:rsidR="0005261E" w:rsidRPr="00ED325A" w:rsidRDefault="0005261E" w:rsidP="0005261E">
      <w:pPr>
        <w:rPr>
          <w:rStyle w:val="StyleUnderline"/>
        </w:rPr>
      </w:pPr>
      <w:r w:rsidRPr="00E76EF2">
        <w:rPr>
          <w:rStyle w:val="StyleUnderline"/>
        </w:rPr>
        <w:t xml:space="preserve">International </w:t>
      </w:r>
      <w:r w:rsidRPr="000951DE">
        <w:rPr>
          <w:rStyle w:val="StyleUnderline"/>
          <w:highlight w:val="cyan"/>
        </w:rPr>
        <w:t>conflict</w:t>
      </w:r>
      <w:r w:rsidRPr="003D5CC7">
        <w:rPr>
          <w:rStyle w:val="StyleUnderline"/>
        </w:rPr>
        <w:t xml:space="preserve">, resulting from mass population displacement, mass migration, and intense competition over critical resources such as arable land and drinking water, could </w:t>
      </w:r>
      <w:r w:rsidRPr="00ED325A">
        <w:rPr>
          <w:rStyle w:val="StyleUnderline"/>
        </w:rPr>
        <w:t>reach catastrophic levels</w:t>
      </w:r>
      <w:r w:rsidRPr="003D5CC7">
        <w:rPr>
          <w:rStyle w:val="StyleUnderline"/>
        </w:rPr>
        <w:t xml:space="preserve"> and potentially </w:t>
      </w:r>
      <w:r w:rsidRPr="00E76EF2">
        <w:rPr>
          <w:rStyle w:val="StyleUnderline"/>
        </w:rPr>
        <w:t xml:space="preserve">cause </w:t>
      </w:r>
      <w:r w:rsidRPr="000951DE">
        <w:rPr>
          <w:rStyle w:val="Emphasis"/>
          <w:highlight w:val="cyan"/>
        </w:rPr>
        <w:t>nuclear war.</w:t>
      </w:r>
      <w:r w:rsidRPr="003D5CC7">
        <w:rPr>
          <w:rStyle w:val="StyleUnderline"/>
        </w:rPr>
        <w:t xml:space="preserve"> If such a cataclysmic war were to take place, </w:t>
      </w:r>
      <w:r w:rsidRPr="000951DE">
        <w:rPr>
          <w:rStyle w:val="StyleUnderline"/>
          <w:highlight w:val="cyan"/>
        </w:rPr>
        <w:t>climate stresses</w:t>
      </w:r>
      <w:r w:rsidRPr="003D5CC7">
        <w:rPr>
          <w:rStyle w:val="StyleUnderline"/>
        </w:rPr>
        <w:t xml:space="preserve"> could further </w:t>
      </w:r>
      <w:r w:rsidRPr="000951DE">
        <w:rPr>
          <w:rStyle w:val="StyleUnderline"/>
          <w:highlight w:val="cyan"/>
        </w:rPr>
        <w:t>endanger</w:t>
      </w:r>
      <w:r w:rsidRPr="003D5CC7">
        <w:rPr>
          <w:rStyle w:val="StyleUnderline"/>
        </w:rPr>
        <w:t xml:space="preserve"> the </w:t>
      </w:r>
      <w:r w:rsidRPr="000951DE">
        <w:rPr>
          <w:rStyle w:val="StyleUnderline"/>
          <w:highlight w:val="cyan"/>
        </w:rPr>
        <w:t>survivors’ ability to rebuild</w:t>
      </w:r>
      <w:r w:rsidRPr="003D5CC7">
        <w:rPr>
          <w:rStyle w:val="StyleUnderline"/>
        </w:rPr>
        <w:t xml:space="preserve"> civilized </w:t>
      </w:r>
      <w:r w:rsidRPr="000951DE">
        <w:rPr>
          <w:rStyle w:val="StyleUnderline"/>
          <w:highlight w:val="cyan"/>
        </w:rPr>
        <w:t xml:space="preserve">societies. </w:t>
      </w:r>
      <w:r w:rsidRPr="00ED325A">
        <w:rPr>
          <w:rStyle w:val="StyleUnderline"/>
        </w:rPr>
        <w:t xml:space="preserve">Human extinction, while considered unlikely even in the most extreme climate apocalypse theories, </w:t>
      </w:r>
      <w:r w:rsidRPr="00ED325A">
        <w:rPr>
          <w:rStyle w:val="Emphasis"/>
        </w:rPr>
        <w:t>cannot be excluded</w:t>
      </w:r>
      <w:r w:rsidRPr="00ED325A">
        <w:rPr>
          <w:rStyle w:val="StyleUnderline"/>
        </w:rPr>
        <w:t xml:space="preserve"> as a possible outcome in such a situation.</w:t>
      </w:r>
    </w:p>
    <w:p w14:paraId="707EC244" w14:textId="77777777" w:rsidR="0005261E" w:rsidRPr="00ED325A" w:rsidRDefault="0005261E" w:rsidP="0005261E">
      <w:pPr>
        <w:rPr>
          <w:sz w:val="16"/>
        </w:rPr>
      </w:pPr>
      <w:r w:rsidRPr="00ED325A">
        <w:rPr>
          <w:sz w:val="16"/>
        </w:rPr>
        <w:t xml:space="preserve">Some experts believe that human civilization may already be on an irreversible course toward a climate apocalypse. </w:t>
      </w:r>
      <w:r w:rsidRPr="00ED325A">
        <w:rPr>
          <w:rStyle w:val="StyleUnderline"/>
        </w:rPr>
        <w:t xml:space="preserve">Among those who hold such viewpoints, a </w:t>
      </w:r>
      <w:r w:rsidRPr="00ED325A">
        <w:rPr>
          <w:rStyle w:val="Emphasis"/>
        </w:rPr>
        <w:t>plurality</w:t>
      </w:r>
      <w:r w:rsidRPr="00ED325A">
        <w:rPr>
          <w:rStyle w:val="StyleUnderline"/>
        </w:rPr>
        <w:t xml:space="preserve"> believes that governments and policymakers should </w:t>
      </w:r>
      <w:r w:rsidRPr="00ED325A">
        <w:rPr>
          <w:rStyle w:val="Emphasis"/>
        </w:rPr>
        <w:t>already be working</w:t>
      </w:r>
      <w:r w:rsidRPr="00ED325A">
        <w:rPr>
          <w:rStyle w:val="StyleUnderline"/>
        </w:rPr>
        <w:t xml:space="preserve"> toward response measures that will </w:t>
      </w:r>
      <w:r w:rsidRPr="00ED325A">
        <w:rPr>
          <w:rStyle w:val="Emphasis"/>
        </w:rPr>
        <w:t>minimize</w:t>
      </w:r>
      <w:r w:rsidRPr="00ED325A">
        <w:rPr>
          <w:rStyle w:val="StyleUnderline"/>
        </w:rPr>
        <w:t xml:space="preserve"> loss of life and make it more likely for future generations to stage a recovery</w:t>
      </w:r>
      <w:r w:rsidRPr="00ED325A">
        <w:rPr>
          <w:sz w:val="16"/>
        </w:rPr>
        <w:t>. Others believe that the 2020s and 2030s represent what could be humankind’s final window to prevent climate change from reaching a threshold of no return, which is often cited as a global average temperature increase of 2 degrees Celsius (3.6 degrees Fahrenheit) above preindustrial levels. S</w:t>
      </w:r>
      <w:r w:rsidRPr="00ED325A">
        <w:rPr>
          <w:rStyle w:val="StyleUnderline"/>
        </w:rPr>
        <w:t>ome environmental scientists predict that beyond this threshold, the world’s largest glacial sheets will slide into the sea and melt, causing massive rises in sea level, the flooding and destruction of farmlands, and starvation and water scarcity on a global scale</w:t>
      </w:r>
      <w:r w:rsidRPr="00ED325A">
        <w:rPr>
          <w:sz w:val="16"/>
        </w:rPr>
        <w:t>.</w:t>
      </w:r>
    </w:p>
    <w:p w14:paraId="49EFAF40" w14:textId="77777777" w:rsidR="0005261E" w:rsidRDefault="0005261E" w:rsidP="0005261E">
      <w:pPr>
        <w:rPr>
          <w:rStyle w:val="StyleUnderline"/>
        </w:rPr>
      </w:pPr>
      <w:r w:rsidRPr="00ED325A">
        <w:rPr>
          <w:sz w:val="16"/>
        </w:rPr>
        <w:t>Climate apocalypse scenarios have also drawn criticism, including from members of the scientific community fully cognizant of and committed to addressing the grave threats posed by climate change. While many climate apocalypse scenarios are based on observable trends and objective projections, some observers believe they sensationalize the climate debate and detract from the credibility of the climate change movement. At the same time, experts also acknowledge a relative lack of scientific study into the potentially apocalyptic outcomes of the climate crisis</w:t>
      </w:r>
      <w:r w:rsidRPr="00ED325A">
        <w:rPr>
          <w:rStyle w:val="StyleUnderline"/>
        </w:rPr>
        <w:t xml:space="preserve">. Moderate members of the scientific community generally believe that investigating and preparing for climate apocalypse scenarios is a </w:t>
      </w:r>
      <w:r w:rsidRPr="00ED325A">
        <w:rPr>
          <w:rStyle w:val="Emphasis"/>
        </w:rPr>
        <w:t>necessary aspect</w:t>
      </w:r>
      <w:r w:rsidRPr="00ED325A">
        <w:rPr>
          <w:rStyle w:val="StyleUnderline"/>
        </w:rPr>
        <w:t xml:space="preserve"> of considering all possible outcomes.</w:t>
      </w:r>
    </w:p>
    <w:p w14:paraId="0B231088" w14:textId="77777777" w:rsidR="0005261E" w:rsidRPr="00AA3933" w:rsidRDefault="0005261E" w:rsidP="0005261E">
      <w:pPr>
        <w:pStyle w:val="Heading4"/>
      </w:pPr>
      <w:r>
        <w:rPr>
          <w:u w:val="single"/>
        </w:rPr>
        <w:t>Adaptation</w:t>
      </w:r>
      <w:r>
        <w:t xml:space="preserve"> is key---it’s the </w:t>
      </w:r>
      <w:r>
        <w:rPr>
          <w:u w:val="single"/>
        </w:rPr>
        <w:t>only</w:t>
      </w:r>
      <w:r>
        <w:t xml:space="preserve"> way to survive.</w:t>
      </w:r>
    </w:p>
    <w:p w14:paraId="5B3DE28F" w14:textId="77777777" w:rsidR="0005261E" w:rsidRDefault="0005261E" w:rsidP="0005261E">
      <w:r w:rsidRPr="00137D20">
        <w:rPr>
          <w:rStyle w:val="Style13ptBold"/>
        </w:rPr>
        <w:t>NASA 21</w:t>
      </w:r>
      <w:r>
        <w:t xml:space="preserve"> [NASA is</w:t>
      </w:r>
      <w:r w:rsidRPr="00137D20">
        <w:t xml:space="preserve"> an independent agency of the US federal government responsible for the United States's civil space program, aeronautics research and space research</w:t>
      </w:r>
      <w:r>
        <w:t>, “</w:t>
      </w:r>
      <w:r w:rsidRPr="00137D20">
        <w:t>How NASA Builds Resilience with Climate Models</w:t>
      </w:r>
      <w:r>
        <w:t xml:space="preserve">,” 08/24/2025, </w:t>
      </w:r>
      <w:r w:rsidRPr="00137D20">
        <w:t>https://gpm.nasa.gov/applications/how-nasa-builds-resilience-climate-models</w:t>
      </w:r>
      <w:r>
        <w:t>]</w:t>
      </w:r>
    </w:p>
    <w:p w14:paraId="702967C8" w14:textId="77777777" w:rsidR="0005261E" w:rsidRPr="00137D20" w:rsidRDefault="0005261E" w:rsidP="0005261E">
      <w:pPr>
        <w:rPr>
          <w:rStyle w:val="StyleUnderline"/>
        </w:rPr>
      </w:pPr>
      <w:r w:rsidRPr="00137D20">
        <w:rPr>
          <w:rStyle w:val="StyleUnderline"/>
        </w:rPr>
        <w:t xml:space="preserve">Climate change impacts </w:t>
      </w:r>
      <w:r w:rsidRPr="003D22FE">
        <w:rPr>
          <w:rStyle w:val="Emphasis"/>
        </w:rPr>
        <w:t>all of us</w:t>
      </w:r>
      <w:r w:rsidRPr="00137D20">
        <w:rPr>
          <w:rStyle w:val="StyleUnderline"/>
        </w:rPr>
        <w:t xml:space="preserve"> in various ways</w:t>
      </w:r>
      <w:r w:rsidRPr="00ED325A">
        <w:rPr>
          <w:sz w:val="16"/>
        </w:rPr>
        <w:t xml:space="preserve">. Changes in soil moisture have a pronounced effect on agricultural production, which in turn impacts the food we grow to eat. Changes in precipitation patterns are leading to increases in drought in certain regions and causing flooding in others. All of these impacts are influenced by interactions among processes within the Earth system involving the atmosphere, ocean, land, ice, and life. </w:t>
      </w:r>
      <w:r w:rsidRPr="00137D20">
        <w:rPr>
          <w:rStyle w:val="StyleUnderline"/>
        </w:rPr>
        <w:t xml:space="preserve">These natural interactions, combined with human influences such as the release of greenhouse gases, serve to drive the climate system resulting in </w:t>
      </w:r>
      <w:r w:rsidRPr="003D22FE">
        <w:rPr>
          <w:rStyle w:val="Emphasis"/>
        </w:rPr>
        <w:t>distinct</w:t>
      </w:r>
      <w:r w:rsidRPr="00137D20">
        <w:rPr>
          <w:rStyle w:val="StyleUnderline"/>
        </w:rPr>
        <w:t xml:space="preserve"> regional variability of climates across the globe.</w:t>
      </w:r>
    </w:p>
    <w:p w14:paraId="7F7F49B4" w14:textId="77777777" w:rsidR="0005261E" w:rsidRPr="00137D20" w:rsidRDefault="0005261E" w:rsidP="0005261E">
      <w:pPr>
        <w:rPr>
          <w:rStyle w:val="StyleUnderline"/>
        </w:rPr>
      </w:pPr>
      <w:r w:rsidRPr="00137D20">
        <w:rPr>
          <w:rStyle w:val="StyleUnderline"/>
        </w:rPr>
        <w:t xml:space="preserve">The </w:t>
      </w:r>
      <w:r w:rsidRPr="000951DE">
        <w:rPr>
          <w:rStyle w:val="Emphasis"/>
          <w:highlight w:val="cyan"/>
        </w:rPr>
        <w:t>interconnectedness</w:t>
      </w:r>
      <w:r w:rsidRPr="000951DE">
        <w:rPr>
          <w:rStyle w:val="StyleUnderline"/>
          <w:highlight w:val="cyan"/>
        </w:rPr>
        <w:t xml:space="preserve"> of Earth</w:t>
      </w:r>
      <w:r w:rsidRPr="003F7F28">
        <w:rPr>
          <w:rStyle w:val="StyleUnderline"/>
        </w:rPr>
        <w:t xml:space="preserve">’s systems </w:t>
      </w:r>
      <w:r w:rsidRPr="000951DE">
        <w:rPr>
          <w:rStyle w:val="StyleUnderline"/>
          <w:highlight w:val="cyan"/>
        </w:rPr>
        <w:t>is complicated</w:t>
      </w:r>
      <w:r w:rsidRPr="00137D20">
        <w:rPr>
          <w:rStyle w:val="StyleUnderline"/>
        </w:rPr>
        <w:t xml:space="preserve">, and a significant change in any one component of the system can exacerbate changes to the climate, </w:t>
      </w:r>
      <w:r w:rsidRPr="000951DE">
        <w:rPr>
          <w:rStyle w:val="StyleUnderline"/>
          <w:highlight w:val="cyan"/>
        </w:rPr>
        <w:t>effecting</w:t>
      </w:r>
      <w:r w:rsidRPr="00137D20">
        <w:rPr>
          <w:rStyle w:val="StyleUnderline"/>
        </w:rPr>
        <w:t xml:space="preserve"> our communities and </w:t>
      </w:r>
      <w:r w:rsidRPr="000951DE">
        <w:rPr>
          <w:rStyle w:val="StyleUnderline"/>
          <w:highlight w:val="cyan"/>
        </w:rPr>
        <w:t xml:space="preserve">livelihoods in </w:t>
      </w:r>
      <w:r w:rsidRPr="000951DE">
        <w:rPr>
          <w:rStyle w:val="Emphasis"/>
          <w:highlight w:val="cyan"/>
        </w:rPr>
        <w:t>countless ways.</w:t>
      </w:r>
      <w:r w:rsidRPr="00ED325A">
        <w:rPr>
          <w:sz w:val="16"/>
        </w:rPr>
        <w:t xml:space="preserve"> In 2020, the U.S. alone sustained 22 separate billion-dollar weather and climate disasters - that included wildfires, drought, severe weather, and hurricanes that totaled over $95 billion in damage costs. </w:t>
      </w:r>
      <w:r w:rsidRPr="00137D20">
        <w:rPr>
          <w:rStyle w:val="StyleUnderline"/>
        </w:rPr>
        <w:t>But understanding and quantifying how the climate system will change, and predicting its impact on communities in different regions of the U.S. and around the world, remains a massive scientific undertaking.</w:t>
      </w:r>
    </w:p>
    <w:p w14:paraId="513B8DBA" w14:textId="77777777" w:rsidR="0005261E" w:rsidRPr="00137D20" w:rsidRDefault="0005261E" w:rsidP="0005261E">
      <w:pPr>
        <w:rPr>
          <w:rStyle w:val="StyleUnderline"/>
        </w:rPr>
      </w:pPr>
      <w:r w:rsidRPr="00ED325A">
        <w:rPr>
          <w:sz w:val="16"/>
        </w:rPr>
        <w:t>One way to address this issue and predict the impacts of climate change is using climate models. “</w:t>
      </w:r>
      <w:r w:rsidRPr="003F7F28">
        <w:rPr>
          <w:rStyle w:val="StyleUnderline"/>
        </w:rPr>
        <w:t xml:space="preserve">Climate </w:t>
      </w:r>
      <w:r w:rsidRPr="000951DE">
        <w:rPr>
          <w:rStyle w:val="StyleUnderline"/>
          <w:highlight w:val="cyan"/>
        </w:rPr>
        <w:t>modeling is</w:t>
      </w:r>
      <w:r w:rsidRPr="00137D20">
        <w:rPr>
          <w:rStyle w:val="StyleUnderline"/>
        </w:rPr>
        <w:t xml:space="preserve"> one of </w:t>
      </w:r>
      <w:r w:rsidRPr="000951DE">
        <w:rPr>
          <w:rStyle w:val="Emphasis"/>
          <w:highlight w:val="cyan"/>
        </w:rPr>
        <w:t>the only</w:t>
      </w:r>
      <w:r w:rsidRPr="000951DE">
        <w:rPr>
          <w:rStyle w:val="StyleUnderline"/>
          <w:highlight w:val="cyan"/>
        </w:rPr>
        <w:t xml:space="preserve"> way</w:t>
      </w:r>
      <w:r w:rsidRPr="00137D20">
        <w:rPr>
          <w:rStyle w:val="StyleUnderline"/>
        </w:rPr>
        <w:t xml:space="preserve">s </w:t>
      </w:r>
      <w:r w:rsidRPr="003F7F28">
        <w:rPr>
          <w:rStyle w:val="StyleUnderline"/>
        </w:rPr>
        <w:t>to see the future</w:t>
      </w:r>
      <w:r w:rsidRPr="00137D20">
        <w:rPr>
          <w:rStyle w:val="StyleUnderline"/>
        </w:rPr>
        <w:t>,”</w:t>
      </w:r>
      <w:r w:rsidRPr="00ED325A">
        <w:rPr>
          <w:sz w:val="16"/>
        </w:rPr>
        <w:t xml:space="preserve"> explained Dr. Kate Marvel, an associate research scientist who studies climate forcing and feedbacks at </w:t>
      </w:r>
      <w:r w:rsidRPr="00ED325A">
        <w:rPr>
          <w:sz w:val="16"/>
        </w:rPr>
        <w:lastRenderedPageBreak/>
        <w:t xml:space="preserve">the NASA Goddard Institute for Space Studies (GISS) and Columbia University. </w:t>
      </w:r>
      <w:r w:rsidRPr="000951DE">
        <w:rPr>
          <w:rStyle w:val="StyleUnderline"/>
          <w:highlight w:val="cyan"/>
        </w:rPr>
        <w:t xml:space="preserve">Scientists </w:t>
      </w:r>
      <w:r w:rsidRPr="000951DE">
        <w:rPr>
          <w:rStyle w:val="Emphasis"/>
          <w:highlight w:val="cyan"/>
        </w:rPr>
        <w:t>do not</w:t>
      </w:r>
      <w:r w:rsidRPr="000951DE">
        <w:rPr>
          <w:rStyle w:val="StyleUnderline"/>
          <w:highlight w:val="cyan"/>
        </w:rPr>
        <w:t xml:space="preserve"> have</w:t>
      </w:r>
      <w:r w:rsidRPr="003F7F28">
        <w:rPr>
          <w:rStyle w:val="StyleUnderline"/>
        </w:rPr>
        <w:t xml:space="preserve"> observations of the future</w:t>
      </w:r>
      <w:r w:rsidRPr="00137D20">
        <w:rPr>
          <w:rStyle w:val="StyleUnderline"/>
        </w:rPr>
        <w:t xml:space="preserve">, but </w:t>
      </w:r>
      <w:r w:rsidRPr="000951DE">
        <w:rPr>
          <w:rStyle w:val="StyleUnderline"/>
          <w:highlight w:val="cyan"/>
        </w:rPr>
        <w:t>models</w:t>
      </w:r>
      <w:r w:rsidRPr="00137D20">
        <w:rPr>
          <w:rStyle w:val="StyleUnderline"/>
        </w:rPr>
        <w:t xml:space="preserve"> can help </w:t>
      </w:r>
      <w:r w:rsidRPr="003F7F28">
        <w:rPr>
          <w:rStyle w:val="StyleUnderline"/>
        </w:rPr>
        <w:t>provide</w:t>
      </w:r>
      <w:r w:rsidRPr="00137D20">
        <w:rPr>
          <w:rStyle w:val="StyleUnderline"/>
        </w:rPr>
        <w:t xml:space="preserve"> </w:t>
      </w:r>
      <w:r w:rsidRPr="000951DE">
        <w:rPr>
          <w:rStyle w:val="StyleUnderline"/>
          <w:highlight w:val="cyan"/>
        </w:rPr>
        <w:t>that</w:t>
      </w:r>
      <w:r w:rsidRPr="00137D20">
        <w:rPr>
          <w:rStyle w:val="StyleUnderline"/>
        </w:rPr>
        <w:t xml:space="preserve"> </w:t>
      </w:r>
      <w:r w:rsidRPr="003F7F28">
        <w:rPr>
          <w:rStyle w:val="StyleUnderline"/>
        </w:rPr>
        <w:t xml:space="preserve">view by </w:t>
      </w:r>
      <w:r w:rsidRPr="000951DE">
        <w:rPr>
          <w:rStyle w:val="Emphasis"/>
          <w:highlight w:val="cyan"/>
        </w:rPr>
        <w:t>understand</w:t>
      </w:r>
      <w:r w:rsidRPr="003F7F28">
        <w:rPr>
          <w:rStyle w:val="Emphasis"/>
        </w:rPr>
        <w:t xml:space="preserve">ing complex </w:t>
      </w:r>
      <w:r w:rsidRPr="000951DE">
        <w:rPr>
          <w:rStyle w:val="Emphasis"/>
          <w:highlight w:val="cyan"/>
        </w:rPr>
        <w:t>systems</w:t>
      </w:r>
      <w:r w:rsidRPr="00137D20">
        <w:rPr>
          <w:rStyle w:val="StyleUnderline"/>
        </w:rPr>
        <w:t xml:space="preserve"> and working through complicated problems. </w:t>
      </w:r>
      <w:r w:rsidRPr="000951DE">
        <w:rPr>
          <w:rStyle w:val="StyleUnderline"/>
          <w:highlight w:val="cyan"/>
        </w:rPr>
        <w:t>Models</w:t>
      </w:r>
      <w:r w:rsidRPr="00137D20">
        <w:rPr>
          <w:rStyle w:val="StyleUnderline"/>
        </w:rPr>
        <w:t xml:space="preserve"> </w:t>
      </w:r>
      <w:r w:rsidRPr="000951DE">
        <w:rPr>
          <w:rStyle w:val="StyleUnderline"/>
          <w:highlight w:val="cyan"/>
        </w:rPr>
        <w:t>allow us to test</w:t>
      </w:r>
      <w:r w:rsidRPr="003F7F28">
        <w:rPr>
          <w:rStyle w:val="StyleUnderline"/>
        </w:rPr>
        <w:t xml:space="preserve"> how t</w:t>
      </w:r>
      <w:r w:rsidRPr="000951DE">
        <w:rPr>
          <w:rStyle w:val="StyleUnderline"/>
          <w:highlight w:val="cyan"/>
        </w:rPr>
        <w:t xml:space="preserve">he climate </w:t>
      </w:r>
      <w:r w:rsidRPr="003F7F28">
        <w:rPr>
          <w:rStyle w:val="StyleUnderline"/>
        </w:rPr>
        <w:t>responds to changes</w:t>
      </w:r>
      <w:r w:rsidRPr="00137D20">
        <w:rPr>
          <w:rStyle w:val="StyleUnderline"/>
        </w:rPr>
        <w:t xml:space="preserve">, such as the impact of CO2 emissions on Earth’s systems or changing precipitation patterns, </w:t>
      </w:r>
      <w:r w:rsidRPr="003F7F28">
        <w:rPr>
          <w:rStyle w:val="StyleUnderline"/>
        </w:rPr>
        <w:t xml:space="preserve">and examine the </w:t>
      </w:r>
      <w:r w:rsidRPr="003F7F28">
        <w:rPr>
          <w:rStyle w:val="Emphasis"/>
        </w:rPr>
        <w:t>potential impacts</w:t>
      </w:r>
      <w:r w:rsidRPr="00137D20">
        <w:rPr>
          <w:rStyle w:val="StyleUnderline"/>
        </w:rPr>
        <w:t xml:space="preserve"> of different policies.</w:t>
      </w:r>
    </w:p>
    <w:p w14:paraId="74B904D7" w14:textId="77777777" w:rsidR="0005261E" w:rsidRPr="00ED325A" w:rsidRDefault="0005261E" w:rsidP="0005261E">
      <w:pPr>
        <w:rPr>
          <w:sz w:val="16"/>
        </w:rPr>
      </w:pPr>
      <w:r w:rsidRPr="00137D20">
        <w:rPr>
          <w:rStyle w:val="StyleUnderline"/>
        </w:rPr>
        <w:t xml:space="preserve">Climate </w:t>
      </w:r>
      <w:r w:rsidRPr="000951DE">
        <w:rPr>
          <w:rStyle w:val="StyleUnderline"/>
          <w:highlight w:val="cyan"/>
        </w:rPr>
        <w:t>models</w:t>
      </w:r>
      <w:r w:rsidRPr="00137D20">
        <w:rPr>
          <w:rStyle w:val="StyleUnderline"/>
        </w:rPr>
        <w:t xml:space="preserve"> can then </w:t>
      </w:r>
      <w:r w:rsidRPr="000951DE">
        <w:rPr>
          <w:rStyle w:val="StyleUnderline"/>
          <w:highlight w:val="cyan"/>
        </w:rPr>
        <w:t>support</w:t>
      </w:r>
      <w:r w:rsidRPr="003F7F28">
        <w:rPr>
          <w:rStyle w:val="StyleUnderline"/>
        </w:rPr>
        <w:t xml:space="preserve"> decision-making across</w:t>
      </w:r>
      <w:r w:rsidRPr="00137D20">
        <w:rPr>
          <w:rStyle w:val="StyleUnderline"/>
        </w:rPr>
        <w:t xml:space="preserve"> communities spanning the humanitarian, </w:t>
      </w:r>
      <w:r w:rsidRPr="000951DE">
        <w:rPr>
          <w:rStyle w:val="StyleUnderline"/>
          <w:highlight w:val="cyan"/>
        </w:rPr>
        <w:t>public heath, energy, water, and ag</w:t>
      </w:r>
      <w:r w:rsidRPr="003F7F28">
        <w:rPr>
          <w:rStyle w:val="StyleUnderline"/>
        </w:rPr>
        <w:t>ricultural</w:t>
      </w:r>
      <w:r w:rsidRPr="00137D20">
        <w:rPr>
          <w:rStyle w:val="StyleUnderline"/>
        </w:rPr>
        <w:t xml:space="preserve"> sectors, enabling better crop forecasting, water resource management, and disaster management activities. </w:t>
      </w:r>
      <w:r w:rsidRPr="00ED325A">
        <w:rPr>
          <w:sz w:val="16"/>
        </w:rPr>
        <w:t>These models can also address pressing questions such as what environments are likely to produce severe weather, how to prepare infrastructure to ensure climate resilience, and how our decisions today can affect how Earth's climate may change in the future.</w:t>
      </w:r>
    </w:p>
    <w:p w14:paraId="78FB9800" w14:textId="77777777" w:rsidR="0005261E" w:rsidRPr="00ED325A" w:rsidRDefault="0005261E" w:rsidP="0005261E">
      <w:pPr>
        <w:rPr>
          <w:sz w:val="16"/>
        </w:rPr>
      </w:pPr>
      <w:r w:rsidRPr="00ED325A">
        <w:rPr>
          <w:sz w:val="16"/>
        </w:rPr>
        <w:t>Climate models provide a view into Earth’s future climate and come in different forms- from covering a particular region of the world or part of a climate system, to those that simulate the atmosphere, oceans, land and ice for the entire globe.</w:t>
      </w:r>
    </w:p>
    <w:p w14:paraId="6703276B" w14:textId="77777777" w:rsidR="0005261E" w:rsidRPr="00ED325A" w:rsidRDefault="0005261E" w:rsidP="0005261E">
      <w:pPr>
        <w:rPr>
          <w:sz w:val="16"/>
        </w:rPr>
      </w:pPr>
      <w:r w:rsidRPr="00ED325A">
        <w:rPr>
          <w:sz w:val="16"/>
        </w:rPr>
        <w:t>These models are based on well-documented and measured physical and chemical processes of Earth’s systems, which are represented by mathematical equations. Dr. Min-jeong Kim, a research scientist within NASA’s Global Modeling Assimilation Office (GMAO) and Morgan State University, expands on this, explaining that “these equations are composed of large number of variables at thousands to millions of data points and are impossible to solve using pen and paper. Therefore scientists translate these equations into computer code and make climate models. Scientists use these climate models to understand complex Earth system components and calculate their future states.”</w:t>
      </w:r>
    </w:p>
    <w:p w14:paraId="7F0C119A" w14:textId="77777777" w:rsidR="0005261E" w:rsidRPr="00ED325A" w:rsidRDefault="0005261E" w:rsidP="0005261E">
      <w:pPr>
        <w:rPr>
          <w:sz w:val="16"/>
        </w:rPr>
      </w:pPr>
      <w:r w:rsidRPr="00ED325A">
        <w:rPr>
          <w:sz w:val="16"/>
        </w:rPr>
        <w:t>Each model works by dividing the atmosphere into a three-dimensional grid and calculating what goes on within each box of that grid. Scientists input data from observations of temperature, humidity and pressure, and the model uses physics to compute how weather will develop within each box, what effects those developments will have on neighboring boxes, and what effects those neighboring boxes will have on their neighbors, thus allowing an understanding of the effects over a particular region or the entire globe.</w:t>
      </w:r>
    </w:p>
    <w:p w14:paraId="0D0C4A11" w14:textId="77777777" w:rsidR="0005261E" w:rsidRPr="00ED325A" w:rsidRDefault="0005261E" w:rsidP="0005261E">
      <w:pPr>
        <w:rPr>
          <w:sz w:val="16"/>
        </w:rPr>
      </w:pPr>
      <w:r w:rsidRPr="00ED325A">
        <w:rPr>
          <w:sz w:val="16"/>
        </w:rPr>
        <w:t>The output from these models helps drive decision-making across timescales from seasons to decades, helping scientists understand how human activity is affecting Earth’s climate. They allow us to understand changes in the behavior of severe storms, improve predictions of fire seasons and droughts, which enables informed climate policy decisions on national and international scales.</w:t>
      </w:r>
    </w:p>
    <w:p w14:paraId="2B823117" w14:textId="77777777" w:rsidR="0005261E" w:rsidRPr="00ED325A" w:rsidRDefault="0005261E" w:rsidP="0005261E">
      <w:pPr>
        <w:rPr>
          <w:sz w:val="16"/>
        </w:rPr>
      </w:pPr>
      <w:r w:rsidRPr="00ED325A">
        <w:rPr>
          <w:sz w:val="16"/>
        </w:rPr>
        <w:t>Predicting the Future of Earth's Climate with NASA Data</w:t>
      </w:r>
    </w:p>
    <w:p w14:paraId="3CA1FAB3" w14:textId="77777777" w:rsidR="0005261E" w:rsidRPr="00137D20" w:rsidRDefault="0005261E" w:rsidP="0005261E">
      <w:pPr>
        <w:rPr>
          <w:rStyle w:val="StyleUnderline"/>
        </w:rPr>
      </w:pPr>
      <w:r w:rsidRPr="00ED325A">
        <w:rPr>
          <w:sz w:val="16"/>
        </w:rPr>
        <w:t xml:space="preserve">To help develop these climate models, scientists around the world rely on a wealth of data provided by NASA. NASA has been providing scientists with global satellite observations and critical environmental datasets to help analyze and predict Earth's climate for decades. </w:t>
      </w:r>
      <w:r w:rsidRPr="00137D20">
        <w:rPr>
          <w:rStyle w:val="StyleUnderline"/>
        </w:rPr>
        <w:t xml:space="preserve">These </w:t>
      </w:r>
      <w:r w:rsidRPr="003F7F28">
        <w:rPr>
          <w:rStyle w:val="StyleUnderline"/>
        </w:rPr>
        <w:t>data are being used to investigate global patterns of change in the Earth’s atmosphere, land, oceans and ice to support model development and operation for predicting future climate conditions.</w:t>
      </w:r>
    </w:p>
    <w:p w14:paraId="2D1B7979" w14:textId="77777777" w:rsidR="0005261E" w:rsidRPr="00ED325A" w:rsidRDefault="0005261E" w:rsidP="0005261E">
      <w:pPr>
        <w:rPr>
          <w:sz w:val="16"/>
        </w:rPr>
      </w:pPr>
      <w:r w:rsidRPr="00ED325A">
        <w:rPr>
          <w:sz w:val="16"/>
        </w:rPr>
        <w:t>Unlike ground-based monitoring tools that do not provide adequate coverage in many regions of the world, satellites provide a consistent, global view of environmental variables that influence Earth’s climate.</w:t>
      </w:r>
    </w:p>
    <w:p w14:paraId="120FE5A3" w14:textId="77777777" w:rsidR="0005261E" w:rsidRPr="003D22FE" w:rsidRDefault="0005261E" w:rsidP="0005261E">
      <w:pPr>
        <w:rPr>
          <w:rStyle w:val="Emphasis"/>
        </w:rPr>
      </w:pPr>
      <w:r w:rsidRPr="00ED325A">
        <w:rPr>
          <w:sz w:val="16"/>
        </w:rPr>
        <w:t xml:space="preserve">“NASA is a leader in making space-based measurements of climate variables, including precipitation, cloud coverage, water vapor, and temperature, over long periods of time,” said Dr. Greg Elsaesser, a research scientist at the NASA GISS and Columbia University who uses satellite observations to improve global climate models. Data from NASA feed into equations within climate models at NASA, the National Oceanic and Atmospheric Administration (NOAA), and a range of international agencies including the Japan Meteorological Agency, to improve their predictive capability. </w:t>
      </w:r>
      <w:r w:rsidRPr="00137D20">
        <w:rPr>
          <w:rStyle w:val="StyleUnderline"/>
        </w:rPr>
        <w:t xml:space="preserve">Climate </w:t>
      </w:r>
      <w:r w:rsidRPr="000951DE">
        <w:rPr>
          <w:rStyle w:val="StyleUnderline"/>
          <w:highlight w:val="cyan"/>
        </w:rPr>
        <w:t>models</w:t>
      </w:r>
      <w:r w:rsidRPr="00137D20">
        <w:rPr>
          <w:rStyle w:val="StyleUnderline"/>
        </w:rPr>
        <w:t xml:space="preserve"> then are able to </w:t>
      </w:r>
      <w:r w:rsidRPr="000951DE">
        <w:rPr>
          <w:rStyle w:val="StyleUnderline"/>
          <w:highlight w:val="cyan"/>
        </w:rPr>
        <w:t>predict</w:t>
      </w:r>
      <w:r w:rsidRPr="00137D20">
        <w:rPr>
          <w:rStyle w:val="StyleUnderline"/>
        </w:rPr>
        <w:t xml:space="preserve"> weather averages and other </w:t>
      </w:r>
      <w:r w:rsidRPr="000951DE">
        <w:rPr>
          <w:rStyle w:val="StyleUnderline"/>
          <w:highlight w:val="cyan"/>
        </w:rPr>
        <w:t>climatic properties</w:t>
      </w:r>
      <w:r w:rsidRPr="00137D20">
        <w:rPr>
          <w:rStyle w:val="StyleUnderline"/>
        </w:rPr>
        <w:t xml:space="preserve"> from a few weeks to several years and decades in the future, giving stakeholders the best available science </w:t>
      </w:r>
      <w:r w:rsidRPr="000951DE">
        <w:rPr>
          <w:rStyle w:val="StyleUnderline"/>
          <w:highlight w:val="cyan"/>
        </w:rPr>
        <w:t xml:space="preserve">to guide </w:t>
      </w:r>
      <w:r w:rsidRPr="003D22FE">
        <w:rPr>
          <w:rStyle w:val="StyleUnderline"/>
        </w:rPr>
        <w:t>their</w:t>
      </w:r>
      <w:r w:rsidRPr="00137D20">
        <w:rPr>
          <w:rStyle w:val="StyleUnderline"/>
        </w:rPr>
        <w:t xml:space="preserve"> </w:t>
      </w:r>
      <w:r w:rsidRPr="000951DE">
        <w:rPr>
          <w:rStyle w:val="StyleUnderline"/>
          <w:highlight w:val="cyan"/>
        </w:rPr>
        <w:t xml:space="preserve">decisions that </w:t>
      </w:r>
      <w:r w:rsidRPr="000951DE">
        <w:rPr>
          <w:rStyle w:val="Emphasis"/>
          <w:highlight w:val="cyan"/>
        </w:rPr>
        <w:t>directly impact society.</w:t>
      </w:r>
    </w:p>
    <w:p w14:paraId="06E9470E" w14:textId="77777777" w:rsidR="0005261E" w:rsidRPr="00ED325A" w:rsidRDefault="0005261E" w:rsidP="0005261E">
      <w:pPr>
        <w:rPr>
          <w:sz w:val="16"/>
        </w:rPr>
      </w:pPr>
      <w:r w:rsidRPr="00ED325A">
        <w:rPr>
          <w:sz w:val="16"/>
        </w:rPr>
        <w:t>At NASA, several programs are committed to improving model development and working towards improved climate predictions. From NASA GISS’ E3 climate model to NASA GMAO’s Goddard Earth Observing System (GEOS) model, scientists use near real-time to long-term records of NASA observations as input to help initialize, develop model parameters, and validate these climate models. These approaches are critical processes to improve the predictive capability of a model.</w:t>
      </w:r>
    </w:p>
    <w:p w14:paraId="3E579756" w14:textId="77777777" w:rsidR="0005261E" w:rsidRPr="00ED325A" w:rsidRDefault="0005261E" w:rsidP="0005261E">
      <w:pPr>
        <w:rPr>
          <w:sz w:val="16"/>
        </w:rPr>
      </w:pPr>
      <w:r w:rsidRPr="00ED325A">
        <w:rPr>
          <w:sz w:val="16"/>
        </w:rPr>
        <w:t xml:space="preserve">As one example, the GEOS model leverages real-time precipitation data from NASA’s Global Precipitation Measurement (GPM) mission to generate the initial conditions of the environment using data assimilation techniques. This is necessary to develop model parameters and start a climate model “run”.  This type of information has been essential to improve location and intensity estimates of storms, which can directly benefit disaster monitoring and response efforts. Additionally, the use of NASA data through these model activities can strongly impact the </w:t>
      </w:r>
      <w:r w:rsidRPr="00ED325A">
        <w:rPr>
          <w:sz w:val="16"/>
        </w:rPr>
        <w:lastRenderedPageBreak/>
        <w:t>accuracy of seasonal and long-term forecasts, affecting our ability to plan and make informed decisions for water resource and crop management activities.</w:t>
      </w:r>
    </w:p>
    <w:p w14:paraId="4155A15F" w14:textId="77777777" w:rsidR="0005261E" w:rsidRDefault="0005261E" w:rsidP="0005261E">
      <w:pPr>
        <w:rPr>
          <w:rStyle w:val="StyleUnderline"/>
        </w:rPr>
      </w:pPr>
      <w:r w:rsidRPr="00137D20">
        <w:rPr>
          <w:rStyle w:val="StyleUnderline"/>
        </w:rPr>
        <w:t xml:space="preserve">The use of NASA observations for </w:t>
      </w:r>
      <w:r w:rsidRPr="000951DE">
        <w:rPr>
          <w:rStyle w:val="StyleUnderline"/>
          <w:highlight w:val="cyan"/>
        </w:rPr>
        <w:t>climate modeling</w:t>
      </w:r>
      <w:r w:rsidRPr="009B5F3B">
        <w:rPr>
          <w:rStyle w:val="StyleUnderline"/>
        </w:rPr>
        <w:t xml:space="preserve"> activities </w:t>
      </w:r>
      <w:r w:rsidRPr="000951DE">
        <w:rPr>
          <w:rStyle w:val="StyleUnderline"/>
          <w:highlight w:val="cyan"/>
        </w:rPr>
        <w:t xml:space="preserve">is </w:t>
      </w:r>
      <w:r w:rsidRPr="000951DE">
        <w:rPr>
          <w:rStyle w:val="Emphasis"/>
          <w:highlight w:val="cyan"/>
        </w:rPr>
        <w:t>essential</w:t>
      </w:r>
      <w:r w:rsidRPr="000951DE">
        <w:rPr>
          <w:rStyle w:val="StyleUnderline"/>
          <w:highlight w:val="cyan"/>
        </w:rPr>
        <w:t xml:space="preserve"> for planning</w:t>
      </w:r>
      <w:r w:rsidRPr="00137D20">
        <w:rPr>
          <w:rStyle w:val="StyleUnderline"/>
        </w:rPr>
        <w:t xml:space="preserve"> for a changing climate </w:t>
      </w:r>
      <w:r w:rsidRPr="000951DE">
        <w:rPr>
          <w:rStyle w:val="StyleUnderline"/>
          <w:highlight w:val="cyan"/>
        </w:rPr>
        <w:t>and</w:t>
      </w:r>
      <w:r w:rsidRPr="00137D20">
        <w:rPr>
          <w:rStyle w:val="StyleUnderline"/>
        </w:rPr>
        <w:t xml:space="preserve"> tackling the societal challenges that lie ahead. Climate </w:t>
      </w:r>
      <w:r w:rsidRPr="009B5F3B">
        <w:rPr>
          <w:rStyle w:val="StyleUnderline"/>
        </w:rPr>
        <w:t>models</w:t>
      </w:r>
      <w:r w:rsidRPr="00137D20">
        <w:rPr>
          <w:rStyle w:val="StyleUnderline"/>
        </w:rPr>
        <w:t xml:space="preserve"> stand to </w:t>
      </w:r>
      <w:r w:rsidRPr="000951DE">
        <w:rPr>
          <w:rStyle w:val="Emphasis"/>
          <w:highlight w:val="cyan"/>
        </w:rPr>
        <w:t>benefit everyone</w:t>
      </w:r>
      <w:r w:rsidRPr="00137D20">
        <w:rPr>
          <w:rStyle w:val="StyleUnderline"/>
        </w:rPr>
        <w:t xml:space="preserve"> who plans </w:t>
      </w:r>
      <w:r w:rsidRPr="000951DE">
        <w:rPr>
          <w:rStyle w:val="StyleUnderline"/>
          <w:highlight w:val="cyan"/>
        </w:rPr>
        <w:t xml:space="preserve">to </w:t>
      </w:r>
      <w:r w:rsidRPr="000951DE">
        <w:rPr>
          <w:rStyle w:val="Emphasis"/>
          <w:highlight w:val="cyan"/>
        </w:rPr>
        <w:t>build climate resilience</w:t>
      </w:r>
      <w:r w:rsidRPr="00137D20">
        <w:rPr>
          <w:rStyle w:val="StyleUnderline"/>
        </w:rPr>
        <w:t>, from government officials developing climate policies, to businesses building stronger infrastructures, to individuals deciding where to live.</w:t>
      </w:r>
    </w:p>
    <w:p w14:paraId="0D1C9F45" w14:textId="77777777" w:rsidR="0005261E" w:rsidRPr="00AA3933" w:rsidRDefault="0005261E" w:rsidP="0005261E">
      <w:pPr>
        <w:pStyle w:val="Heading4"/>
      </w:pPr>
      <w:r>
        <w:t xml:space="preserve">Independently, </w:t>
      </w:r>
      <w:r w:rsidRPr="009659B8">
        <w:rPr>
          <w:u w:val="single"/>
        </w:rPr>
        <w:t>food shortages</w:t>
      </w:r>
      <w:r>
        <w:t xml:space="preserve"> causes </w:t>
      </w:r>
      <w:r>
        <w:rPr>
          <w:u w:val="single"/>
        </w:rPr>
        <w:t>existential spirals</w:t>
      </w:r>
      <w:r>
        <w:t>.</w:t>
      </w:r>
    </w:p>
    <w:p w14:paraId="1E16C0CF" w14:textId="77777777" w:rsidR="0005261E" w:rsidRPr="00C37327" w:rsidRDefault="0005261E" w:rsidP="0005261E">
      <w:r w:rsidRPr="00C37327">
        <w:rPr>
          <w:rStyle w:val="Style13ptBold"/>
        </w:rPr>
        <w:t>Cribb 23</w:t>
      </w:r>
      <w:r w:rsidRPr="00C37327">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p>
    <w:p w14:paraId="69EF7527" w14:textId="77777777" w:rsidR="0005261E" w:rsidRPr="00C37327" w:rsidRDefault="0005261E" w:rsidP="0005261E">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0951DE">
        <w:rPr>
          <w:rStyle w:val="StyleUnderline"/>
          <w:highlight w:val="cyan"/>
        </w:rPr>
        <w:t xml:space="preserve">conflict can </w:t>
      </w:r>
      <w:r w:rsidRPr="000951DE">
        <w:rPr>
          <w:rStyle w:val="Emphasis"/>
          <w:highlight w:val="cyan"/>
        </w:rPr>
        <w:t>originate</w:t>
      </w:r>
      <w:r w:rsidRPr="000951DE">
        <w:rPr>
          <w:rStyle w:val="StyleUnderline"/>
          <w:highlight w:val="cyan"/>
        </w:rPr>
        <w:t xml:space="preserve"> with</w:t>
      </w:r>
      <w:r w:rsidRPr="00C37327">
        <w:rPr>
          <w:sz w:val="16"/>
        </w:rPr>
        <w:t xml:space="preserve"> almost any one of them – with </w:t>
      </w:r>
      <w:r w:rsidRPr="000951DE">
        <w:rPr>
          <w:rStyle w:val="Emphasis"/>
          <w:highlight w:val="cyan"/>
        </w:rPr>
        <w:t>food shortages</w:t>
      </w:r>
      <w:r w:rsidRPr="000951DE">
        <w:rPr>
          <w:rStyle w:val="StyleUnderline"/>
          <w:highlight w:val="cyan"/>
        </w:rPr>
        <w:t xml:space="preserve"> leading to</w:t>
      </w:r>
      <w:r w:rsidRPr="00C37327">
        <w:rPr>
          <w:rStyle w:val="StyleUnderline"/>
        </w:rPr>
        <w:t xml:space="preserve"> international </w:t>
      </w:r>
      <w:r w:rsidRPr="000951DE">
        <w:rPr>
          <w:rStyle w:val="Emphasis"/>
          <w:highlight w:val="cyan"/>
        </w:rPr>
        <w:t>disputes</w:t>
      </w:r>
      <w:r w:rsidRPr="000951DE">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0951DE">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0951DE">
        <w:rPr>
          <w:rStyle w:val="Emphasis"/>
          <w:highlight w:val="cyan"/>
        </w:rPr>
        <w:t>existential</w:t>
      </w:r>
      <w:r w:rsidRPr="000951DE">
        <w:rPr>
          <w:rStyle w:val="StyleUnderline"/>
          <w:highlight w:val="cyan"/>
        </w:rPr>
        <w:t xml:space="preserve"> threat</w:t>
      </w:r>
      <w:r w:rsidRPr="00C37327">
        <w:rPr>
          <w:rStyle w:val="StyleUnderline"/>
        </w:rPr>
        <w:t xml:space="preserve"> to humanity thus </w:t>
      </w:r>
      <w:r w:rsidRPr="000951DE">
        <w:rPr>
          <w:rStyle w:val="Emphasis"/>
          <w:highlight w:val="cyan"/>
        </w:rPr>
        <w:t>spirals</w:t>
      </w:r>
      <w:r w:rsidRPr="000951DE">
        <w:rPr>
          <w:rStyle w:val="StyleUnderline"/>
          <w:highlight w:val="cyan"/>
        </w:rPr>
        <w:t xml:space="preserve"> out of</w:t>
      </w:r>
      <w:r w:rsidRPr="00C37327">
        <w:rPr>
          <w:sz w:val="16"/>
        </w:rPr>
        <w:t xml:space="preserve"> the coming together of several of these mega-risks, culminating in </w:t>
      </w:r>
      <w:r w:rsidRPr="000951DE">
        <w:rPr>
          <w:rStyle w:val="Emphasis"/>
          <w:highlight w:val="cyan"/>
        </w:rPr>
        <w:t>nuclear conflict</w:t>
      </w:r>
      <w:r w:rsidRPr="00C37327">
        <w:rPr>
          <w:sz w:val="16"/>
        </w:rPr>
        <w:t>.</w:t>
      </w:r>
    </w:p>
    <w:p w14:paraId="226E3C9A" w14:textId="77777777" w:rsidR="0005261E" w:rsidRDefault="0005261E" w:rsidP="0005261E">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51DE">
        <w:rPr>
          <w:rStyle w:val="StyleUnderline"/>
          <w:highlight w:val="cyan"/>
        </w:rPr>
        <w:t>Even</w:t>
      </w:r>
      <w:r w:rsidRPr="00C37327">
        <w:rPr>
          <w:rStyle w:val="StyleUnderline"/>
        </w:rPr>
        <w:t xml:space="preserve"> a relatively </w:t>
      </w:r>
      <w:r w:rsidRPr="000951DE">
        <w:rPr>
          <w:rStyle w:val="Emphasis"/>
          <w:highlight w:val="cyan"/>
        </w:rPr>
        <w:t>limited</w:t>
      </w:r>
      <w:r w:rsidRPr="00C37327">
        <w:rPr>
          <w:rStyle w:val="StyleUnderline"/>
        </w:rPr>
        <w:t xml:space="preserve"> nuclear </w:t>
      </w:r>
      <w:r w:rsidRPr="000951DE">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0951DE">
        <w:rPr>
          <w:rStyle w:val="StyleUnderline"/>
          <w:highlight w:val="cyan"/>
        </w:rPr>
        <w:t>kill</w:t>
      </w:r>
      <w:r w:rsidRPr="00C37327">
        <w:rPr>
          <w:sz w:val="16"/>
        </w:rPr>
        <w:t xml:space="preserve"> 100 million people directly and </w:t>
      </w:r>
      <w:r w:rsidRPr="00C37327">
        <w:rPr>
          <w:rStyle w:val="StyleUnderline"/>
        </w:rPr>
        <w:t>1–</w:t>
      </w:r>
      <w:r w:rsidRPr="000951DE">
        <w:rPr>
          <w:rStyle w:val="Emphasis"/>
          <w:highlight w:val="cyan"/>
        </w:rPr>
        <w:t>2 billion</w:t>
      </w:r>
      <w:r w:rsidRPr="00C37327">
        <w:rPr>
          <w:rStyle w:val="StyleUnderline"/>
        </w:rPr>
        <w:t xml:space="preserve"> people</w:t>
      </w:r>
      <w:r w:rsidRPr="00C37327">
        <w:rPr>
          <w:sz w:val="16"/>
        </w:rPr>
        <w:t xml:space="preserve"> worldwide </w:t>
      </w:r>
      <w:r w:rsidRPr="000951DE">
        <w:rPr>
          <w:rStyle w:val="StyleUnderline"/>
          <w:highlight w:val="cyan"/>
        </w:rPr>
        <w:t>as</w:t>
      </w:r>
      <w:r w:rsidRPr="00C37327">
        <w:rPr>
          <w:rStyle w:val="StyleUnderline"/>
        </w:rPr>
        <w:t xml:space="preserve"> the resulting ‘</w:t>
      </w:r>
      <w:r w:rsidRPr="000951DE">
        <w:rPr>
          <w:rStyle w:val="Emphasis"/>
          <w:highlight w:val="cyan"/>
        </w:rPr>
        <w:t>nuclear winter</w:t>
      </w:r>
      <w:r w:rsidRPr="00C37327">
        <w:rPr>
          <w:rStyle w:val="StyleUnderline"/>
        </w:rPr>
        <w:t xml:space="preserve">’ would </w:t>
      </w:r>
      <w:r w:rsidRPr="000951DE">
        <w:rPr>
          <w:rStyle w:val="StyleUnderline"/>
          <w:highlight w:val="cyan"/>
        </w:rPr>
        <w:t xml:space="preserve">cause </w:t>
      </w:r>
      <w:r w:rsidRPr="000951DE">
        <w:rPr>
          <w:rStyle w:val="Emphasis"/>
          <w:highlight w:val="cyan"/>
        </w:rPr>
        <w:t>harvests</w:t>
      </w:r>
      <w:r w:rsidRPr="000951DE">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0951DE">
        <w:rPr>
          <w:rStyle w:val="StyleUnderline"/>
          <w:highlight w:val="cyan"/>
        </w:rPr>
        <w:t>would</w:t>
      </w:r>
      <w:r w:rsidRPr="00C37327">
        <w:rPr>
          <w:sz w:val="16"/>
        </w:rPr>
        <w:t xml:space="preserve"> almost certainly </w:t>
      </w:r>
      <w:r w:rsidRPr="000951DE">
        <w:rPr>
          <w:rStyle w:val="StyleUnderline"/>
          <w:highlight w:val="cyan"/>
        </w:rPr>
        <w:t xml:space="preserve">trigger </w:t>
      </w:r>
      <w:r w:rsidRPr="000951DE">
        <w:rPr>
          <w:rStyle w:val="Emphasis"/>
          <w:highlight w:val="cyan"/>
        </w:rPr>
        <w:t>further wars</w:t>
      </w:r>
      <w:r w:rsidRPr="000951DE">
        <w:rPr>
          <w:rStyle w:val="StyleUnderline"/>
          <w:highlight w:val="cyan"/>
        </w:rPr>
        <w:t>, some</w:t>
      </w:r>
      <w:r w:rsidRPr="00C37327">
        <w:rPr>
          <w:rStyle w:val="StyleUnderline"/>
        </w:rPr>
        <w:t xml:space="preserve"> of them </w:t>
      </w:r>
      <w:r w:rsidRPr="000951DE">
        <w:rPr>
          <w:rStyle w:val="Emphasis"/>
          <w:highlight w:val="cyan"/>
        </w:rPr>
        <w:t>nuclear</w:t>
      </w:r>
      <w:r w:rsidRPr="000951DE">
        <w:rPr>
          <w:rStyle w:val="StyleUnderline"/>
          <w:highlight w:val="cyan"/>
        </w:rPr>
        <w:t>, as</w:t>
      </w:r>
      <w:r w:rsidRPr="00C37327">
        <w:rPr>
          <w:rStyle w:val="StyleUnderline"/>
        </w:rPr>
        <w:t xml:space="preserve"> governments fail and </w:t>
      </w:r>
      <w:r w:rsidRPr="000951DE">
        <w:rPr>
          <w:rStyle w:val="Emphasis"/>
          <w:highlight w:val="cyan"/>
        </w:rPr>
        <w:t>atomic weaponry</w:t>
      </w:r>
      <w:r w:rsidRPr="000951DE">
        <w:rPr>
          <w:rStyle w:val="StyleUnderline"/>
          <w:highlight w:val="cyan"/>
        </w:rPr>
        <w:t xml:space="preserve"> falls into</w:t>
      </w:r>
      <w:r w:rsidRPr="00C37327">
        <w:rPr>
          <w:rStyle w:val="StyleUnderline"/>
        </w:rPr>
        <w:t xml:space="preserve"> the </w:t>
      </w:r>
      <w:r w:rsidRPr="000951DE">
        <w:rPr>
          <w:rStyle w:val="StyleUnderline"/>
          <w:highlight w:val="cyan"/>
        </w:rPr>
        <w:t>hands of</w:t>
      </w:r>
      <w:r w:rsidRPr="00C37327">
        <w:rPr>
          <w:sz w:val="16"/>
        </w:rPr>
        <w:t xml:space="preserve"> political radicals, </w:t>
      </w:r>
      <w:r w:rsidRPr="000951DE">
        <w:rPr>
          <w:rStyle w:val="Emphasis"/>
          <w:highlight w:val="cyan"/>
        </w:rPr>
        <w:t>warlords</w:t>
      </w:r>
      <w:r w:rsidRPr="00C37327">
        <w:rPr>
          <w:sz w:val="16"/>
        </w:rPr>
        <w:t>, criminals, or religious extremists.</w:t>
      </w:r>
    </w:p>
    <w:p w14:paraId="7A1794D7" w14:textId="77777777" w:rsidR="0005261E" w:rsidRPr="00657F34" w:rsidRDefault="0005261E" w:rsidP="0005261E">
      <w:pPr>
        <w:pStyle w:val="Heading4"/>
        <w:rPr>
          <w:b w:val="0"/>
          <w:bCs/>
        </w:rPr>
      </w:pPr>
      <w:r>
        <w:t xml:space="preserve">It's </w:t>
      </w:r>
      <w:r>
        <w:rPr>
          <w:u w:val="single"/>
        </w:rPr>
        <w:t>supported</w:t>
      </w:r>
      <w:r>
        <w:t xml:space="preserve"> under the administration</w:t>
      </w:r>
      <w:r w:rsidRPr="00657F34">
        <w:rPr>
          <w:b w:val="0"/>
          <w:bCs/>
        </w:rPr>
        <w:t>---adaptation is key.</w:t>
      </w:r>
    </w:p>
    <w:p w14:paraId="75B60572" w14:textId="77777777" w:rsidR="0005261E" w:rsidRDefault="0005261E" w:rsidP="0005261E">
      <w:r w:rsidRPr="00F077EF">
        <w:rPr>
          <w:rStyle w:val="Style13ptBold"/>
        </w:rPr>
        <w:t>DeConcini et Al. 24</w:t>
      </w:r>
      <w:r>
        <w:t xml:space="preserve"> [</w:t>
      </w:r>
      <w:r w:rsidRPr="00F077EF">
        <w:t>Christina DeConcini is World Resources Institute’s Director of Government Affairs</w:t>
      </w:r>
      <w:r>
        <w:t xml:space="preserve">, </w:t>
      </w:r>
      <w:r w:rsidRPr="00F077EF">
        <w:t>Jennifer Rennicks is the Deputy Director, Government Affairs in World Resources Institute's Climate Program</w:t>
      </w:r>
      <w:r>
        <w:t xml:space="preserve">, </w:t>
      </w:r>
      <w:r w:rsidRPr="00F077EF">
        <w:t>Gabby Hyman is a Clean Energy Research Assistant on the U.S. Energy Team</w:t>
      </w:r>
      <w:r>
        <w:t>, “</w:t>
      </w:r>
      <w:r w:rsidRPr="00F077EF">
        <w:t>Trump May Thwart Federal Climate Action, but Opportunities for Progress Remain</w:t>
      </w:r>
      <w:r>
        <w:t xml:space="preserve">,” 11/13/2024, </w:t>
      </w:r>
      <w:r w:rsidRPr="00A507CA">
        <w:t>https://www.wri.org/insights/trump-climate-action-setbacks-opportunities-us</w:t>
      </w:r>
      <w:r>
        <w:t xml:space="preserve">] </w:t>
      </w:r>
    </w:p>
    <w:p w14:paraId="62FBE4AB" w14:textId="77777777" w:rsidR="0005261E" w:rsidRPr="00F077EF" w:rsidRDefault="0005261E" w:rsidP="0005261E">
      <w:pPr>
        <w:rPr>
          <w:rStyle w:val="StyleUnderline"/>
        </w:rPr>
      </w:pPr>
      <w:r w:rsidRPr="000951DE">
        <w:rPr>
          <w:rStyle w:val="Emphasis"/>
          <w:highlight w:val="cyan"/>
        </w:rPr>
        <w:t>Bipartisan Support</w:t>
      </w:r>
      <w:r w:rsidRPr="000951DE">
        <w:rPr>
          <w:rStyle w:val="StyleUnderline"/>
          <w:highlight w:val="cyan"/>
        </w:rPr>
        <w:t xml:space="preserve"> for Climate</w:t>
      </w:r>
      <w:r w:rsidRPr="00F077EF">
        <w:rPr>
          <w:rStyle w:val="StyleUnderline"/>
        </w:rPr>
        <w:t xml:space="preserve">-Friendly </w:t>
      </w:r>
      <w:r w:rsidRPr="000951DE">
        <w:rPr>
          <w:rStyle w:val="StyleUnderline"/>
          <w:highlight w:val="cyan"/>
        </w:rPr>
        <w:t>Policies</w:t>
      </w:r>
    </w:p>
    <w:p w14:paraId="74805081" w14:textId="77777777" w:rsidR="0005261E" w:rsidRPr="00227357" w:rsidRDefault="0005261E" w:rsidP="0005261E">
      <w:pPr>
        <w:rPr>
          <w:sz w:val="16"/>
        </w:rPr>
      </w:pPr>
      <w:r w:rsidRPr="00227357">
        <w:rPr>
          <w:sz w:val="16"/>
        </w:rPr>
        <w:t xml:space="preserve">As we publish this piece, it looks certain that Republicans will hold the majority in both the Senate and the House of Representatives. </w:t>
      </w:r>
      <w:r w:rsidRPr="00F077EF">
        <w:rPr>
          <w:rStyle w:val="StyleUnderline"/>
        </w:rPr>
        <w:t xml:space="preserve">Nevertheless, most policies will still require 60 votes in the Senate to become law, presenting opportunities to advance climate policies that have bipartisan support. Recent policy </w:t>
      </w:r>
      <w:r w:rsidRPr="000951DE">
        <w:rPr>
          <w:rStyle w:val="StyleUnderline"/>
          <w:highlight w:val="cyan"/>
        </w:rPr>
        <w:t>proposals</w:t>
      </w:r>
      <w:r w:rsidRPr="00F077EF">
        <w:rPr>
          <w:rStyle w:val="StyleUnderline"/>
        </w:rPr>
        <w:t xml:space="preserve"> focusing </w:t>
      </w:r>
      <w:r w:rsidRPr="000951DE">
        <w:rPr>
          <w:rStyle w:val="StyleUnderline"/>
          <w:highlight w:val="cyan"/>
        </w:rPr>
        <w:t xml:space="preserve">on </w:t>
      </w:r>
      <w:r w:rsidRPr="000951DE">
        <w:rPr>
          <w:rStyle w:val="Emphasis"/>
          <w:highlight w:val="cyan"/>
        </w:rPr>
        <w:t>carbon dioxide</w:t>
      </w:r>
      <w:r w:rsidRPr="00BF0D24">
        <w:rPr>
          <w:rStyle w:val="Emphasis"/>
        </w:rPr>
        <w:t xml:space="preserve"> removal</w:t>
      </w:r>
      <w:r w:rsidRPr="00F077EF">
        <w:rPr>
          <w:rStyle w:val="StyleUnderline"/>
        </w:rPr>
        <w:t xml:space="preserve">, industrial </w:t>
      </w:r>
      <w:r w:rsidRPr="000951DE">
        <w:rPr>
          <w:rStyle w:val="Emphasis"/>
          <w:highlight w:val="cyan"/>
        </w:rPr>
        <w:t>decarbonization</w:t>
      </w:r>
      <w:r w:rsidRPr="00F077EF">
        <w:rPr>
          <w:rStyle w:val="StyleUnderline"/>
        </w:rPr>
        <w:t xml:space="preserve">, geothermal energy, critical minerals, </w:t>
      </w:r>
      <w:r w:rsidRPr="000951DE">
        <w:rPr>
          <w:rStyle w:val="Emphasis"/>
          <w:highlight w:val="cyan"/>
        </w:rPr>
        <w:t>nuclear</w:t>
      </w:r>
      <w:r w:rsidRPr="00BF0D24">
        <w:rPr>
          <w:rStyle w:val="Emphasis"/>
        </w:rPr>
        <w:t xml:space="preserve"> </w:t>
      </w:r>
      <w:r w:rsidRPr="000951DE">
        <w:rPr>
          <w:rStyle w:val="Emphasis"/>
          <w:highlight w:val="cyan"/>
        </w:rPr>
        <w:lastRenderedPageBreak/>
        <w:t>energy</w:t>
      </w:r>
      <w:r w:rsidRPr="00F077EF">
        <w:rPr>
          <w:rStyle w:val="StyleUnderline"/>
        </w:rPr>
        <w:t xml:space="preserve">, permitting reform and trade policy </w:t>
      </w:r>
      <w:r w:rsidRPr="000951DE">
        <w:rPr>
          <w:rStyle w:val="Emphasis"/>
          <w:highlight w:val="cyan"/>
        </w:rPr>
        <w:t>reflect bipartisan support</w:t>
      </w:r>
      <w:r w:rsidRPr="00F077EF">
        <w:rPr>
          <w:rStyle w:val="StyleUnderline"/>
        </w:rPr>
        <w:t xml:space="preserve"> for these issues, signaling potential areas for consensus</w:t>
      </w:r>
      <w:r w:rsidRPr="00227357">
        <w:rPr>
          <w:sz w:val="16"/>
        </w:rPr>
        <w:t>.</w:t>
      </w:r>
    </w:p>
    <w:p w14:paraId="799D63A4" w14:textId="77777777" w:rsidR="0005261E" w:rsidRPr="00227357" w:rsidRDefault="0005261E" w:rsidP="0005261E">
      <w:pPr>
        <w:rPr>
          <w:sz w:val="16"/>
        </w:rPr>
      </w:pPr>
      <w:r w:rsidRPr="00227357">
        <w:rPr>
          <w:sz w:val="16"/>
        </w:rPr>
        <w:t>Carbon Removal</w:t>
      </w:r>
    </w:p>
    <w:p w14:paraId="2604714F" w14:textId="77777777" w:rsidR="0005261E" w:rsidRPr="00F077EF" w:rsidRDefault="0005261E" w:rsidP="0005261E">
      <w:pPr>
        <w:rPr>
          <w:rStyle w:val="StyleUnderline"/>
        </w:rPr>
      </w:pPr>
      <w:r w:rsidRPr="00F077EF">
        <w:rPr>
          <w:rStyle w:val="StyleUnderline"/>
        </w:rPr>
        <w:t xml:space="preserve">The bipartisan Carbon Removal and Efficient Storage Technologies (CREST) Act (S.1576) as well as the Carbon Removal, Efficient Agencies, Technology Expertise (CREATE) Act </w:t>
      </w:r>
      <w:r w:rsidRPr="00227357">
        <w:rPr>
          <w:sz w:val="16"/>
        </w:rPr>
        <w:t xml:space="preserve">(S.2002) would boost research and development of carbon removal technologies through investments, procurement and interagency coordination. These bills, sponsored by Senators Collins (R-ME), Cantwell (D-WA), Cassidy (R-LA), King (I-ME), and Coons (D-DE) and by Senators Sinema (I-AZ), Murkowski (R-AK), Whitehouse (D-RI) and Capito (R-WV), respectively, are the types of legislation that could move forward in the next Congress, as they have bipartisan support as well as the backing of both industry and climate advocates. </w:t>
      </w:r>
      <w:r w:rsidRPr="000951DE">
        <w:rPr>
          <w:rStyle w:val="Emphasis"/>
          <w:highlight w:val="cyan"/>
        </w:rPr>
        <w:t>Collaborative efforts</w:t>
      </w:r>
      <w:r w:rsidRPr="00F077EF">
        <w:rPr>
          <w:rStyle w:val="StyleUnderline"/>
        </w:rPr>
        <w:t xml:space="preserve"> to advance carbon management technologies will allow the U.S. to better pursue a wide range of innovative technologies that </w:t>
      </w:r>
      <w:r w:rsidRPr="000951DE">
        <w:rPr>
          <w:rStyle w:val="Emphasis"/>
          <w:highlight w:val="cyan"/>
        </w:rPr>
        <w:t>simultaneously benefit</w:t>
      </w:r>
      <w:r w:rsidRPr="000951DE">
        <w:rPr>
          <w:rStyle w:val="StyleUnderline"/>
          <w:highlight w:val="cyan"/>
        </w:rPr>
        <w:t xml:space="preserve"> the </w:t>
      </w:r>
      <w:r w:rsidRPr="000951DE">
        <w:rPr>
          <w:rStyle w:val="Emphasis"/>
          <w:highlight w:val="cyan"/>
        </w:rPr>
        <w:t>economy</w:t>
      </w:r>
      <w:r w:rsidRPr="000951DE">
        <w:rPr>
          <w:rStyle w:val="StyleUnderline"/>
          <w:highlight w:val="cyan"/>
        </w:rPr>
        <w:t xml:space="preserve">, </w:t>
      </w:r>
      <w:r w:rsidRPr="000951DE">
        <w:rPr>
          <w:rStyle w:val="Emphasis"/>
          <w:highlight w:val="cyan"/>
        </w:rPr>
        <w:t>manufacturing</w:t>
      </w:r>
      <w:r w:rsidRPr="00F077EF">
        <w:rPr>
          <w:rStyle w:val="StyleUnderline"/>
        </w:rPr>
        <w:t xml:space="preserve">, American workers </w:t>
      </w:r>
      <w:r w:rsidRPr="000951DE">
        <w:rPr>
          <w:rStyle w:val="StyleUnderline"/>
          <w:highlight w:val="cyan"/>
        </w:rPr>
        <w:t>and</w:t>
      </w:r>
      <w:r w:rsidRPr="00F077EF">
        <w:rPr>
          <w:rStyle w:val="StyleUnderline"/>
        </w:rPr>
        <w:t xml:space="preserve"> the </w:t>
      </w:r>
      <w:r w:rsidRPr="000951DE">
        <w:rPr>
          <w:rStyle w:val="Emphasis"/>
          <w:highlight w:val="cyan"/>
        </w:rPr>
        <w:t>environment</w:t>
      </w:r>
      <w:r w:rsidRPr="00F077EF">
        <w:rPr>
          <w:rStyle w:val="StyleUnderline"/>
        </w:rPr>
        <w:t>.</w:t>
      </w:r>
    </w:p>
    <w:p w14:paraId="137B9860" w14:textId="77777777" w:rsidR="0005261E" w:rsidRPr="00227357" w:rsidRDefault="0005261E" w:rsidP="0005261E">
      <w:pPr>
        <w:rPr>
          <w:sz w:val="16"/>
        </w:rPr>
      </w:pPr>
      <w:r w:rsidRPr="00227357">
        <w:rPr>
          <w:sz w:val="16"/>
        </w:rPr>
        <w:t>Industrial Decarbonization</w:t>
      </w:r>
    </w:p>
    <w:p w14:paraId="079168F4" w14:textId="77777777" w:rsidR="0005261E" w:rsidRPr="00227357" w:rsidRDefault="0005261E" w:rsidP="0005261E">
      <w:pPr>
        <w:rPr>
          <w:sz w:val="16"/>
        </w:rPr>
      </w:pPr>
      <w:r w:rsidRPr="00227357">
        <w:rPr>
          <w:sz w:val="16"/>
        </w:rPr>
        <w:t xml:space="preserve">Industrial emissions are the fastest-growing source of greenhouse gas emissions globally, and the sector is set to become the highest emitter in the U.S. by 2030. </w:t>
      </w:r>
      <w:r w:rsidRPr="00F077EF">
        <w:rPr>
          <w:rStyle w:val="StyleUnderline"/>
        </w:rPr>
        <w:t xml:space="preserve">The </w:t>
      </w:r>
      <w:r w:rsidRPr="000951DE">
        <w:rPr>
          <w:rStyle w:val="StyleUnderline"/>
          <w:highlight w:val="cyan"/>
        </w:rPr>
        <w:t>bipartisan C</w:t>
      </w:r>
      <w:r w:rsidRPr="00F077EF">
        <w:rPr>
          <w:rStyle w:val="StyleUnderline"/>
        </w:rPr>
        <w:t xml:space="preserve">oncrete </w:t>
      </w:r>
      <w:r w:rsidRPr="000951DE">
        <w:rPr>
          <w:rStyle w:val="StyleUnderline"/>
          <w:highlight w:val="cyan"/>
        </w:rPr>
        <w:t>A</w:t>
      </w:r>
      <w:r w:rsidRPr="00F077EF">
        <w:rPr>
          <w:rStyle w:val="StyleUnderline"/>
        </w:rPr>
        <w:t xml:space="preserve">sphalt </w:t>
      </w:r>
      <w:r w:rsidRPr="000951DE">
        <w:rPr>
          <w:rStyle w:val="StyleUnderline"/>
          <w:highlight w:val="cyan"/>
        </w:rPr>
        <w:t>I</w:t>
      </w:r>
      <w:r w:rsidRPr="00F077EF">
        <w:rPr>
          <w:rStyle w:val="StyleUnderline"/>
        </w:rPr>
        <w:t xml:space="preserve">nnovation </w:t>
      </w:r>
      <w:r w:rsidRPr="000951DE">
        <w:rPr>
          <w:rStyle w:val="StyleUnderline"/>
          <w:highlight w:val="cyan"/>
        </w:rPr>
        <w:t>A</w:t>
      </w:r>
      <w:r w:rsidRPr="00F077EF">
        <w:rPr>
          <w:rStyle w:val="StyleUnderline"/>
        </w:rPr>
        <w:t xml:space="preserve">ct (S.3439), sponsored by Senators Coons (D-DE) and Tillis (R-NC), and the bipartisan companion bills IMPACT ACT (H.R. 7685) and IMPACT 2.0 (H.R. 9136), sponsored by Reps. Miller (R-OH) and Foushee (D-NC), would establish a promising U.S. effort to innovate and </w:t>
      </w:r>
      <w:r w:rsidRPr="000951DE">
        <w:rPr>
          <w:rStyle w:val="StyleUnderline"/>
          <w:highlight w:val="cyan"/>
        </w:rPr>
        <w:t>decarbonize</w:t>
      </w:r>
      <w:r w:rsidRPr="00F077EF">
        <w:rPr>
          <w:rStyle w:val="StyleUnderline"/>
        </w:rPr>
        <w:t xml:space="preserve"> America’s </w:t>
      </w:r>
      <w:r w:rsidRPr="000951DE">
        <w:rPr>
          <w:rStyle w:val="StyleUnderline"/>
          <w:highlight w:val="cyan"/>
        </w:rPr>
        <w:t>concrete and asphalt sectors</w:t>
      </w:r>
      <w:r w:rsidRPr="00227357">
        <w:rPr>
          <w:sz w:val="16"/>
        </w:rPr>
        <w:t xml:space="preserve">, boost American competitiveness, bolster supply chains, reduce pollutants and create jobs. </w:t>
      </w:r>
      <w:r w:rsidRPr="00F077EF">
        <w:rPr>
          <w:rStyle w:val="StyleUnderline"/>
        </w:rPr>
        <w:t xml:space="preserve">Another proposal, the </w:t>
      </w:r>
      <w:r w:rsidRPr="000951DE">
        <w:rPr>
          <w:rStyle w:val="StyleUnderline"/>
          <w:highlight w:val="cyan"/>
        </w:rPr>
        <w:t>bipartisan</w:t>
      </w:r>
      <w:r w:rsidRPr="00F077EF">
        <w:rPr>
          <w:rStyle w:val="StyleUnderline"/>
        </w:rPr>
        <w:t xml:space="preserve"> and bicameral </w:t>
      </w:r>
      <w:r w:rsidRPr="000951DE">
        <w:rPr>
          <w:rStyle w:val="StyleUnderline"/>
          <w:highlight w:val="cyan"/>
        </w:rPr>
        <w:t>PROVE IT Act</w:t>
      </w:r>
      <w:r w:rsidRPr="00F077EF">
        <w:rPr>
          <w:rStyle w:val="StyleUnderline"/>
        </w:rPr>
        <w:t>,</w:t>
      </w:r>
      <w:r w:rsidRPr="00227357">
        <w:rPr>
          <w:sz w:val="16"/>
        </w:rPr>
        <w:t xml:space="preserve"> would direct the Department of Energy to study the carbon intensity of certain industrial goods produced or imported into the U.S.</w:t>
      </w:r>
    </w:p>
    <w:p w14:paraId="70741674" w14:textId="77777777" w:rsidR="0005261E" w:rsidRPr="00227357" w:rsidRDefault="0005261E" w:rsidP="0005261E">
      <w:pPr>
        <w:rPr>
          <w:sz w:val="16"/>
        </w:rPr>
      </w:pPr>
      <w:r w:rsidRPr="00227357">
        <w:rPr>
          <w:sz w:val="16"/>
        </w:rPr>
        <w:t>These bills are important for competitiveness in a global marketplace that increasingly favors lower-carbon products. For example, as the E.U. begins implementing its ﷟Carbon Border Adjustment Mechanism (CBAM), one of the most extensive environmental trade policies to date, continued U.S. leadership as a global producer of goods like steel and aluminum requires American goods to be both high-quality and low carbon.</w:t>
      </w:r>
    </w:p>
    <w:p w14:paraId="308E5AB9" w14:textId="77777777" w:rsidR="0005261E" w:rsidRPr="00227357" w:rsidRDefault="0005261E" w:rsidP="0005261E">
      <w:pPr>
        <w:rPr>
          <w:sz w:val="16"/>
        </w:rPr>
      </w:pPr>
      <w:r w:rsidRPr="00227357">
        <w:rPr>
          <w:sz w:val="16"/>
        </w:rPr>
        <w:t>Next-Generation Geothermal</w:t>
      </w:r>
    </w:p>
    <w:p w14:paraId="603B4B57" w14:textId="77777777" w:rsidR="0005261E" w:rsidRPr="00227357" w:rsidRDefault="0005261E" w:rsidP="0005261E">
      <w:pPr>
        <w:rPr>
          <w:sz w:val="16"/>
        </w:rPr>
      </w:pPr>
      <w:r w:rsidRPr="00227357">
        <w:rPr>
          <w:sz w:val="16"/>
        </w:rPr>
        <w:t>Next-generation geothermal energy provides clean, firm power by harnessing Earth’s heat using advanced drilling technologies first developed in the oil and gas sector.</w:t>
      </w:r>
    </w:p>
    <w:p w14:paraId="5DC6242B" w14:textId="77777777" w:rsidR="0005261E" w:rsidRPr="00CC2516" w:rsidRDefault="0005261E" w:rsidP="0005261E">
      <w:pPr>
        <w:rPr>
          <w:rStyle w:val="StyleUnderline"/>
        </w:rPr>
      </w:pPr>
      <w:r w:rsidRPr="00227357">
        <w:rPr>
          <w:sz w:val="16"/>
        </w:rPr>
        <w:t xml:space="preserve">Geothermal energy is key to an “all-of-the above" energy approach and is concentrated in western states with supportive Republican members of Congress. </w:t>
      </w:r>
      <w:r w:rsidRPr="00CC2516">
        <w:rPr>
          <w:rStyle w:val="StyleUnderline"/>
        </w:rPr>
        <w:t xml:space="preserve">Given the newness of these next-generation geothermal technologies, they received limited policy incentives in the </w:t>
      </w:r>
      <w:r w:rsidRPr="000951DE">
        <w:rPr>
          <w:rStyle w:val="StyleUnderline"/>
          <w:highlight w:val="cyan"/>
        </w:rPr>
        <w:t>Bipartisan Infrastructure Law and I</w:t>
      </w:r>
      <w:r w:rsidRPr="00CC2516">
        <w:rPr>
          <w:rStyle w:val="StyleUnderline"/>
        </w:rPr>
        <w:t xml:space="preserve">nflation </w:t>
      </w:r>
      <w:r w:rsidRPr="000951DE">
        <w:rPr>
          <w:rStyle w:val="StyleUnderline"/>
          <w:highlight w:val="cyan"/>
        </w:rPr>
        <w:t>R</w:t>
      </w:r>
      <w:r w:rsidRPr="00CC2516">
        <w:rPr>
          <w:rStyle w:val="StyleUnderline"/>
        </w:rPr>
        <w:t xml:space="preserve">eduction </w:t>
      </w:r>
      <w:r w:rsidRPr="000951DE">
        <w:rPr>
          <w:rStyle w:val="StyleUnderline"/>
          <w:highlight w:val="cyan"/>
        </w:rPr>
        <w:t>A</w:t>
      </w:r>
      <w:r w:rsidRPr="00CC2516">
        <w:rPr>
          <w:rStyle w:val="StyleUnderline"/>
        </w:rPr>
        <w:t xml:space="preserve">ct </w:t>
      </w:r>
      <w:r w:rsidRPr="00227357">
        <w:rPr>
          <w:sz w:val="16"/>
        </w:rPr>
        <w:t xml:space="preserve">compared to other technologies, so there may be appetite to stimulate the industry through tax incentives, drilling support, greater energy development on public lands and permitting reform. </w:t>
      </w:r>
      <w:r w:rsidRPr="00CC2516">
        <w:rPr>
          <w:rStyle w:val="StyleUnderline"/>
        </w:rPr>
        <w:t xml:space="preserve">Despite tight fiscal budgets, geothermal </w:t>
      </w:r>
      <w:r w:rsidRPr="000951DE">
        <w:rPr>
          <w:rStyle w:val="StyleUnderline"/>
          <w:highlight w:val="cyan"/>
        </w:rPr>
        <w:t>funding</w:t>
      </w:r>
      <w:r w:rsidRPr="00CC2516">
        <w:rPr>
          <w:rStyle w:val="StyleUnderline"/>
        </w:rPr>
        <w:t xml:space="preserve"> has </w:t>
      </w:r>
      <w:r w:rsidRPr="000951DE">
        <w:rPr>
          <w:rStyle w:val="Emphasis"/>
          <w:highlight w:val="cyan"/>
        </w:rPr>
        <w:t>remained constant</w:t>
      </w:r>
      <w:r w:rsidRPr="00BF0D24">
        <w:rPr>
          <w:rStyle w:val="Emphasis"/>
        </w:rPr>
        <w:t xml:space="preserve"> </w:t>
      </w:r>
      <w:r w:rsidRPr="00CC2516">
        <w:rPr>
          <w:rStyle w:val="StyleUnderline"/>
        </w:rPr>
        <w:t xml:space="preserve">given bipartisan support and </w:t>
      </w:r>
      <w:r w:rsidRPr="00BF0D24">
        <w:rPr>
          <w:rStyle w:val="Emphasis"/>
        </w:rPr>
        <w:t xml:space="preserve">funding </w:t>
      </w:r>
      <w:r w:rsidRPr="000951DE">
        <w:rPr>
          <w:rStyle w:val="Emphasis"/>
          <w:highlight w:val="cyan"/>
        </w:rPr>
        <w:t>from both</w:t>
      </w:r>
      <w:r w:rsidRPr="00CC2516">
        <w:rPr>
          <w:rStyle w:val="StyleUnderline"/>
        </w:rPr>
        <w:t xml:space="preserve"> the </w:t>
      </w:r>
      <w:r w:rsidRPr="000951DE">
        <w:rPr>
          <w:rStyle w:val="StyleUnderline"/>
          <w:highlight w:val="cyan"/>
        </w:rPr>
        <w:t>House and Senate</w:t>
      </w:r>
      <w:r w:rsidRPr="00CC2516">
        <w:rPr>
          <w:rStyle w:val="StyleUnderline"/>
        </w:rPr>
        <w:t xml:space="preserve"> appropriations bills for geothermal resource assessment.</w:t>
      </w:r>
    </w:p>
    <w:p w14:paraId="15665E1D" w14:textId="77777777" w:rsidR="0005261E" w:rsidRPr="00227357" w:rsidRDefault="0005261E" w:rsidP="0005261E">
      <w:pPr>
        <w:rPr>
          <w:sz w:val="16"/>
        </w:rPr>
      </w:pPr>
      <w:r w:rsidRPr="00227357">
        <w:rPr>
          <w:sz w:val="16"/>
        </w:rPr>
        <w:t>Moving forward, Republicans are focused on geothermal permitting reform proposed in the HEATS Act (H.R.7409), which will be considered by the full House of Representatives soon. In addition, The Geothermal Optimization Act has bipartisan support, with lead sponsors including Senators Heinrich (D-NM), an avid climate hawk, Cortez-Masto (D-NV), and conservatives Risch (R-ID) and Lee (R-UT). This bill would expedite the process for geothermal observation well permits on public lands.</w:t>
      </w:r>
    </w:p>
    <w:p w14:paraId="133545DF" w14:textId="77777777" w:rsidR="0005261E" w:rsidRPr="00227357" w:rsidRDefault="0005261E" w:rsidP="0005261E">
      <w:pPr>
        <w:rPr>
          <w:sz w:val="16"/>
        </w:rPr>
      </w:pPr>
      <w:r w:rsidRPr="00227357">
        <w:rPr>
          <w:sz w:val="16"/>
        </w:rPr>
        <w:t>Nuclear Energy</w:t>
      </w:r>
    </w:p>
    <w:p w14:paraId="7DC62C7D" w14:textId="77777777" w:rsidR="0005261E" w:rsidRPr="00227357" w:rsidRDefault="0005261E" w:rsidP="0005261E">
      <w:pPr>
        <w:rPr>
          <w:sz w:val="16"/>
        </w:rPr>
      </w:pPr>
      <w:r w:rsidRPr="000951DE">
        <w:rPr>
          <w:rStyle w:val="StyleUnderline"/>
          <w:highlight w:val="cyan"/>
        </w:rPr>
        <w:t xml:space="preserve">Nuclear power has </w:t>
      </w:r>
      <w:r w:rsidRPr="000951DE">
        <w:rPr>
          <w:rStyle w:val="Emphasis"/>
          <w:highlight w:val="cyan"/>
        </w:rPr>
        <w:t>broad bipartisan support</w:t>
      </w:r>
      <w:r w:rsidRPr="00CC2516">
        <w:rPr>
          <w:rStyle w:val="StyleUnderline"/>
        </w:rPr>
        <w:t>, with significant potential to grow this source of low carbon energy</w:t>
      </w:r>
      <w:r w:rsidRPr="00227357">
        <w:rPr>
          <w:sz w:val="16"/>
        </w:rPr>
        <w:t xml:space="preserve">. Earlier this year, Congress passed and the president signed bipartisan legislation that included the ADVANCE Act, which includes incentives for developing and deploying new nuclear energy technologies. In November 2024, the White House released a new framework report, proposing to triple domestic nuclear capacity by 2050, according to Ali Zaidi, climate advisor to President Biden. </w:t>
      </w:r>
    </w:p>
    <w:p w14:paraId="36A5A542" w14:textId="77777777" w:rsidR="0005261E" w:rsidRPr="00227357" w:rsidRDefault="0005261E" w:rsidP="0005261E">
      <w:pPr>
        <w:rPr>
          <w:sz w:val="16"/>
        </w:rPr>
      </w:pPr>
      <w:r w:rsidRPr="00227357">
        <w:rPr>
          <w:sz w:val="16"/>
        </w:rPr>
        <w:t>As U.S. energy demand continues to grow to power data centers and electrify transportation and manufacturing processes, bipartisan support will be needed to accelerate the deployment of new reactor technologies and modernize the licensing process.</w:t>
      </w:r>
    </w:p>
    <w:p w14:paraId="0BC19365" w14:textId="77777777" w:rsidR="0005261E" w:rsidRPr="00227357" w:rsidRDefault="0005261E" w:rsidP="0005261E">
      <w:pPr>
        <w:rPr>
          <w:sz w:val="16"/>
        </w:rPr>
      </w:pPr>
      <w:r w:rsidRPr="00227357">
        <w:rPr>
          <w:sz w:val="16"/>
        </w:rPr>
        <w:lastRenderedPageBreak/>
        <w:t>Critical Minerals</w:t>
      </w:r>
    </w:p>
    <w:p w14:paraId="1C4048EF" w14:textId="77777777" w:rsidR="0005261E" w:rsidRPr="00227357" w:rsidRDefault="0005261E" w:rsidP="0005261E">
      <w:pPr>
        <w:rPr>
          <w:sz w:val="16"/>
        </w:rPr>
      </w:pPr>
      <w:r w:rsidRPr="00227357">
        <w:rPr>
          <w:sz w:val="16"/>
        </w:rPr>
        <w:t>Critical minerals are essential components in wind turbines, solar panels, EV batteries, motors and more. National security concerns over critical minerals have increased interest in new federal policies. Several critical mineral bills have bipartisan support, demonstrating a collective commitment likely to persist under a Trump presidency. For example:</w:t>
      </w:r>
    </w:p>
    <w:p w14:paraId="693AB7FD" w14:textId="77777777" w:rsidR="0005261E" w:rsidRPr="00227357" w:rsidRDefault="0005261E" w:rsidP="0005261E">
      <w:pPr>
        <w:rPr>
          <w:sz w:val="16"/>
        </w:rPr>
      </w:pPr>
      <w:r w:rsidRPr="00227357">
        <w:rPr>
          <w:sz w:val="16"/>
        </w:rPr>
        <w:t>The bipartisan Critical Minerals Security Act of 2024 (3631) proposes global reporting on critical mineral and rare earth elements, as well as a strategy for developing advanced mining and processing technologies;</w:t>
      </w:r>
    </w:p>
    <w:p w14:paraId="0CB14379" w14:textId="77777777" w:rsidR="0005261E" w:rsidRPr="00227357" w:rsidRDefault="0005261E" w:rsidP="0005261E">
      <w:pPr>
        <w:rPr>
          <w:sz w:val="16"/>
        </w:rPr>
      </w:pPr>
      <w:r w:rsidRPr="00227357">
        <w:rPr>
          <w:sz w:val="16"/>
        </w:rPr>
        <w:t>The Critical Mineral Access Act (R.4977) supports projects in high-income countries to develop critical materials if such support furthers U.S. national security interests;</w:t>
      </w:r>
    </w:p>
    <w:p w14:paraId="07763547" w14:textId="77777777" w:rsidR="0005261E" w:rsidRPr="00227357" w:rsidRDefault="0005261E" w:rsidP="0005261E">
      <w:pPr>
        <w:rPr>
          <w:sz w:val="16"/>
        </w:rPr>
      </w:pPr>
      <w:r w:rsidRPr="00227357">
        <w:rPr>
          <w:sz w:val="16"/>
        </w:rPr>
        <w:t>The Good Samaritan Remediation of Abandoned Hardrock Mines Act of 2024 (2781), passed in the Senate in July 2024, allows non-owners to clean up a mine without assuming liability.; and</w:t>
      </w:r>
    </w:p>
    <w:p w14:paraId="5CE6A0BC" w14:textId="77777777" w:rsidR="0005261E" w:rsidRPr="00227357" w:rsidRDefault="0005261E" w:rsidP="0005261E">
      <w:pPr>
        <w:rPr>
          <w:sz w:val="16"/>
        </w:rPr>
      </w:pPr>
      <w:r w:rsidRPr="00227357">
        <w:rPr>
          <w:sz w:val="16"/>
        </w:rPr>
        <w:t xml:space="preserve">The Intergovernmental Critical Minerals Task Force Act (1871), which passed the Senate in September 2024, aims to coordinate government efforts to reduce U.S. reliance on China for critical minerals. </w:t>
      </w:r>
    </w:p>
    <w:p w14:paraId="16B13221" w14:textId="77777777" w:rsidR="0005261E" w:rsidRPr="00227357" w:rsidRDefault="0005261E" w:rsidP="0005261E">
      <w:pPr>
        <w:rPr>
          <w:sz w:val="16"/>
        </w:rPr>
      </w:pPr>
      <w:r w:rsidRPr="00227357">
        <w:rPr>
          <w:sz w:val="16"/>
        </w:rPr>
        <w:t>Permitting Reform</w:t>
      </w:r>
    </w:p>
    <w:p w14:paraId="26DCC9B2" w14:textId="77777777" w:rsidR="0005261E" w:rsidRPr="00227357" w:rsidRDefault="0005261E" w:rsidP="0005261E">
      <w:pPr>
        <w:rPr>
          <w:sz w:val="16"/>
        </w:rPr>
      </w:pPr>
      <w:r w:rsidRPr="00227357">
        <w:rPr>
          <w:rStyle w:val="StyleUnderline"/>
        </w:rPr>
        <w:t xml:space="preserve">Permitting </w:t>
      </w:r>
      <w:r w:rsidRPr="000951DE">
        <w:rPr>
          <w:rStyle w:val="StyleUnderline"/>
          <w:highlight w:val="cyan"/>
        </w:rPr>
        <w:t>reform is essential</w:t>
      </w:r>
      <w:r w:rsidRPr="00227357">
        <w:rPr>
          <w:rStyle w:val="StyleUnderline"/>
        </w:rPr>
        <w:t xml:space="preserve"> to achieving U.S. climate goals. While </w:t>
      </w:r>
      <w:r w:rsidRPr="000951DE">
        <w:rPr>
          <w:rStyle w:val="Emphasis"/>
          <w:highlight w:val="cyan"/>
        </w:rPr>
        <w:t>both parties support it</w:t>
      </w:r>
      <w:r w:rsidRPr="00BF0D24">
        <w:rPr>
          <w:rStyle w:val="Emphasis"/>
        </w:rPr>
        <w:t>,</w:t>
      </w:r>
      <w:r w:rsidRPr="00227357">
        <w:rPr>
          <w:sz w:val="16"/>
        </w:rPr>
        <w:t xml:space="preserve"> priorities differ: Democrats focus on transmission permitting reform, which is crucial for bringing more clean energy projects online, while Republicans seek fewer permitting restrictions for fossil fuel projects.</w:t>
      </w:r>
    </w:p>
    <w:p w14:paraId="7F3283DB" w14:textId="77777777" w:rsidR="0005261E" w:rsidRPr="00227357" w:rsidRDefault="0005261E" w:rsidP="0005261E">
      <w:pPr>
        <w:rPr>
          <w:sz w:val="16"/>
        </w:rPr>
      </w:pPr>
      <w:r w:rsidRPr="00227357">
        <w:rPr>
          <w:rStyle w:val="StyleUnderline"/>
        </w:rPr>
        <w:t>Despite these differences, the Senate has shown broad bipartisan support for the Energy Permitting Reform Act (S.4753),</w:t>
      </w:r>
      <w:r w:rsidRPr="00227357">
        <w:rPr>
          <w:sz w:val="16"/>
        </w:rPr>
        <w:t xml:space="preserve"> which passed out of the Energy and Natural Resources Committee with a 15-4 vote on July 31, 2024. Bill sponsors hope to pass the bill in the full Senate during the lame duck. While climate champs in Congress have heralded the bill as saving between 0.4 and 15.7 gigatons of CO2 emissions, many environmental groups oppose it. If there is a Republican trifecta with House, Senate and presidential control — which seems likely as of today — bipartisan progress on transmission reform may be less likely, hindering the potential to bring new clean energy projects online.</w:t>
      </w:r>
    </w:p>
    <w:p w14:paraId="4FF972BA" w14:textId="77777777" w:rsidR="0005261E" w:rsidRPr="00227357" w:rsidRDefault="0005261E" w:rsidP="0005261E">
      <w:pPr>
        <w:rPr>
          <w:sz w:val="16"/>
        </w:rPr>
      </w:pPr>
      <w:r w:rsidRPr="00227357">
        <w:rPr>
          <w:sz w:val="16"/>
        </w:rPr>
        <w:t>Trade Policies</w:t>
      </w:r>
    </w:p>
    <w:p w14:paraId="2FB32150" w14:textId="77777777" w:rsidR="0005261E" w:rsidRPr="00227357" w:rsidRDefault="0005261E" w:rsidP="0005261E">
      <w:pPr>
        <w:rPr>
          <w:sz w:val="16"/>
        </w:rPr>
      </w:pPr>
      <w:r w:rsidRPr="00227357">
        <w:rPr>
          <w:sz w:val="16"/>
        </w:rPr>
        <w:t>New trade policies could help or harm the climate, depending on the details.</w:t>
      </w:r>
    </w:p>
    <w:p w14:paraId="0611C871" w14:textId="77777777" w:rsidR="0005261E" w:rsidRPr="00227357" w:rsidRDefault="0005261E" w:rsidP="0005261E">
      <w:pPr>
        <w:rPr>
          <w:sz w:val="16"/>
        </w:rPr>
      </w:pPr>
      <w:r w:rsidRPr="00227357">
        <w:rPr>
          <w:sz w:val="16"/>
        </w:rPr>
        <w:t>Imposing tariffs on imports with high industrial emissions, such as cement and steel, could reduce what is known as “emissions leakage,” moving pollution out of the country by importing energy-intensive goods rather than producing them domestically. However, many details would need to line up, including how these policies would achieve the intended effects with other countries. Because there is some bipartisan support for U.S. legislation to respond to the E.U.’s Carbon Border Adjustment Mechanism and incentivize low-carbon industrial products, something positive for the climate might emerge in this space.</w:t>
      </w:r>
    </w:p>
    <w:p w14:paraId="73434A60" w14:textId="77777777" w:rsidR="0005261E" w:rsidRPr="00227357" w:rsidRDefault="0005261E" w:rsidP="0005261E">
      <w:pPr>
        <w:rPr>
          <w:sz w:val="16"/>
        </w:rPr>
      </w:pPr>
      <w:r w:rsidRPr="00227357">
        <w:rPr>
          <w:sz w:val="16"/>
        </w:rPr>
        <w:t>Some tariffs on clean energy goods could bolster U.S. manufacturing and ease reliance on lower-cost Chinese products. However, Trump’s touted tariffs on Chinese imports could also cause severe supply-chain upsets, raising the costs of U.S. energy investments, specifically for wind turbines, solar cells and battery materials.</w:t>
      </w:r>
    </w:p>
    <w:p w14:paraId="77892EF8" w14:textId="77777777" w:rsidR="0005261E" w:rsidRPr="00227357" w:rsidRDefault="0005261E" w:rsidP="0005261E">
      <w:pPr>
        <w:rPr>
          <w:sz w:val="16"/>
        </w:rPr>
      </w:pPr>
      <w:r w:rsidRPr="00227357">
        <w:rPr>
          <w:sz w:val="16"/>
        </w:rPr>
        <w:t>Businesses Will Continue to Be a Force for Climate Action</w:t>
      </w:r>
    </w:p>
    <w:p w14:paraId="64DBE816" w14:textId="77777777" w:rsidR="0005261E" w:rsidRPr="00227357" w:rsidRDefault="0005261E" w:rsidP="0005261E">
      <w:pPr>
        <w:rPr>
          <w:rStyle w:val="StyleUnderline"/>
        </w:rPr>
      </w:pPr>
      <w:r w:rsidRPr="00227357">
        <w:rPr>
          <w:rStyle w:val="StyleUnderline"/>
        </w:rPr>
        <w:t xml:space="preserve">Corporate </w:t>
      </w:r>
      <w:r w:rsidRPr="000951DE">
        <w:rPr>
          <w:rStyle w:val="StyleUnderline"/>
          <w:highlight w:val="cyan"/>
        </w:rPr>
        <w:t>sustainability</w:t>
      </w:r>
      <w:r w:rsidRPr="00227357">
        <w:rPr>
          <w:rStyle w:val="StyleUnderline"/>
        </w:rPr>
        <w:t xml:space="preserve"> has come a long way in the U.S. in recent years, and </w:t>
      </w:r>
      <w:r w:rsidRPr="000951DE">
        <w:rPr>
          <w:rStyle w:val="StyleUnderline"/>
          <w:highlight w:val="cyan"/>
        </w:rPr>
        <w:t>progress</w:t>
      </w:r>
      <w:r w:rsidRPr="00227357">
        <w:rPr>
          <w:rStyle w:val="StyleUnderline"/>
        </w:rPr>
        <w:t xml:space="preserve"> is </w:t>
      </w:r>
      <w:r w:rsidRPr="000951DE">
        <w:rPr>
          <w:rStyle w:val="Emphasis"/>
          <w:highlight w:val="cyan"/>
        </w:rPr>
        <w:t>likely to continue</w:t>
      </w:r>
      <w:r w:rsidRPr="000951DE">
        <w:rPr>
          <w:rStyle w:val="StyleUnderline"/>
          <w:highlight w:val="cyan"/>
        </w:rPr>
        <w:t xml:space="preserve"> even under</w:t>
      </w:r>
      <w:r w:rsidRPr="00227357">
        <w:rPr>
          <w:rStyle w:val="StyleUnderline"/>
        </w:rPr>
        <w:t xml:space="preserve"> a </w:t>
      </w:r>
      <w:r w:rsidRPr="000951DE">
        <w:rPr>
          <w:rStyle w:val="StyleUnderline"/>
          <w:highlight w:val="cyan"/>
        </w:rPr>
        <w:t>Trump</w:t>
      </w:r>
      <w:r w:rsidRPr="00227357">
        <w:rPr>
          <w:rStyle w:val="StyleUnderline"/>
        </w:rPr>
        <w:t xml:space="preserve"> </w:t>
      </w:r>
      <w:r w:rsidRPr="00203049">
        <w:rPr>
          <w:rStyle w:val="StyleUnderline"/>
        </w:rPr>
        <w:t>presidency</w:t>
      </w:r>
      <w:r w:rsidRPr="00227357">
        <w:rPr>
          <w:rStyle w:val="StyleUnderline"/>
        </w:rPr>
        <w:t>.</w:t>
      </w:r>
    </w:p>
    <w:p w14:paraId="636387E8" w14:textId="77777777" w:rsidR="0005261E" w:rsidRPr="00227357" w:rsidRDefault="0005261E" w:rsidP="0005261E">
      <w:pPr>
        <w:rPr>
          <w:sz w:val="16"/>
        </w:rPr>
      </w:pPr>
      <w:r w:rsidRPr="00227357">
        <w:rPr>
          <w:rStyle w:val="StyleUnderline"/>
        </w:rPr>
        <w:t xml:space="preserve">For example, nearly half of the country’s </w:t>
      </w:r>
      <w:r w:rsidRPr="000951DE">
        <w:rPr>
          <w:rStyle w:val="StyleUnderline"/>
          <w:highlight w:val="cyan"/>
        </w:rPr>
        <w:t>leading companies have</w:t>
      </w:r>
      <w:r w:rsidRPr="00227357">
        <w:rPr>
          <w:rStyle w:val="StyleUnderline"/>
        </w:rPr>
        <w:t xml:space="preserve"> a n</w:t>
      </w:r>
      <w:r w:rsidRPr="000951DE">
        <w:rPr>
          <w:rStyle w:val="StyleUnderline"/>
          <w:highlight w:val="cyan"/>
        </w:rPr>
        <w:t>et-zero emissions</w:t>
      </w:r>
      <w:r w:rsidRPr="00227357">
        <w:rPr>
          <w:rStyle w:val="StyleUnderline"/>
        </w:rPr>
        <w:t xml:space="preserve"> target. Thousands of businesses have joined initiatives like the We Mean Business coalition and America Is All In initiative</w:t>
      </w:r>
      <w:r w:rsidRPr="00227357">
        <w:rPr>
          <w:sz w:val="16"/>
        </w:rPr>
        <w:t>. And in response to the U.S. election results, Ceres, a network of investors and companies, said, “There is no doubt that the largest U.S. investors and companies will continue embracing the opportunities of the current clean energy boom, setting net-zero emissions goals, and adopting transition action plans.” Ceres’ CEO and President Mindy Lubber went on to say that “businesses have been some of the strongest advocates for urgently needed government action —and they will continue to meet with lawmakers on both sides of the aisle to voice their support for it. Investors and companies also stand ready to continue fighting for the rights of investors and financial institutions to assess all material financial risks in decision-making and to defend their freedom to invest and operate responsibly.”</w:t>
      </w:r>
    </w:p>
    <w:p w14:paraId="7C61A90B" w14:textId="77777777" w:rsidR="0005261E" w:rsidRPr="00227357" w:rsidRDefault="0005261E" w:rsidP="0005261E">
      <w:pPr>
        <w:rPr>
          <w:sz w:val="16"/>
        </w:rPr>
      </w:pPr>
      <w:r w:rsidRPr="00227357">
        <w:rPr>
          <w:sz w:val="16"/>
        </w:rPr>
        <w:t>Momentum for US Climate Action Will Continue</w:t>
      </w:r>
    </w:p>
    <w:p w14:paraId="499EFC10" w14:textId="77777777" w:rsidR="0005261E" w:rsidRPr="00227357" w:rsidRDefault="0005261E" w:rsidP="0005261E">
      <w:pPr>
        <w:rPr>
          <w:rStyle w:val="StyleUnderline"/>
        </w:rPr>
      </w:pPr>
      <w:r w:rsidRPr="000951DE">
        <w:rPr>
          <w:rStyle w:val="StyleUnderline"/>
          <w:highlight w:val="cyan"/>
        </w:rPr>
        <w:lastRenderedPageBreak/>
        <w:t>Trump’s second term</w:t>
      </w:r>
      <w:r w:rsidRPr="00227357">
        <w:rPr>
          <w:rStyle w:val="StyleUnderline"/>
        </w:rPr>
        <w:t xml:space="preserve"> will inevitably slow the pace of U.S. climate action. But what it </w:t>
      </w:r>
      <w:r w:rsidRPr="000951DE">
        <w:rPr>
          <w:rStyle w:val="Emphasis"/>
          <w:highlight w:val="cyan"/>
        </w:rPr>
        <w:t>cannot</w:t>
      </w:r>
      <w:r w:rsidRPr="00227357">
        <w:rPr>
          <w:rStyle w:val="StyleUnderline"/>
        </w:rPr>
        <w:t xml:space="preserve"> do is </w:t>
      </w:r>
      <w:r w:rsidRPr="000951DE">
        <w:rPr>
          <w:rStyle w:val="StyleUnderline"/>
          <w:highlight w:val="cyan"/>
        </w:rPr>
        <w:t>stop</w:t>
      </w:r>
      <w:r w:rsidRPr="00227357">
        <w:rPr>
          <w:rStyle w:val="StyleUnderline"/>
        </w:rPr>
        <w:t xml:space="preserve"> the </w:t>
      </w:r>
      <w:r w:rsidRPr="000951DE">
        <w:rPr>
          <w:rStyle w:val="Emphasis"/>
          <w:highlight w:val="cyan"/>
        </w:rPr>
        <w:t>underlying momentum</w:t>
      </w:r>
      <w:r w:rsidRPr="00227357">
        <w:rPr>
          <w:rStyle w:val="StyleUnderline"/>
        </w:rPr>
        <w:t>.</w:t>
      </w:r>
    </w:p>
    <w:p w14:paraId="7338CF65" w14:textId="77777777" w:rsidR="0005261E" w:rsidRDefault="0005261E" w:rsidP="0005261E">
      <w:pPr>
        <w:rPr>
          <w:sz w:val="16"/>
        </w:rPr>
      </w:pPr>
      <w:r w:rsidRPr="00227357">
        <w:rPr>
          <w:rStyle w:val="StyleUnderline"/>
        </w:rPr>
        <w:t xml:space="preserve">The </w:t>
      </w:r>
      <w:r w:rsidRPr="000951DE">
        <w:rPr>
          <w:rStyle w:val="StyleUnderline"/>
          <w:highlight w:val="cyan"/>
        </w:rPr>
        <w:t>progress</w:t>
      </w:r>
      <w:r w:rsidRPr="00227357">
        <w:rPr>
          <w:rStyle w:val="StyleUnderline"/>
        </w:rPr>
        <w:t xml:space="preserve"> made possible by the Inflation Reduction Act and Bipartisan Infrastructure Law </w:t>
      </w:r>
      <w:r w:rsidRPr="000951DE">
        <w:rPr>
          <w:rStyle w:val="StyleUnderline"/>
          <w:highlight w:val="cyan"/>
        </w:rPr>
        <w:t xml:space="preserve">will </w:t>
      </w:r>
      <w:r w:rsidRPr="000951DE">
        <w:rPr>
          <w:rStyle w:val="Emphasis"/>
          <w:highlight w:val="cyan"/>
        </w:rPr>
        <w:t>continue to propel</w:t>
      </w:r>
      <w:r w:rsidRPr="00227357">
        <w:rPr>
          <w:rStyle w:val="StyleUnderline"/>
        </w:rPr>
        <w:t xml:space="preserve"> clean energy forward while local, state and private sector leaders carry the torch even further.</w:t>
      </w:r>
      <w:r w:rsidRPr="00227357">
        <w:rPr>
          <w:sz w:val="16"/>
        </w:rPr>
        <w:t xml:space="preserve"> Much of America is still committed to creating a safe and prosperous future — even if its leadership isn’t.</w:t>
      </w:r>
    </w:p>
    <w:p w14:paraId="657950DF" w14:textId="77777777" w:rsidR="0005261E" w:rsidRPr="00657F34" w:rsidRDefault="0005261E" w:rsidP="0005261E">
      <w:pPr>
        <w:pStyle w:val="Heading4"/>
      </w:pPr>
      <w:r>
        <w:t xml:space="preserve">Only </w:t>
      </w:r>
      <w:r>
        <w:rPr>
          <w:u w:val="single"/>
        </w:rPr>
        <w:t>new capabilities</w:t>
      </w:r>
      <w:r>
        <w:t xml:space="preserve"> can solve.</w:t>
      </w:r>
    </w:p>
    <w:p w14:paraId="7A206C86" w14:textId="77777777" w:rsidR="0005261E" w:rsidRDefault="0005261E" w:rsidP="0005261E">
      <w:r w:rsidRPr="00800195">
        <w:rPr>
          <w:rStyle w:val="Style13ptBold"/>
        </w:rPr>
        <w:t>Erwin 21</w:t>
      </w:r>
      <w:r>
        <w:t xml:space="preserve"> [Sandra Erwin is </w:t>
      </w:r>
      <w:r w:rsidRPr="00800195">
        <w:t>editor of NDIA’s National Defense Magazine and Pentagon correspondent for Real Clear Defense</w:t>
      </w:r>
      <w:r>
        <w:t>, “</w:t>
      </w:r>
      <w:r w:rsidRPr="00800195">
        <w:t>New study calls for ‘national dialogue’ on future environmental satellites</w:t>
      </w:r>
      <w:r>
        <w:t xml:space="preserve">,” 06/08/2021, </w:t>
      </w:r>
      <w:r w:rsidRPr="009B66BD">
        <w:t>https://spacenews.com/new-study-calls-for-national-dialogue-on-u-s-investments-in-environmental-satellites/</w:t>
      </w:r>
      <w:r>
        <w:t>]</w:t>
      </w:r>
    </w:p>
    <w:p w14:paraId="48F05800" w14:textId="77777777" w:rsidR="0005261E" w:rsidRPr="00ED325A" w:rsidRDefault="0005261E" w:rsidP="0005261E">
      <w:pPr>
        <w:rPr>
          <w:sz w:val="16"/>
        </w:rPr>
      </w:pPr>
      <w:r w:rsidRPr="00ED325A">
        <w:rPr>
          <w:sz w:val="16"/>
        </w:rPr>
        <w:t xml:space="preserve">WASHINGTON — </w:t>
      </w:r>
      <w:r w:rsidRPr="00800195">
        <w:rPr>
          <w:rStyle w:val="StyleUnderline"/>
        </w:rPr>
        <w:t xml:space="preserve">The U.S. government is poised to make </w:t>
      </w:r>
      <w:r w:rsidRPr="00301D6E">
        <w:rPr>
          <w:rStyle w:val="Emphasis"/>
        </w:rPr>
        <w:t xml:space="preserve">large </w:t>
      </w:r>
      <w:r w:rsidRPr="000951DE">
        <w:rPr>
          <w:rStyle w:val="Emphasis"/>
          <w:highlight w:val="cyan"/>
        </w:rPr>
        <w:t>investments</w:t>
      </w:r>
      <w:r w:rsidRPr="000951DE">
        <w:rPr>
          <w:rStyle w:val="StyleUnderline"/>
          <w:highlight w:val="cyan"/>
        </w:rPr>
        <w:t xml:space="preserve"> in</w:t>
      </w:r>
      <w:r w:rsidRPr="00800195">
        <w:rPr>
          <w:rStyle w:val="StyleUnderline"/>
        </w:rPr>
        <w:t xml:space="preserve"> environmental monitoring </w:t>
      </w:r>
      <w:r w:rsidRPr="000951DE">
        <w:rPr>
          <w:rStyle w:val="StyleUnderline"/>
          <w:highlight w:val="cyan"/>
        </w:rPr>
        <w:t>satellites</w:t>
      </w:r>
      <w:r w:rsidRPr="00800195">
        <w:rPr>
          <w:rStyle w:val="StyleUnderline"/>
        </w:rPr>
        <w:t xml:space="preserve"> but these </w:t>
      </w:r>
      <w:r w:rsidRPr="00ED325A">
        <w:rPr>
          <w:rStyle w:val="StyleUnderline"/>
        </w:rPr>
        <w:t xml:space="preserve">efforts </w:t>
      </w:r>
      <w:r w:rsidRPr="00A558CE">
        <w:rPr>
          <w:rStyle w:val="StyleUnderline"/>
          <w:highlight w:val="cyan"/>
        </w:rPr>
        <w:t xml:space="preserve">are </w:t>
      </w:r>
      <w:r w:rsidRPr="00A558CE">
        <w:rPr>
          <w:rStyle w:val="Emphasis"/>
          <w:highlight w:val="cyan"/>
        </w:rPr>
        <w:t>not well coordinated</w:t>
      </w:r>
      <w:r w:rsidRPr="00800195">
        <w:rPr>
          <w:rStyle w:val="StyleUnderline"/>
        </w:rPr>
        <w:t xml:space="preserve"> across agencies that acquire these systems and the users of data collected by weather satellites</w:t>
      </w:r>
      <w:r w:rsidRPr="00ED325A">
        <w:rPr>
          <w:sz w:val="16"/>
        </w:rPr>
        <w:t>, says a new report by the Aerospace Corp. published June 8.</w:t>
      </w:r>
    </w:p>
    <w:p w14:paraId="476CD37D" w14:textId="77777777" w:rsidR="0005261E" w:rsidRPr="00ED325A" w:rsidRDefault="0005261E" w:rsidP="0005261E">
      <w:pPr>
        <w:rPr>
          <w:sz w:val="16"/>
        </w:rPr>
      </w:pPr>
      <w:r w:rsidRPr="00ED325A">
        <w:rPr>
          <w:rStyle w:val="StyleUnderline"/>
        </w:rPr>
        <w:t xml:space="preserve">Weather </w:t>
      </w:r>
      <w:r w:rsidRPr="000951DE">
        <w:rPr>
          <w:rStyle w:val="StyleUnderline"/>
          <w:highlight w:val="cyan"/>
        </w:rPr>
        <w:t>satellites</w:t>
      </w:r>
      <w:r w:rsidRPr="00800195">
        <w:rPr>
          <w:rStyle w:val="StyleUnderline"/>
        </w:rPr>
        <w:t xml:space="preserve"> procured </w:t>
      </w:r>
      <w:r w:rsidRPr="00A558CE">
        <w:rPr>
          <w:rStyle w:val="StyleUnderline"/>
        </w:rPr>
        <w:t>by the Defense</w:t>
      </w:r>
      <w:r w:rsidRPr="00ED325A">
        <w:rPr>
          <w:rStyle w:val="StyleUnderline"/>
        </w:rPr>
        <w:t xml:space="preserve"> Department </w:t>
      </w:r>
      <w:r w:rsidRPr="00A558CE">
        <w:rPr>
          <w:rStyle w:val="StyleUnderline"/>
        </w:rPr>
        <w:t>and</w:t>
      </w:r>
      <w:r w:rsidRPr="00800195">
        <w:rPr>
          <w:rStyle w:val="StyleUnderline"/>
        </w:rPr>
        <w:t xml:space="preserve"> the </w:t>
      </w:r>
      <w:r w:rsidRPr="00A558CE">
        <w:rPr>
          <w:rStyle w:val="StyleUnderline"/>
        </w:rPr>
        <w:t>Commerce</w:t>
      </w:r>
      <w:r w:rsidRPr="00800195">
        <w:rPr>
          <w:rStyle w:val="StyleUnderline"/>
        </w:rPr>
        <w:t xml:space="preserve"> </w:t>
      </w:r>
      <w:r w:rsidRPr="00A558CE">
        <w:rPr>
          <w:rStyle w:val="StyleUnderline"/>
        </w:rPr>
        <w:t xml:space="preserve">Department </w:t>
      </w:r>
      <w:r w:rsidRPr="000951DE">
        <w:rPr>
          <w:rStyle w:val="StyleUnderline"/>
          <w:highlight w:val="cyan"/>
        </w:rPr>
        <w:t xml:space="preserve">are </w:t>
      </w:r>
      <w:r w:rsidRPr="000951DE">
        <w:rPr>
          <w:rStyle w:val="Emphasis"/>
          <w:highlight w:val="cyan"/>
        </w:rPr>
        <w:t>critical</w:t>
      </w:r>
      <w:r w:rsidRPr="000951DE">
        <w:rPr>
          <w:rStyle w:val="StyleUnderline"/>
          <w:highlight w:val="cyan"/>
        </w:rPr>
        <w:t xml:space="preserve"> assets</w:t>
      </w:r>
      <w:r w:rsidRPr="00800195">
        <w:rPr>
          <w:rStyle w:val="StyleUnderline"/>
        </w:rPr>
        <w:t xml:space="preserve"> that provide meteorological data </w:t>
      </w:r>
      <w:r w:rsidRPr="000951DE">
        <w:rPr>
          <w:rStyle w:val="StyleUnderline"/>
          <w:highlight w:val="cyan"/>
        </w:rPr>
        <w:t>to</w:t>
      </w:r>
      <w:r w:rsidRPr="00ED325A">
        <w:rPr>
          <w:rStyle w:val="StyleUnderline"/>
        </w:rPr>
        <w:t xml:space="preserve"> numerous</w:t>
      </w:r>
      <w:r w:rsidRPr="00800195">
        <w:rPr>
          <w:rStyle w:val="StyleUnderline"/>
        </w:rPr>
        <w:t xml:space="preserve"> national and </w:t>
      </w:r>
      <w:r w:rsidRPr="000951DE">
        <w:rPr>
          <w:rStyle w:val="Emphasis"/>
          <w:highlight w:val="cyan"/>
        </w:rPr>
        <w:t>international organizations</w:t>
      </w:r>
      <w:r w:rsidRPr="00ED325A">
        <w:rPr>
          <w:sz w:val="16"/>
        </w:rPr>
        <w:t>. Both agencies are in the process of transitioning to new systems, which creates a window of opportunity to have a “national dialogue” about these programs, says the study by the Aerospace Center for Space Policy and Strategy.</w:t>
      </w:r>
    </w:p>
    <w:p w14:paraId="34FA33EF" w14:textId="77777777" w:rsidR="0005261E" w:rsidRPr="00ED325A" w:rsidRDefault="0005261E" w:rsidP="0005261E">
      <w:pPr>
        <w:rPr>
          <w:sz w:val="16"/>
        </w:rPr>
      </w:pPr>
      <w:r w:rsidRPr="00ED325A">
        <w:rPr>
          <w:sz w:val="16"/>
        </w:rP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7DA72346" w14:textId="77777777" w:rsidR="0005261E" w:rsidRPr="00ED325A" w:rsidRDefault="0005261E" w:rsidP="0005261E">
      <w:pPr>
        <w:rPr>
          <w:sz w:val="16"/>
        </w:rPr>
      </w:pPr>
      <w:r w:rsidRPr="00ED325A">
        <w:rPr>
          <w:sz w:val="16"/>
        </w:rPr>
        <w:t>Plans for future weather satellite programs could be discussed and coordinated at White House-level bodies like the United States Group on Earth Observations (USGEO) and the Interagency Council for Advancing Meteorological Services (ICAMS), says the study.</w:t>
      </w:r>
    </w:p>
    <w:p w14:paraId="10013143" w14:textId="77777777" w:rsidR="0005261E" w:rsidRPr="00ED325A" w:rsidRDefault="0005261E" w:rsidP="0005261E">
      <w:pPr>
        <w:rPr>
          <w:sz w:val="16"/>
        </w:rPr>
      </w:pPr>
      <w:r w:rsidRPr="00ED325A">
        <w:rPr>
          <w:sz w:val="16"/>
        </w:rPr>
        <w:t>“There can be a richer dialogue, and that was the motivation behind this paper,” Hall tells SpaceNews.</w:t>
      </w:r>
    </w:p>
    <w:p w14:paraId="18CBA259" w14:textId="77777777" w:rsidR="0005261E" w:rsidRPr="00ED325A" w:rsidRDefault="0005261E" w:rsidP="0005261E">
      <w:pPr>
        <w:rPr>
          <w:sz w:val="16"/>
        </w:rPr>
      </w:pPr>
      <w:r w:rsidRPr="00ED325A">
        <w:rPr>
          <w:sz w:val="16"/>
        </w:rPr>
        <w:t xml:space="preserve">Thomas Adang,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571FDCFD" w14:textId="77777777" w:rsidR="0005261E" w:rsidRPr="00ED325A" w:rsidRDefault="0005261E" w:rsidP="0005261E">
      <w:pPr>
        <w:rPr>
          <w:sz w:val="16"/>
        </w:rPr>
      </w:pPr>
      <w:r w:rsidRPr="00800195">
        <w:rPr>
          <w:rStyle w:val="StyleUnderline"/>
        </w:rPr>
        <w:t>Once launched, weather satellites are in place for decades, Adang says</w:t>
      </w:r>
      <w:r w:rsidRPr="00ED325A">
        <w:rPr>
          <w:sz w:val="16"/>
        </w:rPr>
        <w:t>. “How do we make sure we have good dialogue, cooperation and feedback from those who have been using the old data, and will use the new data?” There has to be better communication between the developers and the users, says Adang.</w:t>
      </w:r>
    </w:p>
    <w:p w14:paraId="7C6DB9A3" w14:textId="77777777" w:rsidR="0005261E" w:rsidRPr="00ED325A" w:rsidRDefault="0005261E" w:rsidP="0005261E">
      <w:pPr>
        <w:rPr>
          <w:sz w:val="16"/>
        </w:rPr>
      </w:pPr>
      <w:r w:rsidRPr="00ED325A">
        <w:rPr>
          <w:sz w:val="16"/>
        </w:rP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1877995B" w14:textId="77777777" w:rsidR="0005261E" w:rsidRPr="00ED325A" w:rsidRDefault="0005261E" w:rsidP="0005261E">
      <w:pPr>
        <w:rPr>
          <w:sz w:val="16"/>
        </w:rPr>
      </w:pPr>
      <w:r w:rsidRPr="00ED325A">
        <w:rPr>
          <w:sz w:val="16"/>
        </w:rPr>
        <w:t xml:space="preserve">The conversation should be “broader than just a NOAA-DoD thing,” Hall said. </w:t>
      </w:r>
    </w:p>
    <w:p w14:paraId="3F42E431" w14:textId="77777777" w:rsidR="0005261E" w:rsidRPr="00ED325A" w:rsidRDefault="0005261E" w:rsidP="0005261E">
      <w:pPr>
        <w:rPr>
          <w:sz w:val="16"/>
        </w:rPr>
      </w:pPr>
      <w:r w:rsidRPr="00800195">
        <w:rPr>
          <w:rStyle w:val="StyleUnderline"/>
        </w:rPr>
        <w:t xml:space="preserve">The study says </w:t>
      </w:r>
      <w:r w:rsidRPr="00ED325A">
        <w:rPr>
          <w:rStyle w:val="StyleUnderline"/>
        </w:rPr>
        <w:t>this issue has national security implications</w:t>
      </w:r>
      <w:r w:rsidRPr="00800195">
        <w:rPr>
          <w:rStyle w:val="StyleUnderline"/>
        </w:rPr>
        <w:t xml:space="preserve"> as </w:t>
      </w:r>
      <w:r w:rsidRPr="00A558CE">
        <w:rPr>
          <w:rStyle w:val="Emphasis"/>
        </w:rPr>
        <w:t>China</w:t>
      </w:r>
      <w:r w:rsidRPr="00A558CE">
        <w:rPr>
          <w:rStyle w:val="StyleUnderline"/>
        </w:rPr>
        <w:t xml:space="preserve"> </w:t>
      </w:r>
      <w:r w:rsidRPr="00A558CE">
        <w:rPr>
          <w:rStyle w:val="Emphasis"/>
        </w:rPr>
        <w:t>continues to invest</w:t>
      </w:r>
      <w:r w:rsidRPr="00A558CE">
        <w:rPr>
          <w:rStyle w:val="StyleUnderline"/>
        </w:rPr>
        <w:t xml:space="preserve"> in</w:t>
      </w:r>
      <w:r w:rsidRPr="00ED325A">
        <w:rPr>
          <w:rStyle w:val="StyleUnderline"/>
        </w:rPr>
        <w:t xml:space="preserve"> weather </w:t>
      </w:r>
      <w:r w:rsidRPr="00A558CE">
        <w:rPr>
          <w:rStyle w:val="StyleUnderline"/>
        </w:rPr>
        <w:t>satellites</w:t>
      </w:r>
      <w:r w:rsidRPr="00ED325A">
        <w:rPr>
          <w:sz w:val="16"/>
        </w:rPr>
        <w:t>. “</w:t>
      </w:r>
      <w:r w:rsidRPr="000951DE">
        <w:rPr>
          <w:rStyle w:val="StyleUnderline"/>
          <w:highlight w:val="cyan"/>
        </w:rPr>
        <w:t xml:space="preserve">If we do not develop </w:t>
      </w:r>
      <w:r w:rsidRPr="00ED325A">
        <w:rPr>
          <w:rStyle w:val="StyleUnderline"/>
        </w:rPr>
        <w:t>a</w:t>
      </w:r>
      <w:r w:rsidRPr="00800195">
        <w:rPr>
          <w:rStyle w:val="StyleUnderline"/>
        </w:rPr>
        <w:t xml:space="preserve"> more </w:t>
      </w:r>
      <w:r w:rsidRPr="00ED325A">
        <w:rPr>
          <w:rStyle w:val="Emphasis"/>
        </w:rPr>
        <w:t>coordinated U.S. governmentwide</w:t>
      </w:r>
      <w:r w:rsidRPr="00ED325A">
        <w:rPr>
          <w:rStyle w:val="StyleUnderline"/>
        </w:rPr>
        <w:t xml:space="preserve"> approach</w:t>
      </w:r>
      <w:r w:rsidRPr="00800195">
        <w:rPr>
          <w:rStyle w:val="StyleUnderline"/>
        </w:rPr>
        <w:t xml:space="preserve"> to developing capabilities, </w:t>
      </w:r>
      <w:r w:rsidRPr="000951DE">
        <w:rPr>
          <w:rStyle w:val="StyleUnderline"/>
          <w:highlight w:val="cyan"/>
        </w:rPr>
        <w:t>the U</w:t>
      </w:r>
      <w:r w:rsidRPr="00800195">
        <w:rPr>
          <w:rStyle w:val="StyleUnderline"/>
        </w:rPr>
        <w:t xml:space="preserve">nited </w:t>
      </w:r>
      <w:r w:rsidRPr="000951DE">
        <w:rPr>
          <w:rStyle w:val="StyleUnderline"/>
          <w:highlight w:val="cyan"/>
        </w:rPr>
        <w:t>S</w:t>
      </w:r>
      <w:r w:rsidRPr="00800195">
        <w:rPr>
          <w:rStyle w:val="StyleUnderline"/>
        </w:rPr>
        <w:t xml:space="preserve">tates could </w:t>
      </w:r>
      <w:r w:rsidRPr="000951DE">
        <w:rPr>
          <w:rStyle w:val="StyleUnderline"/>
          <w:highlight w:val="cyan"/>
        </w:rPr>
        <w:t xml:space="preserve">find itself at an </w:t>
      </w:r>
      <w:r w:rsidRPr="000951DE">
        <w:rPr>
          <w:rStyle w:val="Emphasis"/>
          <w:highlight w:val="cyan"/>
        </w:rPr>
        <w:t>international disadvantage</w:t>
      </w:r>
      <w:r w:rsidRPr="00ED325A">
        <w:rPr>
          <w:sz w:val="16"/>
        </w:rPr>
        <w:t>,” says the report. “In particular</w:t>
      </w:r>
      <w:r w:rsidRPr="00800195">
        <w:rPr>
          <w:rStyle w:val="StyleUnderline"/>
        </w:rPr>
        <w:t xml:space="preserve">, </w:t>
      </w:r>
      <w:r w:rsidRPr="00ED325A">
        <w:rPr>
          <w:rStyle w:val="StyleUnderline"/>
        </w:rPr>
        <w:t>China</w:t>
      </w:r>
      <w:r w:rsidRPr="00800195">
        <w:rPr>
          <w:rStyle w:val="StyleUnderline"/>
        </w:rPr>
        <w:t xml:space="preserve"> is planning to </w:t>
      </w:r>
      <w:r w:rsidRPr="00ED325A">
        <w:rPr>
          <w:rStyle w:val="StyleUnderline"/>
        </w:rPr>
        <w:t>fill</w:t>
      </w:r>
      <w:r w:rsidRPr="00800195">
        <w:rPr>
          <w:rStyle w:val="StyleUnderline"/>
        </w:rPr>
        <w:t xml:space="preserve"> potential </w:t>
      </w:r>
      <w:r w:rsidRPr="00ED325A">
        <w:rPr>
          <w:rStyle w:val="Emphasis"/>
        </w:rPr>
        <w:t>capability gaps</w:t>
      </w:r>
      <w:r w:rsidRPr="00800195">
        <w:rPr>
          <w:rStyle w:val="StyleUnderline"/>
        </w:rPr>
        <w:t xml:space="preserve"> traditionally provided by U.S. assets, </w:t>
      </w:r>
      <w:r w:rsidRPr="000951DE">
        <w:rPr>
          <w:rStyle w:val="StyleUnderline"/>
          <w:highlight w:val="cyan"/>
        </w:rPr>
        <w:t>putting</w:t>
      </w:r>
      <w:r w:rsidRPr="00800195">
        <w:rPr>
          <w:rStyle w:val="StyleUnderline"/>
        </w:rPr>
        <w:t xml:space="preserve"> both </w:t>
      </w:r>
      <w:r w:rsidRPr="000951DE">
        <w:rPr>
          <w:rStyle w:val="StyleUnderline"/>
          <w:highlight w:val="cyan"/>
        </w:rPr>
        <w:t>the U.S. and allies</w:t>
      </w:r>
      <w:r w:rsidRPr="00800195">
        <w:rPr>
          <w:rStyle w:val="StyleUnderline"/>
        </w:rPr>
        <w:t xml:space="preserve"> into the position of </w:t>
      </w:r>
      <w:r w:rsidRPr="000951DE">
        <w:rPr>
          <w:rStyle w:val="StyleUnderline"/>
          <w:highlight w:val="cyan"/>
        </w:rPr>
        <w:t xml:space="preserve">relying on </w:t>
      </w:r>
      <w:r w:rsidRPr="000951DE">
        <w:rPr>
          <w:rStyle w:val="Emphasis"/>
          <w:highlight w:val="cyan"/>
        </w:rPr>
        <w:t>an adversary</w:t>
      </w:r>
      <w:r w:rsidRPr="000951DE">
        <w:rPr>
          <w:rStyle w:val="StyleUnderline"/>
          <w:highlight w:val="cyan"/>
        </w:rPr>
        <w:t xml:space="preserve"> for critical</w:t>
      </w:r>
      <w:r w:rsidRPr="00800195">
        <w:rPr>
          <w:rStyle w:val="StyleUnderline"/>
        </w:rPr>
        <w:t xml:space="preserve"> weather </w:t>
      </w:r>
      <w:r w:rsidRPr="000951DE">
        <w:rPr>
          <w:rStyle w:val="StyleUnderline"/>
          <w:highlight w:val="cyan"/>
        </w:rPr>
        <w:t>data</w:t>
      </w:r>
      <w:r w:rsidRPr="00ED325A">
        <w:rPr>
          <w:sz w:val="16"/>
        </w:rPr>
        <w:t>.”</w:t>
      </w:r>
    </w:p>
    <w:p w14:paraId="0439051F" w14:textId="77777777" w:rsidR="0005261E" w:rsidRPr="00ED325A" w:rsidRDefault="0005261E" w:rsidP="0005261E">
      <w:pPr>
        <w:rPr>
          <w:sz w:val="16"/>
        </w:rPr>
      </w:pPr>
      <w:r w:rsidRPr="00ED325A">
        <w:rPr>
          <w:sz w:val="16"/>
        </w:rPr>
        <w:t xml:space="preserve">Agencies share responsibilities </w:t>
      </w:r>
    </w:p>
    <w:p w14:paraId="1A861728" w14:textId="77777777" w:rsidR="0005261E" w:rsidRPr="00ED325A" w:rsidRDefault="0005261E" w:rsidP="0005261E">
      <w:pPr>
        <w:rPr>
          <w:sz w:val="16"/>
        </w:rPr>
      </w:pPr>
      <w:r w:rsidRPr="00ED325A">
        <w:rPr>
          <w:sz w:val="16"/>
        </w:rPr>
        <w:lastRenderedPageBreak/>
        <w:t>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program but it got too complex and expensive. NPOESS collapsed in 2010 and since then NOAA and DoD have pursued separate paths.</w:t>
      </w:r>
    </w:p>
    <w:p w14:paraId="25332968" w14:textId="77777777" w:rsidR="0005261E" w:rsidRPr="00ED325A" w:rsidRDefault="0005261E" w:rsidP="0005261E">
      <w:pPr>
        <w:rPr>
          <w:sz w:val="16"/>
        </w:rPr>
      </w:pPr>
      <w:r w:rsidRPr="00ED325A">
        <w:rPr>
          <w:sz w:val="16"/>
        </w:rPr>
        <w:t xml:space="preserve">DoD, NOAA and Europe’s Eumetsat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36C84663" w14:textId="77777777" w:rsidR="0005261E" w:rsidRPr="00ED325A" w:rsidRDefault="0005261E" w:rsidP="0005261E">
      <w:pPr>
        <w:rPr>
          <w:sz w:val="16"/>
        </w:rPr>
      </w:pPr>
      <w:r w:rsidRPr="00ED325A">
        <w:rPr>
          <w:sz w:val="16"/>
        </w:rPr>
        <w:t>After NPOESS broke up, DoD got the responsibility for covering the early morning orbit, Eumetsat the mid-morning orbit and NOAA the afternoon orbit. The three-orbit architecture provides satellite cloud imagery coverage over every point on the Earth at least every four hours.</w:t>
      </w:r>
    </w:p>
    <w:p w14:paraId="3C410202" w14:textId="77777777" w:rsidR="0005261E" w:rsidRPr="00800195" w:rsidRDefault="0005261E" w:rsidP="0005261E">
      <w:pPr>
        <w:rPr>
          <w:rStyle w:val="StyleUnderline"/>
        </w:rPr>
      </w:pPr>
      <w:r w:rsidRPr="00800195">
        <w:rPr>
          <w:rStyle w:val="StyleUnderline"/>
        </w:rPr>
        <w:t xml:space="preserve">The Aerospace study notes that the </w:t>
      </w:r>
      <w:r w:rsidRPr="000951DE">
        <w:rPr>
          <w:rStyle w:val="StyleUnderline"/>
          <w:highlight w:val="cyan"/>
        </w:rPr>
        <w:t>DoD satellites</w:t>
      </w:r>
      <w:r w:rsidRPr="00800195">
        <w:rPr>
          <w:rStyle w:val="StyleUnderline"/>
        </w:rPr>
        <w:t xml:space="preserve"> that cover the morning orbit — the Defense Meteorological Satellite Program (DMSP) — </w:t>
      </w:r>
      <w:r w:rsidRPr="000951DE">
        <w:rPr>
          <w:rStyle w:val="StyleUnderline"/>
          <w:highlight w:val="cyan"/>
        </w:rPr>
        <w:t xml:space="preserve">are aging </w:t>
      </w:r>
      <w:r w:rsidRPr="00A558CE">
        <w:rPr>
          <w:rStyle w:val="StyleUnderline"/>
          <w:highlight w:val="cyan"/>
        </w:rPr>
        <w:t xml:space="preserve">and at </w:t>
      </w:r>
      <w:r w:rsidRPr="00A558CE">
        <w:rPr>
          <w:rStyle w:val="Emphasis"/>
          <w:highlight w:val="cyan"/>
        </w:rPr>
        <w:t>risk of failing</w:t>
      </w:r>
      <w:r w:rsidRPr="00800195">
        <w:rPr>
          <w:rStyle w:val="StyleUnderline"/>
        </w:rPr>
        <w:t>. “Cloud imaging instruments continue to function,” the report says. But DMSP’s atmospheric sounding capabilities have failed.</w:t>
      </w:r>
    </w:p>
    <w:p w14:paraId="24F6C97D" w14:textId="77777777" w:rsidR="0005261E" w:rsidRDefault="0005261E" w:rsidP="0005261E">
      <w:pPr>
        <w:rPr>
          <w:sz w:val="16"/>
        </w:rPr>
      </w:pPr>
      <w:r w:rsidRPr="009D422A">
        <w:rPr>
          <w:rStyle w:val="StyleUnderline"/>
          <w:sz w:val="16"/>
          <w:u w:val="none"/>
        </w:rPr>
        <w:t xml:space="preserve">The study says China is </w:t>
      </w:r>
      <w:r w:rsidRPr="009D422A">
        <w:rPr>
          <w:sz w:val="16"/>
        </w:rPr>
        <w:t>poised</w:t>
      </w:r>
      <w:r w:rsidRPr="009D422A">
        <w:rPr>
          <w:rStyle w:val="StyleUnderline"/>
          <w:sz w:val="16"/>
          <w:u w:val="none"/>
        </w:rPr>
        <w:t xml:space="preserve"> to insert satellites into nearby orbits </w:t>
      </w:r>
      <w:r w:rsidRPr="008A2C03">
        <w:rPr>
          <w:rStyle w:val="StyleUnderline"/>
          <w:sz w:val="16"/>
          <w:u w:val="none"/>
        </w:rPr>
        <w:t>and share the data with U.S. allies and adversaries, “filling a gap that could exist for the U.S. and its international partners when DMSP end-of-life is reached.”</w:t>
      </w:r>
    </w:p>
    <w:p w14:paraId="2A9C942E" w14:textId="77777777" w:rsidR="0005261E" w:rsidRPr="00876948" w:rsidRDefault="0005261E" w:rsidP="0005261E">
      <w:pPr>
        <w:pStyle w:val="Heading4"/>
      </w:pPr>
      <w:r>
        <w:t xml:space="preserve">Scenario two is </w:t>
      </w:r>
      <w:r>
        <w:rPr>
          <w:u w:val="single"/>
        </w:rPr>
        <w:t>DETECTION</w:t>
      </w:r>
      <w:r>
        <w:t>:</w:t>
      </w:r>
    </w:p>
    <w:p w14:paraId="53ED8565" w14:textId="77777777" w:rsidR="0005261E" w:rsidRDefault="0005261E" w:rsidP="0005261E">
      <w:pPr>
        <w:pStyle w:val="Heading4"/>
      </w:pPr>
      <w:r>
        <w:rPr>
          <w:u w:val="single"/>
        </w:rPr>
        <w:t>Satellites</w:t>
      </w:r>
      <w:r>
        <w:t xml:space="preserve"> are key to </w:t>
      </w:r>
      <w:r w:rsidRPr="00877177">
        <w:rPr>
          <w:u w:val="single"/>
        </w:rPr>
        <w:t>detect asteroids</w:t>
      </w:r>
      <w:r>
        <w:t>.</w:t>
      </w:r>
    </w:p>
    <w:p w14:paraId="5A2367FB" w14:textId="77777777" w:rsidR="0005261E" w:rsidRPr="003C094C" w:rsidRDefault="0005261E" w:rsidP="0005261E">
      <w:r>
        <w:rPr>
          <w:rStyle w:val="Style13ptBold"/>
        </w:rPr>
        <w:t xml:space="preserve">Blumberg 19 </w:t>
      </w:r>
      <w:r w:rsidRPr="003C094C">
        <w:t>[Nick; 9/10; Researcher specializing in space exploration and satellites, “How Satellites Can Detect and Protect Earth From Asteroids” https://news.wttw.com/2019/09/10/how-satellites-can-detect-and-protect-earth-asteroids] atn</w:t>
      </w:r>
    </w:p>
    <w:p w14:paraId="1B58DE6E" w14:textId="77777777" w:rsidR="0005261E" w:rsidRPr="009347F3" w:rsidRDefault="0005261E" w:rsidP="0005261E">
      <w:pPr>
        <w:rPr>
          <w:sz w:val="16"/>
        </w:rPr>
      </w:pPr>
      <w:r w:rsidRPr="009347F3">
        <w:rPr>
          <w:sz w:val="16"/>
        </w:rPr>
        <w:t xml:space="preserve">This week, scientists from NASA, the European Space Agency and other institutions will gather at a conference in Italy, where they’ll be looking at a bold proposal to </w:t>
      </w:r>
      <w:r w:rsidRPr="009347F3">
        <w:rPr>
          <w:u w:val="single"/>
        </w:rPr>
        <w:t>use</w:t>
      </w:r>
      <w:r w:rsidRPr="009347F3">
        <w:rPr>
          <w:sz w:val="16"/>
        </w:rPr>
        <w:t xml:space="preserve"> two </w:t>
      </w:r>
      <w:r w:rsidRPr="000A7C41">
        <w:rPr>
          <w:u w:val="single"/>
        </w:rPr>
        <w:t xml:space="preserve">spacecraft </w:t>
      </w:r>
      <w:r w:rsidRPr="000A7C41">
        <w:rPr>
          <w:rStyle w:val="Emphasis"/>
        </w:rPr>
        <w:t>to deflect an asteroid</w:t>
      </w:r>
      <w:r w:rsidRPr="009347F3">
        <w:rPr>
          <w:sz w:val="16"/>
        </w:rPr>
        <w:t>.</w:t>
      </w:r>
    </w:p>
    <w:p w14:paraId="3B59D80F" w14:textId="77777777" w:rsidR="0005261E" w:rsidRPr="009347F3" w:rsidRDefault="0005261E" w:rsidP="0005261E">
      <w:pPr>
        <w:rPr>
          <w:sz w:val="16"/>
        </w:rPr>
      </w:pPr>
      <w:r w:rsidRPr="009347F3">
        <w:rPr>
          <w:sz w:val="16"/>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D22EA6">
        <w:rPr>
          <w:rStyle w:val="Emphasis"/>
          <w:highlight w:val="cyan"/>
        </w:rPr>
        <w:t>satellite</w:t>
      </w:r>
      <w:r w:rsidRPr="009347F3">
        <w:rPr>
          <w:rStyle w:val="Emphasis"/>
        </w:rPr>
        <w:t xml:space="preserve"> orbiting Earth</w:t>
      </w:r>
      <w:r w:rsidRPr="009347F3">
        <w:rPr>
          <w:u w:val="single"/>
        </w:rPr>
        <w:t xml:space="preserve"> </w:t>
      </w:r>
      <w:r w:rsidRPr="00D22EA6">
        <w:rPr>
          <w:highlight w:val="cyan"/>
          <w:u w:val="single"/>
        </w:rPr>
        <w:t>would be</w:t>
      </w:r>
      <w:r w:rsidRPr="009347F3">
        <w:rPr>
          <w:sz w:val="16"/>
        </w:rPr>
        <w:t xml:space="preserve"> a more </w:t>
      </w:r>
      <w:r w:rsidRPr="00D22EA6">
        <w:rPr>
          <w:rStyle w:val="Emphasis"/>
          <w:highlight w:val="cyan"/>
        </w:rPr>
        <w:t>valuable</w:t>
      </w:r>
      <w:r w:rsidRPr="009347F3">
        <w:rPr>
          <w:rStyle w:val="Emphasis"/>
        </w:rPr>
        <w:t xml:space="preserve"> sentry</w:t>
      </w:r>
      <w:r w:rsidRPr="009347F3">
        <w:rPr>
          <w:sz w:val="16"/>
        </w:rPr>
        <w:t>.</w:t>
      </w:r>
    </w:p>
    <w:p w14:paraId="00C296D6" w14:textId="77777777" w:rsidR="0005261E" w:rsidRPr="009347F3" w:rsidRDefault="0005261E" w:rsidP="0005261E">
      <w:pPr>
        <w:rPr>
          <w:sz w:val="16"/>
        </w:rPr>
      </w:pPr>
      <w:r w:rsidRPr="009347F3">
        <w:rPr>
          <w:sz w:val="16"/>
        </w:rPr>
        <w:t>“</w:t>
      </w:r>
      <w:r w:rsidRPr="009347F3">
        <w:rPr>
          <w:u w:val="single"/>
        </w:rPr>
        <w:t xml:space="preserve">Out in space </w:t>
      </w:r>
      <w:r w:rsidRPr="000A7C41">
        <w:rPr>
          <w:u w:val="single"/>
        </w:rPr>
        <w:t xml:space="preserve">there’s </w:t>
      </w:r>
      <w:r w:rsidRPr="00D22EA6">
        <w:rPr>
          <w:rStyle w:val="Emphasis"/>
          <w:highlight w:val="cyan"/>
        </w:rPr>
        <w:t>no atmosphere</w:t>
      </w:r>
      <w:r w:rsidRPr="009347F3">
        <w:rPr>
          <w:sz w:val="16"/>
        </w:rPr>
        <w:t xml:space="preserve">, so </w:t>
      </w:r>
      <w:r w:rsidRPr="009347F3">
        <w:rPr>
          <w:u w:val="single"/>
        </w:rPr>
        <w:t xml:space="preserve">you </w:t>
      </w:r>
      <w:r w:rsidRPr="00D22EA6">
        <w:rPr>
          <w:highlight w:val="cyan"/>
          <w:u w:val="single"/>
        </w:rPr>
        <w:t>can look closer to the</w:t>
      </w:r>
      <w:r w:rsidRPr="009347F3">
        <w:rPr>
          <w:u w:val="single"/>
        </w:rPr>
        <w:t xml:space="preserve"> sun</w:t>
      </w:r>
      <w:r w:rsidRPr="009347F3">
        <w:rPr>
          <w:sz w:val="16"/>
        </w:rPr>
        <w:t xml:space="preserve">,” Hammergren said. “You can find what we think is </w:t>
      </w:r>
      <w:r w:rsidRPr="009347F3">
        <w:rPr>
          <w:u w:val="single"/>
        </w:rPr>
        <w:t xml:space="preserve">an almost </w:t>
      </w:r>
      <w:r w:rsidRPr="00D22EA6">
        <w:rPr>
          <w:rStyle w:val="Emphasis"/>
        </w:rPr>
        <w:t xml:space="preserve">entirely </w:t>
      </w:r>
      <w:r w:rsidRPr="00D22EA6">
        <w:rPr>
          <w:rStyle w:val="Emphasis"/>
          <w:highlight w:val="cyan"/>
        </w:rPr>
        <w:t>unknown population</w:t>
      </w:r>
      <w:r w:rsidRPr="00D22EA6">
        <w:rPr>
          <w:rStyle w:val="Emphasis"/>
        </w:rPr>
        <w:t xml:space="preserve"> </w:t>
      </w:r>
      <w:r w:rsidRPr="00D22EA6">
        <w:rPr>
          <w:rStyle w:val="Emphasis"/>
          <w:highlight w:val="cyan"/>
        </w:rPr>
        <w:t>of</w:t>
      </w:r>
      <w:r w:rsidRPr="00D22EA6">
        <w:rPr>
          <w:rStyle w:val="Emphasis"/>
        </w:rPr>
        <w:t xml:space="preserve"> hazardous </w:t>
      </w:r>
      <w:r w:rsidRPr="00D22EA6">
        <w:rPr>
          <w:rStyle w:val="Emphasis"/>
          <w:highlight w:val="cyan"/>
        </w:rPr>
        <w:t>asteroids</w:t>
      </w:r>
      <w:r w:rsidRPr="009347F3">
        <w:rPr>
          <w:sz w:val="16"/>
        </w:rPr>
        <w:t xml:space="preserve"> orbiting closer to the sun than us and every once in a </w:t>
      </w:r>
      <w:r w:rsidRPr="009347F3">
        <w:rPr>
          <w:u w:val="single"/>
        </w:rPr>
        <w:t xml:space="preserve">while </w:t>
      </w:r>
      <w:r w:rsidRPr="00D22EA6">
        <w:rPr>
          <w:highlight w:val="cyan"/>
          <w:u w:val="single"/>
        </w:rPr>
        <w:t>crossing our path</w:t>
      </w:r>
      <w:r w:rsidRPr="009347F3">
        <w:rPr>
          <w:sz w:val="16"/>
        </w:rPr>
        <w:t>.”</w:t>
      </w:r>
    </w:p>
    <w:p w14:paraId="44214BFC" w14:textId="77777777" w:rsidR="0005261E" w:rsidRPr="009347F3" w:rsidRDefault="0005261E" w:rsidP="0005261E">
      <w:pPr>
        <w:rPr>
          <w:sz w:val="16"/>
        </w:rPr>
      </w:pPr>
      <w:r w:rsidRPr="009347F3">
        <w:rPr>
          <w:sz w:val="16"/>
        </w:rPr>
        <w:t xml:space="preserve">Why infrared? Hammergren says it’s because </w:t>
      </w:r>
      <w:r w:rsidRPr="009347F3">
        <w:rPr>
          <w:u w:val="single"/>
        </w:rPr>
        <w:t xml:space="preserve">darker </w:t>
      </w:r>
      <w:r w:rsidRPr="00D22EA6">
        <w:rPr>
          <w:highlight w:val="cyan"/>
          <w:u w:val="single"/>
        </w:rPr>
        <w:t xml:space="preserve">asteroids are </w:t>
      </w:r>
      <w:r w:rsidRPr="00D22EA6">
        <w:rPr>
          <w:rStyle w:val="Emphasis"/>
          <w:highlight w:val="cyan"/>
        </w:rPr>
        <w:t>harder to detect</w:t>
      </w:r>
      <w:r w:rsidRPr="00F27C47">
        <w:rPr>
          <w:rStyle w:val="Emphasis"/>
        </w:rPr>
        <w:t xml:space="preserve"> visually</w:t>
      </w:r>
      <w:r w:rsidRPr="009347F3">
        <w:rPr>
          <w:sz w:val="16"/>
        </w:rPr>
        <w:t>. “If you have … a dark car sitting in the summer sun, it gets hotter than the white car next to you. The darker car – or darker asteroid – will emit more infrared light, so they appear brighter.”</w:t>
      </w:r>
    </w:p>
    <w:p w14:paraId="4C6CDDE3" w14:textId="77777777" w:rsidR="0005261E" w:rsidRPr="009347F3" w:rsidRDefault="0005261E" w:rsidP="0005261E">
      <w:pPr>
        <w:rPr>
          <w:sz w:val="16"/>
        </w:rPr>
      </w:pPr>
      <w:r w:rsidRPr="009347F3">
        <w:rPr>
          <w:sz w:val="16"/>
        </w:rPr>
        <w:t xml:space="preserve">While Hammergren thinks </w:t>
      </w:r>
      <w:r w:rsidRPr="009347F3">
        <w:rPr>
          <w:u w:val="single"/>
        </w:rPr>
        <w:t xml:space="preserve">a </w:t>
      </w:r>
      <w:r w:rsidRPr="009347F3">
        <w:rPr>
          <w:rStyle w:val="Emphasis"/>
          <w:highlight w:val="cyan"/>
        </w:rPr>
        <w:t>satellite to detect asteroids is valuable</w:t>
      </w:r>
      <w:r w:rsidRPr="009347F3">
        <w:rPr>
          <w:sz w:val="16"/>
        </w:rPr>
        <w:t xml:space="preserve">, he also advises people not to worry too much about Armageddon scenarios. “We have found virtually all of the large asteroids that could cause mass extinctions on Earth and not a single one of them is going to hit the Earth for at least a thousand years in the future,” Hammergren said. “It’s probably </w:t>
      </w:r>
      <w:r w:rsidRPr="000A7C41">
        <w:rPr>
          <w:u w:val="single"/>
        </w:rPr>
        <w:t xml:space="preserve">one of the </w:t>
      </w:r>
      <w:r w:rsidRPr="000A7C41">
        <w:rPr>
          <w:rStyle w:val="Emphasis"/>
        </w:rPr>
        <w:t>greatest</w:t>
      </w:r>
      <w:r w:rsidRPr="009347F3">
        <w:rPr>
          <w:sz w:val="16"/>
        </w:rPr>
        <w:t xml:space="preserve"> unsung </w:t>
      </w:r>
      <w:r w:rsidRPr="000A7C41">
        <w:rPr>
          <w:u w:val="single"/>
        </w:rPr>
        <w:t>victories</w:t>
      </w:r>
      <w:r w:rsidRPr="009347F3">
        <w:rPr>
          <w:sz w:val="16"/>
        </w:rPr>
        <w:t xml:space="preserve"> that NASA and maybe even civilization has accomplished.”</w:t>
      </w:r>
    </w:p>
    <w:p w14:paraId="07891C85" w14:textId="77777777" w:rsidR="0005261E" w:rsidRDefault="0005261E" w:rsidP="0005261E">
      <w:pPr>
        <w:pStyle w:val="Heading4"/>
      </w:pPr>
      <w:r>
        <w:t xml:space="preserve">Those cause </w:t>
      </w:r>
      <w:r w:rsidRPr="000B2E1D">
        <w:rPr>
          <w:u w:val="single"/>
        </w:rPr>
        <w:t>extinction</w:t>
      </w:r>
      <w:r>
        <w:t>.</w:t>
      </w:r>
    </w:p>
    <w:p w14:paraId="3217BFA2" w14:textId="77777777" w:rsidR="0005261E" w:rsidRPr="009317DA" w:rsidRDefault="0005261E" w:rsidP="0005261E">
      <w:pPr>
        <w:rPr>
          <w:rStyle w:val="Style13ptBold"/>
        </w:rPr>
      </w:pPr>
      <w:r>
        <w:rPr>
          <w:rStyle w:val="Style13ptBold"/>
        </w:rPr>
        <w:t xml:space="preserve">Salotti 22 </w:t>
      </w:r>
      <w:r w:rsidRPr="003C094C">
        <w:t>[Jean-Marc; Professor in computer science at Ecole Nationale Superieure de Cognitique, Institut Polytechnique de Bordeaux,</w:t>
      </w:r>
      <w:r w:rsidRPr="009317DA">
        <w:t xml:space="preserve"> France, is member of the Cognitics and Human Engineering team of the Integration du Materiau au Systeme CNRS laboratory, has been involved in space related projects for more than ten years, graduated from the ISU Master of Space Studies in 2002</w:t>
      </w:r>
      <w:r>
        <w:t xml:space="preserve">; </w:t>
      </w:r>
      <w:r w:rsidRPr="009317DA">
        <w:t>“Humanity extinction by asteroid impact” https://www.sciencedirect.com/science/article/pii/S0016328722000337</w:t>
      </w:r>
      <w:r>
        <w:t>]</w:t>
      </w:r>
      <w:r w:rsidRPr="009317DA">
        <w:t xml:space="preserve"> atn</w:t>
      </w:r>
    </w:p>
    <w:p w14:paraId="541F6EDC" w14:textId="77777777" w:rsidR="0005261E" w:rsidRPr="00876948" w:rsidRDefault="0005261E" w:rsidP="0005261E">
      <w:pPr>
        <w:rPr>
          <w:sz w:val="16"/>
        </w:rPr>
      </w:pPr>
      <w:r w:rsidRPr="009317DA">
        <w:rPr>
          <w:u w:val="single"/>
        </w:rPr>
        <w:lastRenderedPageBreak/>
        <w:t xml:space="preserve">The risk of </w:t>
      </w:r>
      <w:r w:rsidRPr="009317DA">
        <w:rPr>
          <w:sz w:val="16"/>
        </w:rPr>
        <w:t xml:space="preserve">humanity </w:t>
      </w:r>
      <w:r w:rsidRPr="009317DA">
        <w:rPr>
          <w:rStyle w:val="Emphasis"/>
          <w:highlight w:val="cyan"/>
        </w:rPr>
        <w:t>extinction</w:t>
      </w:r>
      <w:r w:rsidRPr="009317DA">
        <w:rPr>
          <w:highlight w:val="cyan"/>
          <w:u w:val="single"/>
        </w:rPr>
        <w:t xml:space="preserve"> by</w:t>
      </w:r>
      <w:r w:rsidRPr="009317DA">
        <w:rPr>
          <w:sz w:val="16"/>
        </w:rPr>
        <w:t xml:space="preserve"> giant </w:t>
      </w:r>
      <w:r w:rsidRPr="009317DA">
        <w:rPr>
          <w:highlight w:val="cyan"/>
          <w:u w:val="single"/>
        </w:rPr>
        <w:t>asteroid</w:t>
      </w:r>
      <w:r w:rsidRPr="009317DA">
        <w:rPr>
          <w:u w:val="single"/>
        </w:rPr>
        <w:t xml:space="preserve"> impact</w:t>
      </w:r>
      <w:r w:rsidRPr="009317DA">
        <w:rPr>
          <w:sz w:val="16"/>
        </w:rPr>
        <w:t xml:space="preserve"> is addressed. A 100 km sized asteroid impact may </w:t>
      </w:r>
      <w:r w:rsidRPr="009317DA">
        <w:rPr>
          <w:highlight w:val="cyan"/>
          <w:u w:val="single"/>
        </w:rPr>
        <w:t>transform the</w:t>
      </w:r>
      <w:r w:rsidRPr="009317DA">
        <w:rPr>
          <w:u w:val="single"/>
        </w:rPr>
        <w:t xml:space="preserve"> </w:t>
      </w:r>
      <w:r w:rsidRPr="009317DA">
        <w:rPr>
          <w:highlight w:val="cyan"/>
          <w:u w:val="single"/>
        </w:rPr>
        <w:t>Earth</w:t>
      </w:r>
      <w:r w:rsidRPr="009317DA">
        <w:rPr>
          <w:u w:val="single"/>
        </w:rPr>
        <w:t xml:space="preserve"> in</w:t>
      </w:r>
      <w:r w:rsidRPr="009317DA">
        <w:rPr>
          <w:highlight w:val="cyan"/>
          <w:u w:val="single"/>
        </w:rPr>
        <w:t>to</w:t>
      </w:r>
      <w:r w:rsidRPr="009317DA">
        <w:rPr>
          <w:u w:val="single"/>
        </w:rPr>
        <w:t xml:space="preserve"> an </w:t>
      </w:r>
      <w:r w:rsidRPr="009317DA">
        <w:rPr>
          <w:rStyle w:val="Emphasis"/>
          <w:highlight w:val="cyan"/>
        </w:rPr>
        <w:t>inhospitable</w:t>
      </w:r>
      <w:r w:rsidRPr="009317DA">
        <w:rPr>
          <w:rStyle w:val="Emphasis"/>
        </w:rPr>
        <w:t xml:space="preserve"> planet</w:t>
      </w:r>
      <w:r w:rsidRPr="009317DA">
        <w:rPr>
          <w:sz w:val="16"/>
        </w:rPr>
        <w:t xml:space="preserve">, thus </w:t>
      </w:r>
      <w:r w:rsidRPr="009317DA">
        <w:rPr>
          <w:rStyle w:val="StyleUnderline"/>
          <w:highlight w:val="cyan"/>
        </w:rPr>
        <w:t>c</w:t>
      </w:r>
      <w:r w:rsidRPr="009317DA">
        <w:rPr>
          <w:highlight w:val="cyan"/>
          <w:u w:val="single"/>
        </w:rPr>
        <w:t>ausing</w:t>
      </w:r>
      <w:r w:rsidRPr="009317DA">
        <w:rPr>
          <w:u w:val="single"/>
        </w:rPr>
        <w:t xml:space="preserve"> the </w:t>
      </w:r>
      <w:r w:rsidRPr="009317DA">
        <w:rPr>
          <w:highlight w:val="cyan"/>
          <w:u w:val="single"/>
        </w:rPr>
        <w:t xml:space="preserve">extinction of </w:t>
      </w:r>
      <w:r w:rsidRPr="009317DA">
        <w:rPr>
          <w:rStyle w:val="Emphasis"/>
          <w:highlight w:val="cyan"/>
        </w:rPr>
        <w:t>many life forms</w:t>
      </w:r>
      <w:r w:rsidRPr="009317DA">
        <w:rPr>
          <w:u w:val="single"/>
        </w:rPr>
        <w:t xml:space="preserve"> including the human species</w:t>
      </w:r>
      <w:r w:rsidRPr="009317DA">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The </w:t>
      </w:r>
      <w:r w:rsidRPr="009317DA">
        <w:rPr>
          <w:u w:val="single"/>
        </w:rPr>
        <w:t xml:space="preserve">greatest </w:t>
      </w:r>
      <w:r w:rsidRPr="000A7C41">
        <w:rPr>
          <w:u w:val="single"/>
        </w:rPr>
        <w:t>threat</w:t>
      </w:r>
      <w:r w:rsidRPr="009317DA">
        <w:rPr>
          <w:sz w:val="16"/>
        </w:rPr>
        <w:t xml:space="preserve"> could </w:t>
      </w:r>
      <w:r w:rsidRPr="000A7C41">
        <w:rPr>
          <w:u w:val="single"/>
        </w:rPr>
        <w:t>come from</w:t>
      </w:r>
      <w:r w:rsidRPr="009317DA">
        <w:rPr>
          <w:u w:val="single"/>
        </w:rPr>
        <w:t xml:space="preserve"> giant </w:t>
      </w:r>
      <w:r w:rsidRPr="003C094C">
        <w:rPr>
          <w:rStyle w:val="Emphasis"/>
        </w:rPr>
        <w:t>long period comets</w:t>
      </w:r>
      <w:r w:rsidRPr="009317DA">
        <w:rPr>
          <w:sz w:val="16"/>
        </w:rPr>
        <w:t xml:space="preserve">. We show that the probability of a giant comet impact is 2.2 × 10-12 for the next hundred years with a very short warning time. Many </w:t>
      </w:r>
      <w:r w:rsidRPr="009317DA">
        <w:rPr>
          <w:u w:val="single"/>
        </w:rPr>
        <w:t>possible causes</w:t>
      </w:r>
      <w:r w:rsidRPr="009317DA">
        <w:rPr>
          <w:sz w:val="16"/>
        </w:rPr>
        <w:t xml:space="preserve"> would </w:t>
      </w:r>
      <w:r w:rsidRPr="009317DA">
        <w:rPr>
          <w:u w:val="single"/>
        </w:rPr>
        <w:t xml:space="preserve">lead to a </w:t>
      </w:r>
      <w:r w:rsidRPr="009317DA">
        <w:rPr>
          <w:rStyle w:val="Emphasis"/>
          <w:highlight w:val="cyan"/>
        </w:rPr>
        <w:t>degradation of life support</w:t>
      </w:r>
      <w:r w:rsidRPr="009317DA">
        <w:rPr>
          <w:highlight w:val="cyan"/>
          <w:u w:val="single"/>
        </w:rPr>
        <w:t xml:space="preserve"> and</w:t>
      </w:r>
      <w:r w:rsidRPr="009317DA">
        <w:rPr>
          <w:u w:val="single"/>
        </w:rPr>
        <w:t xml:space="preserve"> the extinction of humanity</w:t>
      </w:r>
      <w:r w:rsidRPr="009317DA">
        <w:rPr>
          <w:sz w:val="16"/>
        </w:rPr>
        <w:t xml:space="preserve"> during the decades </w:t>
      </w:r>
      <w:r w:rsidRPr="009317DA">
        <w:rPr>
          <w:u w:val="single"/>
        </w:rPr>
        <w:t>following the impact</w:t>
      </w:r>
      <w:r w:rsidRPr="009317DA">
        <w:rPr>
          <w:sz w:val="16"/>
        </w:rPr>
        <w:t xml:space="preserve">. It could be a </w:t>
      </w:r>
      <w:r w:rsidRPr="009317DA">
        <w:rPr>
          <w:highlight w:val="cyan"/>
          <w:u w:val="single"/>
        </w:rPr>
        <w:t xml:space="preserve">lack of energy or </w:t>
      </w:r>
      <w:r w:rsidRPr="009317DA">
        <w:rPr>
          <w:rStyle w:val="Emphasis"/>
          <w:highlight w:val="cyan"/>
        </w:rPr>
        <w:t>important resources</w:t>
      </w:r>
      <w:r w:rsidRPr="009317DA">
        <w:rPr>
          <w:sz w:val="16"/>
        </w:rPr>
        <w:t xml:space="preserve">, other catastrophic events, </w:t>
      </w:r>
      <w:r w:rsidRPr="000A7C41">
        <w:rPr>
          <w:highlight w:val="cyan"/>
          <w:u w:val="single"/>
        </w:rPr>
        <w:t>conflicts and inefficient</w:t>
      </w:r>
      <w:r w:rsidRPr="009317DA">
        <w:rPr>
          <w:sz w:val="16"/>
        </w:rPr>
        <w:t xml:space="preserve"> human </w:t>
      </w:r>
      <w:r w:rsidRPr="000A7C41">
        <w:rPr>
          <w:highlight w:val="cyan"/>
          <w:u w:val="single"/>
        </w:rPr>
        <w:t>organization</w:t>
      </w:r>
      <w:r w:rsidRPr="009317DA">
        <w:rPr>
          <w:sz w:val="16"/>
        </w:rPr>
        <w:t xml:space="preserve"> and the preparatory phase could also </w:t>
      </w:r>
      <w:r w:rsidRPr="000A7C41">
        <w:rPr>
          <w:u w:val="single"/>
        </w:rPr>
        <w:t>play an important</w:t>
      </w:r>
      <w:r w:rsidRPr="009317DA">
        <w:rPr>
          <w:u w:val="single"/>
        </w:rPr>
        <w:t xml:space="preserve"> </w:t>
      </w:r>
      <w:r w:rsidRPr="000A7C41">
        <w:rPr>
          <w:u w:val="single"/>
        </w:rPr>
        <w:t>role</w:t>
      </w:r>
      <w:r w:rsidRPr="009317DA">
        <w:rPr>
          <w:sz w:val="16"/>
        </w:rPr>
        <w:t xml:space="preserve">. All in all, the </w:t>
      </w:r>
      <w:r w:rsidRPr="000A7C41">
        <w:rPr>
          <w:u w:val="single"/>
        </w:rPr>
        <w:t xml:space="preserve">extinction would be </w:t>
      </w:r>
      <w:r w:rsidRPr="000A7C41">
        <w:rPr>
          <w:rStyle w:val="Emphasis"/>
        </w:rPr>
        <w:t>highly probable</w:t>
      </w:r>
      <w:r w:rsidRPr="009317DA">
        <w:rPr>
          <w:sz w:val="16"/>
        </w:rPr>
        <w:t xml:space="preserve"> though not totally sure.</w:t>
      </w:r>
    </w:p>
    <w:p w14:paraId="54ECD2ED" w14:textId="77777777" w:rsidR="0005261E" w:rsidRDefault="0005261E" w:rsidP="0005261E">
      <w:pPr>
        <w:pStyle w:val="Heading4"/>
      </w:pPr>
      <w:r w:rsidRPr="009659B8">
        <w:rPr>
          <w:u w:val="single"/>
        </w:rPr>
        <w:t>Existing</w:t>
      </w:r>
      <w:r>
        <w:t xml:space="preserve"> regulatory </w:t>
      </w:r>
      <w:r w:rsidRPr="009659B8">
        <w:rPr>
          <w:u w:val="single"/>
        </w:rPr>
        <w:t>uncertainty</w:t>
      </w:r>
      <w:r>
        <w:t xml:space="preserve"> means </w:t>
      </w:r>
      <w:r w:rsidRPr="000A7C41">
        <w:rPr>
          <w:u w:val="single"/>
        </w:rPr>
        <w:t>clear</w:t>
      </w:r>
      <w:r>
        <w:t xml:space="preserve"> and </w:t>
      </w:r>
      <w:r w:rsidRPr="000A7C41">
        <w:rPr>
          <w:u w:val="single"/>
        </w:rPr>
        <w:t>immediate</w:t>
      </w:r>
      <w:r>
        <w:t xml:space="preserve"> </w:t>
      </w:r>
      <w:r w:rsidRPr="000A7C41">
        <w:t>implementation</w:t>
      </w:r>
      <w:r>
        <w:t xml:space="preserve"> is key.</w:t>
      </w:r>
    </w:p>
    <w:p w14:paraId="1C64A23F" w14:textId="77777777" w:rsidR="0005261E" w:rsidRDefault="0005261E" w:rsidP="0005261E">
      <w:r w:rsidRPr="00EE1C58">
        <w:rPr>
          <w:rStyle w:val="Style13ptBold"/>
        </w:rPr>
        <w:t>Stefani 23</w:t>
      </w:r>
      <w:r>
        <w:t xml:space="preserve"> [Laura Stefani; attorney for Venable LLP and </w:t>
      </w:r>
      <w:r w:rsidRPr="00E34458">
        <w:t>Senior Fellow at Georgetown Law Institute for Technology Law &amp; Policy</w:t>
      </w:r>
      <w:r>
        <w:t>, “</w:t>
      </w:r>
      <w:r w:rsidRPr="00E34458">
        <w:t>The Right Approach to Investments in New Space Enterprises</w:t>
      </w:r>
      <w:r>
        <w:t xml:space="preserve">,” 03/31/2023, </w:t>
      </w:r>
      <w:r w:rsidRPr="00F0681F">
        <w:t>https://www.jdsupra.com/legalnews/the-right-approach-to-investments-in-8839988/</w:t>
      </w:r>
      <w:r>
        <w:t>]</w:t>
      </w:r>
    </w:p>
    <w:p w14:paraId="5BB0FDB0" w14:textId="77777777" w:rsidR="0005261E" w:rsidRPr="00BF2E7B" w:rsidRDefault="0005261E" w:rsidP="0005261E">
      <w:pPr>
        <w:rPr>
          <w:sz w:val="16"/>
        </w:rPr>
      </w:pPr>
      <w:r w:rsidRPr="00BF2E7B">
        <w:rPr>
          <w:sz w:val="16"/>
        </w:rPr>
        <w:t>The United States is in the midst of incredible growth in the New Space sector, from new low Earth orbit (LEO) satellite constellations and Earth sensing satellites to the development of novel in-space servicing, assembling, and manufacturing (ISAM) enterprises. Private companies are planning space stations and lunar and Mars missions.</w:t>
      </w:r>
    </w:p>
    <w:p w14:paraId="3001289F" w14:textId="77777777" w:rsidR="0005261E" w:rsidRPr="00D76ABF" w:rsidRDefault="0005261E" w:rsidP="0005261E">
      <w:pPr>
        <w:rPr>
          <w:rStyle w:val="StyleUnderline"/>
        </w:rPr>
      </w:pPr>
      <w:r w:rsidRPr="00D76ABF">
        <w:rPr>
          <w:rStyle w:val="StyleUnderline"/>
        </w:rPr>
        <w:t xml:space="preserve">Aside from spurring economic growth, these </w:t>
      </w:r>
      <w:r w:rsidRPr="000A7C41">
        <w:rPr>
          <w:rStyle w:val="StyleUnderline"/>
        </w:rPr>
        <w:t xml:space="preserve">new </w:t>
      </w:r>
      <w:r w:rsidRPr="000A7C41">
        <w:rPr>
          <w:rStyle w:val="StyleUnderline"/>
          <w:highlight w:val="cyan"/>
        </w:rPr>
        <w:t>space</w:t>
      </w:r>
      <w:r w:rsidRPr="000A7C41">
        <w:rPr>
          <w:rStyle w:val="StyleUnderline"/>
        </w:rPr>
        <w:t xml:space="preserve"> initiatives</w:t>
      </w:r>
      <w:r w:rsidRPr="00D76ABF">
        <w:rPr>
          <w:rStyle w:val="StyleUnderline"/>
        </w:rPr>
        <w:t xml:space="preserve"> will create novel legal issues, especially in the regulatory realm. </w:t>
      </w:r>
      <w:r w:rsidRPr="000951DE">
        <w:rPr>
          <w:rStyle w:val="Emphasis"/>
          <w:highlight w:val="cyan"/>
        </w:rPr>
        <w:t>Investment</w:t>
      </w:r>
      <w:r w:rsidRPr="00D76ABF">
        <w:rPr>
          <w:rStyle w:val="StyleUnderline"/>
        </w:rPr>
        <w:t xml:space="preserve"> in these enterprises has </w:t>
      </w:r>
      <w:r w:rsidRPr="000951DE">
        <w:rPr>
          <w:rStyle w:val="Emphasis"/>
          <w:highlight w:val="cyan"/>
        </w:rPr>
        <w:t>shifted</w:t>
      </w:r>
      <w:r w:rsidRPr="00D76ABF">
        <w:rPr>
          <w:rStyle w:val="StyleUnderline"/>
        </w:rPr>
        <w:t xml:space="preserve">, after several very active years of momentum investing, </w:t>
      </w:r>
      <w:r w:rsidRPr="000951DE">
        <w:rPr>
          <w:rStyle w:val="StyleUnderline"/>
          <w:highlight w:val="cyan"/>
        </w:rPr>
        <w:t xml:space="preserve">to a </w:t>
      </w:r>
      <w:r w:rsidRPr="000951DE">
        <w:rPr>
          <w:rStyle w:val="Emphasis"/>
          <w:highlight w:val="cyan"/>
        </w:rPr>
        <w:t>more cautious approach</w:t>
      </w:r>
      <w:r w:rsidRPr="00D76ABF">
        <w:rPr>
          <w:rStyle w:val="StyleUnderline"/>
        </w:rPr>
        <w:t xml:space="preserve"> with a focus on diligence and pricing.</w:t>
      </w:r>
    </w:p>
    <w:p w14:paraId="378033E1" w14:textId="77777777" w:rsidR="0005261E" w:rsidRPr="00EE1C58" w:rsidRDefault="0005261E" w:rsidP="0005261E">
      <w:pPr>
        <w:rPr>
          <w:rStyle w:val="Emphasis"/>
        </w:rPr>
      </w:pPr>
      <w:r w:rsidRPr="00BF2E7B">
        <w:rPr>
          <w:sz w:val="16"/>
        </w:rPr>
        <w:t xml:space="preserve">What should investors now consider? Obviously, a close look at core competencies, technical performance, and the likely demand for a service are all important. </w:t>
      </w:r>
      <w:r w:rsidRPr="00D76ABF">
        <w:rPr>
          <w:rStyle w:val="StyleUnderline"/>
        </w:rPr>
        <w:t xml:space="preserve">And because space services by their nature are generally highly regulated, it is always </w:t>
      </w:r>
      <w:r w:rsidRPr="000A7C41">
        <w:rPr>
          <w:rStyle w:val="StyleUnderline"/>
        </w:rPr>
        <w:t>important to consider</w:t>
      </w:r>
      <w:r w:rsidRPr="00D76ABF">
        <w:rPr>
          <w:rStyle w:val="StyleUnderline"/>
        </w:rPr>
        <w:t xml:space="preserve"> the </w:t>
      </w:r>
      <w:r w:rsidRPr="000951DE">
        <w:rPr>
          <w:rStyle w:val="Emphasis"/>
          <w:highlight w:val="cyan"/>
        </w:rPr>
        <w:t>regulatory environment.</w:t>
      </w:r>
    </w:p>
    <w:p w14:paraId="4C530997" w14:textId="77777777" w:rsidR="0005261E" w:rsidRPr="00D76ABF" w:rsidRDefault="0005261E" w:rsidP="0005261E">
      <w:pPr>
        <w:rPr>
          <w:rStyle w:val="StyleUnderline"/>
        </w:rPr>
      </w:pPr>
      <w:r w:rsidRPr="00D76ABF">
        <w:rPr>
          <w:rStyle w:val="StyleUnderline"/>
        </w:rPr>
        <w:t xml:space="preserve">The success of </w:t>
      </w:r>
      <w:r w:rsidRPr="000A7C41">
        <w:rPr>
          <w:rStyle w:val="StyleUnderline"/>
        </w:rPr>
        <w:t xml:space="preserve">New Space </w:t>
      </w:r>
      <w:r w:rsidRPr="000951DE">
        <w:rPr>
          <w:rStyle w:val="StyleUnderline"/>
          <w:highlight w:val="cyan"/>
        </w:rPr>
        <w:t>demands</w:t>
      </w:r>
      <w:r w:rsidRPr="00D76ABF">
        <w:rPr>
          <w:rStyle w:val="StyleUnderline"/>
        </w:rPr>
        <w:t xml:space="preserve"> a </w:t>
      </w:r>
      <w:r w:rsidRPr="00EE1C58">
        <w:rPr>
          <w:rStyle w:val="Emphasis"/>
        </w:rPr>
        <w:t>whole-of-government</w:t>
      </w:r>
      <w:r w:rsidRPr="00D76ABF">
        <w:rPr>
          <w:rStyle w:val="StyleUnderline"/>
        </w:rPr>
        <w:t xml:space="preserve"> </w:t>
      </w:r>
      <w:r w:rsidRPr="000A7C41">
        <w:rPr>
          <w:rStyle w:val="StyleUnderline"/>
        </w:rPr>
        <w:t xml:space="preserve">regulatory </w:t>
      </w:r>
      <w:r w:rsidRPr="000951DE">
        <w:rPr>
          <w:rStyle w:val="StyleUnderline"/>
          <w:highlight w:val="cyan"/>
        </w:rPr>
        <w:t>approach,</w:t>
      </w:r>
      <w:r w:rsidRPr="00D76ABF">
        <w:rPr>
          <w:rStyle w:val="StyleUnderline"/>
        </w:rPr>
        <w:t xml:space="preserve"> one </w:t>
      </w:r>
      <w:r w:rsidRPr="000951DE">
        <w:rPr>
          <w:rStyle w:val="StyleUnderline"/>
          <w:highlight w:val="cyan"/>
        </w:rPr>
        <w:t>that is</w:t>
      </w:r>
      <w:r w:rsidRPr="00D76ABF">
        <w:rPr>
          <w:rStyle w:val="StyleUnderline"/>
        </w:rPr>
        <w:t xml:space="preserve"> </w:t>
      </w:r>
      <w:r w:rsidRPr="000951DE">
        <w:rPr>
          <w:rStyle w:val="Emphasis"/>
          <w:highlight w:val="cyan"/>
        </w:rPr>
        <w:t>reasonable</w:t>
      </w:r>
      <w:r w:rsidRPr="000951DE">
        <w:rPr>
          <w:rStyle w:val="StyleUnderline"/>
          <w:highlight w:val="cyan"/>
        </w:rPr>
        <w:t xml:space="preserve">, </w:t>
      </w:r>
      <w:r w:rsidRPr="000951DE">
        <w:rPr>
          <w:rStyle w:val="Emphasis"/>
          <w:highlight w:val="cyan"/>
        </w:rPr>
        <w:t>predictable</w:t>
      </w:r>
      <w:r w:rsidRPr="000951DE">
        <w:rPr>
          <w:rStyle w:val="StyleUnderline"/>
          <w:highlight w:val="cyan"/>
        </w:rPr>
        <w:t xml:space="preserve">, and </w:t>
      </w:r>
      <w:r w:rsidRPr="000951DE">
        <w:rPr>
          <w:rStyle w:val="Emphasis"/>
          <w:highlight w:val="cyan"/>
        </w:rPr>
        <w:t>streamlined</w:t>
      </w:r>
      <w:r w:rsidRPr="00BF2E7B">
        <w:rPr>
          <w:sz w:val="16"/>
        </w:rPr>
        <w:t xml:space="preserve">. Spectrum allocations and licensing decisions must make sense for spacecraft that will traverse orbits and communicate as much in space as they do between Earth and space. </w:t>
      </w:r>
      <w:r w:rsidRPr="00D76ABF">
        <w:rPr>
          <w:rStyle w:val="StyleUnderline"/>
        </w:rPr>
        <w:t xml:space="preserve">Absent a national regulatory strategy where government authority is either placed primarily in the hands of one agency, or clearly delineated by Congress, </w:t>
      </w:r>
      <w:r w:rsidRPr="000A7C41">
        <w:rPr>
          <w:rStyle w:val="StyleUnderline"/>
        </w:rPr>
        <w:t xml:space="preserve">the </w:t>
      </w:r>
      <w:r w:rsidRPr="000951DE">
        <w:rPr>
          <w:rStyle w:val="StyleUnderline"/>
          <w:highlight w:val="cyan"/>
        </w:rPr>
        <w:t>industry</w:t>
      </w:r>
      <w:r w:rsidRPr="000A7C41">
        <w:rPr>
          <w:rStyle w:val="StyleUnderline"/>
        </w:rPr>
        <w:t xml:space="preserve"> will </w:t>
      </w:r>
      <w:r w:rsidRPr="000951DE">
        <w:rPr>
          <w:rStyle w:val="StyleUnderline"/>
          <w:highlight w:val="cyan"/>
        </w:rPr>
        <w:t>suffer from</w:t>
      </w:r>
      <w:r w:rsidRPr="000A7C41">
        <w:rPr>
          <w:rStyle w:val="StyleUnderline"/>
        </w:rPr>
        <w:t xml:space="preserve"> </w:t>
      </w:r>
      <w:r w:rsidRPr="000A7C41">
        <w:rPr>
          <w:rStyle w:val="Emphasis"/>
        </w:rPr>
        <w:t xml:space="preserve">regulatory </w:t>
      </w:r>
      <w:r w:rsidRPr="000951DE">
        <w:rPr>
          <w:rStyle w:val="Emphasis"/>
          <w:highlight w:val="cyan"/>
        </w:rPr>
        <w:t>burden</w:t>
      </w:r>
      <w:r w:rsidRPr="000951DE">
        <w:rPr>
          <w:rStyle w:val="StyleUnderline"/>
          <w:highlight w:val="cyan"/>
        </w:rPr>
        <w:t xml:space="preserve"> and </w:t>
      </w:r>
      <w:r w:rsidRPr="000951DE">
        <w:rPr>
          <w:rStyle w:val="Emphasis"/>
          <w:highlight w:val="cyan"/>
        </w:rPr>
        <w:t>delay</w:t>
      </w:r>
      <w:r w:rsidRPr="000951DE">
        <w:rPr>
          <w:rStyle w:val="StyleUnderline"/>
          <w:highlight w:val="cyan"/>
        </w:rPr>
        <w:t>.</w:t>
      </w:r>
    </w:p>
    <w:p w14:paraId="28A3D14E" w14:textId="77777777" w:rsidR="0005261E" w:rsidRPr="00BF2E7B" w:rsidRDefault="0005261E" w:rsidP="0005261E">
      <w:pPr>
        <w:rPr>
          <w:sz w:val="16"/>
        </w:rPr>
      </w:pPr>
      <w:r w:rsidRPr="00BF2E7B">
        <w:rPr>
          <w:sz w:val="16"/>
        </w:rPr>
        <w:t>New Space services can differ from traditional satellite services. On an operational level, spacecraft and objects may not be placed into a specific orbital location, which traditionally has been the pathway for assigning shared radio frequency use. Rather, some missions involve moving through different orbits, such as to repair or refuel other spacecraft. Other missions are much shorter term than even small satellites with short life spans, such as space planes designed to resupply space stations and provide other in-space missions.</w:t>
      </w:r>
    </w:p>
    <w:p w14:paraId="2FA162F2" w14:textId="77777777" w:rsidR="0005261E" w:rsidRPr="00BF2E7B" w:rsidRDefault="0005261E" w:rsidP="0005261E">
      <w:pPr>
        <w:rPr>
          <w:sz w:val="16"/>
        </w:rPr>
      </w:pPr>
      <w:r w:rsidRPr="00BF2E7B">
        <w:rPr>
          <w:sz w:val="16"/>
        </w:rPr>
        <w:t>For these reasons, traditional licensing, regulatory fee, and spectrum management regimes do not always apply well to New Space activities. Bond requirements and other traditional satellite licensing requirements imposed in the U.S. by the Federal Communications Commission also may not make sense for missions that are shorter term.</w:t>
      </w:r>
    </w:p>
    <w:p w14:paraId="5D5DADF0" w14:textId="77777777" w:rsidR="0005261E" w:rsidRPr="00BF2E7B" w:rsidRDefault="0005261E" w:rsidP="0005261E">
      <w:pPr>
        <w:rPr>
          <w:sz w:val="16"/>
        </w:rPr>
      </w:pPr>
      <w:r w:rsidRPr="00BF2E7B">
        <w:rPr>
          <w:sz w:val="16"/>
        </w:rPr>
        <w:t>The FCC will need to rethink its regulatory regime and develop new policies. It has begun this work, starting the process of establishing a new Space Bureau and considering more streamlined licensing requirements. The question is whether the agency will do enough, fast enough, to provide regulatory relief and certainty.</w:t>
      </w:r>
    </w:p>
    <w:p w14:paraId="6DE6A9B9" w14:textId="77777777" w:rsidR="0005261E" w:rsidRDefault="0005261E" w:rsidP="0005261E">
      <w:pPr>
        <w:rPr>
          <w:sz w:val="16"/>
        </w:rPr>
      </w:pPr>
      <w:r w:rsidRPr="00EE1C58">
        <w:rPr>
          <w:rStyle w:val="StyleUnderline"/>
        </w:rPr>
        <w:t xml:space="preserve">Complicating the issue is that </w:t>
      </w:r>
      <w:r w:rsidRPr="002F701C">
        <w:rPr>
          <w:rStyle w:val="StyleUnderline"/>
        </w:rPr>
        <w:t xml:space="preserve">regulatory uncertainty may </w:t>
      </w:r>
      <w:r w:rsidRPr="002F701C">
        <w:rPr>
          <w:rStyle w:val="Emphasis"/>
        </w:rPr>
        <w:t>continue</w:t>
      </w:r>
      <w:r w:rsidRPr="00EE1C58">
        <w:rPr>
          <w:rStyle w:val="StyleUnderline"/>
        </w:rPr>
        <w:t>, at a cost to those in the space business, as long as Congress does not act to clearly define the roles of the various agencies involved in the regulation of the U.S. space industry</w:t>
      </w:r>
      <w:r w:rsidRPr="00BF2E7B">
        <w:rPr>
          <w:sz w:val="16"/>
        </w:rPr>
        <w:t xml:space="preserve">. While the roles of some agencies are clear—the Federal Aviation Administration's </w:t>
      </w:r>
      <w:r w:rsidRPr="00BF2E7B">
        <w:rPr>
          <w:sz w:val="16"/>
        </w:rPr>
        <w:lastRenderedPageBreak/>
        <w:t>issuance of launch licenses, for example, or the National Oceanic and Atmospheric Administration's issuance of space observation licenses—other aspects of the regulation of New Space are not. One major issue is the management of orbit debris, which the FCC has traditionally assessed as part of its role in issuing radio spectrum licenses to space stations. However, no law specifically grants this authority to the FCC or any other agency.</w:t>
      </w:r>
    </w:p>
    <w:p w14:paraId="450A20BB" w14:textId="77777777" w:rsidR="0005261E" w:rsidRPr="00EC63B6" w:rsidRDefault="0005261E" w:rsidP="0005261E">
      <w:pPr>
        <w:pStyle w:val="Heading2"/>
      </w:pPr>
      <w:r>
        <w:lastRenderedPageBreak/>
        <w:t>Adv---RCA</w:t>
      </w:r>
    </w:p>
    <w:p w14:paraId="30968FCF" w14:textId="77777777" w:rsidR="0005261E" w:rsidRDefault="0005261E" w:rsidP="0005261E">
      <w:pPr>
        <w:pStyle w:val="Heading4"/>
      </w:pPr>
      <w:r>
        <w:t xml:space="preserve">Advantage two is </w:t>
      </w:r>
      <w:r>
        <w:rPr>
          <w:u w:val="single"/>
        </w:rPr>
        <w:t>RCA</w:t>
      </w:r>
      <w:r>
        <w:t>:</w:t>
      </w:r>
    </w:p>
    <w:p w14:paraId="1B17C4EE" w14:textId="77777777" w:rsidR="0005261E" w:rsidRPr="00D15B54" w:rsidRDefault="0005261E" w:rsidP="0005261E">
      <w:pPr>
        <w:pStyle w:val="Heading4"/>
        <w:rPr>
          <w:b w:val="0"/>
          <w:bCs/>
        </w:rPr>
      </w:pPr>
      <w:r w:rsidRPr="004D5259">
        <w:rPr>
          <w:u w:val="single"/>
        </w:rPr>
        <w:t>Satellites</w:t>
      </w:r>
      <w:r>
        <w:t xml:space="preserve"> are the </w:t>
      </w:r>
      <w:r w:rsidRPr="004D5259">
        <w:rPr>
          <w:u w:val="single"/>
        </w:rPr>
        <w:t>pinpoint</w:t>
      </w:r>
      <w:r>
        <w:t xml:space="preserve"> for military capabilities in </w:t>
      </w:r>
      <w:r w:rsidRPr="009659B8">
        <w:rPr>
          <w:u w:val="single"/>
        </w:rPr>
        <w:t>all domains</w:t>
      </w:r>
      <w:r>
        <w:t xml:space="preserve">, </w:t>
      </w:r>
      <w:r>
        <w:rPr>
          <w:u w:val="single"/>
        </w:rPr>
        <w:t>regardless</w:t>
      </w:r>
      <w:r>
        <w:t xml:space="preserve"> of harsh weather conditions.</w:t>
      </w:r>
    </w:p>
    <w:p w14:paraId="79EA91EF" w14:textId="77777777" w:rsidR="0005261E" w:rsidRDefault="0005261E" w:rsidP="0005261E">
      <w:r w:rsidRPr="008F6AF3">
        <w:rPr>
          <w:rStyle w:val="Style13ptBold"/>
        </w:rPr>
        <w:t>ADR 25</w:t>
      </w:r>
      <w:r>
        <w:t xml:space="preserve"> [The Aerospace Defense Industry leads all other industries in the use of advanced technologies and innovative design, “Critical Role of Military Satellites in Defense,” 05/30/2025, </w:t>
      </w:r>
      <w:r w:rsidRPr="008F6AF3">
        <w:t>https://www.aerospacedefensereview.com/news/critical-role-of-military-satellites-in-defense--nwid-2189.html</w:t>
      </w:r>
      <w:r>
        <w:t xml:space="preserve">] </w:t>
      </w:r>
    </w:p>
    <w:p w14:paraId="36ED75DC" w14:textId="77777777" w:rsidR="0005261E" w:rsidRPr="00CC4CAF" w:rsidRDefault="0005261E" w:rsidP="0005261E">
      <w:pPr>
        <w:rPr>
          <w:sz w:val="16"/>
        </w:rPr>
      </w:pPr>
      <w:r w:rsidRPr="00CC4CAF">
        <w:rPr>
          <w:sz w:val="16"/>
        </w:rPr>
        <w:t>FREMONT CA:</w:t>
      </w:r>
    </w:p>
    <w:p w14:paraId="4ECF5250" w14:textId="77777777" w:rsidR="0005261E" w:rsidRPr="00CC4CAF" w:rsidRDefault="0005261E" w:rsidP="0005261E">
      <w:pPr>
        <w:rPr>
          <w:sz w:val="16"/>
        </w:rPr>
      </w:pPr>
      <w:r w:rsidRPr="008F6AF3">
        <w:rPr>
          <w:rStyle w:val="StyleUnderline"/>
        </w:rPr>
        <w:t xml:space="preserve">In the immense reaches of space, where technology intersects with strategy, </w:t>
      </w:r>
      <w:r w:rsidRPr="004D1196">
        <w:rPr>
          <w:rStyle w:val="StyleUnderline"/>
        </w:rPr>
        <w:t xml:space="preserve">military </w:t>
      </w:r>
      <w:r w:rsidRPr="000951DE">
        <w:rPr>
          <w:rStyle w:val="StyleUnderline"/>
          <w:highlight w:val="cyan"/>
        </w:rPr>
        <w:t>satellites</w:t>
      </w:r>
      <w:r w:rsidRPr="00CC4CAF">
        <w:rPr>
          <w:rStyle w:val="StyleUnderline"/>
        </w:rPr>
        <w:t xml:space="preserve"> have </w:t>
      </w:r>
      <w:r w:rsidRPr="004D1196">
        <w:rPr>
          <w:rStyle w:val="StyleUnderline"/>
        </w:rPr>
        <w:t xml:space="preserve">become </w:t>
      </w:r>
      <w:r w:rsidRPr="000951DE">
        <w:rPr>
          <w:rStyle w:val="Emphasis"/>
          <w:highlight w:val="cyan"/>
        </w:rPr>
        <w:t>essential</w:t>
      </w:r>
      <w:r w:rsidRPr="00CC4CAF">
        <w:rPr>
          <w:rStyle w:val="Emphasis"/>
        </w:rPr>
        <w:t xml:space="preserve"> resources,</w:t>
      </w:r>
      <w:r w:rsidRPr="00CC4CAF">
        <w:rPr>
          <w:rStyle w:val="StyleUnderline"/>
        </w:rPr>
        <w:t xml:space="preserve"> </w:t>
      </w:r>
      <w:r w:rsidRPr="000951DE">
        <w:rPr>
          <w:rStyle w:val="StyleUnderline"/>
          <w:highlight w:val="cyan"/>
        </w:rPr>
        <w:t>offering</w:t>
      </w:r>
      <w:r w:rsidRPr="008F6AF3">
        <w:rPr>
          <w:rStyle w:val="StyleUnderline"/>
        </w:rPr>
        <w:t xml:space="preserve"> countries </w:t>
      </w:r>
      <w:r w:rsidRPr="000951DE">
        <w:rPr>
          <w:rStyle w:val="Emphasis"/>
          <w:highlight w:val="cyan"/>
        </w:rPr>
        <w:t>unmatched</w:t>
      </w:r>
      <w:r w:rsidRPr="000951DE">
        <w:rPr>
          <w:rStyle w:val="StyleUnderline"/>
          <w:highlight w:val="cyan"/>
        </w:rPr>
        <w:t xml:space="preserve"> </w:t>
      </w:r>
      <w:r w:rsidRPr="004D1196">
        <w:rPr>
          <w:rStyle w:val="StyleUnderline"/>
          <w:highlight w:val="cyan"/>
        </w:rPr>
        <w:t>surveillance, communication, and recon</w:t>
      </w:r>
      <w:r w:rsidRPr="004D1196">
        <w:rPr>
          <w:rStyle w:val="StyleUnderline"/>
        </w:rPr>
        <w:t>naissance</w:t>
      </w:r>
      <w:r w:rsidRPr="008F6AF3">
        <w:rPr>
          <w:rStyle w:val="StyleUnderline"/>
        </w:rPr>
        <w:t xml:space="preserve"> capabilities</w:t>
      </w:r>
      <w:r w:rsidRPr="00CC4CAF">
        <w:rPr>
          <w:sz w:val="16"/>
        </w:rPr>
        <w:t xml:space="preserve">. Examining the market dynamics and technological progress propelling the future of military satellites uncovers the intricate factors influencing this crucial sector. </w:t>
      </w:r>
    </w:p>
    <w:p w14:paraId="0295954B" w14:textId="77777777" w:rsidR="0005261E" w:rsidRPr="00CC4CAF" w:rsidRDefault="0005261E" w:rsidP="0005261E">
      <w:pPr>
        <w:rPr>
          <w:sz w:val="16"/>
        </w:rPr>
      </w:pPr>
      <w:r w:rsidRPr="00CC4CAF">
        <w:rPr>
          <w:sz w:val="16"/>
        </w:rPr>
        <w:t>Communications Satellites</w:t>
      </w:r>
    </w:p>
    <w:p w14:paraId="3F8D03A3" w14:textId="77777777" w:rsidR="0005261E" w:rsidRPr="00CC4CAF" w:rsidRDefault="0005261E" w:rsidP="0005261E">
      <w:pPr>
        <w:rPr>
          <w:sz w:val="16"/>
        </w:rPr>
      </w:pPr>
      <w:r w:rsidRPr="00CC4CAF">
        <w:rPr>
          <w:sz w:val="16"/>
        </w:rPr>
        <w:t xml:space="preserve">A communications satellite is an artificial medium that amplifies and relays radio telecommunications signals via a transponder. </w:t>
      </w:r>
      <w:r w:rsidRPr="008F6AF3">
        <w:rPr>
          <w:rStyle w:val="StyleUnderline"/>
        </w:rPr>
        <w:t xml:space="preserve">As </w:t>
      </w:r>
      <w:r w:rsidRPr="00CC4CAF">
        <w:rPr>
          <w:rStyle w:val="StyleUnderline"/>
        </w:rPr>
        <w:t xml:space="preserve">a </w:t>
      </w:r>
      <w:r w:rsidRPr="00CC4CAF">
        <w:rPr>
          <w:rStyle w:val="Emphasis"/>
        </w:rPr>
        <w:t>crucial link</w:t>
      </w:r>
      <w:r w:rsidRPr="00CC4CAF">
        <w:rPr>
          <w:rStyle w:val="StyleUnderline"/>
        </w:rPr>
        <w:t>, it facilitates communication between a source transmitter and receivers at different Earth points.</w:t>
      </w:r>
      <w:r w:rsidRPr="00CC4CAF">
        <w:rPr>
          <w:sz w:val="16"/>
        </w:rPr>
        <w:t xml:space="preserve"> Satellite communication networks, comprising user terminals, satellite infrastructure, and a ground network, collectively provide control and interface functions essential for global connectivity. </w:t>
      </w:r>
    </w:p>
    <w:p w14:paraId="1FD15032" w14:textId="77777777" w:rsidR="0005261E" w:rsidRPr="00CC4CAF" w:rsidRDefault="0005261E" w:rsidP="0005261E">
      <w:pPr>
        <w:rPr>
          <w:sz w:val="16"/>
        </w:rPr>
      </w:pPr>
      <w:r w:rsidRPr="00CC4CAF">
        <w:rPr>
          <w:sz w:val="16"/>
        </w:rPr>
        <w:t>Military Satellites</w:t>
      </w:r>
    </w:p>
    <w:p w14:paraId="3BFE5FB0" w14:textId="77777777" w:rsidR="0005261E" w:rsidRPr="008F6AF3" w:rsidRDefault="0005261E" w:rsidP="0005261E">
      <w:pPr>
        <w:rPr>
          <w:rStyle w:val="StyleUnderline"/>
        </w:rPr>
      </w:pPr>
      <w:r w:rsidRPr="00CC4CAF">
        <w:rPr>
          <w:rStyle w:val="StyleUnderline"/>
        </w:rPr>
        <w:t xml:space="preserve">Military </w:t>
      </w:r>
      <w:r w:rsidRPr="004D1196">
        <w:rPr>
          <w:rStyle w:val="StyleUnderline"/>
        </w:rPr>
        <w:t>satellites</w:t>
      </w:r>
      <w:r w:rsidRPr="00CC4CAF">
        <w:rPr>
          <w:rStyle w:val="StyleUnderline"/>
        </w:rPr>
        <w:t xml:space="preserve"> play a </w:t>
      </w:r>
      <w:r w:rsidRPr="00CC4CAF">
        <w:rPr>
          <w:rStyle w:val="Emphasis"/>
        </w:rPr>
        <w:t>critical role</w:t>
      </w:r>
      <w:r w:rsidRPr="00CC4CAF">
        <w:rPr>
          <w:rStyle w:val="StyleUnderline"/>
        </w:rPr>
        <w:t xml:space="preserve"> in defense, indicating a nation’s military strength, operational readiness, and overall security capabilities. These silent sentinels offer real</w:t>
      </w:r>
      <w:r w:rsidRPr="00CC4CAF">
        <w:rPr>
          <w:rStyle w:val="StyleUnderline"/>
          <w:rFonts w:ascii="Cambria Math" w:hAnsi="Cambria Math" w:cs="Cambria Math"/>
        </w:rPr>
        <w:t>‑</w:t>
      </w:r>
      <w:r w:rsidRPr="00CC4CAF">
        <w:rPr>
          <w:rStyle w:val="StyleUnderline"/>
        </w:rPr>
        <w:t xml:space="preserve">time intelligence, surveillance, and reconnaissance (ISR) capabilities, </w:t>
      </w:r>
      <w:r w:rsidRPr="004D1196">
        <w:rPr>
          <w:rStyle w:val="StyleUnderline"/>
        </w:rPr>
        <w:t xml:space="preserve">providing </w:t>
      </w:r>
      <w:r w:rsidRPr="000951DE">
        <w:rPr>
          <w:rStyle w:val="Emphasis"/>
          <w:highlight w:val="cyan"/>
        </w:rPr>
        <w:t>high</w:t>
      </w:r>
      <w:r w:rsidRPr="000951DE">
        <w:rPr>
          <w:rStyle w:val="Emphasis"/>
          <w:rFonts w:ascii="Cambria Math" w:hAnsi="Cambria Math" w:cs="Cambria Math"/>
          <w:highlight w:val="cyan"/>
        </w:rPr>
        <w:t>‑</w:t>
      </w:r>
      <w:r w:rsidRPr="000951DE">
        <w:rPr>
          <w:rStyle w:val="Emphasis"/>
          <w:highlight w:val="cyan"/>
        </w:rPr>
        <w:t>bandwidth communication</w:t>
      </w:r>
      <w:r w:rsidRPr="00CC4CAF">
        <w:rPr>
          <w:rStyle w:val="StyleUnderline"/>
        </w:rPr>
        <w:t xml:space="preserve"> through secure channels, tracking enemy movements, </w:t>
      </w:r>
      <w:r w:rsidRPr="000951DE">
        <w:rPr>
          <w:rStyle w:val="StyleUnderline"/>
          <w:highlight w:val="cyan"/>
        </w:rPr>
        <w:t>and</w:t>
      </w:r>
      <w:r w:rsidRPr="00CC4CAF">
        <w:rPr>
          <w:rStyle w:val="StyleUnderline"/>
        </w:rPr>
        <w:t xml:space="preserve"> enabling </w:t>
      </w:r>
      <w:r w:rsidRPr="000951DE">
        <w:rPr>
          <w:rStyle w:val="Emphasis"/>
          <w:highlight w:val="cyan"/>
        </w:rPr>
        <w:t>precise targeting</w:t>
      </w:r>
      <w:r w:rsidRPr="00CC4CAF">
        <w:rPr>
          <w:rStyle w:val="StyleUnderline"/>
        </w:rPr>
        <w:t xml:space="preserve"> in combat situations.</w:t>
      </w:r>
      <w:r w:rsidRPr="008F6AF3">
        <w:rPr>
          <w:rStyle w:val="StyleUnderline"/>
        </w:rPr>
        <w:t xml:space="preserve"> </w:t>
      </w:r>
    </w:p>
    <w:p w14:paraId="28A9AE64" w14:textId="77777777" w:rsidR="0005261E" w:rsidRPr="00CC4CAF" w:rsidRDefault="0005261E" w:rsidP="0005261E">
      <w:pPr>
        <w:rPr>
          <w:sz w:val="16"/>
        </w:rPr>
      </w:pPr>
      <w:r w:rsidRPr="00CC4CAF">
        <w:rPr>
          <w:sz w:val="16"/>
        </w:rPr>
        <w:t>ISR Capabilities</w:t>
      </w:r>
    </w:p>
    <w:p w14:paraId="109408CC" w14:textId="77777777" w:rsidR="0005261E" w:rsidRPr="00CC4CAF" w:rsidRDefault="0005261E" w:rsidP="0005261E">
      <w:pPr>
        <w:rPr>
          <w:sz w:val="16"/>
        </w:rPr>
      </w:pPr>
      <w:r w:rsidRPr="004D1196">
        <w:rPr>
          <w:rStyle w:val="StyleUnderline"/>
        </w:rPr>
        <w:t>ISR satellites</w:t>
      </w:r>
      <w:r w:rsidRPr="00CC4CAF">
        <w:rPr>
          <w:rStyle w:val="StyleUnderline"/>
        </w:rPr>
        <w:t xml:space="preserve"> have become </w:t>
      </w:r>
      <w:r w:rsidRPr="00CC4CAF">
        <w:rPr>
          <w:rStyle w:val="Emphasis"/>
        </w:rPr>
        <w:t>pivotal assets</w:t>
      </w:r>
      <w:r w:rsidRPr="00CC4CAF">
        <w:rPr>
          <w:rStyle w:val="StyleUnderline"/>
        </w:rPr>
        <w:t xml:space="preserve"> in</w:t>
      </w:r>
      <w:r w:rsidRPr="008F6AF3">
        <w:rPr>
          <w:rStyle w:val="StyleUnderline"/>
        </w:rPr>
        <w:t xml:space="preserve"> military and </w:t>
      </w:r>
      <w:r w:rsidRPr="00CC4CAF">
        <w:rPr>
          <w:rStyle w:val="StyleUnderline"/>
        </w:rPr>
        <w:t>defense operations</w:t>
      </w:r>
      <w:r w:rsidRPr="008F6AF3">
        <w:rPr>
          <w:rStyle w:val="StyleUnderline"/>
        </w:rPr>
        <w:t>, enhancing early warning systems, reconnaissance efforts, and threat detection</w:t>
      </w:r>
      <w:r w:rsidRPr="00CC4CAF">
        <w:rPr>
          <w:sz w:val="16"/>
        </w:rPr>
        <w:t>. The growing demand for ISR satellites is driven by advancements in sensor technologies, particularly in electro</w:t>
      </w:r>
      <w:r w:rsidRPr="00CC4CAF">
        <w:rPr>
          <w:rFonts w:ascii="Cambria Math" w:hAnsi="Cambria Math" w:cs="Cambria Math"/>
          <w:sz w:val="16"/>
        </w:rPr>
        <w:t>‑</w:t>
      </w:r>
      <w:r w:rsidRPr="00CC4CAF">
        <w:rPr>
          <w:sz w:val="16"/>
        </w:rPr>
        <w:t>optical and infrared (EO/IR) systems, alongside other sensor payloads.</w:t>
      </w:r>
    </w:p>
    <w:p w14:paraId="1A22451D" w14:textId="77777777" w:rsidR="0005261E" w:rsidRPr="00CC4CAF" w:rsidRDefault="0005261E" w:rsidP="0005261E">
      <w:pPr>
        <w:rPr>
          <w:sz w:val="16"/>
        </w:rPr>
      </w:pPr>
      <w:r w:rsidRPr="00CC4CAF">
        <w:rPr>
          <w:sz w:val="16"/>
        </w:rPr>
        <w:t xml:space="preserve">Synthetic aperture radar (SAR) satellites are notable among ISR assets. </w:t>
      </w:r>
      <w:r w:rsidRPr="00E670A1">
        <w:rPr>
          <w:rStyle w:val="StyleUnderline"/>
        </w:rPr>
        <w:t xml:space="preserve">They utilize </w:t>
      </w:r>
      <w:r w:rsidRPr="00CC4CAF">
        <w:rPr>
          <w:rStyle w:val="StyleUnderline"/>
        </w:rPr>
        <w:t>advanced radar signal</w:t>
      </w:r>
      <w:r w:rsidRPr="00E670A1">
        <w:rPr>
          <w:rStyle w:val="StyleUnderline"/>
        </w:rPr>
        <w:t xml:space="preserve"> processing to </w:t>
      </w:r>
      <w:r w:rsidRPr="000951DE">
        <w:rPr>
          <w:rStyle w:val="StyleUnderline"/>
          <w:highlight w:val="cyan"/>
        </w:rPr>
        <w:t>generate high</w:t>
      </w:r>
      <w:r w:rsidRPr="000951DE">
        <w:rPr>
          <w:rStyle w:val="StyleUnderline"/>
          <w:rFonts w:ascii="Cambria Math" w:hAnsi="Cambria Math" w:cs="Cambria Math"/>
          <w:highlight w:val="cyan"/>
        </w:rPr>
        <w:t>‑</w:t>
      </w:r>
      <w:r w:rsidRPr="000951DE">
        <w:rPr>
          <w:rStyle w:val="StyleUnderline"/>
          <w:highlight w:val="cyan"/>
        </w:rPr>
        <w:t>res</w:t>
      </w:r>
      <w:r w:rsidRPr="00CC4CAF">
        <w:rPr>
          <w:rStyle w:val="StyleUnderline"/>
        </w:rPr>
        <w:t xml:space="preserve">olution </w:t>
      </w:r>
      <w:r w:rsidRPr="000951DE">
        <w:rPr>
          <w:rStyle w:val="StyleUnderline"/>
          <w:highlight w:val="cyan"/>
        </w:rPr>
        <w:t>images</w:t>
      </w:r>
      <w:r w:rsidRPr="00E670A1">
        <w:rPr>
          <w:rStyle w:val="StyleUnderline"/>
        </w:rPr>
        <w:t xml:space="preserve"> of terrain </w:t>
      </w:r>
      <w:r w:rsidRPr="000951DE">
        <w:rPr>
          <w:rStyle w:val="Emphasis"/>
          <w:highlight w:val="cyan"/>
        </w:rPr>
        <w:t>regardless</w:t>
      </w:r>
      <w:r w:rsidRPr="000951DE">
        <w:rPr>
          <w:rStyle w:val="StyleUnderline"/>
          <w:highlight w:val="cyan"/>
        </w:rPr>
        <w:t xml:space="preserve"> of weather</w:t>
      </w:r>
      <w:r w:rsidRPr="00CC4CAF">
        <w:rPr>
          <w:rStyle w:val="StyleUnderline"/>
        </w:rPr>
        <w:t xml:space="preserve"> conditions</w:t>
      </w:r>
      <w:r w:rsidRPr="00E670A1">
        <w:rPr>
          <w:rStyle w:val="StyleUnderline"/>
        </w:rPr>
        <w:t xml:space="preserve">. SAR </w:t>
      </w:r>
      <w:r w:rsidRPr="004D1196">
        <w:rPr>
          <w:rStyle w:val="StyleUnderline"/>
          <w:highlight w:val="cyan"/>
        </w:rPr>
        <w:t>satellites</w:t>
      </w:r>
      <w:r w:rsidRPr="004D1196">
        <w:rPr>
          <w:rStyle w:val="StyleUnderline"/>
        </w:rPr>
        <w:t xml:space="preserve"> are </w:t>
      </w:r>
      <w:r w:rsidRPr="004D1196">
        <w:rPr>
          <w:rStyle w:val="Emphasis"/>
          <w:highlight w:val="cyan"/>
        </w:rPr>
        <w:t>critical</w:t>
      </w:r>
      <w:r w:rsidRPr="004D1196">
        <w:rPr>
          <w:rStyle w:val="StyleUnderline"/>
        </w:rPr>
        <w:t xml:space="preserve"> </w:t>
      </w:r>
      <w:r w:rsidRPr="004D1196">
        <w:rPr>
          <w:rStyle w:val="StyleUnderline"/>
          <w:highlight w:val="cyan"/>
        </w:rPr>
        <w:t>for</w:t>
      </w:r>
      <w:r w:rsidRPr="004D1196">
        <w:rPr>
          <w:rStyle w:val="StyleUnderline"/>
        </w:rPr>
        <w:t xml:space="preserve"> defense applications,</w:t>
      </w:r>
      <w:r w:rsidRPr="00E670A1">
        <w:rPr>
          <w:rStyle w:val="StyleUnderline"/>
        </w:rPr>
        <w:t xml:space="preserve"> including </w:t>
      </w:r>
      <w:r w:rsidRPr="004D1196">
        <w:rPr>
          <w:rStyle w:val="StyleUnderline"/>
          <w:highlight w:val="cyan"/>
        </w:rPr>
        <w:t>mapping</w:t>
      </w:r>
      <w:r w:rsidRPr="00E670A1">
        <w:rPr>
          <w:rStyle w:val="StyleUnderline"/>
        </w:rPr>
        <w:t xml:space="preserve"> terrain, </w:t>
      </w:r>
      <w:r w:rsidRPr="004D1196">
        <w:rPr>
          <w:rStyle w:val="StyleUnderline"/>
          <w:highlight w:val="cyan"/>
        </w:rPr>
        <w:t>identifying</w:t>
      </w:r>
      <w:r w:rsidRPr="00E670A1">
        <w:rPr>
          <w:rStyle w:val="StyleUnderline"/>
        </w:rPr>
        <w:t xml:space="preserve"> enemy </w:t>
      </w:r>
      <w:r w:rsidRPr="004D1196">
        <w:rPr>
          <w:rStyle w:val="StyleUnderline"/>
          <w:highlight w:val="cyan"/>
        </w:rPr>
        <w:t>vehicles, and monitoring</w:t>
      </w:r>
      <w:r w:rsidRPr="00E670A1">
        <w:rPr>
          <w:rStyle w:val="StyleUnderline"/>
        </w:rPr>
        <w:t xml:space="preserve"> friendly and hostile forces</w:t>
      </w:r>
      <w:r w:rsidRPr="00CC4CAF">
        <w:rPr>
          <w:sz w:val="16"/>
        </w:rPr>
        <w:t>. Recognizing their strategic value, defense agencies worldwide are investing heavily to strengthen intelligence</w:t>
      </w:r>
      <w:r w:rsidRPr="00CC4CAF">
        <w:rPr>
          <w:rFonts w:ascii="Cambria Math" w:hAnsi="Cambria Math" w:cs="Cambria Math"/>
          <w:sz w:val="16"/>
        </w:rPr>
        <w:t>‑</w:t>
      </w:r>
      <w:r w:rsidRPr="00CC4CAF">
        <w:rPr>
          <w:sz w:val="16"/>
        </w:rPr>
        <w:t>gathering capabilities.</w:t>
      </w:r>
    </w:p>
    <w:p w14:paraId="2FC23C8F" w14:textId="77777777" w:rsidR="0005261E" w:rsidRPr="00E670A1" w:rsidRDefault="0005261E" w:rsidP="0005261E">
      <w:pPr>
        <w:rPr>
          <w:rStyle w:val="StyleUnderline"/>
        </w:rPr>
      </w:pPr>
      <w:r w:rsidRPr="00CC4CAF">
        <w:rPr>
          <w:sz w:val="16"/>
        </w:rPr>
        <w:t>These sophisticated satellites deliver real</w:t>
      </w:r>
      <w:r w:rsidRPr="00CC4CAF">
        <w:rPr>
          <w:rFonts w:ascii="Cambria Math" w:hAnsi="Cambria Math" w:cs="Cambria Math"/>
          <w:sz w:val="16"/>
        </w:rPr>
        <w:t>‑</w:t>
      </w:r>
      <w:r w:rsidRPr="00CC4CAF">
        <w:rPr>
          <w:sz w:val="16"/>
        </w:rPr>
        <w:t>time intelligence on troop movements and enemy activities along borders, offering essential insights for strategic decision</w:t>
      </w:r>
      <w:r w:rsidRPr="00CC4CAF">
        <w:rPr>
          <w:rFonts w:ascii="Cambria Math" w:hAnsi="Cambria Math" w:cs="Cambria Math"/>
          <w:sz w:val="16"/>
        </w:rPr>
        <w:t>‑</w:t>
      </w:r>
      <w:r w:rsidRPr="00CC4CAF">
        <w:rPr>
          <w:sz w:val="16"/>
        </w:rPr>
        <w:t>making. Moreover, they enable secure, high</w:t>
      </w:r>
      <w:r w:rsidRPr="00CC4CAF">
        <w:rPr>
          <w:rFonts w:ascii="Cambria Math" w:hAnsi="Cambria Math" w:cs="Cambria Math"/>
          <w:sz w:val="16"/>
        </w:rPr>
        <w:t>‑</w:t>
      </w:r>
      <w:r w:rsidRPr="00CC4CAF">
        <w:rPr>
          <w:sz w:val="16"/>
        </w:rPr>
        <w:t xml:space="preserve">bandwidth communication, facilitating coordination among military units. </w:t>
      </w:r>
      <w:r w:rsidRPr="00E670A1">
        <w:rPr>
          <w:rStyle w:val="StyleUnderline"/>
        </w:rPr>
        <w:t xml:space="preserve">Military satellites are </w:t>
      </w:r>
      <w:r w:rsidRPr="00CC4CAF">
        <w:rPr>
          <w:rStyle w:val="StyleUnderline"/>
        </w:rPr>
        <w:t xml:space="preserve">also </w:t>
      </w:r>
      <w:r w:rsidRPr="00CC4CAF">
        <w:rPr>
          <w:rStyle w:val="Emphasis"/>
        </w:rPr>
        <w:t>integral</w:t>
      </w:r>
      <w:r w:rsidRPr="00CC4CAF">
        <w:rPr>
          <w:rStyle w:val="StyleUnderline"/>
        </w:rPr>
        <w:t xml:space="preserve"> in </w:t>
      </w:r>
      <w:r w:rsidRPr="000951DE">
        <w:rPr>
          <w:rStyle w:val="StyleUnderline"/>
          <w:highlight w:val="cyan"/>
        </w:rPr>
        <w:t>tracking</w:t>
      </w:r>
      <w:r w:rsidRPr="00CC4CAF">
        <w:rPr>
          <w:rStyle w:val="StyleUnderline"/>
        </w:rPr>
        <w:t xml:space="preserve"> and targeting </w:t>
      </w:r>
      <w:r w:rsidRPr="000951DE">
        <w:rPr>
          <w:rStyle w:val="StyleUnderline"/>
          <w:highlight w:val="cyan"/>
        </w:rPr>
        <w:t>enemy incursions</w:t>
      </w:r>
      <w:r w:rsidRPr="00CC4CAF">
        <w:rPr>
          <w:rStyle w:val="StyleUnderline"/>
        </w:rPr>
        <w:t xml:space="preserve">, </w:t>
      </w:r>
      <w:r w:rsidRPr="000951DE">
        <w:rPr>
          <w:rStyle w:val="Emphasis"/>
          <w:highlight w:val="cyan"/>
        </w:rPr>
        <w:t>enhancing</w:t>
      </w:r>
      <w:r w:rsidRPr="00CC4CAF">
        <w:rPr>
          <w:rStyle w:val="Emphasis"/>
        </w:rPr>
        <w:t xml:space="preserve"> situational </w:t>
      </w:r>
      <w:r w:rsidRPr="000951DE">
        <w:rPr>
          <w:rStyle w:val="Emphasis"/>
          <w:highlight w:val="cyan"/>
        </w:rPr>
        <w:t>awareness</w:t>
      </w:r>
      <w:r w:rsidRPr="00CC4CAF">
        <w:rPr>
          <w:rStyle w:val="StyleUnderline"/>
        </w:rPr>
        <w:t xml:space="preserve"> and </w:t>
      </w:r>
      <w:r w:rsidRPr="00CC4CAF">
        <w:rPr>
          <w:rStyle w:val="Emphasis"/>
        </w:rPr>
        <w:t>reinforcing national defense</w:t>
      </w:r>
      <w:r w:rsidRPr="00E670A1">
        <w:rPr>
          <w:rStyle w:val="StyleUnderline"/>
        </w:rPr>
        <w:t xml:space="preserve"> mechanisms. </w:t>
      </w:r>
    </w:p>
    <w:p w14:paraId="4999F751" w14:textId="77777777" w:rsidR="0005261E" w:rsidRPr="00CC4CAF" w:rsidRDefault="0005261E" w:rsidP="0005261E">
      <w:pPr>
        <w:rPr>
          <w:sz w:val="16"/>
        </w:rPr>
      </w:pPr>
      <w:r w:rsidRPr="00CC4CAF">
        <w:rPr>
          <w:sz w:val="16"/>
        </w:rPr>
        <w:t>Broader Capabilities</w:t>
      </w:r>
    </w:p>
    <w:p w14:paraId="32B1AF33" w14:textId="77777777" w:rsidR="0005261E" w:rsidRPr="00CC4CAF" w:rsidRDefault="0005261E" w:rsidP="0005261E">
      <w:pPr>
        <w:rPr>
          <w:sz w:val="16"/>
        </w:rPr>
      </w:pPr>
      <w:r w:rsidRPr="00E670A1">
        <w:rPr>
          <w:rStyle w:val="StyleUnderline"/>
        </w:rPr>
        <w:lastRenderedPageBreak/>
        <w:t xml:space="preserve">From imagery intelligence to signals intelligence, ballistic missile defense early warning systems, and microsatellite constellations, </w:t>
      </w:r>
      <w:r w:rsidRPr="00CC4CAF">
        <w:rPr>
          <w:rStyle w:val="StyleUnderline"/>
        </w:rPr>
        <w:t xml:space="preserve">military space capabilities cover a </w:t>
      </w:r>
      <w:r w:rsidRPr="00CC4CAF">
        <w:rPr>
          <w:rStyle w:val="Emphasis"/>
        </w:rPr>
        <w:t>broad spectrum</w:t>
      </w:r>
      <w:r w:rsidRPr="00CC4CAF">
        <w:rPr>
          <w:rStyle w:val="StyleUnderline"/>
        </w:rPr>
        <w:t xml:space="preserve"> of functions designed to protect </w:t>
      </w:r>
      <w:r w:rsidRPr="00CC4CAF">
        <w:rPr>
          <w:rStyle w:val="Emphasis"/>
        </w:rPr>
        <w:t>national security interests</w:t>
      </w:r>
      <w:r w:rsidRPr="00CC4CAF">
        <w:rPr>
          <w:sz w:val="16"/>
        </w:rPr>
        <w:t>. Launch</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 xml:space="preserve">demand capabilities further emphasize the agility and adaptability of military satellite systems, ensuring rapid responses to emerging threats. </w:t>
      </w:r>
    </w:p>
    <w:p w14:paraId="659B0A05" w14:textId="77777777" w:rsidR="0005261E" w:rsidRPr="00CC4CAF" w:rsidRDefault="0005261E" w:rsidP="0005261E">
      <w:pPr>
        <w:rPr>
          <w:sz w:val="16"/>
        </w:rPr>
      </w:pPr>
      <w:r w:rsidRPr="00CC4CAF">
        <w:rPr>
          <w:sz w:val="16"/>
        </w:rP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07DC617F" w14:textId="77777777" w:rsidR="0005261E" w:rsidRPr="00CC4CAF" w:rsidRDefault="0005261E" w:rsidP="0005261E">
      <w:pPr>
        <w:rPr>
          <w:sz w:val="16"/>
        </w:rPr>
      </w:pPr>
      <w:r w:rsidRPr="00CC4CAF">
        <w:rPr>
          <w:sz w:val="16"/>
        </w:rPr>
        <w:t>Modern satellite networks operate at higher frequencies and are supported by satellites with enhanced onboard capabilities to meet the growing demand for global coverage and higher bandwidth. These next</w:t>
      </w:r>
      <w:r w:rsidRPr="00CC4CAF">
        <w:rPr>
          <w:rFonts w:ascii="Cambria Math" w:hAnsi="Cambria Math" w:cs="Cambria Math"/>
          <w:sz w:val="16"/>
        </w:rPr>
        <w:t>‑</w:t>
      </w:r>
      <w:r w:rsidRPr="00CC4CAF">
        <w:rPr>
          <w:sz w:val="16"/>
        </w:rP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2C950C65" w14:textId="77777777" w:rsidR="0005261E" w:rsidRPr="00CC4CAF" w:rsidRDefault="0005261E" w:rsidP="0005261E">
      <w:pPr>
        <w:rPr>
          <w:sz w:val="16"/>
        </w:rPr>
      </w:pPr>
      <w:r w:rsidRPr="00CC4CAF">
        <w:rPr>
          <w:sz w:val="16"/>
        </w:rPr>
        <w:t>Mobile Satellite Communications</w:t>
      </w:r>
    </w:p>
    <w:p w14:paraId="6D094E90" w14:textId="77777777" w:rsidR="0005261E" w:rsidRPr="00CC4CAF" w:rsidRDefault="0005261E" w:rsidP="0005261E">
      <w:pPr>
        <w:rPr>
          <w:sz w:val="16"/>
        </w:rPr>
      </w:pPr>
      <w:r w:rsidRPr="00CC4CAF">
        <w:rPr>
          <w:sz w:val="16"/>
        </w:rPr>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sidRPr="00CC4CAF">
        <w:rPr>
          <w:rFonts w:ascii="Cambria Math" w:hAnsi="Cambria Math" w:cs="Cambria Math"/>
          <w:sz w:val="16"/>
        </w:rPr>
        <w:t>‑</w:t>
      </w:r>
      <w:r w:rsidRPr="00CC4CAF">
        <w:rPr>
          <w:sz w:val="16"/>
        </w:rPr>
        <w:t>geostationary satellite constellations like IRIDIUM and GLOBALSTAR.</w:t>
      </w:r>
    </w:p>
    <w:p w14:paraId="1917DC48" w14:textId="77777777" w:rsidR="0005261E" w:rsidRPr="00CC4CAF" w:rsidRDefault="0005261E" w:rsidP="0005261E">
      <w:pPr>
        <w:rPr>
          <w:sz w:val="16"/>
        </w:rPr>
      </w:pPr>
      <w:r w:rsidRPr="00CC4CAF">
        <w:rPr>
          <w:sz w:val="16"/>
        </w:rPr>
        <w:t>The increasing demand for unmanned aerial vehicles (UAVs) further underscores the need for constant guidance and navigation to prevent mid</w:t>
      </w:r>
      <w:r w:rsidRPr="00CC4CAF">
        <w:rPr>
          <w:rFonts w:ascii="Cambria Math" w:hAnsi="Cambria Math" w:cs="Cambria Math"/>
          <w:sz w:val="16"/>
        </w:rPr>
        <w:t>‑</w:t>
      </w:r>
      <w:r w:rsidRPr="00CC4CAF">
        <w:rPr>
          <w:sz w:val="16"/>
        </w:rPr>
        <w:t xml:space="preserve">air collisions. </w:t>
      </w:r>
      <w:r w:rsidRPr="00E670A1">
        <w:rPr>
          <w:rStyle w:val="StyleUnderline"/>
        </w:rPr>
        <w:t xml:space="preserve">Military </w:t>
      </w:r>
      <w:r w:rsidRPr="00CC4CAF">
        <w:rPr>
          <w:rStyle w:val="StyleUnderline"/>
        </w:rPr>
        <w:t>satellites are crucial in providing these navigation capabilities, offering extensive coverage and communication in remote or inaccessible locations.</w:t>
      </w:r>
      <w:r w:rsidRPr="00CC4CAF">
        <w:rPr>
          <w:sz w:val="16"/>
        </w:rPr>
        <w:t xml:space="preserve"> Their versatility extends across highly mobile platforms, including aircraft, vehicles, and ships, aligning with the dynamic operational requirements of modern military forces.</w:t>
      </w:r>
    </w:p>
    <w:p w14:paraId="436A7446" w14:textId="77777777" w:rsidR="0005261E" w:rsidRPr="00CC4CAF" w:rsidRDefault="0005261E" w:rsidP="0005261E">
      <w:pPr>
        <w:rPr>
          <w:rStyle w:val="StyleUnderline"/>
        </w:rPr>
      </w:pPr>
      <w:r w:rsidRPr="00CC4CAF">
        <w:rPr>
          <w:sz w:val="16"/>
        </w:rPr>
        <w:t xml:space="preserve">As global terrorism concerns continue to escalate, the need for tactical communication systems has become paramount for military operations worldwide. </w:t>
      </w:r>
      <w:r w:rsidRPr="00CC4CAF">
        <w:rPr>
          <w:rStyle w:val="StyleUnderline"/>
        </w:rPr>
        <w:t xml:space="preserve">These systems provide </w:t>
      </w:r>
      <w:r w:rsidRPr="00CC4CAF">
        <w:rPr>
          <w:rStyle w:val="Emphasis"/>
        </w:rPr>
        <w:t>secure communication</w:t>
      </w:r>
      <w:r w:rsidRPr="00CC4CAF">
        <w:rPr>
          <w:rStyle w:val="StyleUnderline"/>
        </w:rPr>
        <w:t xml:space="preserve"> platforms, with military satellites serving as </w:t>
      </w:r>
      <w:r w:rsidRPr="00CC4CAF">
        <w:rPr>
          <w:rStyle w:val="Emphasis"/>
        </w:rPr>
        <w:t>vital infrastructure</w:t>
      </w:r>
      <w:r w:rsidRPr="00CC4CAF">
        <w:rPr>
          <w:rStyle w:val="StyleUnderline"/>
        </w:rPr>
        <w:t xml:space="preserve"> to ensure </w:t>
      </w:r>
      <w:r w:rsidRPr="00CC4CAF">
        <w:rPr>
          <w:rStyle w:val="Emphasis"/>
        </w:rPr>
        <w:t>seamless connectivity</w:t>
      </w:r>
      <w:r w:rsidRPr="00CC4CAF">
        <w:rPr>
          <w:rStyle w:val="StyleUnderline"/>
        </w:rPr>
        <w:t xml:space="preserve"> within tactical networks. The growing demand for such systems is a crucial factor driving the increased reliance on military satellites. </w:t>
      </w:r>
    </w:p>
    <w:p w14:paraId="65FB6B28" w14:textId="77777777" w:rsidR="0005261E" w:rsidRPr="00CC4CAF" w:rsidRDefault="0005261E" w:rsidP="0005261E">
      <w:pPr>
        <w:rPr>
          <w:sz w:val="16"/>
        </w:rPr>
      </w:pPr>
      <w:r w:rsidRPr="00CC4CAF">
        <w:rPr>
          <w:sz w:val="16"/>
        </w:rP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(COTM) and satellite</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(SOTM) capabilities. Higher frequency signals, with narrower beam widths, enable improved spot</w:t>
      </w:r>
      <w:r w:rsidRPr="00CC4CAF">
        <w:rPr>
          <w:rFonts w:ascii="Cambria Math" w:hAnsi="Cambria Math" w:cs="Cambria Math"/>
          <w:sz w:val="16"/>
        </w:rPr>
        <w:t>‑</w:t>
      </w:r>
      <w:r w:rsidRPr="00CC4CAF">
        <w:rPr>
          <w:sz w:val="16"/>
        </w:rPr>
        <w:t xml:space="preserve">beam operations, further enhanced by phased array technology. </w:t>
      </w:r>
    </w:p>
    <w:p w14:paraId="794AD38A" w14:textId="77777777" w:rsidR="0005261E" w:rsidRPr="00CC4CAF" w:rsidRDefault="0005261E" w:rsidP="0005261E">
      <w:pPr>
        <w:rPr>
          <w:sz w:val="16"/>
        </w:rPr>
      </w:pPr>
      <w:r w:rsidRPr="00CC4CAF">
        <w:rPr>
          <w:sz w:val="16"/>
        </w:rPr>
        <w:t>Market Drivers</w:t>
      </w:r>
    </w:p>
    <w:p w14:paraId="46A2588F" w14:textId="77777777" w:rsidR="0005261E" w:rsidRPr="00CC4CAF" w:rsidRDefault="0005261E" w:rsidP="0005261E">
      <w:pPr>
        <w:rPr>
          <w:sz w:val="16"/>
        </w:rPr>
      </w:pPr>
      <w:r w:rsidRPr="00CC4CAF">
        <w:rPr>
          <w:rStyle w:val="StyleUnderline"/>
        </w:rPr>
        <w:t xml:space="preserve">Geopolitical tensions and rising security threats have led nations to strengthen their defense capabilities, with a particular focus on space assets. </w:t>
      </w:r>
      <w:r w:rsidRPr="004D1196">
        <w:rPr>
          <w:rStyle w:val="StyleUnderline"/>
        </w:rPr>
        <w:t>Military satellites are</w:t>
      </w:r>
      <w:r w:rsidRPr="00CC4CAF">
        <w:rPr>
          <w:rStyle w:val="StyleUnderline"/>
        </w:rPr>
        <w:t xml:space="preserve"> now </w:t>
      </w:r>
      <w:r w:rsidRPr="004D1196">
        <w:rPr>
          <w:rStyle w:val="Emphasis"/>
        </w:rPr>
        <w:t>essential</w:t>
      </w:r>
      <w:r w:rsidRPr="004D1196">
        <w:rPr>
          <w:rStyle w:val="StyleUnderline"/>
        </w:rPr>
        <w:t xml:space="preserve"> for real</w:t>
      </w:r>
      <w:r w:rsidRPr="004D1196">
        <w:rPr>
          <w:rStyle w:val="StyleUnderline"/>
          <w:rFonts w:ascii="Cambria Math" w:hAnsi="Cambria Math" w:cs="Cambria Math"/>
        </w:rPr>
        <w:t>‑</w:t>
      </w:r>
      <w:r w:rsidRPr="004D1196">
        <w:rPr>
          <w:rStyle w:val="StyleUnderline"/>
        </w:rPr>
        <w:t>time intelligence</w:t>
      </w:r>
      <w:r w:rsidRPr="00CC4CAF">
        <w:rPr>
          <w:rStyle w:val="StyleUnderline"/>
        </w:rPr>
        <w:t xml:space="preserve"> gathering, surveillance, and enhancing situational awareness, all critical for </w:t>
      </w:r>
      <w:r w:rsidRPr="00CC4CAF">
        <w:rPr>
          <w:rStyle w:val="Emphasis"/>
        </w:rPr>
        <w:t>strategic decision</w:t>
      </w:r>
      <w:r w:rsidRPr="00CC4CAF">
        <w:rPr>
          <w:rStyle w:val="Emphasis"/>
          <w:rFonts w:ascii="Cambria Math" w:hAnsi="Cambria Math" w:cs="Cambria Math"/>
        </w:rPr>
        <w:t>‑</w:t>
      </w:r>
      <w:r w:rsidRPr="00CC4CAF">
        <w:rPr>
          <w:rStyle w:val="Emphasis"/>
        </w:rPr>
        <w:t>making</w:t>
      </w:r>
      <w:r w:rsidRPr="00CC4CAF">
        <w:rPr>
          <w:rStyle w:val="StyleUnderline"/>
        </w:rPr>
        <w:t xml:space="preserve">. </w:t>
      </w:r>
      <w:r w:rsidRPr="00CC4CAF">
        <w:rPr>
          <w:sz w:val="16"/>
        </w:rP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5D2C305A" w14:textId="77777777" w:rsidR="0005261E" w:rsidRPr="00CC4CAF" w:rsidRDefault="0005261E" w:rsidP="0005261E">
      <w:pPr>
        <w:rPr>
          <w:sz w:val="16"/>
        </w:rPr>
      </w:pPr>
      <w:r w:rsidRPr="00CC4CAF">
        <w:rPr>
          <w:rStyle w:val="StyleUnderline"/>
        </w:rPr>
        <w:t xml:space="preserve">Additionally, many countries are undertaking </w:t>
      </w:r>
      <w:r w:rsidRPr="00CC4CAF">
        <w:rPr>
          <w:rStyle w:val="Emphasis"/>
        </w:rPr>
        <w:t>significant</w:t>
      </w:r>
      <w:r w:rsidRPr="00CC4CAF">
        <w:rPr>
          <w:rStyle w:val="StyleUnderline"/>
        </w:rPr>
        <w:t xml:space="preserve"> space modernization initiatives to upgrade their satellite constellations and enhance space-based capabilities.</w:t>
      </w:r>
      <w:r w:rsidRPr="00CC4CAF">
        <w:rPr>
          <w:sz w:val="16"/>
        </w:rPr>
        <w:t xml:space="preserve"> These initiatives include deploying next</w:t>
      </w:r>
      <w:r w:rsidRPr="00CC4CAF">
        <w:rPr>
          <w:rFonts w:ascii="Cambria Math" w:hAnsi="Cambria Math" w:cs="Cambria Math"/>
          <w:sz w:val="16"/>
        </w:rPr>
        <w:t>‑</w:t>
      </w:r>
      <w:r w:rsidRPr="00CC4CAF">
        <w:rPr>
          <w:sz w:val="16"/>
        </w:rP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0347D4B3" w14:textId="77777777" w:rsidR="0005261E" w:rsidRPr="00CC4CAF" w:rsidRDefault="0005261E" w:rsidP="0005261E">
      <w:pPr>
        <w:rPr>
          <w:sz w:val="16"/>
        </w:rPr>
      </w:pPr>
      <w:r w:rsidRPr="00CC4CAF">
        <w:rPr>
          <w:sz w:val="16"/>
        </w:rPr>
        <w:t>Market Trends</w:t>
      </w:r>
    </w:p>
    <w:p w14:paraId="75B78EFF" w14:textId="77777777" w:rsidR="0005261E" w:rsidRPr="00CC4CAF" w:rsidRDefault="0005261E" w:rsidP="0005261E">
      <w:pPr>
        <w:rPr>
          <w:rStyle w:val="StyleUnderline"/>
        </w:rPr>
      </w:pPr>
      <w:r w:rsidRPr="003E1799">
        <w:rPr>
          <w:rStyle w:val="StyleUnderline"/>
        </w:rPr>
        <w:lastRenderedPageBreak/>
        <w:t xml:space="preserve">Several key trends are anticipated to shape the future of the military satellite market. First, </w:t>
      </w:r>
      <w:r w:rsidRPr="00CC4CAF">
        <w:rPr>
          <w:rStyle w:val="StyleUnderline"/>
        </w:rPr>
        <w:t xml:space="preserve">space traffic management is becoming </w:t>
      </w:r>
      <w:r w:rsidRPr="00CC4CAF">
        <w:rPr>
          <w:rStyle w:val="Emphasis"/>
        </w:rPr>
        <w:t>increasingly critical</w:t>
      </w:r>
      <w:r w:rsidRPr="00CC4CAF">
        <w:rPr>
          <w:rStyle w:val="StyleUnderline"/>
        </w:rPr>
        <w:t xml:space="preserve"> due to the growing congestion in space and the rising number of satellite launches</w:t>
      </w:r>
      <w:r w:rsidRPr="00CC4CAF">
        <w:rPr>
          <w:sz w:val="16"/>
        </w:rPr>
        <w:t xml:space="preserve">. Both satellite operators and government agencies are investing in technologies to monitor space debris and ensure the safe operation of military satellites. Second, international collaboration is rising, with nations and space agencies working together to develop and deploy military satellite systems. </w:t>
      </w:r>
      <w:r w:rsidRPr="00CC4CAF">
        <w:rPr>
          <w:rStyle w:val="StyleUnderline"/>
        </w:rPr>
        <w:t>These partnerships facilitate cost</w:t>
      </w:r>
      <w:r w:rsidRPr="00CC4CAF">
        <w:rPr>
          <w:rStyle w:val="StyleUnderline"/>
          <w:rFonts w:ascii="Cambria Math" w:hAnsi="Cambria Math" w:cs="Cambria Math"/>
        </w:rPr>
        <w:t>‑</w:t>
      </w:r>
      <w:r w:rsidRPr="00CC4CAF">
        <w:rPr>
          <w:rStyle w:val="StyleUnderline"/>
        </w:rPr>
        <w:t>sharing, technology transfer, and improved interoperability, ultimately enhancing the capabilities of military satellite networks. Finally, there is a shift toward miniaturization and more agile satellite deployment. Using smaller satellites allows for rapid deployment and provides cost-effective solutions for vital military applications such as surveillance, communication, and navigation.</w:t>
      </w:r>
    </w:p>
    <w:p w14:paraId="1DF5C0C8" w14:textId="77777777" w:rsidR="0005261E" w:rsidRPr="00CC4CAF" w:rsidRDefault="0005261E" w:rsidP="0005261E">
      <w:pPr>
        <w:rPr>
          <w:rStyle w:val="StyleUnderline"/>
          <w:sz w:val="16"/>
          <w:u w:val="none"/>
        </w:rPr>
      </w:pPr>
      <w:r w:rsidRPr="00CC4CAF">
        <w:rPr>
          <w:rStyle w:val="StyleUnderline"/>
        </w:rPr>
        <w:t xml:space="preserve">The military satellite industry is positioned for </w:t>
      </w:r>
      <w:r w:rsidRPr="00CC4CAF">
        <w:rPr>
          <w:rStyle w:val="Emphasis"/>
        </w:rPr>
        <w:t>sustained growth</w:t>
      </w:r>
      <w:r w:rsidRPr="00CC4CAF">
        <w:rPr>
          <w:rStyle w:val="StyleUnderline"/>
        </w:rPr>
        <w:t xml:space="preserve"> and innovation, driven by advancements in emerging technologies, evolving security threats, and expanding space exploration initiatives</w:t>
      </w:r>
      <w:r w:rsidRPr="00CC4CAF">
        <w:rPr>
          <w:rStyle w:val="StyleUnderline"/>
          <w:sz w:val="16"/>
          <w:u w:val="none"/>
        </w:rPr>
        <w:t>. As nations increase investments in next-generation satellite systems and space-based capabilities, the sector will play a critical role in shaping the future of global defense and security.</w:t>
      </w:r>
    </w:p>
    <w:p w14:paraId="77F17186" w14:textId="77777777" w:rsidR="0005261E" w:rsidRPr="009C54EB" w:rsidRDefault="0005261E" w:rsidP="0005261E">
      <w:pPr>
        <w:rPr>
          <w:u w:val="single"/>
        </w:rPr>
      </w:pPr>
      <w:r w:rsidRPr="00CC4CAF">
        <w:rPr>
          <w:rStyle w:val="StyleUnderline"/>
        </w:rPr>
        <w:t xml:space="preserve">As the global security environment shifts, military satellites will remain </w:t>
      </w:r>
      <w:r w:rsidRPr="00CC4CAF">
        <w:rPr>
          <w:rStyle w:val="Emphasis"/>
        </w:rPr>
        <w:t>indispensable assets</w:t>
      </w:r>
      <w:r w:rsidRPr="00CC4CAF">
        <w:rPr>
          <w:rStyle w:val="StyleUnderline"/>
        </w:rPr>
        <w:t xml:space="preserve"> for nations seeking to maintain a strategic advantage and </w:t>
      </w:r>
      <w:r w:rsidRPr="00CC4CAF">
        <w:rPr>
          <w:rStyle w:val="Emphasis"/>
        </w:rPr>
        <w:t>safeguard national security</w:t>
      </w:r>
      <w:r w:rsidRPr="003E1799">
        <w:rPr>
          <w:rStyle w:val="StyleUnderline"/>
        </w:rPr>
        <w:t xml:space="preserve">. </w:t>
      </w:r>
      <w:r w:rsidRPr="00CC4CAF">
        <w:rPr>
          <w:rStyle w:val="StyleUnderline"/>
          <w:sz w:val="16"/>
          <w:u w:val="none"/>
        </w:rPr>
        <w:t xml:space="preserve">With ongoing technological advancements and heightened investments in defense capabilities, the military satellite market is expected to experience robust growth in the coming years. From advanced sensor payloads to resilient communication networks, military satellites are redefining the landscape of modern warfare. </w:t>
      </w:r>
      <w:r w:rsidRPr="003E1799">
        <w:rPr>
          <w:rStyle w:val="StyleUnderline"/>
        </w:rPr>
        <w:t xml:space="preserve">The future of military satellites is </w:t>
      </w:r>
      <w:r w:rsidRPr="003E1799">
        <w:rPr>
          <w:rStyle w:val="Emphasis"/>
        </w:rPr>
        <w:t>promising</w:t>
      </w:r>
      <w:r w:rsidRPr="003E1799">
        <w:rPr>
          <w:rStyle w:val="StyleUnderline"/>
        </w:rPr>
        <w:t xml:space="preserve">, as expanding global demand and </w:t>
      </w:r>
      <w:r w:rsidRPr="003E1799">
        <w:rPr>
          <w:rStyle w:val="Emphasis"/>
        </w:rPr>
        <w:t>cutting-edge innovations</w:t>
      </w:r>
      <w:r w:rsidRPr="003E1799">
        <w:rPr>
          <w:rStyle w:val="StyleUnderline"/>
        </w:rPr>
        <w:t xml:space="preserve"> enhance security and defense capabilities worldwide. By embracing innovative solutions and fostering international collaboration, stakeholders in the military satellite industry can seize new opportunities and effectively address emerging security challenges.</w:t>
      </w:r>
    </w:p>
    <w:p w14:paraId="049D1CB7" w14:textId="77777777" w:rsidR="0005261E" w:rsidRPr="00A55F46" w:rsidRDefault="0005261E" w:rsidP="0005261E">
      <w:pPr>
        <w:pStyle w:val="Heading4"/>
      </w:pPr>
      <w:r>
        <w:t xml:space="preserve">Scenario one is </w:t>
      </w:r>
      <w:r>
        <w:rPr>
          <w:u w:val="single"/>
        </w:rPr>
        <w:t>THE ARCTIC</w:t>
      </w:r>
      <w:r>
        <w:t>:</w:t>
      </w:r>
    </w:p>
    <w:p w14:paraId="1A6355B3" w14:textId="77777777" w:rsidR="0005261E" w:rsidRPr="005C5A34" w:rsidRDefault="0005261E" w:rsidP="0005261E">
      <w:pPr>
        <w:pStyle w:val="Heading4"/>
        <w:rPr>
          <w:b w:val="0"/>
          <w:bCs/>
        </w:rPr>
      </w:pPr>
      <w:r>
        <w:t xml:space="preserve">China uses the </w:t>
      </w:r>
      <w:r w:rsidRPr="009659B8">
        <w:rPr>
          <w:u w:val="single"/>
        </w:rPr>
        <w:t>façade</w:t>
      </w:r>
      <w:r>
        <w:t xml:space="preserve"> of climate science to increase </w:t>
      </w:r>
      <w:r w:rsidRPr="009659B8">
        <w:rPr>
          <w:u w:val="single"/>
        </w:rPr>
        <w:t>military intel</w:t>
      </w:r>
      <w:r>
        <w:t xml:space="preserve"> and </w:t>
      </w:r>
      <w:r w:rsidRPr="009659B8">
        <w:rPr>
          <w:u w:val="single"/>
        </w:rPr>
        <w:t>data</w:t>
      </w:r>
      <w:r w:rsidRPr="009659B8">
        <w:rPr>
          <w:b w:val="0"/>
          <w:bCs/>
        </w:rPr>
        <w:t>---</w:t>
      </w:r>
      <w:r>
        <w:rPr>
          <w:b w:val="0"/>
          <w:bCs/>
        </w:rPr>
        <w:t>bolstering ties with Russia</w:t>
      </w:r>
    </w:p>
    <w:p w14:paraId="6FDB76DC" w14:textId="77777777" w:rsidR="0005261E" w:rsidRDefault="0005261E" w:rsidP="0005261E">
      <w:r w:rsidRPr="00006364">
        <w:rPr>
          <w:rStyle w:val="Style13ptBold"/>
        </w:rPr>
        <w:t>RMC 25</w:t>
      </w:r>
      <w:r>
        <w:t xml:space="preserve"> [</w:t>
      </w:r>
      <w:r w:rsidRPr="00006364">
        <w:t>RMC stands as the premier provider of risk management and industrial cybersecurity solutions and services for critical infrastructure and critical missions</w:t>
      </w:r>
      <w:r>
        <w:t>, “</w:t>
      </w:r>
      <w:r w:rsidRPr="00006364">
        <w:t>The Impact of China’s Expansion into the Arctic and Antarctic</w:t>
      </w:r>
      <w:r>
        <w:t xml:space="preserve">,” 03/03/2025, </w:t>
      </w:r>
      <w:r w:rsidRPr="00006364">
        <w:t>https://rmcglobal.com/the-impact-of-chinas-expansion-into-the-arctic-and-antarctic/</w:t>
      </w:r>
      <w:r>
        <w:t>]</w:t>
      </w:r>
    </w:p>
    <w:p w14:paraId="516BD706" w14:textId="77777777" w:rsidR="0005261E" w:rsidRPr="00ED325A" w:rsidRDefault="0005261E" w:rsidP="0005261E">
      <w:pPr>
        <w:rPr>
          <w:sz w:val="16"/>
        </w:rPr>
      </w:pPr>
      <w:r w:rsidRPr="000951DE">
        <w:rPr>
          <w:rStyle w:val="StyleUnderline"/>
          <w:highlight w:val="cyan"/>
        </w:rPr>
        <w:t>China has</w:t>
      </w:r>
      <w:r w:rsidRPr="00ED325A">
        <w:rPr>
          <w:rStyle w:val="StyleUnderline"/>
        </w:rPr>
        <w:t xml:space="preserve"> </w:t>
      </w:r>
      <w:r w:rsidRPr="00ED325A">
        <w:rPr>
          <w:rStyle w:val="Emphasis"/>
        </w:rPr>
        <w:t xml:space="preserve">steadily </w:t>
      </w:r>
      <w:r w:rsidRPr="000951DE">
        <w:rPr>
          <w:rStyle w:val="Emphasis"/>
          <w:highlight w:val="cyan"/>
        </w:rPr>
        <w:t>increased</w:t>
      </w:r>
      <w:r w:rsidRPr="00ED325A">
        <w:rPr>
          <w:rStyle w:val="StyleUnderline"/>
        </w:rPr>
        <w:t xml:space="preserve"> its</w:t>
      </w:r>
      <w:r w:rsidRPr="00006364">
        <w:rPr>
          <w:rStyle w:val="StyleUnderline"/>
        </w:rPr>
        <w:t xml:space="preserve"> </w:t>
      </w:r>
      <w:r w:rsidRPr="000951DE">
        <w:rPr>
          <w:rStyle w:val="StyleUnderline"/>
          <w:highlight w:val="cyan"/>
        </w:rPr>
        <w:t>presence in the Arctic</w:t>
      </w:r>
      <w:r w:rsidRPr="00ED325A">
        <w:rPr>
          <w:sz w:val="16"/>
        </w:rPr>
        <w:t xml:space="preserve">, despite not being an Arctic nation. It has pursued a multifaceted strategy to gain influence over Arctic governance, access natural resources, and leverage emerging shipping lanes to advance its economic and strategic interests. </w:t>
      </w:r>
      <w:r w:rsidRPr="00006364">
        <w:rPr>
          <w:rStyle w:val="StyleUnderline"/>
        </w:rPr>
        <w:t xml:space="preserve">By branding itself as a “Near-Arctic State,” China has sought to legitimize its role in Arctic affairs, expanding scientific research, commercial partnerships, and infrastructure projects </w:t>
      </w:r>
      <w:r w:rsidRPr="00ED325A">
        <w:rPr>
          <w:rStyle w:val="StyleUnderline"/>
        </w:rPr>
        <w:t xml:space="preserve">while </w:t>
      </w:r>
      <w:r w:rsidRPr="00BE7736">
        <w:rPr>
          <w:rStyle w:val="StyleUnderline"/>
        </w:rPr>
        <w:t xml:space="preserve">also </w:t>
      </w:r>
      <w:r w:rsidRPr="000951DE">
        <w:rPr>
          <w:rStyle w:val="Emphasis"/>
          <w:highlight w:val="cyan"/>
        </w:rPr>
        <w:t>raising concerns</w:t>
      </w:r>
      <w:r w:rsidRPr="00A55F46">
        <w:rPr>
          <w:rStyle w:val="StyleUnderline"/>
        </w:rPr>
        <w:t xml:space="preserve"> </w:t>
      </w:r>
      <w:r w:rsidRPr="000951DE">
        <w:rPr>
          <w:rStyle w:val="StyleUnderline"/>
          <w:highlight w:val="cyan"/>
        </w:rPr>
        <w:t>over</w:t>
      </w:r>
      <w:r w:rsidRPr="00006364">
        <w:rPr>
          <w:rStyle w:val="StyleUnderline"/>
        </w:rPr>
        <w:t xml:space="preserve"> its </w:t>
      </w:r>
      <w:r w:rsidRPr="00ED325A">
        <w:rPr>
          <w:rStyle w:val="StyleUnderline"/>
        </w:rPr>
        <w:t xml:space="preserve">potential strategic and </w:t>
      </w:r>
      <w:r w:rsidRPr="000951DE">
        <w:rPr>
          <w:rStyle w:val="StyleUnderline"/>
          <w:highlight w:val="cyan"/>
        </w:rPr>
        <w:t>military ambitions</w:t>
      </w:r>
      <w:r w:rsidRPr="00006364">
        <w:rPr>
          <w:rStyle w:val="StyleUnderline"/>
        </w:rPr>
        <w:t>.</w:t>
      </w:r>
      <w:r w:rsidRPr="00ED325A">
        <w:rPr>
          <w:sz w:val="16"/>
        </w:rPr>
        <w:t>[10],[11]</w:t>
      </w:r>
    </w:p>
    <w:p w14:paraId="3124D9D2" w14:textId="77777777" w:rsidR="0005261E" w:rsidRPr="00ED325A" w:rsidRDefault="0005261E" w:rsidP="0005261E">
      <w:pPr>
        <w:rPr>
          <w:sz w:val="16"/>
        </w:rPr>
      </w:pPr>
      <w:r w:rsidRPr="00ED325A">
        <w:rPr>
          <w:sz w:val="16"/>
        </w:rPr>
        <w:t xml:space="preserve">In 2022, geopolitical shifts accelerated as </w:t>
      </w:r>
      <w:r w:rsidRPr="00006364">
        <w:rPr>
          <w:rStyle w:val="StyleUnderline"/>
        </w:rPr>
        <w:t xml:space="preserve">PRC President </w:t>
      </w:r>
      <w:r w:rsidRPr="000951DE">
        <w:rPr>
          <w:rStyle w:val="StyleUnderline"/>
          <w:highlight w:val="cyan"/>
        </w:rPr>
        <w:t>Xi</w:t>
      </w:r>
      <w:r w:rsidRPr="00006364">
        <w:rPr>
          <w:rStyle w:val="StyleUnderline"/>
        </w:rPr>
        <w:t xml:space="preserve"> Jinping </w:t>
      </w:r>
      <w:r w:rsidRPr="000951DE">
        <w:rPr>
          <w:rStyle w:val="StyleUnderline"/>
          <w:highlight w:val="cyan"/>
        </w:rPr>
        <w:t>and</w:t>
      </w:r>
      <w:r w:rsidRPr="00006364">
        <w:rPr>
          <w:rStyle w:val="StyleUnderline"/>
        </w:rPr>
        <w:t xml:space="preserve"> Russian President Vladimir </w:t>
      </w:r>
      <w:r w:rsidRPr="000951DE">
        <w:rPr>
          <w:rStyle w:val="StyleUnderline"/>
          <w:highlight w:val="cyan"/>
        </w:rPr>
        <w:t>Putin</w:t>
      </w:r>
      <w:r w:rsidRPr="00006364">
        <w:rPr>
          <w:rStyle w:val="StyleUnderline"/>
        </w:rPr>
        <w:t xml:space="preserve"> </w:t>
      </w:r>
      <w:r w:rsidRPr="000951DE">
        <w:rPr>
          <w:rStyle w:val="Emphasis"/>
          <w:highlight w:val="cyan"/>
        </w:rPr>
        <w:t>reaffirmed their cooperation</w:t>
      </w:r>
      <w:r w:rsidRPr="00006364">
        <w:rPr>
          <w:rStyle w:val="StyleUnderline"/>
        </w:rPr>
        <w:t>, including the Polar Silk Road (PSR),</w:t>
      </w:r>
      <w:r w:rsidRPr="00ED325A">
        <w:rPr>
          <w:sz w:val="16"/>
        </w:rPr>
        <w:t xml:space="preserve"> just before Russia invaded Ukraine. Initially announced in 2017, the PSR was seen as a key pillar of Russo-Chinese Arctic collaboration. </w:t>
      </w:r>
      <w:r w:rsidRPr="00006364">
        <w:rPr>
          <w:rStyle w:val="StyleUnderline"/>
        </w:rPr>
        <w:t>Climate change is rapidly reducing Arctic Sea ice, making shipping lanes more viable for commercial transit. China views these routes as a shortcut that could significantly reduce shipping times and costs between Asia and Europe</w:t>
      </w:r>
      <w:r w:rsidRPr="00ED325A">
        <w:rPr>
          <w:sz w:val="16"/>
        </w:rPr>
        <w:t>. In 2018, the PRC officially incorporated Arctic shipping routes into its Belt and Road Initiative (BRI).[12],[13],[14]</w:t>
      </w:r>
    </w:p>
    <w:p w14:paraId="6DC5228E" w14:textId="77777777" w:rsidR="0005261E" w:rsidRPr="00ED325A" w:rsidRDefault="0005261E" w:rsidP="0005261E">
      <w:pPr>
        <w:rPr>
          <w:sz w:val="16"/>
        </w:rPr>
      </w:pPr>
      <w:r w:rsidRPr="00ED325A">
        <w:rPr>
          <w:sz w:val="16"/>
        </w:rPr>
        <w:t>The Northern Sea Route runs along Russia’s Arctic coastline, reducing transit times between China and Europe by up to 40% compared to the Suez Canal. China has engaged in joint ventures with Russian companies to gain access to this route.[12]</w:t>
      </w:r>
    </w:p>
    <w:p w14:paraId="3ECB968D" w14:textId="77777777" w:rsidR="0005261E" w:rsidRPr="00ED325A" w:rsidRDefault="0005261E" w:rsidP="0005261E">
      <w:pPr>
        <w:rPr>
          <w:sz w:val="16"/>
        </w:rPr>
      </w:pPr>
      <w:r w:rsidRPr="00ED325A">
        <w:rPr>
          <w:sz w:val="16"/>
        </w:rPr>
        <w:lastRenderedPageBreak/>
        <w:t>The Transpolar Sea Route is a potential future route running directly across the Arctic Ocean, which would further reduce transit times but is currently too ice-covered to be fully operational.[12]</w:t>
      </w:r>
    </w:p>
    <w:p w14:paraId="235B6788" w14:textId="77777777" w:rsidR="0005261E" w:rsidRPr="00ED325A" w:rsidRDefault="0005261E" w:rsidP="0005261E">
      <w:pPr>
        <w:rPr>
          <w:sz w:val="16"/>
        </w:rPr>
      </w:pPr>
      <w:r w:rsidRPr="00ED325A">
        <w:rPr>
          <w:sz w:val="16"/>
        </w:rPr>
        <w:t>The Northwest Passage runs through Canada’s Arctic waters. However, China does not recognize Canada’s sovereignty over the passage. Beijing has sent research missions to assess the route’s feasibility.[12]</w:t>
      </w:r>
    </w:p>
    <w:p w14:paraId="049F8AC0" w14:textId="77777777" w:rsidR="0005261E" w:rsidRPr="00ED325A" w:rsidRDefault="0005261E" w:rsidP="0005261E">
      <w:pPr>
        <w:rPr>
          <w:sz w:val="16"/>
        </w:rPr>
      </w:pPr>
      <w:r w:rsidRPr="00ED325A">
        <w:rPr>
          <w:sz w:val="16"/>
        </w:rPr>
        <w:t>The Arctic Bridge Route is a seasonal route connecting the Russian port of Murmansk and the Canadian port of Churchill, Manitoba.[12]</w:t>
      </w:r>
    </w:p>
    <w:p w14:paraId="779AA005" w14:textId="77777777" w:rsidR="0005261E" w:rsidRPr="00ED325A" w:rsidRDefault="0005261E" w:rsidP="0005261E">
      <w:pPr>
        <w:rPr>
          <w:sz w:val="16"/>
        </w:rPr>
      </w:pPr>
      <w:r w:rsidRPr="00006364">
        <w:rPr>
          <w:rStyle w:val="StyleUnderline"/>
        </w:rPr>
        <w:t xml:space="preserve">The </w:t>
      </w:r>
      <w:r w:rsidRPr="000951DE">
        <w:rPr>
          <w:rStyle w:val="StyleUnderline"/>
          <w:highlight w:val="cyan"/>
        </w:rPr>
        <w:t>links between China’s polar research</w:t>
      </w:r>
      <w:r w:rsidRPr="00006364">
        <w:rPr>
          <w:rStyle w:val="StyleUnderline"/>
        </w:rPr>
        <w:t xml:space="preserve"> programs </w:t>
      </w:r>
      <w:r w:rsidRPr="000951DE">
        <w:rPr>
          <w:rStyle w:val="StyleUnderline"/>
          <w:highlight w:val="cyan"/>
        </w:rPr>
        <w:t>and the</w:t>
      </w:r>
      <w:r w:rsidRPr="00006364">
        <w:rPr>
          <w:rStyle w:val="StyleUnderline"/>
        </w:rPr>
        <w:t xml:space="preserve"> People’s Liberation Army (</w:t>
      </w:r>
      <w:r w:rsidRPr="000951DE">
        <w:rPr>
          <w:rStyle w:val="StyleUnderline"/>
          <w:highlight w:val="cyan"/>
        </w:rPr>
        <w:t>PLA)</w:t>
      </w:r>
      <w:r w:rsidRPr="00006364">
        <w:rPr>
          <w:rStyle w:val="StyleUnderline"/>
        </w:rPr>
        <w:t xml:space="preserve"> have </w:t>
      </w:r>
      <w:r w:rsidRPr="000951DE">
        <w:rPr>
          <w:rStyle w:val="StyleUnderline"/>
          <w:highlight w:val="cyan"/>
        </w:rPr>
        <w:t>sparked</w:t>
      </w:r>
      <w:r w:rsidRPr="00006364">
        <w:rPr>
          <w:rStyle w:val="StyleUnderline"/>
        </w:rPr>
        <w:t xml:space="preserve"> </w:t>
      </w:r>
      <w:r w:rsidRPr="00CC4CAF">
        <w:rPr>
          <w:rStyle w:val="Emphasis"/>
        </w:rPr>
        <w:t>concerns</w:t>
      </w:r>
      <w:r w:rsidRPr="00CC4CAF">
        <w:rPr>
          <w:rStyle w:val="StyleUnderline"/>
        </w:rPr>
        <w:t xml:space="preserve"> over </w:t>
      </w:r>
      <w:r w:rsidRPr="00CC4CAF">
        <w:rPr>
          <w:rStyle w:val="Emphasis"/>
        </w:rPr>
        <w:t xml:space="preserve">potential </w:t>
      </w:r>
      <w:r w:rsidRPr="000951DE">
        <w:rPr>
          <w:rStyle w:val="Emphasis"/>
          <w:highlight w:val="cyan"/>
        </w:rPr>
        <w:t>security threats</w:t>
      </w:r>
      <w:r w:rsidRPr="00006364">
        <w:rPr>
          <w:rStyle w:val="StyleUnderline"/>
        </w:rPr>
        <w:t xml:space="preserve"> in the Arctic</w:t>
      </w:r>
      <w:r w:rsidRPr="00ED325A">
        <w:rPr>
          <w:sz w:val="16"/>
        </w:rPr>
        <w:t xml:space="preserve">. A key example of this occurred with Sweden, where </w:t>
      </w:r>
      <w:r w:rsidRPr="000951DE">
        <w:rPr>
          <w:rStyle w:val="StyleUnderline"/>
          <w:highlight w:val="cyan"/>
        </w:rPr>
        <w:t>China</w:t>
      </w:r>
      <w:r w:rsidRPr="00006364">
        <w:rPr>
          <w:rStyle w:val="StyleUnderline"/>
        </w:rPr>
        <w:t xml:space="preserve"> established its first overseas satellite ground station at the Esrange Space Center near Kiruna in 2016.</w:t>
      </w:r>
      <w:r w:rsidRPr="00ED325A">
        <w:rPr>
          <w:sz w:val="16"/>
        </w:rPr>
        <w:t xml:space="preserve"> In 2020, the Swedish Space Corporation (SSC), which oversees Esrange, chose not to renew its contracts with China due to fears that </w:t>
      </w:r>
      <w:r w:rsidRPr="00006364">
        <w:rPr>
          <w:rStyle w:val="StyleUnderline"/>
        </w:rPr>
        <w:t xml:space="preserve">the </w:t>
      </w:r>
      <w:r w:rsidRPr="00CC4CAF">
        <w:rPr>
          <w:rStyle w:val="StyleUnderline"/>
        </w:rPr>
        <w:t>facility</w:t>
      </w:r>
      <w:r w:rsidRPr="00006364">
        <w:rPr>
          <w:rStyle w:val="StyleUnderline"/>
        </w:rPr>
        <w:t xml:space="preserve"> could </w:t>
      </w:r>
      <w:r w:rsidRPr="000951DE">
        <w:rPr>
          <w:rStyle w:val="StyleUnderline"/>
          <w:highlight w:val="cyan"/>
        </w:rPr>
        <w:t xml:space="preserve">support </w:t>
      </w:r>
      <w:r w:rsidRPr="000951DE">
        <w:rPr>
          <w:rStyle w:val="Emphasis"/>
          <w:highlight w:val="cyan"/>
        </w:rPr>
        <w:t>military</w:t>
      </w:r>
      <w:r w:rsidRPr="00CC4CAF">
        <w:rPr>
          <w:rStyle w:val="Emphasis"/>
        </w:rPr>
        <w:t xml:space="preserve"> intelligence</w:t>
      </w:r>
      <w:r w:rsidRPr="00CC4CAF">
        <w:rPr>
          <w:rStyle w:val="StyleUnderline"/>
        </w:rPr>
        <w:t xml:space="preserve"> and </w:t>
      </w:r>
      <w:r w:rsidRPr="00CC4CAF">
        <w:rPr>
          <w:rStyle w:val="Emphasis"/>
        </w:rPr>
        <w:t xml:space="preserve">surveillance </w:t>
      </w:r>
      <w:r w:rsidRPr="000951DE">
        <w:rPr>
          <w:rStyle w:val="Emphasis"/>
          <w:highlight w:val="cyan"/>
        </w:rPr>
        <w:t>operations</w:t>
      </w:r>
      <w:r w:rsidRPr="00ED325A">
        <w:rPr>
          <w:sz w:val="16"/>
        </w:rPr>
        <w:t xml:space="preserve">. This decision extended beyond Esrange, affecting China’s access to other SSC-managed ground stations in South America and Australia. However, the exact timeline for contract expirations and whether China’s access to the stations has been completely revoked remains uncertain. DoD leadership has echoed these security concerns. </w:t>
      </w:r>
      <w:r w:rsidRPr="00006364">
        <w:rPr>
          <w:rStyle w:val="StyleUnderline"/>
        </w:rPr>
        <w:t xml:space="preserve">A 2019 </w:t>
      </w:r>
      <w:r w:rsidRPr="00CC4CAF">
        <w:rPr>
          <w:rStyle w:val="StyleUnderline"/>
        </w:rPr>
        <w:t>DoD report warned</w:t>
      </w:r>
      <w:r w:rsidRPr="00006364">
        <w:rPr>
          <w:rStyle w:val="StyleUnderline"/>
        </w:rPr>
        <w:t xml:space="preserve"> that </w:t>
      </w:r>
      <w:r w:rsidRPr="000951DE">
        <w:rPr>
          <w:rStyle w:val="StyleUnderline"/>
          <w:highlight w:val="cyan"/>
        </w:rPr>
        <w:t>China’s</w:t>
      </w:r>
      <w:r w:rsidRPr="00CC4CAF">
        <w:rPr>
          <w:rStyle w:val="StyleUnderline"/>
        </w:rPr>
        <w:t xml:space="preserve"> civilian </w:t>
      </w:r>
      <w:r w:rsidRPr="000951DE">
        <w:rPr>
          <w:rStyle w:val="StyleUnderline"/>
          <w:highlight w:val="cyan"/>
        </w:rPr>
        <w:t>research</w:t>
      </w:r>
      <w:r w:rsidRPr="00006364">
        <w:rPr>
          <w:rStyle w:val="StyleUnderline"/>
        </w:rPr>
        <w:t xml:space="preserve"> could </w:t>
      </w:r>
      <w:r w:rsidRPr="00CC4CAF">
        <w:rPr>
          <w:rStyle w:val="StyleUnderline"/>
        </w:rPr>
        <w:t xml:space="preserve">contribute to an </w:t>
      </w:r>
      <w:r w:rsidRPr="000951DE">
        <w:rPr>
          <w:rStyle w:val="Emphasis"/>
          <w:highlight w:val="cyan"/>
        </w:rPr>
        <w:t>expand</w:t>
      </w:r>
      <w:r w:rsidRPr="00CC4CAF">
        <w:rPr>
          <w:rStyle w:val="Emphasis"/>
        </w:rPr>
        <w:t xml:space="preserve">ed </w:t>
      </w:r>
      <w:r w:rsidRPr="000951DE">
        <w:rPr>
          <w:rStyle w:val="Emphasis"/>
          <w:highlight w:val="cyan"/>
        </w:rPr>
        <w:t>military presence</w:t>
      </w:r>
      <w:r w:rsidRPr="00006364">
        <w:rPr>
          <w:rStyle w:val="StyleUnderline"/>
        </w:rPr>
        <w:t xml:space="preserve"> in the Arctic, while the 2022 U.S. administration’s Arctic strategy highlighted China’s use of scientific activities for dual-use research with military and intelligence applications</w:t>
      </w:r>
      <w:r w:rsidRPr="00ED325A">
        <w:rPr>
          <w:sz w:val="16"/>
        </w:rPr>
        <w:t>.[1],[16]</w:t>
      </w:r>
    </w:p>
    <w:p w14:paraId="01F9C978" w14:textId="77777777" w:rsidR="0005261E" w:rsidRPr="00ED325A" w:rsidRDefault="0005261E" w:rsidP="0005261E">
      <w:pPr>
        <w:rPr>
          <w:sz w:val="16"/>
        </w:rPr>
      </w:pPr>
      <w:r w:rsidRPr="000951DE">
        <w:rPr>
          <w:rStyle w:val="StyleUnderline"/>
          <w:highlight w:val="cyan"/>
        </w:rPr>
        <w:t>China’s</w:t>
      </w:r>
      <w:r w:rsidRPr="00006364">
        <w:rPr>
          <w:rStyle w:val="StyleUnderline"/>
        </w:rPr>
        <w:t xml:space="preserve"> Science of </w:t>
      </w:r>
      <w:r w:rsidRPr="00CC4CAF">
        <w:rPr>
          <w:rStyle w:val="StyleUnderline"/>
        </w:rPr>
        <w:t xml:space="preserve">Military </w:t>
      </w:r>
      <w:r w:rsidRPr="000951DE">
        <w:rPr>
          <w:rStyle w:val="StyleUnderline"/>
          <w:highlight w:val="cyan"/>
        </w:rPr>
        <w:t>Strategy asserts that</w:t>
      </w:r>
      <w:r w:rsidRPr="00006364">
        <w:rPr>
          <w:rStyle w:val="StyleUnderline"/>
        </w:rPr>
        <w:t xml:space="preserve"> military-</w:t>
      </w:r>
      <w:r w:rsidRPr="00CC4CAF">
        <w:rPr>
          <w:rStyle w:val="StyleUnderline"/>
        </w:rPr>
        <w:t xml:space="preserve">civilian </w:t>
      </w:r>
      <w:r w:rsidRPr="000951DE">
        <w:rPr>
          <w:rStyle w:val="StyleUnderline"/>
          <w:highlight w:val="cyan"/>
        </w:rPr>
        <w:t>pursuits are</w:t>
      </w:r>
      <w:r w:rsidRPr="00006364">
        <w:rPr>
          <w:rStyle w:val="StyleUnderline"/>
        </w:rPr>
        <w:t xml:space="preserve"> the </w:t>
      </w:r>
      <w:r w:rsidRPr="000951DE">
        <w:rPr>
          <w:rStyle w:val="StyleUnderline"/>
          <w:highlight w:val="cyan"/>
        </w:rPr>
        <w:t xml:space="preserve">path to </w:t>
      </w:r>
      <w:r w:rsidRPr="000951DE">
        <w:rPr>
          <w:rStyle w:val="Emphasis"/>
          <w:highlight w:val="cyan"/>
        </w:rPr>
        <w:t>polar power,</w:t>
      </w:r>
      <w:r w:rsidRPr="00ED325A">
        <w:rPr>
          <w:sz w:val="16"/>
        </w:rPr>
        <w:t xml:space="preserve"> and implementing dual-use applications of polar science will assist in achieving it. </w:t>
      </w:r>
      <w:r w:rsidRPr="00006364">
        <w:rPr>
          <w:rStyle w:val="StyleUnderline"/>
        </w:rPr>
        <w:t xml:space="preserve">For example, it is believed the </w:t>
      </w:r>
      <w:r w:rsidRPr="000951DE">
        <w:rPr>
          <w:rStyle w:val="StyleUnderline"/>
          <w:highlight w:val="cyan"/>
        </w:rPr>
        <w:t>polar</w:t>
      </w:r>
      <w:r w:rsidRPr="00CC4CAF">
        <w:rPr>
          <w:rStyle w:val="StyleUnderline"/>
        </w:rPr>
        <w:t xml:space="preserve"> observation </w:t>
      </w:r>
      <w:r w:rsidRPr="000951DE">
        <w:rPr>
          <w:rStyle w:val="StyleUnderline"/>
          <w:highlight w:val="cyan"/>
        </w:rPr>
        <w:t>satellites</w:t>
      </w:r>
      <w:r w:rsidRPr="00CC4CAF">
        <w:rPr>
          <w:rStyle w:val="StyleUnderline"/>
        </w:rPr>
        <w:t>, under the auspices of providing polar ice assessments, are</w:t>
      </w:r>
      <w:r w:rsidRPr="00006364">
        <w:rPr>
          <w:rStyle w:val="StyleUnderline"/>
        </w:rPr>
        <w:t xml:space="preserve"> also being </w:t>
      </w:r>
      <w:r w:rsidRPr="000951DE">
        <w:rPr>
          <w:rStyle w:val="StyleUnderline"/>
          <w:highlight w:val="cyan"/>
        </w:rPr>
        <w:t xml:space="preserve">used to provide </w:t>
      </w:r>
      <w:r w:rsidRPr="000951DE">
        <w:rPr>
          <w:rStyle w:val="Emphasis"/>
          <w:highlight w:val="cyan"/>
        </w:rPr>
        <w:t>intel</w:t>
      </w:r>
      <w:r w:rsidRPr="00CC4CAF">
        <w:rPr>
          <w:rStyle w:val="Emphasis"/>
        </w:rPr>
        <w:t>ligence</w:t>
      </w:r>
      <w:r w:rsidRPr="00CC4CAF">
        <w:rPr>
          <w:rStyle w:val="StyleUnderline"/>
        </w:rPr>
        <w:t xml:space="preserve">, </w:t>
      </w:r>
      <w:r w:rsidRPr="000951DE">
        <w:rPr>
          <w:rStyle w:val="Emphasis"/>
          <w:highlight w:val="cyan"/>
        </w:rPr>
        <w:t>surveillance</w:t>
      </w:r>
      <w:r w:rsidRPr="000951DE">
        <w:rPr>
          <w:rStyle w:val="StyleUnderline"/>
          <w:highlight w:val="cyan"/>
        </w:rPr>
        <w:t xml:space="preserve">, and </w:t>
      </w:r>
      <w:r w:rsidRPr="000951DE">
        <w:rPr>
          <w:rStyle w:val="Emphasis"/>
          <w:highlight w:val="cyan"/>
        </w:rPr>
        <w:t>recon</w:t>
      </w:r>
      <w:r w:rsidRPr="00CC4CAF">
        <w:rPr>
          <w:rStyle w:val="Emphasis"/>
        </w:rPr>
        <w:t>naissance</w:t>
      </w:r>
      <w:r w:rsidRPr="00006364">
        <w:rPr>
          <w:rStyle w:val="StyleUnderline"/>
        </w:rPr>
        <w:t xml:space="preserve"> (ISR) </w:t>
      </w:r>
      <w:r w:rsidRPr="000951DE">
        <w:rPr>
          <w:rStyle w:val="StyleUnderline"/>
          <w:highlight w:val="cyan"/>
        </w:rPr>
        <w:t>to the PLA</w:t>
      </w:r>
      <w:r w:rsidRPr="00ED325A">
        <w:rPr>
          <w:sz w:val="16"/>
        </w:rPr>
        <w:t>. Another example of this dual-use is the scientific application of weather balloons to provide data on upper atmospheric conditions, which the PLA also uses for ISR and command and control. Acknowledging these growing concerns, several countries and governmental bodies (Canada, the European Commission) have passed legislation and regulatory measures limiting (or ending) China’s investment in their regional infrastructure. The DoD published the 2024 DoD Arctic Strategy, nested under the 2022 National Security Strategy, addresses its intentions and potential moves to combat this growing area of concern.[10],[17],[18]</w:t>
      </w:r>
    </w:p>
    <w:p w14:paraId="66B2B86A" w14:textId="77777777" w:rsidR="0005261E" w:rsidRPr="00ED325A" w:rsidRDefault="0005261E" w:rsidP="0005261E">
      <w:pPr>
        <w:rPr>
          <w:sz w:val="16"/>
        </w:rPr>
      </w:pPr>
      <w:r w:rsidRPr="000951DE">
        <w:rPr>
          <w:rStyle w:val="StyleUnderline"/>
          <w:highlight w:val="cyan"/>
        </w:rPr>
        <w:t>China’s</w:t>
      </w:r>
      <w:r w:rsidRPr="00D76049">
        <w:rPr>
          <w:rStyle w:val="StyleUnderline"/>
        </w:rPr>
        <w:t xml:space="preserve"> continued</w:t>
      </w:r>
      <w:r w:rsidRPr="00006364">
        <w:rPr>
          <w:rStyle w:val="StyleUnderline"/>
        </w:rPr>
        <w:t xml:space="preserve"> </w:t>
      </w:r>
      <w:r w:rsidRPr="000951DE">
        <w:rPr>
          <w:rStyle w:val="StyleUnderline"/>
          <w:highlight w:val="cyan"/>
        </w:rPr>
        <w:t>expansion</w:t>
      </w:r>
      <w:r w:rsidRPr="00006364">
        <w:rPr>
          <w:rStyle w:val="StyleUnderline"/>
        </w:rPr>
        <w:t xml:space="preserve"> into the Arctic </w:t>
      </w:r>
      <w:r w:rsidRPr="000951DE">
        <w:rPr>
          <w:rStyle w:val="StyleUnderline"/>
          <w:highlight w:val="cyan"/>
        </w:rPr>
        <w:t>has</w:t>
      </w:r>
      <w:r w:rsidRPr="00006364">
        <w:rPr>
          <w:rStyle w:val="StyleUnderline"/>
        </w:rPr>
        <w:t xml:space="preserve"> also </w:t>
      </w:r>
      <w:r w:rsidRPr="000951DE">
        <w:rPr>
          <w:rStyle w:val="StyleUnderline"/>
          <w:highlight w:val="cyan"/>
        </w:rPr>
        <w:t>created a</w:t>
      </w:r>
      <w:r w:rsidRPr="00CC4CAF">
        <w:rPr>
          <w:rStyle w:val="StyleUnderline"/>
        </w:rPr>
        <w:t xml:space="preserve"> </w:t>
      </w:r>
      <w:r w:rsidRPr="00CC4CAF">
        <w:rPr>
          <w:rStyle w:val="Emphasis"/>
        </w:rPr>
        <w:t xml:space="preserve">geopolitical </w:t>
      </w:r>
      <w:r w:rsidRPr="000951DE">
        <w:rPr>
          <w:rStyle w:val="Emphasis"/>
          <w:highlight w:val="cyan"/>
        </w:rPr>
        <w:t>destabilizing alliance</w:t>
      </w:r>
      <w:r w:rsidRPr="000951DE">
        <w:rPr>
          <w:rStyle w:val="StyleUnderline"/>
          <w:highlight w:val="cyan"/>
        </w:rPr>
        <w:t xml:space="preserve"> with Russia.</w:t>
      </w:r>
      <w:r w:rsidRPr="00006364">
        <w:rPr>
          <w:rStyle w:val="StyleUnderline"/>
        </w:rPr>
        <w:t xml:space="preserve"> </w:t>
      </w:r>
      <w:r w:rsidRPr="00ED325A">
        <w:rPr>
          <w:sz w:val="16"/>
        </w:rPr>
        <w:t xml:space="preserve">China has long seen Russia as a key entry point into the Arctic, though the latter has historically resisted its growing presence due to national security concerns. </w:t>
      </w:r>
      <w:r w:rsidRPr="00006364">
        <w:rPr>
          <w:rStyle w:val="StyleUnderline"/>
        </w:rPr>
        <w:t xml:space="preserve">Moscow initially opposed China’s observer status in the Arctic Council and restricted its research activities along the Northern Sea Route. However, the war in </w:t>
      </w:r>
      <w:r w:rsidRPr="000951DE">
        <w:rPr>
          <w:rStyle w:val="StyleUnderline"/>
          <w:highlight w:val="cyan"/>
        </w:rPr>
        <w:t>Ukraine has left Russia</w:t>
      </w:r>
      <w:r w:rsidRPr="00CC4CAF">
        <w:rPr>
          <w:rStyle w:val="StyleUnderline"/>
        </w:rPr>
        <w:t xml:space="preserve"> increasingly isolated, making it </w:t>
      </w:r>
      <w:r w:rsidRPr="00CC4CAF">
        <w:rPr>
          <w:rStyle w:val="Emphasis"/>
        </w:rPr>
        <w:t xml:space="preserve">more </w:t>
      </w:r>
      <w:r w:rsidRPr="000951DE">
        <w:rPr>
          <w:rStyle w:val="Emphasis"/>
          <w:highlight w:val="cyan"/>
        </w:rPr>
        <w:t>dependent</w:t>
      </w:r>
      <w:r w:rsidRPr="000951DE">
        <w:rPr>
          <w:rStyle w:val="StyleUnderline"/>
          <w:highlight w:val="cyan"/>
        </w:rPr>
        <w:t xml:space="preserve"> on Chinese investments</w:t>
      </w:r>
      <w:r w:rsidRPr="00006364">
        <w:rPr>
          <w:rStyle w:val="StyleUnderline"/>
        </w:rPr>
        <w:t xml:space="preserve"> in infrastructure and technology</w:t>
      </w:r>
      <w:r w:rsidRPr="00ED325A">
        <w:rPr>
          <w:sz w:val="16"/>
        </w:rPr>
        <w:t>. As the Arctic Council faces uncertainty, China has deepened its strategic focus on Russian ports. In 2019, Chinese academics from two (2) state universities conducted studies to identify which Russian key access points along the Northern Sea Route gave the most access to the region. The report ranked 13 Russian ports based on five (5) primary factors: natural conditions, infrastructure, port operation, interior environment, and geographic location. Since the release of the report, Beijing has invested approximately $130 billion in the infrastructure of the ports.[1],[19]</w:t>
      </w:r>
    </w:p>
    <w:p w14:paraId="7159A0B6" w14:textId="77777777" w:rsidR="0005261E" w:rsidRPr="009C54EB" w:rsidRDefault="0005261E" w:rsidP="0005261E">
      <w:pPr>
        <w:pStyle w:val="Heading4"/>
      </w:pPr>
      <w:r>
        <w:t xml:space="preserve">Only </w:t>
      </w:r>
      <w:r>
        <w:rPr>
          <w:u w:val="single"/>
        </w:rPr>
        <w:t>US</w:t>
      </w:r>
      <w:r>
        <w:t xml:space="preserve"> satellite investment can </w:t>
      </w:r>
      <w:r>
        <w:rPr>
          <w:u w:val="single"/>
        </w:rPr>
        <w:t>deter</w:t>
      </w:r>
      <w:r>
        <w:t>.</w:t>
      </w:r>
    </w:p>
    <w:p w14:paraId="16774DAC" w14:textId="77777777" w:rsidR="0005261E" w:rsidRDefault="0005261E" w:rsidP="0005261E">
      <w:r w:rsidRPr="00752266">
        <w:rPr>
          <w:rStyle w:val="Style13ptBold"/>
        </w:rPr>
        <w:t>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https://spacenews.com/melting-arctic-ice-opens-new-front-in-strategic-power-competition/?utm_source=chatgpt.com</w:t>
      </w:r>
      <w:r>
        <w:t>]</w:t>
      </w:r>
    </w:p>
    <w:p w14:paraId="79EB7402" w14:textId="77777777" w:rsidR="0005261E" w:rsidRPr="008379F5" w:rsidRDefault="0005261E" w:rsidP="0005261E">
      <w:pPr>
        <w:rPr>
          <w:sz w:val="16"/>
        </w:rPr>
      </w:pPr>
      <w:r w:rsidRPr="00341083">
        <w:rPr>
          <w:rStyle w:val="StyleUnderline"/>
        </w:rPr>
        <w:t xml:space="preserve">There is a </w:t>
      </w:r>
      <w:r w:rsidRPr="000951DE">
        <w:rPr>
          <w:rStyle w:val="StyleUnderline"/>
          <w:highlight w:val="cyan"/>
        </w:rPr>
        <w:t>huge need</w:t>
      </w:r>
      <w:r w:rsidRPr="00341083">
        <w:rPr>
          <w:rStyle w:val="StyleUnderline"/>
        </w:rPr>
        <w:t xml:space="preserve"> in the Arctic </w:t>
      </w:r>
      <w:r w:rsidRPr="000951DE">
        <w:rPr>
          <w:rStyle w:val="StyleUnderline"/>
          <w:highlight w:val="cyan"/>
        </w:rPr>
        <w:t xml:space="preserve">for reliable </w:t>
      </w:r>
      <w:r w:rsidRPr="000951DE">
        <w:rPr>
          <w:rStyle w:val="Emphasis"/>
          <w:highlight w:val="cyan"/>
        </w:rPr>
        <w:t>surveillance and communications</w:t>
      </w:r>
      <w:r w:rsidRPr="00341083">
        <w:rPr>
          <w:rStyle w:val="StyleUnderline"/>
        </w:rPr>
        <w:t xml:space="preserve"> systems because </w:t>
      </w:r>
      <w:r w:rsidRPr="000951DE">
        <w:rPr>
          <w:rStyle w:val="Emphasis"/>
          <w:highlight w:val="cyan"/>
        </w:rPr>
        <w:t>miscommunications</w:t>
      </w:r>
      <w:r w:rsidRPr="00341083">
        <w:rPr>
          <w:rStyle w:val="StyleUnderline"/>
        </w:rPr>
        <w:t xml:space="preserve"> could </w:t>
      </w:r>
      <w:r w:rsidRPr="000951DE">
        <w:rPr>
          <w:rStyle w:val="StyleUnderline"/>
          <w:highlight w:val="cyan"/>
        </w:rPr>
        <w:t xml:space="preserve">trigger </w:t>
      </w:r>
      <w:r w:rsidRPr="000951DE">
        <w:rPr>
          <w:rStyle w:val="Emphasis"/>
          <w:highlight w:val="cyan"/>
        </w:rPr>
        <w:t>unintended conflict</w:t>
      </w:r>
      <w:r w:rsidRPr="008379F5">
        <w:rPr>
          <w:sz w:val="16"/>
        </w:rPr>
        <w:t>, Lt. Gen. S. Clinton Hinote, deputy chief of staff for Air Force Futures, said at a Wilson Center panel discussion.</w:t>
      </w:r>
    </w:p>
    <w:p w14:paraId="58CE573A" w14:textId="77777777" w:rsidR="0005261E" w:rsidRPr="008379F5" w:rsidRDefault="0005261E" w:rsidP="0005261E">
      <w:pPr>
        <w:rPr>
          <w:sz w:val="16"/>
        </w:rPr>
      </w:pPr>
      <w:r w:rsidRPr="008379F5">
        <w:rPr>
          <w:sz w:val="16"/>
        </w:rPr>
        <w:t>“Awareness about what is going on in the Arctic is a key part of preserving peace,” he said.</w:t>
      </w:r>
    </w:p>
    <w:p w14:paraId="7EF5387D" w14:textId="77777777" w:rsidR="0005261E" w:rsidRPr="008379F5" w:rsidRDefault="0005261E" w:rsidP="0005261E">
      <w:pPr>
        <w:rPr>
          <w:sz w:val="16"/>
        </w:rPr>
      </w:pPr>
      <w:r w:rsidRPr="008379F5">
        <w:rPr>
          <w:sz w:val="16"/>
        </w:rPr>
        <w:lastRenderedPageBreak/>
        <w:t>For example, in military wargames, the “avenues of approaches over the Arctic” for enemy missiles or bombers are a major concern. “The Arctic is the shortest route between our competitors and us.”</w:t>
      </w:r>
    </w:p>
    <w:p w14:paraId="20850D3F" w14:textId="77777777" w:rsidR="0005261E" w:rsidRPr="008379F5" w:rsidRDefault="0005261E" w:rsidP="0005261E">
      <w:pPr>
        <w:rPr>
          <w:sz w:val="16"/>
        </w:rPr>
      </w:pPr>
      <w:r w:rsidRPr="008379F5">
        <w:rPr>
          <w:sz w:val="16"/>
        </w:rPr>
        <w:t>The U.S. Air Force has operated in the Arctic for decades, Hinote said. “</w:t>
      </w:r>
      <w:r w:rsidRPr="00341083">
        <w:rPr>
          <w:rStyle w:val="StyleUnderline"/>
        </w:rPr>
        <w:t xml:space="preserve">But our use of the </w:t>
      </w:r>
      <w:r w:rsidRPr="000951DE">
        <w:rPr>
          <w:rStyle w:val="StyleUnderline"/>
          <w:highlight w:val="cyan"/>
        </w:rPr>
        <w:t xml:space="preserve">Arctic as a </w:t>
      </w:r>
      <w:r w:rsidRPr="000951DE">
        <w:rPr>
          <w:rStyle w:val="Emphasis"/>
          <w:highlight w:val="cyan"/>
        </w:rPr>
        <w:t>strategic buffer</w:t>
      </w:r>
      <w:r w:rsidRPr="000951DE">
        <w:rPr>
          <w:rStyle w:val="StyleUnderline"/>
          <w:highlight w:val="cyan"/>
        </w:rPr>
        <w:t xml:space="preserve"> is</w:t>
      </w:r>
      <w:r w:rsidRPr="00341083">
        <w:rPr>
          <w:rStyle w:val="StyleUnderline"/>
        </w:rPr>
        <w:t xml:space="preserve"> </w:t>
      </w:r>
      <w:r w:rsidRPr="000951DE">
        <w:rPr>
          <w:rStyle w:val="StyleUnderline"/>
          <w:highlight w:val="cyan"/>
        </w:rPr>
        <w:t>eroding</w:t>
      </w:r>
      <w:r w:rsidRPr="00341083">
        <w:rPr>
          <w:rStyle w:val="StyleUnderline"/>
        </w:rPr>
        <w:t xml:space="preserve"> for all the reasons that have been talked about, especially climate change, and </w:t>
      </w:r>
      <w:r w:rsidRPr="000951DE">
        <w:rPr>
          <w:rStyle w:val="StyleUnderline"/>
          <w:highlight w:val="cyan"/>
        </w:rPr>
        <w:t>especially with</w:t>
      </w:r>
      <w:r w:rsidRPr="00341083">
        <w:rPr>
          <w:rStyle w:val="StyleUnderline"/>
        </w:rPr>
        <w:t xml:space="preserve"> some of </w:t>
      </w:r>
      <w:r w:rsidRPr="00CC4CAF">
        <w:rPr>
          <w:rStyle w:val="StyleUnderline"/>
        </w:rPr>
        <w:t>the activities</w:t>
      </w:r>
      <w:r w:rsidRPr="00341083">
        <w:rPr>
          <w:rStyle w:val="StyleUnderline"/>
        </w:rPr>
        <w:t xml:space="preserve"> that we see </w:t>
      </w:r>
      <w:r w:rsidRPr="000951DE">
        <w:rPr>
          <w:rStyle w:val="StyleUnderline"/>
          <w:highlight w:val="cyan"/>
        </w:rPr>
        <w:t>Russia and China</w:t>
      </w:r>
      <w:r w:rsidRPr="00CC4CAF">
        <w:rPr>
          <w:rStyle w:val="StyleUnderline"/>
        </w:rPr>
        <w:t xml:space="preserve"> engaging in</w:t>
      </w:r>
      <w:r w:rsidRPr="00CC4CAF">
        <w:rPr>
          <w:sz w:val="16"/>
        </w:rPr>
        <w:t>.”</w:t>
      </w:r>
    </w:p>
    <w:p w14:paraId="2B59EAB4" w14:textId="77777777" w:rsidR="0005261E" w:rsidRPr="008379F5" w:rsidRDefault="0005261E" w:rsidP="0005261E">
      <w:pPr>
        <w:rPr>
          <w:sz w:val="16"/>
        </w:rPr>
      </w:pPr>
      <w:r w:rsidRPr="008379F5">
        <w:rPr>
          <w:sz w:val="16"/>
        </w:rPr>
        <w:t>As the Arctic melts, “</w:t>
      </w:r>
      <w:r w:rsidRPr="000951DE">
        <w:rPr>
          <w:rStyle w:val="StyleUnderline"/>
          <w:highlight w:val="cyan"/>
        </w:rPr>
        <w:t>competition</w:t>
      </w:r>
      <w:r w:rsidRPr="00341083">
        <w:rPr>
          <w:rStyle w:val="StyleUnderline"/>
        </w:rPr>
        <w:t xml:space="preserve"> for resources and influence in the region </w:t>
      </w:r>
      <w:r w:rsidRPr="000951DE">
        <w:rPr>
          <w:rStyle w:val="StyleUnderline"/>
          <w:highlight w:val="cyan"/>
        </w:rPr>
        <w:t xml:space="preserve">will </w:t>
      </w:r>
      <w:r w:rsidRPr="000951DE">
        <w:rPr>
          <w:rStyle w:val="Emphasis"/>
          <w:highlight w:val="cyan"/>
        </w:rPr>
        <w:t>increase</w:t>
      </w:r>
      <w:r w:rsidRPr="008379F5">
        <w:rPr>
          <w:sz w:val="16"/>
        </w:rPr>
        <w:t>,” he said.</w:t>
      </w:r>
    </w:p>
    <w:p w14:paraId="338DB370" w14:textId="77777777" w:rsidR="0005261E" w:rsidRPr="008379F5" w:rsidRDefault="0005261E" w:rsidP="0005261E">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5E29A46E" w14:textId="77777777" w:rsidR="0005261E" w:rsidRPr="008379F5" w:rsidRDefault="0005261E" w:rsidP="0005261E">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7E95FA81" w14:textId="77777777" w:rsidR="0005261E" w:rsidRPr="008379F5" w:rsidRDefault="0005261E" w:rsidP="0005261E">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5AB8324E" w14:textId="77777777" w:rsidR="0005261E" w:rsidRPr="008379F5" w:rsidRDefault="0005261E" w:rsidP="0005261E">
      <w:pPr>
        <w:rPr>
          <w:sz w:val="16"/>
        </w:rPr>
      </w:pPr>
      <w:r w:rsidRPr="008379F5">
        <w:rPr>
          <w:sz w:val="16"/>
        </w:rPr>
        <w:t>To bolster the U.S. posture in the Arctic, the Air Force is stationing 54 F-35 advanced fighter aircraft at Eielson Air Force Base, Alaska.</w:t>
      </w:r>
    </w:p>
    <w:p w14:paraId="676EB586" w14:textId="77777777" w:rsidR="0005261E" w:rsidRPr="008379F5" w:rsidRDefault="0005261E" w:rsidP="0005261E">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1D36B1B2" w14:textId="77777777" w:rsidR="0005261E" w:rsidRPr="008379F5" w:rsidRDefault="0005261E" w:rsidP="0005261E">
      <w:pPr>
        <w:rPr>
          <w:rStyle w:val="StyleUnderline"/>
        </w:rPr>
      </w:pPr>
      <w:r w:rsidRPr="008379F5">
        <w:rPr>
          <w:rStyle w:val="StyleUnderline"/>
        </w:rPr>
        <w:t xml:space="preserve">The Department of the Air Force’s Arctic </w:t>
      </w:r>
      <w:r w:rsidRPr="000951DE">
        <w:rPr>
          <w:rStyle w:val="StyleUnderline"/>
          <w:highlight w:val="cyan"/>
        </w:rPr>
        <w:t>strategy</w:t>
      </w:r>
      <w:r w:rsidRPr="008379F5">
        <w:rPr>
          <w:rStyle w:val="StyleUnderline"/>
        </w:rPr>
        <w:t xml:space="preserve"> also </w:t>
      </w:r>
      <w:r w:rsidRPr="000951DE">
        <w:rPr>
          <w:rStyle w:val="StyleUnderline"/>
          <w:highlight w:val="cyan"/>
        </w:rPr>
        <w:t xml:space="preserve">recommends greater use of </w:t>
      </w:r>
      <w:r w:rsidRPr="000951DE">
        <w:rPr>
          <w:rStyle w:val="Emphasis"/>
          <w:highlight w:val="cyan"/>
        </w:rPr>
        <w:t>space assets</w:t>
      </w:r>
      <w:r w:rsidRPr="008379F5">
        <w:rPr>
          <w:rStyle w:val="StyleUnderline"/>
        </w:rPr>
        <w:t xml:space="preserve"> to support military and homeland defense efforts.</w:t>
      </w:r>
    </w:p>
    <w:p w14:paraId="564BAF3D" w14:textId="77777777" w:rsidR="0005261E" w:rsidRPr="008379F5" w:rsidRDefault="0005261E" w:rsidP="0005261E">
      <w:pPr>
        <w:rPr>
          <w:sz w:val="16"/>
        </w:rPr>
      </w:pPr>
      <w:r w:rsidRPr="008379F5">
        <w:rPr>
          <w:sz w:val="16"/>
        </w:rPr>
        <w:t>“</w:t>
      </w:r>
      <w:r w:rsidRPr="000951DE">
        <w:rPr>
          <w:rStyle w:val="StyleUnderline"/>
          <w:highlight w:val="cyan"/>
        </w:rPr>
        <w:t>Space capabilities are tailor-made to support</w:t>
      </w:r>
      <w:r w:rsidRPr="008379F5">
        <w:rPr>
          <w:rStyle w:val="StyleUnderline"/>
        </w:rPr>
        <w:t xml:space="preserve"> a region </w:t>
      </w:r>
      <w:r w:rsidRPr="00CC4CAF">
        <w:rPr>
          <w:rStyle w:val="StyleUnderline"/>
        </w:rPr>
        <w:t xml:space="preserve">where there is </w:t>
      </w:r>
      <w:r w:rsidRPr="000951DE">
        <w:rPr>
          <w:rStyle w:val="StyleUnderline"/>
          <w:highlight w:val="cyan"/>
        </w:rPr>
        <w:t>sparse ground infrastructure</w:t>
      </w:r>
      <w:r w:rsidRPr="008379F5">
        <w:rPr>
          <w:sz w:val="16"/>
        </w:rPr>
        <w:t>,” Lt. Gen. William Liquori, deputy chief of space operations for strategy, plans and programs for the U.S. Space Force, said at the Wilson Center panel.</w:t>
      </w:r>
    </w:p>
    <w:p w14:paraId="308E8C21" w14:textId="77777777" w:rsidR="0005261E" w:rsidRPr="008379F5" w:rsidRDefault="0005261E" w:rsidP="0005261E">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0951DE">
        <w:rPr>
          <w:rStyle w:val="StyleUnderline"/>
          <w:highlight w:val="cyan"/>
        </w:rPr>
        <w:t>we’re going to need</w:t>
      </w:r>
      <w:r w:rsidRPr="00CC4CAF">
        <w:rPr>
          <w:rStyle w:val="StyleUnderline"/>
        </w:rPr>
        <w:t xml:space="preserve"> to have </w:t>
      </w:r>
      <w:r w:rsidRPr="000951DE">
        <w:rPr>
          <w:rStyle w:val="StyleUnderline"/>
          <w:highlight w:val="cyan"/>
        </w:rPr>
        <w:t>satellite</w:t>
      </w:r>
      <w:r w:rsidRPr="00CC4CAF">
        <w:rPr>
          <w:rStyle w:val="StyleUnderline"/>
        </w:rPr>
        <w:t xml:space="preserve"> coverage </w:t>
      </w:r>
      <w:r w:rsidRPr="000951DE">
        <w:rPr>
          <w:rStyle w:val="StyleUnderline"/>
          <w:highlight w:val="cyan"/>
        </w:rPr>
        <w:t>in the Arctic.”</w:t>
      </w:r>
    </w:p>
    <w:p w14:paraId="67A2A713" w14:textId="77777777" w:rsidR="0005261E" w:rsidRPr="008379F5" w:rsidRDefault="0005261E" w:rsidP="0005261E">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65F082FB" w14:textId="77777777" w:rsidR="0005261E" w:rsidRPr="008379F5" w:rsidRDefault="0005261E" w:rsidP="0005261E">
      <w:pPr>
        <w:rPr>
          <w:sz w:val="16"/>
        </w:rPr>
      </w:pPr>
      <w:r w:rsidRPr="008379F5">
        <w:rPr>
          <w:rStyle w:val="StyleUnderline"/>
        </w:rPr>
        <w:t xml:space="preserve">Any Arctic </w:t>
      </w:r>
      <w:r w:rsidRPr="00CC4CAF">
        <w:rPr>
          <w:rStyle w:val="StyleUnderline"/>
        </w:rPr>
        <w:t xml:space="preserve">strategy has to consider the </w:t>
      </w:r>
      <w:r w:rsidRPr="00CC4CAF">
        <w:rPr>
          <w:rStyle w:val="Emphasis"/>
        </w:rPr>
        <w:t>importance</w:t>
      </w:r>
      <w:r w:rsidRPr="00CC4CAF">
        <w:rPr>
          <w:rStyle w:val="StyleUnderline"/>
        </w:rPr>
        <w:t xml:space="preserve"> of the space domain</w:t>
      </w:r>
      <w:r w:rsidRPr="008379F5">
        <w:rPr>
          <w:sz w:val="16"/>
        </w:rPr>
        <w:t>, said Mir Sadat, a nonresident fellow at the Atlantic Council’s Scowcroft Center for Strategy and Security.</w:t>
      </w:r>
    </w:p>
    <w:p w14:paraId="56DDB36B" w14:textId="77777777" w:rsidR="0005261E" w:rsidRPr="008379F5" w:rsidRDefault="0005261E" w:rsidP="0005261E">
      <w:pPr>
        <w:rPr>
          <w:sz w:val="16"/>
        </w:rPr>
      </w:pPr>
      <w:r w:rsidRPr="000951DE">
        <w:rPr>
          <w:rStyle w:val="StyleUnderline"/>
          <w:highlight w:val="cyan"/>
        </w:rPr>
        <w:t>The U</w:t>
      </w:r>
      <w:r w:rsidRPr="006A3A83">
        <w:rPr>
          <w:rStyle w:val="StyleUnderline"/>
        </w:rPr>
        <w:t xml:space="preserve">nited </w:t>
      </w:r>
      <w:r w:rsidRPr="000951DE">
        <w:rPr>
          <w:rStyle w:val="StyleUnderline"/>
          <w:highlight w:val="cyan"/>
        </w:rPr>
        <w:t>S</w:t>
      </w:r>
      <w:r w:rsidRPr="008379F5">
        <w:rPr>
          <w:rStyle w:val="StyleUnderline"/>
        </w:rPr>
        <w:t xml:space="preserve">tates </w:t>
      </w:r>
      <w:r w:rsidRPr="000951DE">
        <w:rPr>
          <w:rStyle w:val="StyleUnderline"/>
          <w:highlight w:val="cyan"/>
        </w:rPr>
        <w:t xml:space="preserve">is </w:t>
      </w:r>
      <w:r w:rsidRPr="000951DE">
        <w:rPr>
          <w:rStyle w:val="Emphasis"/>
          <w:highlight w:val="cyan"/>
        </w:rPr>
        <w:t>not doing enough</w:t>
      </w:r>
      <w:r w:rsidRPr="008379F5">
        <w:rPr>
          <w:rStyle w:val="StyleUnderline"/>
        </w:rPr>
        <w:t xml:space="preserve"> to “prepare for the new frontier.” In contrast, </w:t>
      </w:r>
      <w:r w:rsidRPr="000951DE">
        <w:rPr>
          <w:rStyle w:val="Emphasis"/>
          <w:highlight w:val="cyan"/>
        </w:rPr>
        <w:t>Russia and China,</w:t>
      </w:r>
      <w:r w:rsidRPr="008379F5">
        <w:rPr>
          <w:rStyle w:val="StyleUnderline"/>
        </w:rPr>
        <w:t xml:space="preserve"> by </w:t>
      </w:r>
      <w:r w:rsidRPr="000951DE">
        <w:rPr>
          <w:rStyle w:val="Emphasis"/>
          <w:highlight w:val="cyan"/>
        </w:rPr>
        <w:t>increasing</w:t>
      </w:r>
      <w:r w:rsidRPr="008379F5">
        <w:rPr>
          <w:rStyle w:val="StyleUnderline"/>
        </w:rPr>
        <w:t xml:space="preserve"> their </w:t>
      </w:r>
      <w:r w:rsidRPr="000951DE">
        <w:rPr>
          <w:rStyle w:val="Emphasis"/>
          <w:highlight w:val="cyan"/>
        </w:rPr>
        <w:t>activities</w:t>
      </w:r>
      <w:r w:rsidRPr="000951DE">
        <w:rPr>
          <w:rStyle w:val="StyleUnderline"/>
          <w:highlight w:val="cyan"/>
        </w:rPr>
        <w:t xml:space="preserve"> in the region</w:t>
      </w:r>
      <w:r w:rsidRPr="008379F5">
        <w:rPr>
          <w:rStyle w:val="StyleUnderline"/>
        </w:rPr>
        <w:t xml:space="preserve">, are positioning </w:t>
      </w:r>
      <w:r w:rsidRPr="000951DE">
        <w:rPr>
          <w:rStyle w:val="StyleUnderline"/>
          <w:highlight w:val="cyan"/>
        </w:rPr>
        <w:t>to</w:t>
      </w:r>
      <w:r w:rsidRPr="008379F5">
        <w:rPr>
          <w:rStyle w:val="StyleUnderline"/>
        </w:rPr>
        <w:t xml:space="preserve"> one day </w:t>
      </w:r>
      <w:r w:rsidRPr="000951DE">
        <w:rPr>
          <w:rStyle w:val="StyleUnderline"/>
          <w:highlight w:val="cyan"/>
        </w:rPr>
        <w:t>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123900B7" w14:textId="77777777" w:rsidR="0005261E" w:rsidRPr="008379F5" w:rsidRDefault="0005261E" w:rsidP="0005261E">
      <w:pPr>
        <w:rPr>
          <w:sz w:val="16"/>
        </w:rPr>
      </w:pPr>
      <w:r w:rsidRPr="000951DE">
        <w:rPr>
          <w:rStyle w:val="StyleUnderline"/>
          <w:highlight w:val="cyan"/>
        </w:rPr>
        <w:t>Satellites</w:t>
      </w:r>
      <w:r w:rsidRPr="008379F5">
        <w:rPr>
          <w:rStyle w:val="StyleUnderline"/>
        </w:rPr>
        <w:t xml:space="preserve"> to </w:t>
      </w:r>
      <w:r w:rsidRPr="000951DE">
        <w:rPr>
          <w:rStyle w:val="StyleUnderline"/>
          <w:highlight w:val="cyan"/>
        </w:rPr>
        <w:t>watch what</w:t>
      </w:r>
      <w:r w:rsidRPr="008379F5">
        <w:rPr>
          <w:rStyle w:val="StyleUnderline"/>
        </w:rPr>
        <w:t xml:space="preserve"> Russia and </w:t>
      </w:r>
      <w:r w:rsidRPr="000951DE">
        <w:rPr>
          <w:rStyle w:val="StyleUnderline"/>
          <w:highlight w:val="cyan"/>
        </w:rPr>
        <w:t>others are doing</w:t>
      </w:r>
      <w:r w:rsidRPr="008379F5">
        <w:rPr>
          <w:rStyle w:val="StyleUnderline"/>
        </w:rPr>
        <w:t xml:space="preserve"> on the ground </w:t>
      </w:r>
      <w:r w:rsidRPr="000951DE">
        <w:rPr>
          <w:rStyle w:val="StyleUnderline"/>
          <w:highlight w:val="cyan"/>
        </w:rPr>
        <w:t>is</w:t>
      </w:r>
      <w:r w:rsidRPr="008379F5">
        <w:rPr>
          <w:rStyle w:val="StyleUnderline"/>
        </w:rPr>
        <w:t xml:space="preserve"> another </w:t>
      </w:r>
      <w:r w:rsidRPr="000951DE">
        <w:rPr>
          <w:rStyle w:val="Emphasis"/>
          <w:highlight w:val="cyan"/>
        </w:rPr>
        <w:t>critical capability</w:t>
      </w:r>
      <w:r w:rsidRPr="008379F5">
        <w:rPr>
          <w:rStyle w:val="StyleUnderline"/>
        </w:rPr>
        <w:t xml:space="preserve"> that the United States might need to expand</w:t>
      </w:r>
      <w:r w:rsidRPr="008379F5">
        <w:rPr>
          <w:sz w:val="16"/>
        </w:rPr>
        <w:t>, said Scott Herman, CEO of Cognitive Space.</w:t>
      </w:r>
    </w:p>
    <w:p w14:paraId="2FDD3516" w14:textId="77777777" w:rsidR="0005261E" w:rsidRPr="008379F5" w:rsidRDefault="0005261E" w:rsidP="0005261E">
      <w:pPr>
        <w:rPr>
          <w:sz w:val="16"/>
        </w:rPr>
      </w:pPr>
      <w:r w:rsidRPr="008379F5">
        <w:rPr>
          <w:sz w:val="16"/>
        </w:rPr>
        <w:t>The company participated in the recent Arctic Edge 2022 exercise as a military contractor, orchestrating collection opportunities across commercial satellite operators.</w:t>
      </w:r>
    </w:p>
    <w:p w14:paraId="544A6734" w14:textId="77777777" w:rsidR="0005261E" w:rsidRPr="008379F5" w:rsidRDefault="0005261E" w:rsidP="0005261E">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CC4CAF">
        <w:rPr>
          <w:rStyle w:val="StyleUnderline"/>
        </w:rPr>
        <w:t xml:space="preserve">the Arctic becomes a </w:t>
      </w:r>
      <w:r w:rsidRPr="00CC4CAF">
        <w:rPr>
          <w:rStyle w:val="Emphasis"/>
        </w:rPr>
        <w:t>geopolitical flashpoint</w:t>
      </w:r>
      <w:r w:rsidRPr="008379F5">
        <w:rPr>
          <w:rStyle w:val="StyleUnderline"/>
        </w:rPr>
        <w:t xml:space="preserve">, “you </w:t>
      </w:r>
      <w:r w:rsidRPr="008379F5">
        <w:rPr>
          <w:rStyle w:val="StyleUnderline"/>
        </w:rPr>
        <w:lastRenderedPageBreak/>
        <w:t>may see some adjustments to some of the satellite constellation plans to make sure they’ve got sufficient northern exposure</w:t>
      </w:r>
      <w:r w:rsidRPr="008379F5">
        <w:rPr>
          <w:sz w:val="16"/>
        </w:rPr>
        <w:t>.”</w:t>
      </w:r>
    </w:p>
    <w:p w14:paraId="45662A67" w14:textId="77777777" w:rsidR="0005261E" w:rsidRPr="008379F5" w:rsidRDefault="0005261E" w:rsidP="0005261E">
      <w:pPr>
        <w:rPr>
          <w:sz w:val="16"/>
        </w:rPr>
      </w:pPr>
      <w:r w:rsidRPr="008379F5">
        <w:rPr>
          <w:sz w:val="16"/>
        </w:rPr>
        <w:t>In its strategy, the Department of the Air Force said there is a need for “domain awareness through new technologies ranging from over the horizon radar to space assets.”</w:t>
      </w:r>
    </w:p>
    <w:p w14:paraId="7B759C90" w14:textId="77777777" w:rsidR="0005261E" w:rsidRPr="008379F5" w:rsidRDefault="0005261E" w:rsidP="0005261E">
      <w:pPr>
        <w:rPr>
          <w:sz w:val="16"/>
        </w:rPr>
      </w:pPr>
      <w:r w:rsidRPr="008379F5">
        <w:rPr>
          <w:sz w:val="16"/>
        </w:rPr>
        <w:t>FEARS OF ‘MISCOMMUNICATION’</w:t>
      </w:r>
    </w:p>
    <w:p w14:paraId="6A0436C6" w14:textId="77777777" w:rsidR="0005261E" w:rsidRPr="008379F5" w:rsidRDefault="0005261E" w:rsidP="0005261E">
      <w:pPr>
        <w:rPr>
          <w:sz w:val="16"/>
        </w:rPr>
      </w:pPr>
      <w:r w:rsidRPr="008379F5">
        <w:rPr>
          <w:sz w:val="16"/>
        </w:rPr>
        <w:t>Michael Sfraga, chair and distinguished fellow of the Wilson Center’s Polar Institute, said an imminent war in the Arctic is unlikely.</w:t>
      </w:r>
    </w:p>
    <w:p w14:paraId="3EB62A83" w14:textId="77777777" w:rsidR="0005261E" w:rsidRPr="008379F5" w:rsidRDefault="0005261E" w:rsidP="0005261E">
      <w:pPr>
        <w:rPr>
          <w:sz w:val="16"/>
        </w:rPr>
      </w:pPr>
      <w:r w:rsidRPr="008379F5">
        <w:rPr>
          <w:sz w:val="16"/>
        </w:rPr>
        <w:t>“I think that’s a low probability,” said Sfraga, who is based in Alaska. But he believes the risk will increase as countries step up activities.</w:t>
      </w:r>
    </w:p>
    <w:p w14:paraId="6D89C299" w14:textId="77777777" w:rsidR="0005261E" w:rsidRPr="008379F5" w:rsidRDefault="0005261E" w:rsidP="0005261E">
      <w:pPr>
        <w:rPr>
          <w:sz w:val="16"/>
        </w:rPr>
      </w:pPr>
      <w:r w:rsidRPr="008379F5">
        <w:rPr>
          <w:sz w:val="16"/>
        </w:rPr>
        <w:t>“</w:t>
      </w:r>
      <w:r w:rsidRPr="008379F5">
        <w:rPr>
          <w:rStyle w:val="StyleUnderline"/>
        </w:rPr>
        <w:t xml:space="preserve">The </w:t>
      </w:r>
      <w:r w:rsidRPr="000951DE">
        <w:rPr>
          <w:rStyle w:val="StyleUnderline"/>
          <w:highlight w:val="cyan"/>
        </w:rPr>
        <w:t>higher probability</w:t>
      </w:r>
      <w:r w:rsidRPr="008379F5">
        <w:rPr>
          <w:rStyle w:val="StyleUnderline"/>
        </w:rPr>
        <w:t xml:space="preserve">, unfortunately, </w:t>
      </w:r>
      <w:r w:rsidRPr="000951DE">
        <w:rPr>
          <w:rStyle w:val="StyleUnderline"/>
          <w:highlight w:val="cyan"/>
        </w:rPr>
        <w:t>is</w:t>
      </w:r>
      <w:r w:rsidRPr="008379F5">
        <w:rPr>
          <w:rStyle w:val="StyleUnderline"/>
        </w:rPr>
        <w:t xml:space="preserve"> a </w:t>
      </w:r>
      <w:r w:rsidRPr="000951DE">
        <w:rPr>
          <w:rStyle w:val="Emphasis"/>
          <w:highlight w:val="cyan"/>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58FB4DB5" w14:textId="77777777" w:rsidR="0005261E" w:rsidRPr="008379F5" w:rsidRDefault="0005261E" w:rsidP="0005261E">
      <w:pPr>
        <w:rPr>
          <w:sz w:val="16"/>
        </w:rPr>
      </w:pPr>
      <w:r w:rsidRPr="008379F5">
        <w:rPr>
          <w:sz w:val="16"/>
        </w:rPr>
        <w:t>Russia’s invasion of Ukraine now casts things in a different light, he added. “No one thought something like Ukraine would actually happen. If anybody would have told you 20 years ago that China would have built islands in the South China Sea and claimed that territory, I would have said that seems pretty far-fetched.” The lesson for the United States is to remain “vigilant and diligent.”</w:t>
      </w:r>
    </w:p>
    <w:p w14:paraId="3BE108C6" w14:textId="77777777" w:rsidR="0005261E" w:rsidRPr="008379F5" w:rsidRDefault="0005261E" w:rsidP="0005261E">
      <w:pPr>
        <w:rPr>
          <w:sz w:val="16"/>
        </w:rPr>
      </w:pPr>
      <w:r w:rsidRPr="008379F5">
        <w:rPr>
          <w:sz w:val="16"/>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431A5C9C" w14:textId="77777777" w:rsidR="0005261E" w:rsidRPr="008379F5" w:rsidRDefault="0005261E" w:rsidP="0005261E">
      <w:pPr>
        <w:rPr>
          <w:sz w:val="16"/>
        </w:rPr>
      </w:pPr>
      <w:r w:rsidRPr="008379F5">
        <w:rPr>
          <w:sz w:val="16"/>
        </w:rPr>
        <w:t>“</w:t>
      </w:r>
      <w:r w:rsidRPr="008379F5">
        <w:rPr>
          <w:rStyle w:val="StyleUnderline"/>
        </w:rPr>
        <w:t xml:space="preserve">While there’s no imminent threat of conflict in the Arctic, the </w:t>
      </w:r>
      <w:r w:rsidRPr="000951DE">
        <w:rPr>
          <w:rStyle w:val="Emphasis"/>
          <w:highlight w:val="cyan"/>
        </w:rPr>
        <w:t>increasing</w:t>
      </w:r>
      <w:r w:rsidRPr="00CC4CAF">
        <w:rPr>
          <w:rStyle w:val="Emphasis"/>
        </w:rPr>
        <w:t xml:space="preserve"> activity</w:t>
      </w:r>
      <w:r w:rsidRPr="008379F5">
        <w:rPr>
          <w:rStyle w:val="StyleUnderline"/>
        </w:rPr>
        <w:t xml:space="preserve"> and </w:t>
      </w:r>
      <w:r w:rsidRPr="000951DE">
        <w:rPr>
          <w:rStyle w:val="StyleUnderline"/>
          <w:highlight w:val="cyan"/>
        </w:rPr>
        <w:t>proximity of</w:t>
      </w:r>
      <w:r w:rsidRPr="008379F5">
        <w:rPr>
          <w:rStyle w:val="StyleUnderline"/>
        </w:rPr>
        <w:t xml:space="preserve"> these </w:t>
      </w:r>
      <w:r w:rsidRPr="000951DE">
        <w:rPr>
          <w:rStyle w:val="StyleUnderline"/>
          <w:highlight w:val="cyan"/>
        </w:rPr>
        <w:t>aggressive powers requires</w:t>
      </w:r>
      <w:r w:rsidRPr="00CC4CAF">
        <w:rPr>
          <w:rStyle w:val="StyleUnderline"/>
        </w:rPr>
        <w:t xml:space="preserve"> the </w:t>
      </w:r>
      <w:r w:rsidRPr="000951DE">
        <w:rPr>
          <w:rStyle w:val="StyleUnderline"/>
          <w:highlight w:val="cyan"/>
        </w:rPr>
        <w:t>U.S.</w:t>
      </w:r>
      <w:r w:rsidRPr="00CC4CAF">
        <w:rPr>
          <w:rStyle w:val="StyleUnderline"/>
        </w:rPr>
        <w:t xml:space="preserve"> to maintain situational </w:t>
      </w:r>
      <w:r w:rsidRPr="000951DE">
        <w:rPr>
          <w:rStyle w:val="StyleUnderline"/>
          <w:highlight w:val="cyan"/>
        </w:rPr>
        <w:t>awareness</w:t>
      </w:r>
      <w:r w:rsidRPr="008379F5">
        <w:rPr>
          <w:rStyle w:val="StyleUnderline"/>
        </w:rPr>
        <w:t xml:space="preserve"> and operational capacity</w:t>
      </w:r>
      <w:r w:rsidRPr="008379F5">
        <w:rPr>
          <w:sz w:val="16"/>
        </w:rPr>
        <w:t>,” he said.</w:t>
      </w:r>
    </w:p>
    <w:p w14:paraId="655FADDA" w14:textId="77777777" w:rsidR="0005261E" w:rsidRPr="008379F5" w:rsidRDefault="0005261E" w:rsidP="0005261E">
      <w:pPr>
        <w:rPr>
          <w:rStyle w:val="StyleUnderline"/>
        </w:rPr>
      </w:pPr>
      <w:r w:rsidRPr="008379F5">
        <w:rPr>
          <w:rStyle w:val="StyleUnderline"/>
        </w:rPr>
        <w:t>The United States has to be better prepared to operate in the Arctic, Sfraga said, and noted that satellite-based services are sorely needed in the area.</w:t>
      </w:r>
    </w:p>
    <w:p w14:paraId="229D7497" w14:textId="77777777" w:rsidR="0005261E" w:rsidRPr="008379F5" w:rsidRDefault="0005261E" w:rsidP="0005261E">
      <w:pPr>
        <w:rPr>
          <w:sz w:val="16"/>
        </w:rPr>
      </w:pPr>
      <w:r w:rsidRPr="008379F5">
        <w:rPr>
          <w:sz w:val="16"/>
        </w:rPr>
        <w:t>“</w:t>
      </w:r>
      <w:r w:rsidRPr="00CC4CAF">
        <w:rPr>
          <w:rStyle w:val="Emphasis"/>
        </w:rPr>
        <w:t>Satellite communications</w:t>
      </w:r>
      <w:r w:rsidRPr="00CC4CAF">
        <w:rPr>
          <w:rStyle w:val="StyleUnderline"/>
        </w:rPr>
        <w:t xml:space="preserve">, imagery, all of those things are </w:t>
      </w:r>
      <w:r w:rsidRPr="00CC4CAF">
        <w:rPr>
          <w:rStyle w:val="Emphasis"/>
        </w:rPr>
        <w:t>very important</w:t>
      </w:r>
      <w:r w:rsidRPr="00CC4CAF">
        <w:rPr>
          <w:rStyle w:val="StyleUnderline"/>
        </w:rPr>
        <w:t xml:space="preserve"> to our national and civil security</w:t>
      </w:r>
      <w:r w:rsidRPr="008379F5">
        <w:rPr>
          <w:rStyle w:val="StyleUnderline"/>
        </w:rPr>
        <w:t>, search and rescue</w:t>
      </w:r>
      <w:r w:rsidRPr="008379F5">
        <w:rPr>
          <w:sz w:val="16"/>
        </w:rPr>
        <w:t>,” he said. “There’s just limited capacity.”</w:t>
      </w:r>
    </w:p>
    <w:p w14:paraId="0D8E8A05" w14:textId="77777777" w:rsidR="0005261E" w:rsidRPr="0078146C" w:rsidRDefault="0005261E" w:rsidP="0005261E">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30518808" w14:textId="77777777" w:rsidR="0005261E" w:rsidRPr="009C54EB" w:rsidRDefault="0005261E" w:rsidP="0005261E">
      <w:pPr>
        <w:pStyle w:val="Heading4"/>
        <w:rPr>
          <w:b w:val="0"/>
          <w:bCs/>
        </w:rPr>
      </w:pPr>
      <w:r>
        <w:t xml:space="preserve">It’s </w:t>
      </w:r>
      <w:r>
        <w:rPr>
          <w:u w:val="single"/>
        </w:rPr>
        <w:t>existential</w:t>
      </w:r>
      <w:r>
        <w:t xml:space="preserve">. Arctic destabilization guarantees </w:t>
      </w:r>
      <w:r>
        <w:rPr>
          <w:u w:val="single"/>
        </w:rPr>
        <w:t>nuclear devastation</w:t>
      </w:r>
      <w:r>
        <w:t>.</w:t>
      </w:r>
    </w:p>
    <w:p w14:paraId="42DC66CF" w14:textId="77777777" w:rsidR="0005261E" w:rsidRDefault="0005261E" w:rsidP="0005261E">
      <w:r w:rsidRPr="00084B45">
        <w:rPr>
          <w:rStyle w:val="Style13ptBold"/>
        </w:rPr>
        <w:t>Rempe 23</w:t>
      </w:r>
      <w:r>
        <w:t xml:space="preserve"> [</w:t>
      </w:r>
      <w:r w:rsidRPr="00084B45">
        <w:t>Rebecca holds a BA Honours Specialization in Political Science from the University of Western Ontario</w:t>
      </w:r>
      <w:r>
        <w:t>, “</w:t>
      </w:r>
      <w:r w:rsidRPr="00084B45">
        <w:t>The Meltdown: Nuclear Relations in the Arctic</w:t>
      </w:r>
      <w:r>
        <w:t xml:space="preserve">,” 05/09/2023, </w:t>
      </w:r>
      <w:r w:rsidRPr="00084B45">
        <w:t>https://thesecuritydistillery.org/all-articles/the-meltdown-nuclear-relations-in-the-arctic</w:t>
      </w:r>
      <w:r>
        <w:t>]</w:t>
      </w:r>
    </w:p>
    <w:p w14:paraId="1C60ED1E" w14:textId="77777777" w:rsidR="0005261E" w:rsidRPr="0064141E" w:rsidRDefault="0005261E" w:rsidP="0005261E">
      <w:pPr>
        <w:rPr>
          <w:sz w:val="16"/>
        </w:rPr>
      </w:pPr>
      <w:r w:rsidRPr="0064141E">
        <w:rPr>
          <w:rStyle w:val="StyleUnderline"/>
        </w:rPr>
        <w:t xml:space="preserve">This article assesses the impact of multipolarity on nuclear relations in the Arctic. Due to climate change, geopolitical tension, and the Russian invasion of Ukraine, </w:t>
      </w:r>
      <w:r w:rsidRPr="001179AB">
        <w:rPr>
          <w:rStyle w:val="StyleUnderline"/>
          <w:highlight w:val="cyan"/>
        </w:rPr>
        <w:t>nuclear</w:t>
      </w:r>
      <w:r w:rsidRPr="001179AB">
        <w:rPr>
          <w:rStyle w:val="StyleUnderline"/>
        </w:rPr>
        <w:t xml:space="preserve"> </w:t>
      </w:r>
      <w:r w:rsidRPr="00674A65">
        <w:rPr>
          <w:rStyle w:val="StyleUnderline"/>
          <w:highlight w:val="cyan"/>
        </w:rPr>
        <w:t xml:space="preserve">relations </w:t>
      </w:r>
      <w:r w:rsidRPr="00E319E1">
        <w:rPr>
          <w:rStyle w:val="StyleUnderline"/>
        </w:rPr>
        <w:t>in the Arctic</w:t>
      </w:r>
      <w:r w:rsidRPr="0064141E">
        <w:rPr>
          <w:rStyle w:val="StyleUnderline"/>
        </w:rPr>
        <w:t xml:space="preserve"> are </w:t>
      </w:r>
      <w:r w:rsidRPr="007511B8">
        <w:rPr>
          <w:rStyle w:val="Emphasis"/>
          <w:highlight w:val="cyan"/>
        </w:rPr>
        <w:t>unstable</w:t>
      </w:r>
      <w:r w:rsidRPr="00674A65">
        <w:rPr>
          <w:rStyle w:val="StyleUnderline"/>
          <w:highlight w:val="cyan"/>
        </w:rPr>
        <w:t xml:space="preserve"> </w:t>
      </w:r>
      <w:r w:rsidRPr="001179AB">
        <w:rPr>
          <w:rStyle w:val="StyleUnderline"/>
        </w:rPr>
        <w:t>and</w:t>
      </w:r>
      <w:r w:rsidRPr="0064141E">
        <w:rPr>
          <w:rStyle w:val="StyleUnderline"/>
        </w:rPr>
        <w:t xml:space="preserve"> present </w:t>
      </w:r>
      <w:r w:rsidRPr="001179AB">
        <w:rPr>
          <w:rStyle w:val="Emphasis"/>
        </w:rPr>
        <w:t>serious security risks</w:t>
      </w:r>
      <w:r w:rsidRPr="0064141E">
        <w:rPr>
          <w:sz w:val="16"/>
        </w:rPr>
        <w:t xml:space="preserve"> that cannot be contended with through the use of classic deterrence theory [1]. </w:t>
      </w:r>
      <w:r w:rsidRPr="0064141E">
        <w:rPr>
          <w:rStyle w:val="StyleUnderline"/>
        </w:rPr>
        <w:t xml:space="preserve">Melting polar ice means </w:t>
      </w:r>
      <w:r w:rsidRPr="001179AB">
        <w:rPr>
          <w:rStyle w:val="StyleUnderline"/>
        </w:rPr>
        <w:t xml:space="preserve">growing </w:t>
      </w:r>
      <w:r w:rsidRPr="00674A65">
        <w:rPr>
          <w:rStyle w:val="StyleUnderline"/>
          <w:highlight w:val="cyan"/>
        </w:rPr>
        <w:t xml:space="preserve">competition for </w:t>
      </w:r>
      <w:r w:rsidRPr="00674A65">
        <w:rPr>
          <w:rStyle w:val="StyleUnderline"/>
        </w:rPr>
        <w:t>Arctic</w:t>
      </w:r>
      <w:r w:rsidRPr="0064141E">
        <w:rPr>
          <w:rStyle w:val="StyleUnderline"/>
        </w:rPr>
        <w:t xml:space="preserve"> </w:t>
      </w:r>
      <w:r w:rsidRPr="00674A65">
        <w:rPr>
          <w:rStyle w:val="StyleUnderline"/>
          <w:highlight w:val="cyan"/>
        </w:rPr>
        <w:t>territory</w:t>
      </w:r>
      <w:r w:rsidRPr="0064141E">
        <w:rPr>
          <w:rStyle w:val="StyleUnderline"/>
        </w:rPr>
        <w:t xml:space="preserve"> and resources </w:t>
      </w:r>
      <w:r w:rsidRPr="00674A65">
        <w:rPr>
          <w:rStyle w:val="StyleUnderline"/>
          <w:highlight w:val="cyan"/>
        </w:rPr>
        <w:t>amongst</w:t>
      </w:r>
      <w:r w:rsidRPr="0064141E">
        <w:rPr>
          <w:rStyle w:val="StyleUnderline"/>
        </w:rPr>
        <w:t xml:space="preserve"> North Atlantic Treaty Organization (NATO) members, the </w:t>
      </w:r>
      <w:r w:rsidRPr="00674A65">
        <w:rPr>
          <w:rStyle w:val="StyleUnderline"/>
          <w:highlight w:val="cyan"/>
        </w:rPr>
        <w:t>Russian</w:t>
      </w:r>
      <w:r w:rsidRPr="0064141E">
        <w:rPr>
          <w:rStyle w:val="StyleUnderline"/>
        </w:rPr>
        <w:t xml:space="preserve"> Federation, </w:t>
      </w:r>
      <w:r w:rsidRPr="00674A65">
        <w:rPr>
          <w:rStyle w:val="StyleUnderline"/>
          <w:highlight w:val="cyan"/>
        </w:rPr>
        <w:t>and China</w:t>
      </w:r>
      <w:r w:rsidRPr="0064141E">
        <w:rPr>
          <w:rStyle w:val="StyleUnderline"/>
        </w:rPr>
        <w:t xml:space="preserve">. This is occurring </w:t>
      </w:r>
      <w:r w:rsidRPr="00674A65">
        <w:rPr>
          <w:rStyle w:val="StyleUnderline"/>
          <w:highlight w:val="cyan"/>
        </w:rPr>
        <w:t>alongside</w:t>
      </w:r>
      <w:r w:rsidRPr="0064141E">
        <w:rPr>
          <w:rStyle w:val="StyleUnderline"/>
        </w:rPr>
        <w:t xml:space="preserve"> the </w:t>
      </w:r>
      <w:r w:rsidRPr="001179AB">
        <w:rPr>
          <w:rStyle w:val="StyleUnderline"/>
          <w:highlight w:val="cyan"/>
        </w:rPr>
        <w:t xml:space="preserve">threat of </w:t>
      </w:r>
      <w:r w:rsidRPr="001179AB">
        <w:rPr>
          <w:rStyle w:val="Emphasis"/>
          <w:highlight w:val="cyan"/>
        </w:rPr>
        <w:t xml:space="preserve">nuclear </w:t>
      </w:r>
      <w:r w:rsidRPr="007511B8">
        <w:rPr>
          <w:rStyle w:val="Emphasis"/>
          <w:highlight w:val="cyan"/>
        </w:rPr>
        <w:t>warfare</w:t>
      </w:r>
      <w:r w:rsidRPr="0064141E">
        <w:rPr>
          <w:rStyle w:val="StyleUnderline"/>
        </w:rPr>
        <w:t>, which is considered by all actors to be a matter of deterrence despite it being beyond the bipolar rational choice modelling of deterrence theory</w:t>
      </w:r>
      <w:r w:rsidRPr="0064141E">
        <w:rPr>
          <w:sz w:val="16"/>
        </w:rPr>
        <w:t xml:space="preserve"> [2].</w:t>
      </w:r>
    </w:p>
    <w:p w14:paraId="4D754A2D" w14:textId="77777777" w:rsidR="0005261E" w:rsidRPr="0064141E" w:rsidRDefault="0005261E" w:rsidP="0005261E">
      <w:pPr>
        <w:rPr>
          <w:sz w:val="16"/>
        </w:rPr>
      </w:pPr>
      <w:r w:rsidRPr="0064141E">
        <w:rPr>
          <w:sz w:val="16"/>
        </w:rPr>
        <w:t xml:space="preserve">Arctic security can be characterised as a nexus between multipolar nuclear conflict and climate change. Multipolarity is defined as a global balance of power between multiple actors [3]. Climate Change is making seaways and resources more accessible, which is leading to a thawing of territorial conflicts which were formerly frozen [4]. </w:t>
      </w:r>
      <w:r w:rsidRPr="00E319E1">
        <w:rPr>
          <w:rStyle w:val="StyleUnderline"/>
          <w:highlight w:val="cyan"/>
        </w:rPr>
        <w:t>China’s</w:t>
      </w:r>
      <w:r w:rsidRPr="0064141E">
        <w:rPr>
          <w:rStyle w:val="StyleUnderline"/>
        </w:rPr>
        <w:t xml:space="preserve"> increasing economic interests in the Arctic means it </w:t>
      </w:r>
      <w:r w:rsidRPr="00E319E1">
        <w:rPr>
          <w:rStyle w:val="Emphasis"/>
        </w:rPr>
        <w:t>must</w:t>
      </w:r>
      <w:r w:rsidRPr="00E319E1">
        <w:rPr>
          <w:rStyle w:val="StyleUnderline"/>
        </w:rPr>
        <w:t xml:space="preserve"> be considered</w:t>
      </w:r>
      <w:r w:rsidRPr="0064141E">
        <w:rPr>
          <w:rStyle w:val="StyleUnderline"/>
        </w:rPr>
        <w:t xml:space="preserve"> as </w:t>
      </w:r>
      <w:r w:rsidRPr="001179AB">
        <w:rPr>
          <w:rStyle w:val="StyleUnderline"/>
        </w:rPr>
        <w:t>a regional actor</w:t>
      </w:r>
      <w:r w:rsidRPr="0064141E">
        <w:rPr>
          <w:rStyle w:val="StyleUnderline"/>
        </w:rPr>
        <w:t xml:space="preserve"> despite its near-regional status [5]. </w:t>
      </w:r>
      <w:r w:rsidRPr="00674A65">
        <w:rPr>
          <w:rStyle w:val="StyleUnderline"/>
          <w:highlight w:val="cyan"/>
        </w:rPr>
        <w:t>Russia</w:t>
      </w:r>
      <w:r w:rsidRPr="0064141E">
        <w:rPr>
          <w:rStyle w:val="StyleUnderline"/>
        </w:rPr>
        <w:t xml:space="preserve"> has recently </w:t>
      </w:r>
      <w:r w:rsidRPr="00E319E1">
        <w:rPr>
          <w:rStyle w:val="StyleUnderline"/>
        </w:rPr>
        <w:t xml:space="preserve">threatened to </w:t>
      </w:r>
      <w:r w:rsidRPr="00E319E1">
        <w:rPr>
          <w:rStyle w:val="StyleUnderline"/>
          <w:highlight w:val="cyan"/>
        </w:rPr>
        <w:lastRenderedPageBreak/>
        <w:t>use</w:t>
      </w:r>
      <w:r w:rsidRPr="0064141E">
        <w:rPr>
          <w:rStyle w:val="StyleUnderline"/>
        </w:rPr>
        <w:t xml:space="preserve"> </w:t>
      </w:r>
      <w:r w:rsidRPr="00674A65">
        <w:rPr>
          <w:rStyle w:val="StyleUnderline"/>
          <w:highlight w:val="cyan"/>
        </w:rPr>
        <w:t>nucl</w:t>
      </w:r>
      <w:r w:rsidRPr="001179AB">
        <w:rPr>
          <w:rStyle w:val="StyleUnderline"/>
        </w:rPr>
        <w:t>ear weapon</w:t>
      </w:r>
      <w:r w:rsidRPr="001179AB">
        <w:rPr>
          <w:rStyle w:val="StyleUnderline"/>
          <w:highlight w:val="cyan"/>
        </w:rPr>
        <w:t>s</w:t>
      </w:r>
      <w:r w:rsidRPr="001179AB">
        <w:rPr>
          <w:rStyle w:val="StyleUnderline"/>
        </w:rPr>
        <w:t xml:space="preserve"> </w:t>
      </w:r>
      <w:r w:rsidRPr="00E319E1">
        <w:rPr>
          <w:rStyle w:val="StyleUnderline"/>
          <w:highlight w:val="cyan"/>
        </w:rPr>
        <w:t>against</w:t>
      </w:r>
      <w:r w:rsidRPr="001179AB">
        <w:rPr>
          <w:rStyle w:val="StyleUnderline"/>
        </w:rPr>
        <w:t xml:space="preserve"> the </w:t>
      </w:r>
      <w:r w:rsidRPr="00674A65">
        <w:rPr>
          <w:rStyle w:val="StyleUnderline"/>
          <w:highlight w:val="cyan"/>
        </w:rPr>
        <w:t>U</w:t>
      </w:r>
      <w:r w:rsidRPr="0064141E">
        <w:rPr>
          <w:rStyle w:val="StyleUnderline"/>
        </w:rPr>
        <w:t xml:space="preserve">nited </w:t>
      </w:r>
      <w:r w:rsidRPr="00674A65">
        <w:rPr>
          <w:rStyle w:val="StyleUnderline"/>
          <w:highlight w:val="cyan"/>
        </w:rPr>
        <w:t>S</w:t>
      </w:r>
      <w:r w:rsidRPr="0064141E">
        <w:rPr>
          <w:rStyle w:val="StyleUnderline"/>
        </w:rPr>
        <w:t xml:space="preserve">tates (U.S.) due to its objections to Russia’s invasion of Ukraine; this </w:t>
      </w:r>
      <w:r w:rsidRPr="00E319E1">
        <w:rPr>
          <w:rStyle w:val="StyleUnderline"/>
        </w:rPr>
        <w:t xml:space="preserve">sets a </w:t>
      </w:r>
      <w:r w:rsidRPr="00674A65">
        <w:rPr>
          <w:rStyle w:val="StyleUnderline"/>
          <w:highlight w:val="cyan"/>
        </w:rPr>
        <w:t xml:space="preserve">precedent for </w:t>
      </w:r>
      <w:r w:rsidRPr="007511B8">
        <w:rPr>
          <w:rStyle w:val="Emphasis"/>
          <w:highlight w:val="cyan"/>
        </w:rPr>
        <w:t>heightened</w:t>
      </w:r>
      <w:r w:rsidRPr="001179AB">
        <w:rPr>
          <w:rStyle w:val="Emphasis"/>
        </w:rPr>
        <w:t xml:space="preserve"> nuclear </w:t>
      </w:r>
      <w:r w:rsidRPr="007511B8">
        <w:rPr>
          <w:rStyle w:val="Emphasis"/>
          <w:highlight w:val="cyan"/>
        </w:rPr>
        <w:t>tension</w:t>
      </w:r>
      <w:r w:rsidRPr="00674A65">
        <w:rPr>
          <w:rStyle w:val="StyleUnderline"/>
          <w:highlight w:val="cyan"/>
        </w:rPr>
        <w:t xml:space="preserve"> in the Arctic</w:t>
      </w:r>
      <w:r w:rsidRPr="0064141E">
        <w:rPr>
          <w:rStyle w:val="StyleUnderline"/>
        </w:rPr>
        <w:t xml:space="preserve">, which is the </w:t>
      </w:r>
      <w:r w:rsidRPr="007511B8">
        <w:rPr>
          <w:rStyle w:val="Emphasis"/>
          <w:highlight w:val="cyan"/>
        </w:rPr>
        <w:t>most nuclearized area</w:t>
      </w:r>
      <w:r w:rsidRPr="00674A65">
        <w:rPr>
          <w:rStyle w:val="StyleUnderline"/>
          <w:highlight w:val="cyan"/>
        </w:rPr>
        <w:t xml:space="preserve"> in the world</w:t>
      </w:r>
      <w:r w:rsidRPr="0064141E">
        <w:rPr>
          <w:rStyle w:val="StyleUnderline"/>
        </w:rPr>
        <w:t xml:space="preserve"> and has seen a </w:t>
      </w:r>
      <w:r w:rsidRPr="001179AB">
        <w:rPr>
          <w:rStyle w:val="Emphasis"/>
        </w:rPr>
        <w:t xml:space="preserve">steady </w:t>
      </w:r>
      <w:r w:rsidRPr="007511B8">
        <w:rPr>
          <w:rStyle w:val="Emphasis"/>
          <w:highlight w:val="cyan"/>
        </w:rPr>
        <w:t>buildup</w:t>
      </w:r>
      <w:r w:rsidRPr="00674A65">
        <w:rPr>
          <w:rStyle w:val="StyleUnderline"/>
          <w:highlight w:val="cyan"/>
        </w:rPr>
        <w:t xml:space="preserve"> of nuclear</w:t>
      </w:r>
      <w:r w:rsidRPr="0064141E">
        <w:rPr>
          <w:rStyle w:val="StyleUnderline"/>
        </w:rPr>
        <w:t xml:space="preserve"> and conventional </w:t>
      </w:r>
      <w:r w:rsidRPr="00674A65">
        <w:rPr>
          <w:rStyle w:val="StyleUnderline"/>
          <w:highlight w:val="cyan"/>
        </w:rPr>
        <w:t>forces by</w:t>
      </w:r>
      <w:r w:rsidRPr="0064141E">
        <w:rPr>
          <w:rStyle w:val="StyleUnderline"/>
        </w:rPr>
        <w:t xml:space="preserve"> regional actors</w:t>
      </w:r>
      <w:r w:rsidRPr="0064141E">
        <w:rPr>
          <w:sz w:val="16"/>
        </w:rPr>
        <w:t xml:space="preserve"> [6]. </w:t>
      </w:r>
      <w:r w:rsidRPr="0064141E">
        <w:rPr>
          <w:rStyle w:val="StyleUnderline"/>
        </w:rPr>
        <w:t xml:space="preserve">These factors have led to </w:t>
      </w:r>
      <w:r w:rsidRPr="007511B8">
        <w:rPr>
          <w:rStyle w:val="Emphasis"/>
        </w:rPr>
        <w:t>direct tensions</w:t>
      </w:r>
      <w:r w:rsidRPr="0064141E">
        <w:rPr>
          <w:rStyle w:val="StyleUnderline"/>
        </w:rPr>
        <w:t xml:space="preserve"> between three major nuclear actors</w:t>
      </w:r>
      <w:r w:rsidRPr="0064141E">
        <w:rPr>
          <w:sz w:val="16"/>
        </w:rPr>
        <w:t xml:space="preserve"> (namely, NATO, </w:t>
      </w:r>
      <w:r w:rsidRPr="00674A65">
        <w:rPr>
          <w:rStyle w:val="StyleUnderline"/>
          <w:highlight w:val="cyan"/>
        </w:rPr>
        <w:t>China, and Russi</w:t>
      </w:r>
      <w:r w:rsidRPr="0064141E">
        <w:rPr>
          <w:rStyle w:val="StyleUnderline"/>
        </w:rPr>
        <w:t>a</w:t>
      </w:r>
      <w:r w:rsidRPr="0064141E">
        <w:rPr>
          <w:sz w:val="16"/>
        </w:rPr>
        <w:t>) in a region that is becoming increasingly competitive [7]. These tensions cannot be adequately explained by existing deterrence models, which rely on Cold War-era bipolar game theory [8]. Due to climate change, geopolitical tension, and the Russian invasion of Ukraine, nuclear relations in the Arctic are unstable and present serious security risks that cannot be contended with through the use of classic deterrence theory [9].</w:t>
      </w:r>
    </w:p>
    <w:p w14:paraId="27AB759E" w14:textId="77777777" w:rsidR="0005261E" w:rsidRPr="0064141E" w:rsidRDefault="0005261E" w:rsidP="0005261E">
      <w:pPr>
        <w:rPr>
          <w:sz w:val="16"/>
        </w:rPr>
      </w:pPr>
      <w:r w:rsidRPr="0064141E">
        <w:rPr>
          <w:sz w:val="16"/>
        </w:rPr>
        <w:t>Arctic Governance and Climate Change</w:t>
      </w:r>
    </w:p>
    <w:p w14:paraId="77CBFCFF" w14:textId="77777777" w:rsidR="0005261E" w:rsidRPr="0064141E" w:rsidRDefault="0005261E" w:rsidP="0005261E">
      <w:pPr>
        <w:rPr>
          <w:sz w:val="16"/>
        </w:rPr>
      </w:pPr>
      <w:r w:rsidRPr="0064141E">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p>
    <w:p w14:paraId="67B5B13B" w14:textId="77777777" w:rsidR="0005261E" w:rsidRPr="0064141E" w:rsidRDefault="0005261E" w:rsidP="0005261E">
      <w:pPr>
        <w:rPr>
          <w:sz w:val="16"/>
        </w:rPr>
      </w:pPr>
      <w:r w:rsidRPr="009D267F">
        <w:rPr>
          <w:rStyle w:val="StyleUnderline"/>
          <w:highlight w:val="cyan"/>
        </w:rPr>
        <w:t>Sino-Russian cooperation</w:t>
      </w:r>
      <w:r w:rsidRPr="0064141E">
        <w:rPr>
          <w:rStyle w:val="StyleUnderline"/>
        </w:rPr>
        <w:t xml:space="preserve"> along sea routes </w:t>
      </w:r>
      <w:r w:rsidRPr="009D267F">
        <w:rPr>
          <w:rStyle w:val="StyleUnderline"/>
          <w:highlight w:val="cyan"/>
        </w:rPr>
        <w:t xml:space="preserve">has given China </w:t>
      </w:r>
      <w:r w:rsidRPr="007511B8">
        <w:rPr>
          <w:rStyle w:val="Emphasis"/>
          <w:highlight w:val="cyan"/>
        </w:rPr>
        <w:t>significant influence</w:t>
      </w:r>
      <w:r w:rsidRPr="0064141E">
        <w:rPr>
          <w:rStyle w:val="StyleUnderline"/>
        </w:rPr>
        <w:t xml:space="preserve"> in the region</w:t>
      </w:r>
      <w:r w:rsidRPr="0064141E">
        <w:rPr>
          <w:sz w:val="16"/>
        </w:rPr>
        <w:t>,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405D022B" w14:textId="77777777" w:rsidR="0005261E" w:rsidRPr="0064141E" w:rsidRDefault="0005261E" w:rsidP="0005261E">
      <w:pPr>
        <w:rPr>
          <w:sz w:val="16"/>
        </w:rPr>
      </w:pPr>
      <w:r w:rsidRPr="0064141E">
        <w:rPr>
          <w:sz w:val="16"/>
        </w:rPr>
        <w:t>Deterrence and Arctic Nuclear Relations</w:t>
      </w:r>
    </w:p>
    <w:p w14:paraId="4B290E60" w14:textId="77777777" w:rsidR="0005261E" w:rsidRPr="0064141E" w:rsidRDefault="0005261E" w:rsidP="0005261E">
      <w:pPr>
        <w:rPr>
          <w:sz w:val="16"/>
        </w:rPr>
      </w:pPr>
      <w:r w:rsidRPr="0064141E">
        <w:rPr>
          <w:sz w:val="16"/>
        </w:rP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01196227" w14:textId="77777777" w:rsidR="0005261E" w:rsidRPr="0064141E" w:rsidRDefault="0005261E" w:rsidP="0005261E">
      <w:pPr>
        <w:rPr>
          <w:sz w:val="16"/>
        </w:rPr>
      </w:pPr>
      <w:r w:rsidRPr="0064141E">
        <w:rPr>
          <w:rStyle w:val="StyleUnderline"/>
        </w:rPr>
        <w:t xml:space="preserve">This </w:t>
      </w:r>
      <w:r w:rsidRPr="001179AB">
        <w:rPr>
          <w:rStyle w:val="StyleUnderline"/>
        </w:rPr>
        <w:t xml:space="preserve">classic </w:t>
      </w:r>
      <w:r w:rsidRPr="009D267F">
        <w:rPr>
          <w:rStyle w:val="StyleUnderline"/>
          <w:highlight w:val="cyan"/>
        </w:rPr>
        <w:t xml:space="preserve">deterrence game </w:t>
      </w:r>
      <w:r w:rsidRPr="007511B8">
        <w:rPr>
          <w:rStyle w:val="Emphasis"/>
          <w:highlight w:val="cyan"/>
        </w:rPr>
        <w:t>does not contend</w:t>
      </w:r>
      <w:r w:rsidRPr="009D267F">
        <w:rPr>
          <w:rStyle w:val="StyleUnderline"/>
          <w:highlight w:val="cyan"/>
        </w:rPr>
        <w:t xml:space="preserve"> with</w:t>
      </w:r>
      <w:r w:rsidRPr="0064141E">
        <w:rPr>
          <w:rStyle w:val="StyleUnderline"/>
        </w:rPr>
        <w:t xml:space="preserve"> the possibility of </w:t>
      </w:r>
      <w:r w:rsidRPr="009D267F">
        <w:rPr>
          <w:rStyle w:val="StyleUnderline"/>
          <w:highlight w:val="cyan"/>
        </w:rPr>
        <w:t xml:space="preserve">conflict between </w:t>
      </w:r>
      <w:r w:rsidRPr="007511B8">
        <w:rPr>
          <w:rStyle w:val="Emphasis"/>
          <w:highlight w:val="cyan"/>
        </w:rPr>
        <w:t xml:space="preserve">multiple </w:t>
      </w:r>
      <w:r w:rsidRPr="001179AB">
        <w:rPr>
          <w:rStyle w:val="Emphasis"/>
        </w:rPr>
        <w:t>nuclear</w:t>
      </w:r>
      <w:r w:rsidRPr="007511B8">
        <w:rPr>
          <w:rStyle w:val="Emphasis"/>
        </w:rPr>
        <w:t xml:space="preserve"> </w:t>
      </w:r>
      <w:r w:rsidRPr="007511B8">
        <w:rPr>
          <w:rStyle w:val="Emphasis"/>
          <w:highlight w:val="cyan"/>
        </w:rPr>
        <w:t>actors</w:t>
      </w:r>
      <w:r w:rsidRPr="009D267F">
        <w:rPr>
          <w:rStyle w:val="StyleUnderline"/>
          <w:highlight w:val="cyan"/>
        </w:rPr>
        <w:t>, which is a key feature</w:t>
      </w:r>
      <w:r w:rsidRPr="001179AB">
        <w:rPr>
          <w:rStyle w:val="StyleUnderline"/>
        </w:rPr>
        <w:t xml:space="preserve"> of Arctic security</w:t>
      </w:r>
      <w:r w:rsidRPr="0064141E">
        <w:rPr>
          <w:sz w:val="16"/>
        </w:rPr>
        <w:t xml:space="preserve"> [19]. Though a three-player chicken game has been applied to theoretical problems, such as two out of three players needing to complete a task that all would rather not complete, this model has yet to be applied to nuclear relations [20]. </w:t>
      </w:r>
      <w:r w:rsidRPr="0064141E">
        <w:rPr>
          <w:rStyle w:val="StyleUnderline"/>
        </w:rPr>
        <w:t xml:space="preserve">China, NATO, the U.S., and Russia’s </w:t>
      </w:r>
      <w:r w:rsidRPr="009D267F">
        <w:rPr>
          <w:rStyle w:val="StyleUnderline"/>
          <w:highlight w:val="cyan"/>
        </w:rPr>
        <w:t>nuclear doctrines</w:t>
      </w:r>
      <w:r w:rsidRPr="001179AB">
        <w:rPr>
          <w:rStyle w:val="StyleUnderline"/>
        </w:rPr>
        <w:t xml:space="preserve"> are </w:t>
      </w:r>
      <w:r w:rsidRPr="009D267F">
        <w:rPr>
          <w:rStyle w:val="StyleUnderline"/>
          <w:highlight w:val="cyan"/>
        </w:rPr>
        <w:t>informed by deterrence</w:t>
      </w:r>
      <w:r w:rsidRPr="0064141E">
        <w:rPr>
          <w:rStyle w:val="StyleUnderline"/>
        </w:rPr>
        <w:t xml:space="preserve"> theory, </w:t>
      </w:r>
      <w:r w:rsidRPr="001179AB">
        <w:rPr>
          <w:rStyle w:val="StyleUnderline"/>
        </w:rPr>
        <w:t xml:space="preserve">which is </w:t>
      </w:r>
      <w:r w:rsidRPr="001179AB">
        <w:rPr>
          <w:rStyle w:val="Emphasis"/>
        </w:rPr>
        <w:t>problematic</w:t>
      </w:r>
      <w:r w:rsidRPr="0064141E">
        <w:rPr>
          <w:rStyle w:val="StyleUnderline"/>
        </w:rPr>
        <w:t xml:space="preserve"> due to the theory’s assumption of a </w:t>
      </w:r>
      <w:r w:rsidRPr="007511B8">
        <w:rPr>
          <w:rStyle w:val="Emphasis"/>
        </w:rPr>
        <w:t>bipolar world order</w:t>
      </w:r>
      <w:r w:rsidRPr="0064141E">
        <w:rPr>
          <w:rStyle w:val="StyleUnderline"/>
        </w:rPr>
        <w:t xml:space="preserve"> </w:t>
      </w:r>
      <w:r w:rsidRPr="0064141E">
        <w:rPr>
          <w:sz w:val="16"/>
        </w:rPr>
        <w:t xml:space="preserve">[21]. </w:t>
      </w:r>
    </w:p>
    <w:p w14:paraId="45D72D83" w14:textId="77777777" w:rsidR="0005261E" w:rsidRPr="00E319E1" w:rsidRDefault="0005261E" w:rsidP="0005261E">
      <w:pPr>
        <w:rPr>
          <w:sz w:val="16"/>
        </w:rPr>
      </w:pPr>
      <w:r w:rsidRPr="009D267F">
        <w:rPr>
          <w:rStyle w:val="StyleUnderline"/>
          <w:highlight w:val="cyan"/>
        </w:rPr>
        <w:t>Nuclear multipolarity</w:t>
      </w:r>
      <w:r w:rsidRPr="0064141E">
        <w:rPr>
          <w:rStyle w:val="StyleUnderline"/>
        </w:rPr>
        <w:t xml:space="preserve"> in the Arctic </w:t>
      </w:r>
      <w:r w:rsidRPr="009D267F">
        <w:rPr>
          <w:rStyle w:val="StyleUnderline"/>
          <w:highlight w:val="cyan"/>
        </w:rPr>
        <w:t xml:space="preserve">is </w:t>
      </w:r>
      <w:r w:rsidRPr="007511B8">
        <w:rPr>
          <w:rStyle w:val="Emphasis"/>
          <w:highlight w:val="cyan"/>
        </w:rPr>
        <w:t>unstable</w:t>
      </w:r>
      <w:r w:rsidRPr="0064141E">
        <w:rPr>
          <w:rStyle w:val="StyleUnderline"/>
        </w:rPr>
        <w:t xml:space="preserve"> because </w:t>
      </w:r>
      <w:r w:rsidRPr="001179AB">
        <w:rPr>
          <w:rStyle w:val="StyleUnderline"/>
        </w:rPr>
        <w:t xml:space="preserve">it </w:t>
      </w:r>
      <w:r w:rsidRPr="001179AB">
        <w:rPr>
          <w:rStyle w:val="Emphasis"/>
        </w:rPr>
        <w:t>no longer falls</w:t>
      </w:r>
      <w:r w:rsidRPr="001179AB">
        <w:rPr>
          <w:rStyle w:val="StyleUnderline"/>
        </w:rPr>
        <w:t xml:space="preserve"> within the traditional game theory matrix, and there is an</w:t>
      </w:r>
      <w:r w:rsidRPr="0064141E">
        <w:rPr>
          <w:rStyle w:val="StyleUnderline"/>
        </w:rPr>
        <w:t xml:space="preserve"> </w:t>
      </w:r>
      <w:r w:rsidRPr="007511B8">
        <w:rPr>
          <w:rStyle w:val="Emphasis"/>
          <w:highlight w:val="cyan"/>
        </w:rPr>
        <w:t>increased risk</w:t>
      </w:r>
      <w:r w:rsidRPr="009D267F">
        <w:rPr>
          <w:rStyle w:val="StyleUnderline"/>
          <w:highlight w:val="cyan"/>
        </w:rPr>
        <w:t xml:space="preserve"> of nuclear action</w:t>
      </w:r>
      <w:r w:rsidRPr="0064141E">
        <w:rPr>
          <w:rStyle w:val="StyleUnderline"/>
        </w:rPr>
        <w:t xml:space="preserve"> due to a larger number of nuclear actors and </w:t>
      </w:r>
      <w:r w:rsidRPr="007511B8">
        <w:rPr>
          <w:rStyle w:val="Emphasis"/>
        </w:rPr>
        <w:t>significant regional tension</w:t>
      </w:r>
      <w:r w:rsidRPr="0064141E">
        <w:rPr>
          <w:sz w:val="16"/>
        </w:rPr>
        <w:t xml:space="preserve"> [22]. </w:t>
      </w:r>
      <w:r w:rsidRPr="009D267F">
        <w:rPr>
          <w:rStyle w:val="StyleUnderline"/>
          <w:highlight w:val="cyan"/>
        </w:rPr>
        <w:t>Preemptive</w:t>
      </w:r>
      <w:r w:rsidRPr="001179AB">
        <w:rPr>
          <w:rStyle w:val="StyleUnderline"/>
        </w:rPr>
        <w:t xml:space="preserve"> nuclear </w:t>
      </w:r>
      <w:r w:rsidRPr="009D267F">
        <w:rPr>
          <w:rStyle w:val="StyleUnderline"/>
          <w:highlight w:val="cyan"/>
        </w:rPr>
        <w:t>strikes</w:t>
      </w:r>
      <w:r w:rsidRPr="001179AB">
        <w:rPr>
          <w:rStyle w:val="StyleUnderline"/>
        </w:rPr>
        <w:t xml:space="preserve"> are </w:t>
      </w:r>
      <w:r w:rsidRPr="007511B8">
        <w:rPr>
          <w:rStyle w:val="Emphasis"/>
          <w:highlight w:val="cyan"/>
        </w:rPr>
        <w:t>more prevalent</w:t>
      </w:r>
      <w:r w:rsidRPr="0064141E">
        <w:rPr>
          <w:rStyle w:val="StyleUnderline"/>
        </w:rPr>
        <w:t xml:space="preserve"> in multipolar nuclear politics due to a </w:t>
      </w:r>
      <w:r w:rsidRPr="007511B8">
        <w:rPr>
          <w:rStyle w:val="Emphasis"/>
        </w:rPr>
        <w:t>greater perception</w:t>
      </w:r>
      <w:r w:rsidRPr="0064141E">
        <w:rPr>
          <w:rStyle w:val="StyleUnderline"/>
        </w:rPr>
        <w:t xml:space="preserve"> of threat from other actors [23]. </w:t>
      </w:r>
      <w:r w:rsidRPr="001179AB">
        <w:rPr>
          <w:rStyle w:val="StyleUnderline"/>
        </w:rPr>
        <w:t>Though China promotes</w:t>
      </w:r>
      <w:r w:rsidRPr="0064141E">
        <w:rPr>
          <w:rStyle w:val="StyleUnderline"/>
        </w:rPr>
        <w:t xml:space="preserve"> itself as </w:t>
      </w:r>
      <w:r w:rsidRPr="001179AB">
        <w:rPr>
          <w:rStyle w:val="StyleUnderline"/>
        </w:rPr>
        <w:t>a</w:t>
      </w:r>
      <w:r w:rsidRPr="0064141E">
        <w:rPr>
          <w:rStyle w:val="StyleUnderline"/>
        </w:rPr>
        <w:t xml:space="preserve"> </w:t>
      </w:r>
      <w:r w:rsidRPr="00E319E1">
        <w:rPr>
          <w:rStyle w:val="StyleUnderline"/>
        </w:rPr>
        <w:t xml:space="preserve">No First Use (NFU) state, meaning that it will not strike unless struck upon in a nuclear capacity, Russia </w:t>
      </w:r>
      <w:r w:rsidRPr="00E319E1">
        <w:rPr>
          <w:rStyle w:val="Emphasis"/>
        </w:rPr>
        <w:t>has threatened</w:t>
      </w:r>
      <w:r w:rsidRPr="00E319E1">
        <w:rPr>
          <w:rStyle w:val="StyleUnderline"/>
        </w:rPr>
        <w:t xml:space="preserve"> to strike first, and America’s position on NFU is vague</w:t>
      </w:r>
      <w:r w:rsidRPr="00E319E1">
        <w:rPr>
          <w:sz w:val="16"/>
        </w:rPr>
        <w:t xml:space="preserve"> [24]. NATO is a nuclear deterrent organisation in the Arctic region, only Sweden is not yet a full NATO member and Finland has just recently gained NATO membership [25]. </w:t>
      </w:r>
      <w:r w:rsidRPr="00E319E1">
        <w:rPr>
          <w:rStyle w:val="StyleUnderline"/>
        </w:rPr>
        <w:t xml:space="preserve">In multipolar deterrence, regional conflicts are </w:t>
      </w:r>
      <w:r w:rsidRPr="00E319E1">
        <w:rPr>
          <w:rStyle w:val="Emphasis"/>
        </w:rPr>
        <w:t>more likely</w:t>
      </w:r>
      <w:r w:rsidRPr="00E319E1">
        <w:rPr>
          <w:rStyle w:val="StyleUnderline"/>
        </w:rPr>
        <w:t xml:space="preserve"> to escalate into </w:t>
      </w:r>
      <w:r w:rsidRPr="00E319E1">
        <w:rPr>
          <w:rStyle w:val="Emphasis"/>
        </w:rPr>
        <w:t>total nuclear warfare,</w:t>
      </w:r>
      <w:r w:rsidRPr="00E319E1">
        <w:rPr>
          <w:rStyle w:val="StyleUnderline"/>
        </w:rPr>
        <w:t xml:space="preserve"> and de-escalation relies on political bargaining as opposed to rationality modelling. Thus, it is unclear how political bargaining will take place in an increasingly polarised Arctic</w:t>
      </w:r>
      <w:r w:rsidRPr="00E319E1">
        <w:rPr>
          <w:sz w:val="16"/>
        </w:rPr>
        <w:t xml:space="preserve"> [26].</w:t>
      </w:r>
    </w:p>
    <w:p w14:paraId="6AF9CF08" w14:textId="77777777" w:rsidR="0005261E" w:rsidRPr="00E319E1" w:rsidRDefault="0005261E" w:rsidP="0005261E">
      <w:pPr>
        <w:rPr>
          <w:sz w:val="16"/>
        </w:rPr>
      </w:pPr>
      <w:r w:rsidRPr="00E319E1">
        <w:rPr>
          <w:rStyle w:val="StyleUnderline"/>
        </w:rPr>
        <w:t>Though the U.S., China, and Russia have all acceded to or ratified the Treaty of the Non-Proliferation of Nuclear Weapons (NNPT), both Russia and the U.S. have backed out of data-sharing obligations under the New START treaty</w:t>
      </w:r>
      <w:r w:rsidRPr="00E319E1">
        <w:rPr>
          <w:sz w:val="16"/>
        </w:rPr>
        <w:t xml:space="preserve"> [27]. This breakdown in communication between Arctic actors due to Russia’s invasion of Ukraine, and Russia’s recent threat to use nuclear weapons against the U.S. indicates that future regional disputes over Arctic resources, navigation, and territory may give rise to nuclear crises [28].</w:t>
      </w:r>
    </w:p>
    <w:p w14:paraId="0C886669" w14:textId="77777777" w:rsidR="0005261E" w:rsidRPr="00E319E1" w:rsidRDefault="0005261E" w:rsidP="0005261E">
      <w:pPr>
        <w:rPr>
          <w:sz w:val="16"/>
        </w:rPr>
      </w:pPr>
      <w:r w:rsidRPr="00E319E1">
        <w:rPr>
          <w:sz w:val="16"/>
        </w:rPr>
        <w:lastRenderedPageBreak/>
        <w:t>Conclusion</w:t>
      </w:r>
    </w:p>
    <w:p w14:paraId="67CD9166" w14:textId="77777777" w:rsidR="0005261E" w:rsidRPr="0064141E" w:rsidRDefault="0005261E" w:rsidP="0005261E">
      <w:pPr>
        <w:rPr>
          <w:sz w:val="16"/>
        </w:rPr>
      </w:pPr>
      <w:r w:rsidRPr="00E319E1">
        <w:rPr>
          <w:sz w:val="16"/>
        </w:rPr>
        <w:t>Climate change in the Arctic has rendered the region more accessible to its actors; this has inflamed tensions between the NATO bloc and Russia over territorial disputes and Russia’s war in Ukraine and between China and Russia due to diverging economic development goals [29</w:t>
      </w:r>
      <w:r w:rsidRPr="00E319E1">
        <w:rPr>
          <w:rStyle w:val="StyleUnderline"/>
        </w:rPr>
        <w:t xml:space="preserve">]. As temperatures warm, the region may become a </w:t>
      </w:r>
      <w:r w:rsidRPr="00E319E1">
        <w:rPr>
          <w:rStyle w:val="Emphasis"/>
        </w:rPr>
        <w:t>nuclear flashpoint</w:t>
      </w:r>
      <w:r w:rsidRPr="00E319E1">
        <w:rPr>
          <w:rStyle w:val="StyleUnderline"/>
        </w:rPr>
        <w:t xml:space="preserve"> that cannot be analysed using classic deterrent models</w:t>
      </w:r>
      <w:r w:rsidRPr="00E319E1">
        <w:rPr>
          <w:sz w:val="16"/>
        </w:rPr>
        <w:t xml:space="preserve"> [30].</w:t>
      </w:r>
    </w:p>
    <w:p w14:paraId="544FEC4A" w14:textId="77777777" w:rsidR="0005261E" w:rsidRDefault="0005261E" w:rsidP="0005261E">
      <w:pPr>
        <w:pStyle w:val="Heading4"/>
      </w:pPr>
      <w:r>
        <w:t xml:space="preserve">Absent resilient satellites - spoofing increases tensions in the Artic </w:t>
      </w:r>
    </w:p>
    <w:p w14:paraId="1928C4DA" w14:textId="77777777" w:rsidR="0005261E" w:rsidRDefault="0005261E" w:rsidP="0005261E">
      <w:r w:rsidRPr="00FF3348">
        <w:rPr>
          <w:rStyle w:val="Style13ptBold"/>
        </w:rPr>
        <w:t>Wallin 25</w:t>
      </w:r>
      <w:r>
        <w:t xml:space="preserve"> [</w:t>
      </w:r>
      <w:r w:rsidRPr="00FF3348">
        <w:t>Matthew Wallin is ASP’s Chief Executive Officer, a member of its board of directors, and has led ASP’s research on public diplomacy and strategic communications</w:t>
      </w:r>
      <w:r>
        <w:t>, “</w:t>
      </w:r>
      <w:r w:rsidRPr="00FF3348">
        <w:t>Is the Arctic Destined to be the Most Likely Flashpoint for a Nuclear War?</w:t>
      </w:r>
      <w:r>
        <w:t xml:space="preserve">” 05/12/2025, </w:t>
      </w:r>
      <w:r w:rsidRPr="00FF3348">
        <w:t>https://www.americansecurityproject.org/is-the-arctic-destined-to-be-the-most-likely-flashpoint-for-a-nuclear-war/</w:t>
      </w:r>
      <w:r>
        <w:t>]</w:t>
      </w:r>
    </w:p>
    <w:p w14:paraId="4C149D3C" w14:textId="77777777" w:rsidR="0005261E" w:rsidRDefault="0005261E" w:rsidP="0005261E">
      <w:pPr>
        <w:rPr>
          <w:rStyle w:val="StyleUnderline"/>
        </w:rPr>
      </w:pPr>
      <w:r w:rsidRPr="00393D60">
        <w:rPr>
          <w:rStyle w:val="StyleUnderline"/>
        </w:rPr>
        <w:t xml:space="preserve">Navigation </w:t>
      </w:r>
      <w:r w:rsidRPr="000951DE">
        <w:rPr>
          <w:rStyle w:val="StyleUnderline"/>
          <w:highlight w:val="cyan"/>
        </w:rPr>
        <w:t>issues</w:t>
      </w:r>
      <w:r w:rsidRPr="00393D60">
        <w:rPr>
          <w:rStyle w:val="StyleUnderline"/>
        </w:rPr>
        <w:t xml:space="preserve"> in the Arctic could also </w:t>
      </w:r>
      <w:r w:rsidRPr="000951DE">
        <w:rPr>
          <w:rStyle w:val="StyleUnderline"/>
          <w:highlight w:val="cyan"/>
        </w:rPr>
        <w:t xml:space="preserve">lead to </w:t>
      </w:r>
      <w:r w:rsidRPr="000951DE">
        <w:rPr>
          <w:rStyle w:val="Emphasis"/>
          <w:highlight w:val="cyan"/>
        </w:rPr>
        <w:t>military escalations</w:t>
      </w:r>
      <w:r w:rsidRPr="000951DE">
        <w:rPr>
          <w:rStyle w:val="StyleUnderline"/>
          <w:highlight w:val="cyan"/>
        </w:rPr>
        <w:t xml:space="preserve"> reaching the </w:t>
      </w:r>
      <w:r w:rsidRPr="000951DE">
        <w:rPr>
          <w:rStyle w:val="Emphasis"/>
          <w:highlight w:val="cyan"/>
        </w:rPr>
        <w:t>nuclear level</w:t>
      </w:r>
      <w:r w:rsidRPr="00393D60">
        <w:rPr>
          <w:rStyle w:val="StyleUnderline"/>
        </w:rPr>
        <w:t xml:space="preserve">. The Global </w:t>
      </w:r>
      <w:r w:rsidRPr="000951DE">
        <w:rPr>
          <w:rStyle w:val="StyleUnderline"/>
          <w:highlight w:val="cyan"/>
        </w:rPr>
        <w:t>Navigation Satellite System</w:t>
      </w:r>
      <w:r w:rsidRPr="00393D60">
        <w:rPr>
          <w:rStyle w:val="StyleUnderline"/>
        </w:rPr>
        <w:t xml:space="preserve"> (GNSS), which </w:t>
      </w:r>
      <w:r w:rsidRPr="000951DE">
        <w:rPr>
          <w:rStyle w:val="StyleUnderline"/>
          <w:highlight w:val="cyan"/>
        </w:rPr>
        <w:t xml:space="preserve">includes </w:t>
      </w:r>
      <w:r w:rsidRPr="000951DE">
        <w:rPr>
          <w:rStyle w:val="StyleUnderline"/>
        </w:rPr>
        <w:t>satellite</w:t>
      </w:r>
      <w:r w:rsidRPr="00393D60">
        <w:rPr>
          <w:rStyle w:val="StyleUnderline"/>
        </w:rPr>
        <w:t xml:space="preserve"> </w:t>
      </w:r>
      <w:r w:rsidRPr="000951DE">
        <w:rPr>
          <w:rStyle w:val="StyleUnderline"/>
          <w:highlight w:val="cyan"/>
        </w:rPr>
        <w:t>constellations like</w:t>
      </w:r>
      <w:r w:rsidRPr="00393D60">
        <w:rPr>
          <w:rStyle w:val="StyleUnderline"/>
        </w:rPr>
        <w:t xml:space="preserve"> the </w:t>
      </w:r>
      <w:r w:rsidRPr="000951DE">
        <w:rPr>
          <w:rStyle w:val="StyleUnderline"/>
          <w:highlight w:val="cyan"/>
        </w:rPr>
        <w:t>American GPS</w:t>
      </w:r>
      <w:r w:rsidRPr="00393D60">
        <w:rPr>
          <w:rStyle w:val="StyleUnderline"/>
        </w:rPr>
        <w:t xml:space="preserve"> </w:t>
      </w:r>
      <w:r w:rsidRPr="000951DE">
        <w:rPr>
          <w:rStyle w:val="StyleUnderline"/>
          <w:highlight w:val="cyan"/>
        </w:rPr>
        <w:t>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0951DE">
        <w:rPr>
          <w:rStyle w:val="StyleUnderline"/>
          <w:highlight w:val="cyan"/>
        </w:rPr>
        <w:t>increased incidents of</w:t>
      </w:r>
      <w:r w:rsidRPr="00393D60">
        <w:rPr>
          <w:rStyle w:val="StyleUnderline"/>
        </w:rPr>
        <w:t xml:space="preserve"> Russian GNSS </w:t>
      </w:r>
      <w:r w:rsidRPr="000951DE">
        <w:rPr>
          <w:rStyle w:val="StyleUnderline"/>
          <w:highlight w:val="cyan"/>
        </w:rPr>
        <w:t>jamming in Europe</w:t>
      </w:r>
      <w:r w:rsidRPr="00393D60">
        <w:rPr>
          <w:rStyle w:val="StyleUnderline"/>
        </w:rPr>
        <w:t xml:space="preserve">, it’s conceivable that </w:t>
      </w:r>
      <w:r w:rsidRPr="000951DE">
        <w:rPr>
          <w:rStyle w:val="StyleUnderline"/>
          <w:highlight w:val="cyan"/>
        </w:rPr>
        <w:t>Russia</w:t>
      </w:r>
      <w:r w:rsidRPr="00393D60">
        <w:rPr>
          <w:rStyle w:val="StyleUnderline"/>
        </w:rPr>
        <w:t xml:space="preserve"> may </w:t>
      </w:r>
      <w:r w:rsidRPr="000951DE">
        <w:rPr>
          <w:rStyle w:val="StyleUnderline"/>
          <w:highlight w:val="cyan"/>
        </w:rPr>
        <w:t xml:space="preserve">employ similar tactics in the Arctic, </w:t>
      </w:r>
      <w:r w:rsidRPr="000951DE">
        <w:rPr>
          <w:rStyle w:val="StyleUnderline"/>
        </w:rPr>
        <w:t xml:space="preserve">including </w:t>
      </w:r>
      <w:r w:rsidRPr="000951DE">
        <w:rPr>
          <w:rStyle w:val="Emphasis"/>
          <w:highlight w:val="cyan"/>
        </w:rPr>
        <w:t>spoofing</w:t>
      </w:r>
      <w:r w:rsidRPr="00393D60">
        <w:rPr>
          <w:rStyle w:val="StyleUnderline"/>
        </w:rPr>
        <w:t xml:space="preserve">, for the purpose of disruption or </w:t>
      </w:r>
      <w:r w:rsidRPr="000951DE">
        <w:rPr>
          <w:rStyle w:val="StyleUnderline"/>
          <w:highlight w:val="cyan"/>
        </w:rPr>
        <w:t xml:space="preserve">causing navigational errors to trigger an </w:t>
      </w:r>
      <w:r w:rsidRPr="000951DE">
        <w:rPr>
          <w:rStyle w:val="Emphasis"/>
          <w:highlight w:val="cyan"/>
        </w:rPr>
        <w:t>exploitable international incident.</w:t>
      </w:r>
      <w:r w:rsidRPr="00393D60">
        <w:rPr>
          <w:rStyle w:val="StyleUnderline"/>
        </w:rPr>
        <w:t xml:space="preserve"> </w:t>
      </w:r>
      <w:r w:rsidRPr="000951DE">
        <w:rPr>
          <w:rStyle w:val="StyleUnderline"/>
          <w:highlight w:val="cyan"/>
        </w:rPr>
        <w:t>Military</w:t>
      </w:r>
      <w:r w:rsidRPr="00393D60">
        <w:rPr>
          <w:rStyle w:val="StyleUnderline"/>
        </w:rPr>
        <w:t xml:space="preserve"> or civilian </w:t>
      </w:r>
      <w:r w:rsidRPr="000951DE">
        <w:rPr>
          <w:rStyle w:val="StyleUnderline"/>
          <w:highlight w:val="cyan"/>
        </w:rPr>
        <w:t>vessels straying into Russian territory</w:t>
      </w:r>
      <w:r w:rsidRPr="00393D60">
        <w:rPr>
          <w:rStyle w:val="StyleUnderline"/>
        </w:rPr>
        <w:t xml:space="preserve"> could be </w:t>
      </w:r>
      <w:r w:rsidRPr="000951DE">
        <w:rPr>
          <w:rStyle w:val="StyleUnderline"/>
          <w:highlight w:val="cyan"/>
        </w:rPr>
        <w:t>captured</w:t>
      </w:r>
      <w:r w:rsidRPr="00393D60">
        <w:rPr>
          <w:rStyle w:val="StyleUnderline"/>
        </w:rPr>
        <w:t xml:space="preserve">, their cargoes seized, or crews held hostage </w:t>
      </w:r>
      <w:r w:rsidRPr="000951DE">
        <w:rPr>
          <w:rStyle w:val="StyleUnderline"/>
          <w:highlight w:val="cyan"/>
        </w:rPr>
        <w:t>for</w:t>
      </w:r>
      <w:r w:rsidRPr="00393D60">
        <w:rPr>
          <w:rStyle w:val="StyleUnderline"/>
        </w:rPr>
        <w:t xml:space="preserve"> the purpose of </w:t>
      </w:r>
      <w:r w:rsidRPr="000951DE">
        <w:rPr>
          <w:rStyle w:val="StyleUnderline"/>
          <w:highlight w:val="cyan"/>
        </w:rPr>
        <w:t xml:space="preserve">conducting </w:t>
      </w:r>
      <w:r w:rsidRPr="000951DE">
        <w:rPr>
          <w:rStyle w:val="Emphasis"/>
          <w:highlight w:val="cyan"/>
        </w:rPr>
        <w:t>hostage diplomacy</w:t>
      </w:r>
      <w:r w:rsidRPr="00393D60">
        <w:rPr>
          <w:rStyle w:val="StyleUnderline"/>
        </w:rPr>
        <w:t xml:space="preserve">. Resolving such a </w:t>
      </w:r>
      <w:r w:rsidRPr="000951DE">
        <w:rPr>
          <w:rStyle w:val="StyleUnderline"/>
          <w:highlight w:val="cyan"/>
        </w:rPr>
        <w:t>confrontation</w:t>
      </w:r>
      <w:r w:rsidRPr="00393D60">
        <w:rPr>
          <w:rStyle w:val="StyleUnderline"/>
        </w:rPr>
        <w:t xml:space="preserve"> military could </w:t>
      </w:r>
      <w:r w:rsidRPr="000951DE">
        <w:rPr>
          <w:rStyle w:val="StyleUnderline"/>
          <w:highlight w:val="cyan"/>
        </w:rPr>
        <w:t xml:space="preserve">quickly </w:t>
      </w:r>
      <w:r w:rsidRPr="000951DE">
        <w:rPr>
          <w:rStyle w:val="Emphasis"/>
          <w:highlight w:val="cyan"/>
        </w:rPr>
        <w:t>spiral out of control</w:t>
      </w:r>
      <w:r w:rsidRPr="00393D60">
        <w:rPr>
          <w:rStyle w:val="StyleUnderline"/>
        </w:rPr>
        <w:t>.</w:t>
      </w:r>
    </w:p>
    <w:p w14:paraId="4DE0EFEC" w14:textId="77777777" w:rsidR="0005261E" w:rsidRPr="00AB68BF" w:rsidRDefault="0005261E" w:rsidP="0005261E">
      <w:pPr>
        <w:pStyle w:val="Heading4"/>
        <w:rPr>
          <w:rFonts w:cs="Calibri"/>
        </w:rPr>
      </w:pPr>
      <w:r>
        <w:rPr>
          <w:rFonts w:cs="Calibri"/>
        </w:rPr>
        <w:t>Warfare</w:t>
      </w:r>
      <w:r w:rsidRPr="00AB68BF">
        <w:rPr>
          <w:rFonts w:cs="Calibri"/>
        </w:rPr>
        <w:t xml:space="preserve"> in the Arctic </w:t>
      </w:r>
      <w:r>
        <w:rPr>
          <w:rFonts w:cs="Calibri"/>
        </w:rPr>
        <w:t xml:space="preserve">independently </w:t>
      </w:r>
      <w:r w:rsidRPr="00AB68BF">
        <w:rPr>
          <w:rFonts w:cs="Calibri"/>
        </w:rPr>
        <w:t xml:space="preserve">escalates to </w:t>
      </w:r>
      <w:r w:rsidRPr="00AB68BF">
        <w:rPr>
          <w:rFonts w:cs="Calibri"/>
          <w:u w:val="single"/>
        </w:rPr>
        <w:t>nuclear conflict</w:t>
      </w:r>
      <w:r w:rsidRPr="00AB68BF">
        <w:rPr>
          <w:rFonts w:cs="Calibri"/>
        </w:rPr>
        <w:t>.</w:t>
      </w:r>
    </w:p>
    <w:p w14:paraId="49610481" w14:textId="77777777" w:rsidR="0005261E" w:rsidRPr="00AB68BF" w:rsidRDefault="0005261E" w:rsidP="0005261E">
      <w:r w:rsidRPr="00AB68BF">
        <w:rPr>
          <w:rStyle w:val="Style13ptBold"/>
        </w:rPr>
        <w:t>Wallin ’25</w:t>
      </w:r>
      <w:r w:rsidRPr="00AB68BF">
        <w:t xml:space="preserve"> [Matthew Wallin; Wallin completed his Masters in Public Diplomacy at the University of Southern California, experience at the U.S. Department of State’s press office, member of the Public Diplomacy Council of America.] - ("Is the Arctic Destined to be the Most Likely Flashpoint for a Nuclear War?," American Security Project, published 5-12-2025, accessed 7-11-2025, https://www.americansecurityproject.org/is-the-arctic-destined-to-be-the-most-likely-flashpoint-for-a-nuclear-war/) </w:t>
      </w:r>
    </w:p>
    <w:p w14:paraId="29F6A58D" w14:textId="77777777" w:rsidR="0005261E" w:rsidRPr="00EE09CB" w:rsidRDefault="0005261E" w:rsidP="0005261E">
      <w:pPr>
        <w:rPr>
          <w:sz w:val="16"/>
        </w:rPr>
      </w:pPr>
      <w:r w:rsidRPr="000951DE">
        <w:rPr>
          <w:rStyle w:val="StyleUnderline"/>
          <w:highlight w:val="cyan"/>
        </w:rPr>
        <w:t>Amidst</w:t>
      </w:r>
      <w:r w:rsidRPr="00EE09CB">
        <w:rPr>
          <w:sz w:val="16"/>
        </w:rPr>
        <w:t xml:space="preserve"> these </w:t>
      </w:r>
      <w:r w:rsidRPr="000951DE">
        <w:rPr>
          <w:rStyle w:val="Emphasis"/>
          <w:highlight w:val="cyan"/>
        </w:rPr>
        <w:t>tensions</w:t>
      </w:r>
      <w:r w:rsidRPr="00EE09CB">
        <w:rPr>
          <w:sz w:val="16"/>
        </w:rPr>
        <w:t xml:space="preserve">, </w:t>
      </w:r>
      <w:r w:rsidRPr="00AB68BF">
        <w:rPr>
          <w:rStyle w:val="StyleUnderline"/>
        </w:rPr>
        <w:t xml:space="preserve">melting polar </w:t>
      </w:r>
      <w:r w:rsidRPr="000951DE">
        <w:rPr>
          <w:rStyle w:val="StyleUnderline"/>
          <w:highlight w:val="cyan"/>
        </w:rPr>
        <w:t>ice is opening</w:t>
      </w:r>
      <w:r w:rsidRPr="00AB68BF">
        <w:rPr>
          <w:rStyle w:val="StyleUnderline"/>
        </w:rPr>
        <w:t xml:space="preserve"> Arctic </w:t>
      </w:r>
      <w:r w:rsidRPr="000951DE">
        <w:rPr>
          <w:rStyle w:val="StyleUnderline"/>
          <w:highlight w:val="cyan"/>
        </w:rPr>
        <w:t>sea lanes</w:t>
      </w:r>
      <w:r w:rsidRPr="00AB68BF">
        <w:rPr>
          <w:rStyle w:val="StyleUnderline"/>
        </w:rPr>
        <w:t xml:space="preserve"> to increased shipping traffic</w:t>
      </w:r>
      <w:r w:rsidRPr="00EE09CB">
        <w:rPr>
          <w:sz w:val="16"/>
        </w:rPr>
        <w:t xml:space="preserve">, </w:t>
      </w:r>
      <w:r w:rsidRPr="00AB68BF">
        <w:rPr>
          <w:rStyle w:val="StyleUnderline"/>
        </w:rPr>
        <w:t>resource exploration</w:t>
      </w:r>
      <w:r w:rsidRPr="00EE09CB">
        <w:rPr>
          <w:sz w:val="16"/>
        </w:rPr>
        <w:t xml:space="preserve">, </w:t>
      </w:r>
      <w:r w:rsidRPr="000951DE">
        <w:rPr>
          <w:rStyle w:val="StyleUnderline"/>
          <w:highlight w:val="cyan"/>
        </w:rPr>
        <w:t xml:space="preserve">and </w:t>
      </w:r>
      <w:r w:rsidRPr="00AB68BF">
        <w:rPr>
          <w:rStyle w:val="StyleUnderline"/>
        </w:rPr>
        <w:t xml:space="preserve">military </w:t>
      </w:r>
      <w:r w:rsidRPr="000951DE">
        <w:rPr>
          <w:rStyle w:val="StyleUnderline"/>
          <w:highlight w:val="cyan"/>
        </w:rPr>
        <w:t>posturing</w:t>
      </w:r>
      <w:r w:rsidRPr="00EE09CB">
        <w:rPr>
          <w:sz w:val="16"/>
        </w:rPr>
        <w:t xml:space="preserve">. NATO’s newest members, Finland and Sweden, are Arctic nations. </w:t>
      </w:r>
      <w:r w:rsidRPr="00AB68BF">
        <w:rPr>
          <w:rStyle w:val="StyleUnderline"/>
        </w:rPr>
        <w:t>Russia currently dominates the Arctic region</w:t>
      </w:r>
      <w:r w:rsidRPr="00EE09CB">
        <w:rPr>
          <w:sz w:val="16"/>
        </w:rPr>
        <w:t xml:space="preserve">, holding 53% of its total coastline, operating the world’s biggest icebreaker fleet, and has been upgrading its Arctic military bases. </w:t>
      </w:r>
      <w:r w:rsidRPr="000951DE">
        <w:rPr>
          <w:rStyle w:val="Emphasis"/>
          <w:highlight w:val="cyan"/>
        </w:rPr>
        <w:t>China</w:t>
      </w:r>
      <w:r w:rsidRPr="000951DE">
        <w:rPr>
          <w:rStyle w:val="StyleUnderline"/>
          <w:highlight w:val="cyan"/>
        </w:rPr>
        <w:t xml:space="preserve"> is also</w:t>
      </w:r>
      <w:r w:rsidRPr="00AB68BF">
        <w:rPr>
          <w:rStyle w:val="StyleUnderline"/>
        </w:rPr>
        <w:t xml:space="preserve"> increasingly </w:t>
      </w:r>
      <w:r w:rsidRPr="000951DE">
        <w:rPr>
          <w:rStyle w:val="StyleUnderline"/>
          <w:highlight w:val="cyan"/>
        </w:rPr>
        <w:t>playing a role</w:t>
      </w:r>
      <w:r w:rsidRPr="00EE09CB">
        <w:rPr>
          <w:sz w:val="16"/>
        </w:rPr>
        <w:t>, conducting joint Arctic military exercises with Russia and employing an icebreaker fleet of its own, despite its complete lack of territory in the Arctic Circle.</w:t>
      </w:r>
    </w:p>
    <w:p w14:paraId="7639E025" w14:textId="77777777" w:rsidR="0005261E" w:rsidRPr="00EE09CB" w:rsidRDefault="0005261E" w:rsidP="0005261E">
      <w:pPr>
        <w:rPr>
          <w:sz w:val="16"/>
        </w:rPr>
      </w:pPr>
      <w:r w:rsidRPr="00EE09CB">
        <w:rPr>
          <w:sz w:val="16"/>
        </w:rPr>
        <w:t xml:space="preserve">But </w:t>
      </w:r>
      <w:r w:rsidRPr="00AB68BF">
        <w:rPr>
          <w:rStyle w:val="StyleUnderline"/>
        </w:rPr>
        <w:t xml:space="preserve">is the Arctic destined to be the most likely flashpoint for a </w:t>
      </w:r>
      <w:r w:rsidRPr="00AB68BF">
        <w:rPr>
          <w:rStyle w:val="Emphasis"/>
        </w:rPr>
        <w:t>nuclear</w:t>
      </w:r>
      <w:r w:rsidRPr="00AB68BF">
        <w:rPr>
          <w:rStyle w:val="StyleUnderline"/>
        </w:rPr>
        <w:t xml:space="preserve"> </w:t>
      </w:r>
      <w:r w:rsidRPr="00AB68BF">
        <w:rPr>
          <w:rStyle w:val="Emphasis"/>
        </w:rPr>
        <w:t>war</w:t>
      </w:r>
      <w:r w:rsidRPr="00AB68BF">
        <w:rPr>
          <w:rStyle w:val="StyleUnderline"/>
        </w:rPr>
        <w:t>?</w:t>
      </w:r>
      <w:r w:rsidRPr="00EE09CB">
        <w:rPr>
          <w:sz w:val="16"/>
        </w:rPr>
        <w:t xml:space="preserve"> Let’s look at the possibilities.</w:t>
      </w:r>
    </w:p>
    <w:p w14:paraId="2558E80D" w14:textId="77777777" w:rsidR="0005261E" w:rsidRPr="00EE09CB" w:rsidRDefault="0005261E" w:rsidP="0005261E">
      <w:pPr>
        <w:rPr>
          <w:sz w:val="16"/>
        </w:rPr>
      </w:pPr>
      <w:r w:rsidRPr="00EE09CB">
        <w:rPr>
          <w:sz w:val="16"/>
        </w:rPr>
        <w:t xml:space="preserve">Despite being so cold, </w:t>
      </w:r>
      <w:r w:rsidRPr="00AB68BF">
        <w:rPr>
          <w:rStyle w:val="StyleUnderline"/>
        </w:rPr>
        <w:t>the Arctic is no stranger to military conflict</w:t>
      </w:r>
      <w:r w:rsidRPr="00EE09CB">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5ECAF0E5" w14:textId="77777777" w:rsidR="0005261E" w:rsidRPr="00EE09CB" w:rsidRDefault="0005261E" w:rsidP="0005261E">
      <w:pPr>
        <w:rPr>
          <w:sz w:val="16"/>
        </w:rPr>
      </w:pPr>
      <w:r w:rsidRPr="00EE09C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base on account of a diplomatic blunder could open a key blind </w:t>
      </w:r>
      <w:r w:rsidRPr="00EE09CB">
        <w:rPr>
          <w:sz w:val="16"/>
        </w:rPr>
        <w:lastRenderedPageBreak/>
        <w:t>spot in America’s strategic defense. Alternatively, the loss of this base to a Russian attack aimed at disabling American missile detection infrastructure is unlikely due to the danger of immediate retaliation and escalation.</w:t>
      </w:r>
    </w:p>
    <w:p w14:paraId="2A88678C" w14:textId="77777777" w:rsidR="0005261E" w:rsidRPr="00EE09CB" w:rsidRDefault="0005261E" w:rsidP="0005261E">
      <w:pPr>
        <w:rPr>
          <w:sz w:val="16"/>
        </w:rPr>
      </w:pPr>
      <w:r w:rsidRPr="00EE09CB">
        <w:rPr>
          <w:sz w:val="16"/>
        </w:rPr>
        <w:t xml:space="preserve">Currently, </w:t>
      </w:r>
      <w:r w:rsidRPr="000951DE">
        <w:rPr>
          <w:rStyle w:val="StyleUnderline"/>
          <w:highlight w:val="cyan"/>
        </w:rPr>
        <w:t xml:space="preserve">the most likely path to </w:t>
      </w:r>
      <w:r w:rsidRPr="00AB68BF">
        <w:rPr>
          <w:rStyle w:val="StyleUnderline"/>
        </w:rPr>
        <w:t xml:space="preserve">a potential </w:t>
      </w:r>
      <w:r w:rsidRPr="000951DE">
        <w:rPr>
          <w:rStyle w:val="Emphasis"/>
          <w:highlight w:val="cyan"/>
        </w:rPr>
        <w:t>nuclear</w:t>
      </w:r>
      <w:r w:rsidRPr="000951DE">
        <w:rPr>
          <w:rStyle w:val="StyleUnderline"/>
          <w:highlight w:val="cyan"/>
        </w:rPr>
        <w:t xml:space="preserve"> </w:t>
      </w:r>
      <w:r w:rsidRPr="000951DE">
        <w:rPr>
          <w:rStyle w:val="Emphasis"/>
          <w:highlight w:val="cyan"/>
        </w:rPr>
        <w:t>exchange</w:t>
      </w:r>
      <w:r w:rsidRPr="000951DE">
        <w:rPr>
          <w:rStyle w:val="StyleUnderline"/>
          <w:highlight w:val="cyan"/>
        </w:rPr>
        <w:t xml:space="preserve"> in the </w:t>
      </w:r>
      <w:r w:rsidRPr="000951DE">
        <w:rPr>
          <w:rStyle w:val="Emphasis"/>
          <w:highlight w:val="cyan"/>
        </w:rPr>
        <w:t>Arctic</w:t>
      </w:r>
      <w:r w:rsidRPr="000951DE">
        <w:rPr>
          <w:rStyle w:val="StyleUnderline"/>
          <w:highlight w:val="cyan"/>
        </w:rPr>
        <w:t xml:space="preserve"> would be through a</w:t>
      </w:r>
      <w:r w:rsidRPr="00EE09CB">
        <w:rPr>
          <w:sz w:val="16"/>
        </w:rPr>
        <w:t xml:space="preserve"> conventional or “</w:t>
      </w:r>
      <w:r w:rsidRPr="000951DE">
        <w:rPr>
          <w:rStyle w:val="Emphasis"/>
          <w:highlight w:val="cyan"/>
        </w:rPr>
        <w:t>gray zone</w:t>
      </w:r>
      <w:r w:rsidRPr="00EE09CB">
        <w:rPr>
          <w:sz w:val="16"/>
        </w:rPr>
        <w:t xml:space="preserve">” </w:t>
      </w:r>
      <w:r w:rsidRPr="00AB68BF">
        <w:rPr>
          <w:rStyle w:val="StyleUnderline"/>
        </w:rPr>
        <w:t xml:space="preserve">Russian </w:t>
      </w:r>
      <w:r w:rsidRPr="000951DE">
        <w:rPr>
          <w:rStyle w:val="StyleUnderline"/>
          <w:highlight w:val="cyan"/>
        </w:rPr>
        <w:t>attack</w:t>
      </w:r>
      <w:r w:rsidRPr="00EE09CB">
        <w:rPr>
          <w:sz w:val="16"/>
        </w:rPr>
        <w:t xml:space="preserve"> on a NATO member. </w:t>
      </w:r>
      <w:r w:rsidRPr="000951DE">
        <w:rPr>
          <w:rStyle w:val="StyleUnderline"/>
          <w:highlight w:val="cyan"/>
        </w:rPr>
        <w:t>Border skirmishes</w:t>
      </w:r>
      <w:r w:rsidRPr="00EE09CB">
        <w:rPr>
          <w:sz w:val="16"/>
        </w:rPr>
        <w:t xml:space="preserve">, </w:t>
      </w:r>
      <w:r w:rsidRPr="000951DE">
        <w:rPr>
          <w:rStyle w:val="StyleUnderline"/>
          <w:highlight w:val="cyan"/>
        </w:rPr>
        <w:t>cyber-attacks</w:t>
      </w:r>
      <w:r w:rsidRPr="00EE09CB">
        <w:rPr>
          <w:sz w:val="16"/>
        </w:rPr>
        <w:t xml:space="preserve">, </w:t>
      </w:r>
      <w:r w:rsidRPr="000951DE">
        <w:rPr>
          <w:rStyle w:val="StyleUnderline"/>
          <w:highlight w:val="cyan"/>
        </w:rPr>
        <w:t>airspace</w:t>
      </w:r>
      <w:r w:rsidRPr="00AB68BF">
        <w:rPr>
          <w:rStyle w:val="StyleUnderline"/>
        </w:rPr>
        <w:t xml:space="preserve"> </w:t>
      </w:r>
      <w:r w:rsidRPr="000951DE">
        <w:rPr>
          <w:rStyle w:val="StyleUnderline"/>
          <w:highlight w:val="cyan"/>
        </w:rPr>
        <w:t>incursions</w:t>
      </w:r>
      <w:r w:rsidRPr="00EE09CB">
        <w:rPr>
          <w:sz w:val="16"/>
        </w:rPr>
        <w:t xml:space="preserve">, </w:t>
      </w:r>
      <w:r w:rsidRPr="00AB68BF">
        <w:rPr>
          <w:rStyle w:val="StyleUnderline"/>
        </w:rPr>
        <w:t>reckless military intercepts</w:t>
      </w:r>
      <w:r w:rsidRPr="00EE09CB">
        <w:rPr>
          <w:sz w:val="16"/>
        </w:rPr>
        <w:t xml:space="preserve">, </w:t>
      </w:r>
      <w:r w:rsidRPr="00AB68BF">
        <w:rPr>
          <w:rStyle w:val="StyleUnderline"/>
        </w:rPr>
        <w:t>and support to separatist groups</w:t>
      </w:r>
      <w:r w:rsidRPr="00EE09CB">
        <w:rPr>
          <w:sz w:val="16"/>
        </w:rPr>
        <w:t xml:space="preserve"> intentionally sit in the “gray zone” between peace and outright war, but </w:t>
      </w:r>
      <w:r w:rsidRPr="000951DE">
        <w:rPr>
          <w:rStyle w:val="StyleUnderline"/>
          <w:highlight w:val="cyan"/>
        </w:rPr>
        <w:t>could ultimately lead</w:t>
      </w:r>
      <w:r w:rsidRPr="00AB68BF">
        <w:rPr>
          <w:rStyle w:val="StyleUnderline"/>
        </w:rPr>
        <w:t xml:space="preserve"> to open conflict that</w:t>
      </w:r>
      <w:r w:rsidRPr="00EE09CB">
        <w:rPr>
          <w:sz w:val="16"/>
        </w:rPr>
        <w:t xml:space="preserve"> </w:t>
      </w:r>
      <w:r w:rsidRPr="00AB68BF">
        <w:rPr>
          <w:rStyle w:val="StyleUnderline"/>
        </w:rPr>
        <w:t xml:space="preserve">escalates </w:t>
      </w:r>
      <w:r w:rsidRPr="000951DE">
        <w:rPr>
          <w:rStyle w:val="StyleUnderline"/>
          <w:highlight w:val="cyan"/>
        </w:rPr>
        <w:t xml:space="preserve">to </w:t>
      </w:r>
      <w:r w:rsidRPr="000951DE">
        <w:rPr>
          <w:rStyle w:val="Emphasis"/>
          <w:highlight w:val="cyan"/>
        </w:rPr>
        <w:t>nuclear</w:t>
      </w:r>
      <w:r w:rsidRPr="000951DE">
        <w:rPr>
          <w:rStyle w:val="StyleUnderline"/>
          <w:highlight w:val="cyan"/>
        </w:rPr>
        <w:t xml:space="preserve"> </w:t>
      </w:r>
      <w:r w:rsidRPr="000951DE">
        <w:rPr>
          <w:rStyle w:val="Emphasis"/>
          <w:highlight w:val="cyan"/>
        </w:rPr>
        <w:t>war</w:t>
      </w:r>
      <w:r w:rsidRPr="00EE09CB">
        <w:rPr>
          <w:sz w:val="16"/>
        </w:rPr>
        <w:t>. Conceivably, a gray zone or overt attack on other Greelandic infrastructure, or an information operations campaign aimed at dividing the U.S., Greenland, and Denmark, are not outside of the realm of possibility.</w:t>
      </w:r>
    </w:p>
    <w:p w14:paraId="4DF91DFB" w14:textId="77777777" w:rsidR="0005261E" w:rsidRPr="00EE09CB" w:rsidRDefault="0005261E" w:rsidP="0005261E">
      <w:pPr>
        <w:rPr>
          <w:sz w:val="16"/>
        </w:rPr>
      </w:pPr>
      <w:r w:rsidRPr="00EE09CB">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AB68BF">
        <w:rPr>
          <w:rStyle w:val="StyleUnderline"/>
        </w:rPr>
        <w:t>Russia is</w:t>
      </w:r>
      <w:r w:rsidRPr="00EE09CB">
        <w:rPr>
          <w:sz w:val="16"/>
        </w:rPr>
        <w:t xml:space="preserve"> far </w:t>
      </w:r>
      <w:r w:rsidRPr="00AB68BF">
        <w:rPr>
          <w:rStyle w:val="StyleUnderline"/>
        </w:rPr>
        <w:t>more likely test the waters by conducting</w:t>
      </w:r>
      <w:r w:rsidRPr="00EE09CB">
        <w:rPr>
          <w:sz w:val="16"/>
        </w:rPr>
        <w:t xml:space="preserve"> provocative and destabilizing small-scale </w:t>
      </w:r>
      <w:r w:rsidRPr="00AB68BF">
        <w:rPr>
          <w:rStyle w:val="Emphasis"/>
        </w:rPr>
        <w:t>gray</w:t>
      </w:r>
      <w:r w:rsidRPr="00AB68BF">
        <w:rPr>
          <w:rStyle w:val="StyleUnderline"/>
        </w:rPr>
        <w:t xml:space="preserve"> </w:t>
      </w:r>
      <w:r w:rsidRPr="00AB68BF">
        <w:rPr>
          <w:rStyle w:val="Emphasis"/>
        </w:rPr>
        <w:t>zone</w:t>
      </w:r>
      <w:r w:rsidRPr="00AB68BF">
        <w:rPr>
          <w:rStyle w:val="StyleUnderline"/>
        </w:rPr>
        <w:t xml:space="preserve"> activities</w:t>
      </w:r>
      <w:r w:rsidRPr="00EE09CB">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690001E5" w14:textId="77777777" w:rsidR="0005261E" w:rsidRPr="000951DE" w:rsidRDefault="0005261E" w:rsidP="0005261E">
      <w:pPr>
        <w:rPr>
          <w:rStyle w:val="StyleUnderline"/>
          <w:sz w:val="16"/>
          <w:u w:val="none"/>
        </w:rPr>
      </w:pPr>
      <w:r w:rsidRPr="00AB68BF">
        <w:rPr>
          <w:rStyle w:val="StyleUnderline"/>
        </w:rPr>
        <w:t>Though</w:t>
      </w:r>
      <w:r w:rsidRPr="00EE09CB">
        <w:rPr>
          <w:sz w:val="16"/>
        </w:rPr>
        <w:t xml:space="preserve"> the threat of </w:t>
      </w:r>
      <w:r w:rsidRPr="00AB68BF">
        <w:rPr>
          <w:rStyle w:val="StyleUnderline"/>
        </w:rPr>
        <w:t>American nuclear weapons has long-served to deter a Russian attack</w:t>
      </w:r>
      <w:r w:rsidRPr="00EE09CB">
        <w:rPr>
          <w:sz w:val="16"/>
        </w:rPr>
        <w:t xml:space="preserve"> on the European NATO members, President </w:t>
      </w:r>
      <w:r w:rsidRPr="000951DE">
        <w:rPr>
          <w:rStyle w:val="StyleUnderline"/>
          <w:highlight w:val="cyan"/>
        </w:rPr>
        <w:t>Trump’s</w:t>
      </w:r>
      <w:r w:rsidRPr="00EE09CB">
        <w:rPr>
          <w:sz w:val="16"/>
        </w:rPr>
        <w:t xml:space="preserve"> many </w:t>
      </w:r>
      <w:r w:rsidRPr="00AB68BF">
        <w:rPr>
          <w:rStyle w:val="StyleUnderline"/>
        </w:rPr>
        <w:t xml:space="preserve">public </w:t>
      </w:r>
      <w:r w:rsidRPr="000951DE">
        <w:rPr>
          <w:rStyle w:val="StyleUnderline"/>
          <w:highlight w:val="cyan"/>
        </w:rPr>
        <w:t>pronouncements</w:t>
      </w:r>
      <w:r w:rsidRPr="00AB68BF">
        <w:rPr>
          <w:rStyle w:val="StyleUnderline"/>
        </w:rPr>
        <w:t xml:space="preserve"> expressing doubt</w:t>
      </w:r>
      <w:r w:rsidRPr="00EE09CB">
        <w:rPr>
          <w:sz w:val="16"/>
        </w:rPr>
        <w:t xml:space="preserve"> about his willingness to defend a NATO member that comes under attack </w:t>
      </w:r>
      <w:r w:rsidRPr="000951DE">
        <w:rPr>
          <w:rStyle w:val="StyleUnderline"/>
          <w:highlight w:val="cyan"/>
        </w:rPr>
        <w:t xml:space="preserve">has </w:t>
      </w:r>
      <w:r w:rsidRPr="000951DE">
        <w:rPr>
          <w:rStyle w:val="Emphasis"/>
          <w:highlight w:val="cyan"/>
        </w:rPr>
        <w:t>shaken</w:t>
      </w:r>
      <w:r w:rsidRPr="000951DE">
        <w:rPr>
          <w:rStyle w:val="StyleUnderline"/>
          <w:highlight w:val="cyan"/>
        </w:rPr>
        <w:t xml:space="preserve"> </w:t>
      </w:r>
      <w:r w:rsidRPr="000951DE">
        <w:rPr>
          <w:rStyle w:val="Emphasis"/>
          <w:highlight w:val="cyan"/>
        </w:rPr>
        <w:t>confidence</w:t>
      </w:r>
      <w:r w:rsidRPr="00EE09CB">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0951DE">
        <w:rPr>
          <w:rStyle w:val="StyleUnderline"/>
          <w:highlight w:val="cyan"/>
        </w:rPr>
        <w:t xml:space="preserve">This could foretell a new </w:t>
      </w:r>
      <w:r w:rsidRPr="000951DE">
        <w:rPr>
          <w:rStyle w:val="Emphasis"/>
          <w:highlight w:val="cyan"/>
        </w:rPr>
        <w:t>nuclear arms race</w:t>
      </w:r>
      <w:r>
        <w:rPr>
          <w:sz w:val="16"/>
        </w:rPr>
        <w:t>.</w:t>
      </w:r>
    </w:p>
    <w:p w14:paraId="4055949E" w14:textId="77777777" w:rsidR="0005261E" w:rsidRDefault="0005261E" w:rsidP="0005261E">
      <w:pPr>
        <w:pStyle w:val="Heading4"/>
      </w:pPr>
      <w:r>
        <w:t xml:space="preserve">Scenario two is </w:t>
      </w:r>
      <w:r>
        <w:rPr>
          <w:u w:val="single"/>
        </w:rPr>
        <w:t>SPACE</w:t>
      </w:r>
      <w:r>
        <w:t>:</w:t>
      </w:r>
    </w:p>
    <w:p w14:paraId="2E3356DA" w14:textId="77777777" w:rsidR="0005261E" w:rsidRPr="004D5259" w:rsidRDefault="0005261E" w:rsidP="0005261E">
      <w:pPr>
        <w:pStyle w:val="Heading4"/>
      </w:pPr>
      <w:r>
        <w:t xml:space="preserve">It’s the </w:t>
      </w:r>
      <w:r>
        <w:rPr>
          <w:u w:val="single"/>
        </w:rPr>
        <w:t>next domain</w:t>
      </w:r>
      <w:r>
        <w:t xml:space="preserve"> for </w:t>
      </w:r>
      <w:r>
        <w:rPr>
          <w:u w:val="single"/>
        </w:rPr>
        <w:t>nuclear conflict</w:t>
      </w:r>
      <w:r>
        <w:t>.</w:t>
      </w:r>
    </w:p>
    <w:p w14:paraId="0297C0CA" w14:textId="77777777" w:rsidR="0005261E" w:rsidRDefault="0005261E" w:rsidP="0005261E">
      <w:r w:rsidRPr="00D1531F">
        <w:rPr>
          <w:rStyle w:val="Style13ptBold"/>
        </w:rPr>
        <w:t>Herman 24</w:t>
      </w:r>
      <w:r>
        <w:t xml:space="preserve"> [Arthur Herman was a senior fellow at Hudson Institute analyzing defense, energy, and technology issues and author, “</w:t>
      </w:r>
      <w:r w:rsidRPr="00D1531F">
        <w:t>The First Space War Is Coming. Here Are Three Things the US Must Do to Win</w:t>
      </w:r>
      <w:r>
        <w:t xml:space="preserve">,” 02/22/2024, </w:t>
      </w:r>
      <w:r w:rsidRPr="00D1531F">
        <w:t>https://www.hudson.org/defense-strategy/first-space-war-coming-here-are-three-things-us-must-do-win-arthur-herman</w:t>
      </w:r>
      <w:r>
        <w:t>]</w:t>
      </w:r>
    </w:p>
    <w:p w14:paraId="12CBC5D3" w14:textId="77777777" w:rsidR="0005261E" w:rsidRPr="007F2662" w:rsidRDefault="0005261E" w:rsidP="0005261E">
      <w:pPr>
        <w:rPr>
          <w:rStyle w:val="StyleUnderline"/>
        </w:rPr>
      </w:pPr>
      <w:r w:rsidRPr="007F2662">
        <w:rPr>
          <w:rStyle w:val="StyleUnderline"/>
        </w:rPr>
        <w:t xml:space="preserve">Americans got a wake-up call when House Intelligence Committee Chairman Mike Turner and the White House let us know that the </w:t>
      </w:r>
      <w:r w:rsidRPr="000A2CA3">
        <w:rPr>
          <w:rStyle w:val="StyleUnderline"/>
          <w:highlight w:val="cyan"/>
        </w:rPr>
        <w:t>Russians</w:t>
      </w:r>
      <w:r w:rsidRPr="007F2662">
        <w:rPr>
          <w:rStyle w:val="StyleUnderline"/>
        </w:rPr>
        <w:t xml:space="preserve"> were thinking about </w:t>
      </w:r>
      <w:r w:rsidRPr="000A2CA3">
        <w:rPr>
          <w:rStyle w:val="StyleUnderline"/>
          <w:highlight w:val="cyan"/>
        </w:rPr>
        <w:t xml:space="preserve">sending </w:t>
      </w:r>
      <w:r w:rsidRPr="000A2CA3">
        <w:rPr>
          <w:rStyle w:val="Emphasis"/>
          <w:highlight w:val="cyan"/>
        </w:rPr>
        <w:t>nuc</w:t>
      </w:r>
      <w:r w:rsidRPr="004D1196">
        <w:rPr>
          <w:rStyle w:val="StyleUnderline"/>
        </w:rPr>
        <w:t>lear weapon</w:t>
      </w:r>
      <w:r w:rsidRPr="000A2CA3">
        <w:rPr>
          <w:rStyle w:val="Emphasis"/>
          <w:highlight w:val="cyan"/>
        </w:rPr>
        <w:t>s</w:t>
      </w:r>
      <w:r w:rsidRPr="000A2CA3">
        <w:rPr>
          <w:rStyle w:val="StyleUnderline"/>
          <w:highlight w:val="cyan"/>
        </w:rPr>
        <w:t xml:space="preserve"> into space</w:t>
      </w:r>
      <w:r w:rsidRPr="004D1196">
        <w:rPr>
          <w:rStyle w:val="StyleUnderline"/>
        </w:rPr>
        <w:t>, to destroy U.S. satellites</w:t>
      </w:r>
      <w:r w:rsidRPr="007F2662">
        <w:rPr>
          <w:rStyle w:val="StyleUnderline"/>
        </w:rPr>
        <w:t xml:space="preserve"> if we ever wind up in a shooting war with Moscow. </w:t>
      </w:r>
    </w:p>
    <w:p w14:paraId="2E70EB39" w14:textId="77777777" w:rsidR="0005261E" w:rsidRPr="007F2662" w:rsidRDefault="0005261E" w:rsidP="0005261E">
      <w:pPr>
        <w:rPr>
          <w:rStyle w:val="StyleUnderline"/>
        </w:rPr>
      </w:pPr>
      <w:r w:rsidRPr="007F2662">
        <w:rPr>
          <w:sz w:val="16"/>
        </w:rPr>
        <w:t xml:space="preserve">Russian nukes in space is the nightmare we’ve all worried about since the Russians launched their first Sputnik satellite back in 1957. </w:t>
      </w:r>
      <w:r w:rsidRPr="007F2662">
        <w:rPr>
          <w:rStyle w:val="StyleUnderline"/>
        </w:rPr>
        <w:t xml:space="preserve">Six and a half decades later, we are learning that </w:t>
      </w:r>
      <w:r w:rsidRPr="004D1196">
        <w:rPr>
          <w:rStyle w:val="StyleUnderline"/>
        </w:rPr>
        <w:t xml:space="preserve">international </w:t>
      </w:r>
      <w:r w:rsidRPr="000A2CA3">
        <w:rPr>
          <w:rStyle w:val="StyleUnderline"/>
          <w:highlight w:val="cyan"/>
        </w:rPr>
        <w:t>agreements</w:t>
      </w:r>
      <w:r w:rsidRPr="007F2662">
        <w:rPr>
          <w:rStyle w:val="StyleUnderline"/>
        </w:rPr>
        <w:t xml:space="preserve"> that are supposed to stop that threat </w:t>
      </w:r>
      <w:r w:rsidRPr="000A2CA3">
        <w:rPr>
          <w:rStyle w:val="StyleUnderline"/>
          <w:highlight w:val="cyan"/>
        </w:rPr>
        <w:t xml:space="preserve">mean </w:t>
      </w:r>
      <w:r w:rsidRPr="000A2CA3">
        <w:rPr>
          <w:rStyle w:val="Emphasis"/>
          <w:highlight w:val="cyan"/>
        </w:rPr>
        <w:t>nothing</w:t>
      </w:r>
      <w:r w:rsidRPr="000A2CA3">
        <w:rPr>
          <w:rStyle w:val="StyleUnderline"/>
          <w:highlight w:val="cyan"/>
        </w:rPr>
        <w:t xml:space="preserve"> to</w:t>
      </w:r>
      <w:r w:rsidRPr="007F2662">
        <w:rPr>
          <w:rStyle w:val="StyleUnderline"/>
        </w:rPr>
        <w:t xml:space="preserve"> a dictator like Russian President Vladimir </w:t>
      </w:r>
      <w:r w:rsidRPr="000A2CA3">
        <w:rPr>
          <w:rStyle w:val="StyleUnderline"/>
          <w:highlight w:val="cyan"/>
        </w:rPr>
        <w:t>Putin</w:t>
      </w:r>
      <w:r w:rsidRPr="007F2662">
        <w:rPr>
          <w:rStyle w:val="StyleUnderline"/>
        </w:rPr>
        <w:t xml:space="preserve"> — </w:t>
      </w:r>
      <w:r w:rsidRPr="004D1196">
        <w:rPr>
          <w:rStyle w:val="StyleUnderline"/>
        </w:rPr>
        <w:t>and</w:t>
      </w:r>
      <w:r w:rsidRPr="007F2662">
        <w:rPr>
          <w:rStyle w:val="StyleUnderline"/>
        </w:rPr>
        <w:t xml:space="preserve"> that </w:t>
      </w:r>
      <w:r w:rsidRPr="000A2CA3">
        <w:rPr>
          <w:rStyle w:val="StyleUnderline"/>
          <w:highlight w:val="cyan"/>
        </w:rPr>
        <w:t xml:space="preserve">America needs to </w:t>
      </w:r>
      <w:r w:rsidRPr="000A2CA3">
        <w:rPr>
          <w:rStyle w:val="Emphasis"/>
          <w:highlight w:val="cyan"/>
        </w:rPr>
        <w:t>get serious</w:t>
      </w:r>
      <w:r w:rsidRPr="000A2CA3">
        <w:rPr>
          <w:rStyle w:val="StyleUnderline"/>
          <w:highlight w:val="cyan"/>
        </w:rPr>
        <w:t xml:space="preserve"> </w:t>
      </w:r>
      <w:r w:rsidRPr="004D1196">
        <w:rPr>
          <w:rStyle w:val="StyleUnderline"/>
        </w:rPr>
        <w:t>about defending</w:t>
      </w:r>
      <w:r w:rsidRPr="007F2662">
        <w:rPr>
          <w:rStyle w:val="StyleUnderline"/>
        </w:rPr>
        <w:t xml:space="preserve"> its </w:t>
      </w:r>
      <w:r w:rsidRPr="004D1196">
        <w:rPr>
          <w:rStyle w:val="StyleUnderline"/>
        </w:rPr>
        <w:t xml:space="preserve">assets </w:t>
      </w:r>
      <w:r w:rsidRPr="000A2CA3">
        <w:rPr>
          <w:rStyle w:val="StyleUnderline"/>
          <w:highlight w:val="cyan"/>
        </w:rPr>
        <w:t>in space</w:t>
      </w:r>
      <w:r w:rsidRPr="007F2662">
        <w:rPr>
          <w:rStyle w:val="StyleUnderline"/>
        </w:rPr>
        <w:t xml:space="preserve">, including GPS. </w:t>
      </w:r>
    </w:p>
    <w:p w14:paraId="3CFCC3B2" w14:textId="77777777" w:rsidR="0005261E" w:rsidRPr="007F2662" w:rsidRDefault="0005261E" w:rsidP="0005261E">
      <w:pPr>
        <w:rPr>
          <w:rStyle w:val="StyleUnderline"/>
        </w:rPr>
      </w:pPr>
      <w:r w:rsidRPr="007F2662">
        <w:rPr>
          <w:rStyle w:val="StyleUnderline"/>
        </w:rPr>
        <w:t xml:space="preserve">We need the capability </w:t>
      </w:r>
      <w:r w:rsidRPr="000A2CA3">
        <w:rPr>
          <w:rStyle w:val="StyleUnderline"/>
          <w:highlight w:val="cyan"/>
        </w:rPr>
        <w:t>to deter</w:t>
      </w:r>
      <w:r w:rsidRPr="000A7C41">
        <w:rPr>
          <w:rStyle w:val="StyleUnderline"/>
        </w:rPr>
        <w:t xml:space="preserve"> the </w:t>
      </w:r>
      <w:r w:rsidRPr="000A2CA3">
        <w:rPr>
          <w:rStyle w:val="Emphasis"/>
          <w:highlight w:val="cyan"/>
        </w:rPr>
        <w:t>growing space threat</w:t>
      </w:r>
      <w:r w:rsidRPr="007F2662">
        <w:rPr>
          <w:rStyle w:val="StyleUnderline"/>
        </w:rPr>
        <w:t xml:space="preserve"> from both Russia and China, </w:t>
      </w:r>
      <w:r w:rsidRPr="000A2CA3">
        <w:rPr>
          <w:rStyle w:val="StyleUnderline"/>
          <w:highlight w:val="cyan"/>
        </w:rPr>
        <w:t>before</w:t>
      </w:r>
      <w:r w:rsidRPr="007F2662">
        <w:rPr>
          <w:rStyle w:val="StyleUnderline"/>
        </w:rPr>
        <w:t xml:space="preserve"> our perceived </w:t>
      </w:r>
      <w:r w:rsidRPr="000A7C41">
        <w:rPr>
          <w:rStyle w:val="StyleUnderline"/>
        </w:rPr>
        <w:t xml:space="preserve">weakness triggers </w:t>
      </w:r>
      <w:r w:rsidRPr="000A2CA3">
        <w:rPr>
          <w:rStyle w:val="StyleUnderline"/>
          <w:highlight w:val="cyan"/>
        </w:rPr>
        <w:t xml:space="preserve">a </w:t>
      </w:r>
      <w:r w:rsidRPr="000A2CA3">
        <w:rPr>
          <w:rStyle w:val="Emphasis"/>
          <w:highlight w:val="cyan"/>
        </w:rPr>
        <w:t>full-scale war in space</w:t>
      </w:r>
      <w:r w:rsidRPr="000A2CA3">
        <w:rPr>
          <w:rStyle w:val="StyleUnderline"/>
          <w:highlight w:val="cyan"/>
        </w:rPr>
        <w:t>.</w:t>
      </w:r>
      <w:r w:rsidRPr="007F2662">
        <w:rPr>
          <w:rStyle w:val="StyleUnderline"/>
        </w:rPr>
        <w:t xml:space="preserve"> </w:t>
      </w:r>
    </w:p>
    <w:p w14:paraId="47EC6346" w14:textId="77777777" w:rsidR="0005261E" w:rsidRPr="007F2662" w:rsidRDefault="0005261E" w:rsidP="0005261E">
      <w:pPr>
        <w:rPr>
          <w:sz w:val="16"/>
        </w:rPr>
      </w:pPr>
      <w:r w:rsidRPr="007F2662">
        <w:rPr>
          <w:rStyle w:val="StyleUnderline"/>
        </w:rPr>
        <w:t xml:space="preserve">The truth is, </w:t>
      </w:r>
      <w:r w:rsidRPr="000A2CA3">
        <w:rPr>
          <w:rStyle w:val="StyleUnderline"/>
          <w:highlight w:val="cyan"/>
        </w:rPr>
        <w:t>whoever controls</w:t>
      </w:r>
      <w:r w:rsidRPr="007F2662">
        <w:rPr>
          <w:rStyle w:val="StyleUnderline"/>
        </w:rPr>
        <w:t xml:space="preserve"> the </w:t>
      </w:r>
      <w:r w:rsidRPr="000A2CA3">
        <w:rPr>
          <w:rStyle w:val="StyleUnderline"/>
          <w:highlight w:val="cyan"/>
        </w:rPr>
        <w:t>space</w:t>
      </w:r>
      <w:r w:rsidRPr="007F2662">
        <w:rPr>
          <w:rStyle w:val="StyleUnderline"/>
        </w:rPr>
        <w:t xml:space="preserve"> domain </w:t>
      </w:r>
      <w:r w:rsidRPr="000A7C41">
        <w:rPr>
          <w:rStyle w:val="StyleUnderline"/>
        </w:rPr>
        <w:t xml:space="preserve">will </w:t>
      </w:r>
      <w:r w:rsidRPr="000A2CA3">
        <w:rPr>
          <w:rStyle w:val="StyleUnderline"/>
          <w:highlight w:val="cyan"/>
        </w:rPr>
        <w:t>dominate</w:t>
      </w:r>
      <w:r w:rsidRPr="000A7C41">
        <w:rPr>
          <w:rStyle w:val="StyleUnderline"/>
        </w:rPr>
        <w:t xml:space="preserve"> the </w:t>
      </w:r>
      <w:r w:rsidRPr="000A7C41">
        <w:rPr>
          <w:rStyle w:val="Emphasis"/>
        </w:rPr>
        <w:t xml:space="preserve">future </w:t>
      </w:r>
      <w:r w:rsidRPr="000A2CA3">
        <w:rPr>
          <w:rStyle w:val="Emphasis"/>
          <w:highlight w:val="cyan"/>
        </w:rPr>
        <w:t>global economy</w:t>
      </w:r>
      <w:r w:rsidRPr="007F2662">
        <w:rPr>
          <w:rStyle w:val="StyleUnderline"/>
        </w:rPr>
        <w:t>.</w:t>
      </w:r>
      <w:r w:rsidRPr="007F2662">
        <w:rPr>
          <w:sz w:val="16"/>
        </w:rPr>
        <w:t xml:space="preserve"> If America was the preeminent space power from Presidents John F. Kennedy to Ronald Reagan, we’ve let our edge slip away, while China and Russia aim to displace us altogether. </w:t>
      </w:r>
    </w:p>
    <w:p w14:paraId="52A94594" w14:textId="77777777" w:rsidR="0005261E" w:rsidRPr="007F2662" w:rsidRDefault="0005261E" w:rsidP="0005261E">
      <w:pPr>
        <w:rPr>
          <w:sz w:val="16"/>
        </w:rPr>
      </w:pPr>
      <w:r w:rsidRPr="007F2662">
        <w:rPr>
          <w:sz w:val="16"/>
        </w:rPr>
        <w:lastRenderedPageBreak/>
        <w:t xml:space="preserve">In fact, a State of the Space Industrial Base conference report issued in 2022 predicted that China will overtake the U.S. as the dominant space power by 2032. </w:t>
      </w:r>
    </w:p>
    <w:p w14:paraId="42DF0DBD" w14:textId="77777777" w:rsidR="0005261E" w:rsidRPr="007F2662" w:rsidRDefault="0005261E" w:rsidP="0005261E">
      <w:pPr>
        <w:rPr>
          <w:sz w:val="16"/>
        </w:rPr>
      </w:pPr>
      <w:r w:rsidRPr="007F2662">
        <w:rPr>
          <w:rStyle w:val="StyleUnderline"/>
        </w:rPr>
        <w:t xml:space="preserve">In </w:t>
      </w:r>
      <w:r w:rsidRPr="000A2CA3">
        <w:rPr>
          <w:rStyle w:val="StyleUnderline"/>
          <w:highlight w:val="cyan"/>
        </w:rPr>
        <w:t>Russia’s</w:t>
      </w:r>
      <w:r w:rsidRPr="007F2662">
        <w:rPr>
          <w:rStyle w:val="StyleUnderline"/>
        </w:rPr>
        <w:t xml:space="preserve"> case, their </w:t>
      </w:r>
      <w:r w:rsidRPr="000A2CA3">
        <w:rPr>
          <w:rStyle w:val="StyleUnderline"/>
          <w:highlight w:val="cyan"/>
        </w:rPr>
        <w:t>a</w:t>
      </w:r>
      <w:r w:rsidRPr="007F2662">
        <w:rPr>
          <w:rStyle w:val="StyleUnderline"/>
        </w:rPr>
        <w:t>nti-</w:t>
      </w:r>
      <w:r w:rsidRPr="000A2CA3">
        <w:rPr>
          <w:rStyle w:val="StyleUnderline"/>
          <w:highlight w:val="cyan"/>
        </w:rPr>
        <w:t>sat</w:t>
      </w:r>
      <w:r w:rsidRPr="007F2662">
        <w:rPr>
          <w:rStyle w:val="StyleUnderline"/>
        </w:rPr>
        <w:t xml:space="preserve">ellite warfare </w:t>
      </w:r>
      <w:r w:rsidRPr="000A7C41">
        <w:rPr>
          <w:rStyle w:val="StyleUnderline"/>
        </w:rPr>
        <w:t>program</w:t>
      </w:r>
      <w:r w:rsidRPr="007F2662">
        <w:rPr>
          <w:rStyle w:val="StyleUnderline"/>
        </w:rPr>
        <w:t xml:space="preserve"> already </w:t>
      </w:r>
      <w:r w:rsidRPr="000A7C41">
        <w:rPr>
          <w:rStyle w:val="StyleUnderline"/>
        </w:rPr>
        <w:t>includes</w:t>
      </w:r>
      <w:r w:rsidRPr="007F2662">
        <w:rPr>
          <w:rStyle w:val="StyleUnderline"/>
        </w:rPr>
        <w:t xml:space="preserve"> ground-based </w:t>
      </w:r>
      <w:r w:rsidRPr="000A2CA3">
        <w:rPr>
          <w:rStyle w:val="StyleUnderline"/>
          <w:highlight w:val="cyan"/>
        </w:rPr>
        <w:t>lasers</w:t>
      </w:r>
      <w:r w:rsidRPr="007F2662">
        <w:rPr>
          <w:rStyle w:val="StyleUnderline"/>
        </w:rPr>
        <w:t xml:space="preserve"> that can blind satellite sensors, </w:t>
      </w:r>
      <w:r w:rsidRPr="000A2CA3">
        <w:rPr>
          <w:rStyle w:val="StyleUnderline"/>
          <w:highlight w:val="cyan"/>
        </w:rPr>
        <w:t>and electronic warfare</w:t>
      </w:r>
      <w:r w:rsidRPr="007F2662">
        <w:rPr>
          <w:rStyle w:val="StyleUnderline"/>
        </w:rPr>
        <w:t xml:space="preserve"> tools aimed to knock out GPS </w:t>
      </w:r>
      <w:r w:rsidRPr="000A7C41">
        <w:rPr>
          <w:rStyle w:val="StyleUnderline"/>
        </w:rPr>
        <w:t>and</w:t>
      </w:r>
      <w:r w:rsidRPr="007F2662">
        <w:rPr>
          <w:rStyle w:val="StyleUnderline"/>
        </w:rPr>
        <w:t xml:space="preserve"> satellite-enabled weapons systems</w:t>
      </w:r>
      <w:r w:rsidRPr="007F2662">
        <w:rPr>
          <w:sz w:val="16"/>
        </w:rPr>
        <w:t xml:space="preserve">, a Pentagon official told Congress in 2023. </w:t>
      </w:r>
    </w:p>
    <w:p w14:paraId="021EF6BD" w14:textId="77777777" w:rsidR="0005261E" w:rsidRPr="007F2662" w:rsidRDefault="0005261E" w:rsidP="0005261E">
      <w:pPr>
        <w:rPr>
          <w:sz w:val="16"/>
        </w:rPr>
      </w:pPr>
      <w:r w:rsidRPr="007F2662">
        <w:rPr>
          <w:sz w:val="16"/>
        </w:rPr>
        <w:t xml:space="preserve">China first successfully tested an anti-satellite kill vehicle back in 2007. </w:t>
      </w:r>
      <w:r w:rsidRPr="007F2662">
        <w:rPr>
          <w:rStyle w:val="StyleUnderline"/>
        </w:rPr>
        <w:t xml:space="preserve">It now has an entire </w:t>
      </w:r>
      <w:r w:rsidRPr="000A7C41">
        <w:rPr>
          <w:rStyle w:val="StyleUnderline"/>
        </w:rPr>
        <w:t>arsenal of</w:t>
      </w:r>
      <w:r w:rsidRPr="007F2662">
        <w:rPr>
          <w:rStyle w:val="StyleUnderline"/>
        </w:rPr>
        <w:t xml:space="preserve"> ground-based </w:t>
      </w:r>
      <w:r w:rsidRPr="000A7C41">
        <w:rPr>
          <w:rStyle w:val="StyleUnderline"/>
        </w:rPr>
        <w:t>counter-space weapons</w:t>
      </w:r>
      <w:r w:rsidRPr="007F2662">
        <w:rPr>
          <w:rStyle w:val="StyleUnderline"/>
        </w:rPr>
        <w:t xml:space="preserve"> from electronic warfare systems to anti-satellite missiles, all ready </w:t>
      </w:r>
      <w:r w:rsidRPr="000A2CA3">
        <w:rPr>
          <w:rStyle w:val="StyleUnderline"/>
          <w:highlight w:val="cyan"/>
        </w:rPr>
        <w:t>to deploy in</w:t>
      </w:r>
      <w:r w:rsidRPr="007F2662">
        <w:rPr>
          <w:rStyle w:val="StyleUnderline"/>
        </w:rPr>
        <w:t xml:space="preserve"> case of </w:t>
      </w:r>
      <w:r w:rsidRPr="000A2CA3">
        <w:rPr>
          <w:rStyle w:val="StyleUnderline"/>
          <w:highlight w:val="cyan"/>
        </w:rPr>
        <w:t>war</w:t>
      </w:r>
      <w:r w:rsidRPr="007F2662">
        <w:rPr>
          <w:rStyle w:val="StyleUnderline"/>
        </w:rPr>
        <w:t xml:space="preserve"> to render our forces deaf, dumb and blind</w:t>
      </w:r>
      <w:r w:rsidRPr="007F2662">
        <w:rPr>
          <w:sz w:val="16"/>
        </w:rPr>
        <w:t xml:space="preserve">. </w:t>
      </w:r>
    </w:p>
    <w:p w14:paraId="78EC536C" w14:textId="77777777" w:rsidR="0005261E" w:rsidRPr="007F2662" w:rsidRDefault="0005261E" w:rsidP="0005261E">
      <w:pPr>
        <w:rPr>
          <w:sz w:val="16"/>
        </w:rPr>
      </w:pPr>
      <w:r w:rsidRPr="007F2662">
        <w:rPr>
          <w:sz w:val="16"/>
        </w:rPr>
        <w:t xml:space="preserve">What’s been President Joe Biden’s response? In 2022, Vice President Kamala Harris announced that the U.S. was going to renounce all anti-satellite testing. That must have provoked gales of laughter in both Moscow and Beijing. </w:t>
      </w:r>
    </w:p>
    <w:p w14:paraId="1D49613B" w14:textId="77777777" w:rsidR="0005261E" w:rsidRPr="007F2662" w:rsidRDefault="0005261E" w:rsidP="0005261E">
      <w:pPr>
        <w:rPr>
          <w:sz w:val="16"/>
        </w:rPr>
      </w:pPr>
      <w:r w:rsidRPr="007F2662">
        <w:rPr>
          <w:sz w:val="16"/>
        </w:rPr>
        <w:t xml:space="preserve">President Donald Trump understood the nature of the space threat, and the long-term stakes involved. That’s why he created the Space Force, so that we could take defending the space domain as seriously as our military takes defending the other four domains: land, air, sea and cyber. </w:t>
      </w:r>
    </w:p>
    <w:p w14:paraId="2323DCBE" w14:textId="77777777" w:rsidR="0005261E" w:rsidRPr="007F2662" w:rsidRDefault="0005261E" w:rsidP="0005261E">
      <w:pPr>
        <w:rPr>
          <w:sz w:val="16"/>
        </w:rPr>
      </w:pPr>
      <w:r w:rsidRPr="007F2662">
        <w:rPr>
          <w:sz w:val="16"/>
        </w:rPr>
        <w:t xml:space="preserve">But China continues to surge ahead. In 2018 there were 141 space-related companies in China; in 2022 that jumped to 433. In 2023 China was second only to the U.S. in space launches, with 67 versus 109. Without SpaceX, the U.S. launches would number only 11. </w:t>
      </w:r>
    </w:p>
    <w:p w14:paraId="31D8235D" w14:textId="77777777" w:rsidR="0005261E" w:rsidRPr="007F2662" w:rsidRDefault="0005261E" w:rsidP="0005261E">
      <w:pPr>
        <w:rPr>
          <w:rStyle w:val="StyleUnderline"/>
        </w:rPr>
      </w:pPr>
      <w:r w:rsidRPr="007F2662">
        <w:rPr>
          <w:rStyle w:val="StyleUnderline"/>
        </w:rPr>
        <w:t xml:space="preserve">If </w:t>
      </w:r>
      <w:r w:rsidRPr="000A7C41">
        <w:rPr>
          <w:rStyle w:val="StyleUnderline"/>
          <w:highlight w:val="cyan"/>
        </w:rPr>
        <w:t>China</w:t>
      </w:r>
      <w:r w:rsidRPr="007F2662">
        <w:rPr>
          <w:rStyle w:val="StyleUnderline"/>
        </w:rPr>
        <w:t xml:space="preserve"> does become </w:t>
      </w:r>
      <w:r w:rsidRPr="000A7C41">
        <w:rPr>
          <w:rStyle w:val="StyleUnderline"/>
        </w:rPr>
        <w:t>the dominant space power,</w:t>
      </w:r>
      <w:r w:rsidRPr="007F2662">
        <w:rPr>
          <w:rStyle w:val="StyleUnderline"/>
        </w:rPr>
        <w:t xml:space="preserve"> it </w:t>
      </w:r>
      <w:r w:rsidRPr="000A2CA3">
        <w:rPr>
          <w:rStyle w:val="StyleUnderline"/>
          <w:highlight w:val="cyan"/>
        </w:rPr>
        <w:t>will control</w:t>
      </w:r>
      <w:r w:rsidRPr="007F2662">
        <w:rPr>
          <w:rStyle w:val="StyleUnderline"/>
        </w:rPr>
        <w:t xml:space="preserve"> the future of </w:t>
      </w:r>
      <w:r w:rsidRPr="000A2CA3">
        <w:rPr>
          <w:rStyle w:val="Emphasis"/>
          <w:highlight w:val="cyan"/>
        </w:rPr>
        <w:t>global telecommunications</w:t>
      </w:r>
      <w:r w:rsidRPr="007F2662">
        <w:rPr>
          <w:rStyle w:val="StyleUnderline"/>
        </w:rPr>
        <w:t xml:space="preserve"> </w:t>
      </w:r>
      <w:r w:rsidRPr="000A2CA3">
        <w:rPr>
          <w:rStyle w:val="StyleUnderline"/>
          <w:highlight w:val="cyan"/>
        </w:rPr>
        <w:t xml:space="preserve">and </w:t>
      </w:r>
      <w:r w:rsidRPr="000A2CA3">
        <w:rPr>
          <w:rStyle w:val="Emphasis"/>
          <w:highlight w:val="cyan"/>
        </w:rPr>
        <w:t>space exploration</w:t>
      </w:r>
      <w:r w:rsidRPr="007F2662">
        <w:rPr>
          <w:rStyle w:val="StyleUnderline"/>
        </w:rPr>
        <w:t xml:space="preserve">, as well as the use of space satellites and technology for strategic and military use. </w:t>
      </w:r>
    </w:p>
    <w:p w14:paraId="4BD1856B" w14:textId="77777777" w:rsidR="0005261E" w:rsidRPr="007F2662" w:rsidRDefault="0005261E" w:rsidP="0005261E">
      <w:pPr>
        <w:rPr>
          <w:sz w:val="16"/>
        </w:rPr>
      </w:pPr>
      <w:r w:rsidRPr="007F2662">
        <w:rPr>
          <w:sz w:val="16"/>
        </w:rPr>
        <w:t xml:space="preserve">Here’s what America needs to do, to win the new space race. </w:t>
      </w:r>
    </w:p>
    <w:p w14:paraId="3FF84385" w14:textId="77777777" w:rsidR="0005261E" w:rsidRPr="007F2662" w:rsidRDefault="0005261E" w:rsidP="0005261E">
      <w:pPr>
        <w:rPr>
          <w:sz w:val="16"/>
        </w:rPr>
      </w:pPr>
      <w:r w:rsidRPr="007F2662">
        <w:rPr>
          <w:sz w:val="16"/>
        </w:rPr>
        <w:t xml:space="preserve">First, and most urgently, build our own offensive and anti-satellite capability. Overturn the absurd 2022 unilateral ban, and focus on building up electronic warfare, missile and "killer satellites" that can maneuver and take out enemy space assets as well as protect our own. </w:t>
      </w:r>
    </w:p>
    <w:p w14:paraId="32432381" w14:textId="77777777" w:rsidR="0005261E" w:rsidRPr="007F2662" w:rsidRDefault="0005261E" w:rsidP="0005261E">
      <w:pPr>
        <w:rPr>
          <w:sz w:val="16"/>
        </w:rPr>
      </w:pPr>
      <w:r w:rsidRPr="007F2662">
        <w:rPr>
          <w:sz w:val="16"/>
        </w:rPr>
        <w:t xml:space="preserve">Second, expand our commercial sector’s contribution to our Space Force arsenal by following the World War II model. Mobilize and incentivize companies like SpaceX and Blue Origin, to bring their productivity and innovation directly into the space war-fighting domain. </w:t>
      </w:r>
    </w:p>
    <w:p w14:paraId="54B5CBB4" w14:textId="77777777" w:rsidR="0005261E" w:rsidRPr="007F2662" w:rsidRDefault="0005261E" w:rsidP="0005261E">
      <w:pPr>
        <w:rPr>
          <w:sz w:val="16"/>
        </w:rPr>
      </w:pPr>
      <w:r w:rsidRPr="007F2662">
        <w:rPr>
          <w:sz w:val="16"/>
        </w:rPr>
        <w:t xml:space="preserve">That goes for the hundreds of other smaller satellite, launch, sensor and software makers who are looking for the opportunity to help to defend our nation in space, as well as make money. </w:t>
      </w:r>
    </w:p>
    <w:p w14:paraId="5D5488F0" w14:textId="77777777" w:rsidR="0005261E" w:rsidRPr="007F2662" w:rsidRDefault="0005261E" w:rsidP="0005261E">
      <w:pPr>
        <w:rPr>
          <w:sz w:val="16"/>
        </w:rPr>
      </w:pPr>
      <w:r w:rsidRPr="007F2662">
        <w:rPr>
          <w:sz w:val="16"/>
        </w:rPr>
        <w:t xml:space="preserve">Third, there can be no thriving space industry without workers. According to the Space Foundation, the core space industry workforce in the United States has grown nearly 20% since 2016. </w:t>
      </w:r>
    </w:p>
    <w:p w14:paraId="0F164325" w14:textId="77777777" w:rsidR="0005261E" w:rsidRPr="007F2662" w:rsidRDefault="0005261E" w:rsidP="0005261E">
      <w:pPr>
        <w:rPr>
          <w:sz w:val="16"/>
        </w:rPr>
      </w:pPr>
      <w:r w:rsidRPr="007F2662">
        <w:rPr>
          <w:sz w:val="16"/>
        </w:rPr>
        <w:t xml:space="preserve">But U.S. colleges saw a five-year decline in engineering students, which makes industry executives worry about the future. The average age of U.S. aerospace engineers today is 44 years. Fully 22% of those engineers qualify for benefits as senior citizens. </w:t>
      </w:r>
    </w:p>
    <w:p w14:paraId="641AA1C1" w14:textId="77777777" w:rsidR="0005261E" w:rsidRPr="007F2662" w:rsidRDefault="0005261E" w:rsidP="0005261E">
      <w:pPr>
        <w:rPr>
          <w:sz w:val="16"/>
        </w:rPr>
      </w:pPr>
      <w:r w:rsidRPr="007F2662">
        <w:rPr>
          <w:sz w:val="16"/>
        </w:rPr>
        <w:t xml:space="preserve">Focusing on developing the next generation of space workers may be the most important key to preserving America’s leadership in space. </w:t>
      </w:r>
    </w:p>
    <w:p w14:paraId="6CBC559B" w14:textId="77777777" w:rsidR="0005261E" w:rsidRPr="000A2CA3" w:rsidRDefault="0005261E" w:rsidP="0005261E">
      <w:pPr>
        <w:rPr>
          <w:sz w:val="16"/>
        </w:rPr>
      </w:pPr>
      <w:r w:rsidRPr="000A7C41">
        <w:rPr>
          <w:rStyle w:val="StyleUnderline"/>
        </w:rPr>
        <w:t xml:space="preserve">Who controls space will </w:t>
      </w:r>
      <w:r w:rsidRPr="000A7C41">
        <w:rPr>
          <w:rStyle w:val="Emphasis"/>
        </w:rPr>
        <w:t>control the world</w:t>
      </w:r>
      <w:r w:rsidRPr="007F2662">
        <w:rPr>
          <w:sz w:val="16"/>
        </w:rPr>
        <w:t>. Our enemies are willing to contemplate putting nuclear weapons in space. We shouldn’t, but only because we don’t have to, in order to win and protect America’s interests — and the interest of freedom around the globe.</w:t>
      </w:r>
    </w:p>
    <w:p w14:paraId="102D1C1D" w14:textId="77777777" w:rsidR="0005261E" w:rsidRPr="004D5259" w:rsidRDefault="0005261E" w:rsidP="0005261E">
      <w:pPr>
        <w:pStyle w:val="Heading4"/>
      </w:pPr>
      <w:r>
        <w:t xml:space="preserve">Absent </w:t>
      </w:r>
      <w:r>
        <w:rPr>
          <w:u w:val="single"/>
        </w:rPr>
        <w:t>initiative</w:t>
      </w:r>
      <w:r>
        <w:t xml:space="preserve">, space war causes </w:t>
      </w:r>
      <w:r>
        <w:rPr>
          <w:u w:val="single"/>
        </w:rPr>
        <w:t>extinction</w:t>
      </w:r>
      <w:r>
        <w:t xml:space="preserve">---it draws in the </w:t>
      </w:r>
      <w:r>
        <w:rPr>
          <w:u w:val="single"/>
        </w:rPr>
        <w:t>US</w:t>
      </w:r>
      <w:r>
        <w:t xml:space="preserve"> and </w:t>
      </w:r>
      <w:r>
        <w:rPr>
          <w:u w:val="single"/>
        </w:rPr>
        <w:t>every nuclear adversary</w:t>
      </w:r>
      <w:r>
        <w:t>.</w:t>
      </w:r>
    </w:p>
    <w:p w14:paraId="2D9C414E" w14:textId="77777777" w:rsidR="0005261E" w:rsidRDefault="0005261E" w:rsidP="0005261E">
      <w:r w:rsidRPr="00CA4F5D">
        <w:rPr>
          <w:rStyle w:val="Style13ptBold"/>
        </w:rPr>
        <w:t>Weichert 24</w:t>
      </w:r>
      <w:r>
        <w:t xml:space="preserve"> [</w:t>
      </w:r>
      <w:r w:rsidRPr="00CA4F5D">
        <w:t>Brandon J. Weicher</w:t>
      </w:r>
      <w:r>
        <w:t>t is</w:t>
      </w:r>
      <w:r w:rsidRPr="00CA4F5D">
        <w:t xml:space="preserve"> a National Interest national security analyst, is a former Congressional staffer and geopolitical analyst who is a contributor at The Washington Times</w:t>
      </w:r>
      <w:r>
        <w:t>, “</w:t>
      </w:r>
      <w:r w:rsidRPr="00CA4F5D">
        <w:t>There Will Be a War in Space. This Is What It Will Look Like.</w:t>
      </w:r>
      <w:r>
        <w:t xml:space="preserve">” 12/09/2024, </w:t>
      </w:r>
      <w:r w:rsidRPr="00CA4F5D">
        <w:t>https://www.popularmechanics.com/military/a63104831/space-warfare/</w:t>
      </w:r>
      <w:r>
        <w:t>]</w:t>
      </w:r>
    </w:p>
    <w:p w14:paraId="5E820CB9" w14:textId="77777777" w:rsidR="0005261E" w:rsidRPr="009A63EA" w:rsidRDefault="0005261E" w:rsidP="0005261E">
      <w:pPr>
        <w:rPr>
          <w:rStyle w:val="Emphasis"/>
        </w:rPr>
      </w:pPr>
      <w:r w:rsidRPr="000719C8">
        <w:rPr>
          <w:rStyle w:val="StyleUnderline"/>
        </w:rPr>
        <w:t xml:space="preserve">If </w:t>
      </w:r>
      <w:r w:rsidRPr="000A7C41">
        <w:rPr>
          <w:rStyle w:val="StyleUnderline"/>
        </w:rPr>
        <w:t xml:space="preserve">another </w:t>
      </w:r>
      <w:r w:rsidRPr="000A7C41">
        <w:rPr>
          <w:rStyle w:val="Emphasis"/>
          <w:highlight w:val="cyan"/>
        </w:rPr>
        <w:t>g</w:t>
      </w:r>
      <w:r w:rsidRPr="000A7C41">
        <w:rPr>
          <w:rStyle w:val="StyleUnderline"/>
        </w:rPr>
        <w:t xml:space="preserve">reat </w:t>
      </w:r>
      <w:r w:rsidRPr="000A7C41">
        <w:rPr>
          <w:rStyle w:val="Emphasis"/>
          <w:highlight w:val="cyan"/>
        </w:rPr>
        <w:t>p</w:t>
      </w:r>
      <w:r w:rsidRPr="000A7C41">
        <w:rPr>
          <w:rStyle w:val="StyleUnderline"/>
        </w:rPr>
        <w:t xml:space="preserve">ower </w:t>
      </w:r>
      <w:r w:rsidRPr="000951DE">
        <w:rPr>
          <w:rStyle w:val="StyleUnderline"/>
          <w:highlight w:val="cyan"/>
        </w:rPr>
        <w:t>conflict</w:t>
      </w:r>
      <w:r w:rsidRPr="000719C8">
        <w:rPr>
          <w:rStyle w:val="StyleUnderline"/>
        </w:rPr>
        <w:t xml:space="preserve"> erupts, it </w:t>
      </w:r>
      <w:r w:rsidRPr="000A7C41">
        <w:rPr>
          <w:rStyle w:val="Emphasis"/>
          <w:highlight w:val="cyan"/>
        </w:rPr>
        <w:t>will</w:t>
      </w:r>
      <w:r w:rsidRPr="000951DE">
        <w:rPr>
          <w:rStyle w:val="StyleUnderline"/>
          <w:highlight w:val="cyan"/>
        </w:rPr>
        <w:t xml:space="preserve"> be fought in</w:t>
      </w:r>
      <w:r w:rsidRPr="000A7C41">
        <w:rPr>
          <w:rStyle w:val="StyleUnderline"/>
        </w:rPr>
        <w:t xml:space="preserve"> </w:t>
      </w:r>
      <w:r w:rsidRPr="009A29B5">
        <w:rPr>
          <w:rStyle w:val="StyleUnderline"/>
        </w:rPr>
        <w:t>the</w:t>
      </w:r>
      <w:r w:rsidRPr="000719C8">
        <w:rPr>
          <w:rStyle w:val="StyleUnderline"/>
        </w:rPr>
        <w:t xml:space="preserve"> </w:t>
      </w:r>
      <w:r w:rsidRPr="009A63EA">
        <w:rPr>
          <w:rStyle w:val="Emphasis"/>
        </w:rPr>
        <w:t xml:space="preserve">strategic </w:t>
      </w:r>
      <w:r w:rsidRPr="009A29B5">
        <w:rPr>
          <w:rStyle w:val="Emphasis"/>
        </w:rPr>
        <w:t>domain</w:t>
      </w:r>
      <w:r w:rsidRPr="009A29B5">
        <w:rPr>
          <w:rStyle w:val="StyleUnderline"/>
        </w:rPr>
        <w:t xml:space="preserve"> of </w:t>
      </w:r>
      <w:r w:rsidRPr="000951DE">
        <w:rPr>
          <w:rStyle w:val="StyleUnderline"/>
          <w:highlight w:val="cyan"/>
        </w:rPr>
        <w:t>space</w:t>
      </w:r>
      <w:r w:rsidRPr="009A29B5">
        <w:rPr>
          <w:sz w:val="16"/>
        </w:rPr>
        <w:t xml:space="preserve">. That’s because the U.S. disproportionately relies upon access to space for its most basic military and civilian operations. </w:t>
      </w:r>
      <w:r w:rsidRPr="000719C8">
        <w:rPr>
          <w:rStyle w:val="StyleUnderline"/>
        </w:rPr>
        <w:t xml:space="preserve">Destroy or disrupt those </w:t>
      </w:r>
      <w:r w:rsidRPr="000719C8">
        <w:rPr>
          <w:rStyle w:val="StyleUnderline"/>
        </w:rPr>
        <w:lastRenderedPageBreak/>
        <w:t xml:space="preserve">satellite linkages, and </w:t>
      </w:r>
      <w:r w:rsidRPr="000A7C41">
        <w:rPr>
          <w:rStyle w:val="StyleUnderline"/>
        </w:rPr>
        <w:t xml:space="preserve">America’s </w:t>
      </w:r>
      <w:r w:rsidRPr="000951DE">
        <w:rPr>
          <w:rStyle w:val="StyleUnderline"/>
          <w:highlight w:val="cyan"/>
        </w:rPr>
        <w:t>adversaries</w:t>
      </w:r>
      <w:r w:rsidRPr="000719C8">
        <w:rPr>
          <w:rStyle w:val="StyleUnderline"/>
        </w:rPr>
        <w:t>—most notably China and Russia—</w:t>
      </w:r>
      <w:r w:rsidRPr="009A29B5">
        <w:rPr>
          <w:rStyle w:val="StyleUnderline"/>
        </w:rPr>
        <w:t xml:space="preserve">will </w:t>
      </w:r>
      <w:r w:rsidRPr="000951DE">
        <w:rPr>
          <w:rStyle w:val="StyleUnderline"/>
          <w:highlight w:val="cyan"/>
        </w:rPr>
        <w:t xml:space="preserve">have a </w:t>
      </w:r>
      <w:r w:rsidRPr="000A7C41">
        <w:rPr>
          <w:rStyle w:val="StyleUnderline"/>
        </w:rPr>
        <w:t xml:space="preserve">significant </w:t>
      </w:r>
      <w:r w:rsidRPr="000951DE">
        <w:rPr>
          <w:rStyle w:val="StyleUnderline"/>
          <w:highlight w:val="cyan"/>
        </w:rPr>
        <w:t>window</w:t>
      </w:r>
      <w:r w:rsidRPr="000719C8">
        <w:rPr>
          <w:rStyle w:val="StyleUnderline"/>
        </w:rPr>
        <w:t xml:space="preserve"> of opportunity </w:t>
      </w:r>
      <w:r w:rsidRPr="000951DE">
        <w:rPr>
          <w:rStyle w:val="StyleUnderline"/>
          <w:highlight w:val="cyan"/>
        </w:rPr>
        <w:t xml:space="preserve">to </w:t>
      </w:r>
      <w:r w:rsidRPr="000951DE">
        <w:rPr>
          <w:rStyle w:val="Emphasis"/>
          <w:highlight w:val="cyan"/>
        </w:rPr>
        <w:t>exploit</w:t>
      </w:r>
      <w:r w:rsidRPr="000A7C41">
        <w:rPr>
          <w:rStyle w:val="Emphasis"/>
        </w:rPr>
        <w:t xml:space="preserve"> American </w:t>
      </w:r>
      <w:r w:rsidRPr="000951DE">
        <w:rPr>
          <w:rStyle w:val="Emphasis"/>
          <w:highlight w:val="cyan"/>
        </w:rPr>
        <w:t>weaknesses</w:t>
      </w:r>
      <w:r w:rsidRPr="009A63EA">
        <w:rPr>
          <w:rStyle w:val="Emphasis"/>
        </w:rPr>
        <w:t>.</w:t>
      </w:r>
    </w:p>
    <w:p w14:paraId="3E2F08AC" w14:textId="77777777" w:rsidR="0005261E" w:rsidRPr="009A29B5" w:rsidRDefault="0005261E" w:rsidP="0005261E">
      <w:pPr>
        <w:rPr>
          <w:sz w:val="16"/>
        </w:rPr>
      </w:pPr>
      <w:r w:rsidRPr="009A29B5">
        <w:rPr>
          <w:sz w:val="16"/>
        </w:rPr>
        <w:t>In fact, the U.S. Space Force was created because the national command authority believed that America’s position in space, notably the strategic orbits around Earth, was eroding. At the time of its creation in 2019, the Space Force was given a simple strategic doctrine: “Space Dominance.”</w:t>
      </w:r>
    </w:p>
    <w:p w14:paraId="2D6C84CE" w14:textId="77777777" w:rsidR="0005261E" w:rsidRPr="009A29B5" w:rsidRDefault="0005261E" w:rsidP="0005261E">
      <w:pPr>
        <w:rPr>
          <w:sz w:val="16"/>
        </w:rPr>
      </w:pPr>
      <w:r w:rsidRPr="009A29B5">
        <w:rPr>
          <w:sz w:val="16"/>
        </w:rPr>
        <w:t xml:space="preserve">But that’s not where the story of space war ends. </w:t>
      </w:r>
      <w:r w:rsidRPr="000719C8">
        <w:rPr>
          <w:rStyle w:val="StyleUnderline"/>
        </w:rPr>
        <w:t xml:space="preserve">China and Russia </w:t>
      </w:r>
      <w:r w:rsidRPr="009A63EA">
        <w:rPr>
          <w:rStyle w:val="Emphasis"/>
        </w:rPr>
        <w:t>want more</w:t>
      </w:r>
      <w:r w:rsidRPr="000719C8">
        <w:rPr>
          <w:rStyle w:val="StyleUnderline"/>
        </w:rPr>
        <w:t xml:space="preserve"> than just to deny the U.S. access to space in a time of war, so fighting outside the confines of Earth will come in stages. </w:t>
      </w:r>
      <w:r w:rsidRPr="009A29B5">
        <w:rPr>
          <w:rStyle w:val="StyleUnderline"/>
        </w:rPr>
        <w:t xml:space="preserve">China </w:t>
      </w:r>
      <w:r w:rsidRPr="009A29B5">
        <w:rPr>
          <w:rStyle w:val="Emphasis"/>
        </w:rPr>
        <w:t>already has</w:t>
      </w:r>
      <w:r w:rsidRPr="009A29B5">
        <w:rPr>
          <w:rStyle w:val="StyleUnderline"/>
        </w:rPr>
        <w:t xml:space="preserve"> crafted plans to displace the United States as the dominant satellite power in orbit</w:t>
      </w:r>
      <w:r w:rsidRPr="009A29B5">
        <w:rPr>
          <w:sz w:val="16"/>
        </w:rPr>
        <w:t>. And soon, wars will be fought over control of vital territories in space, such as the Lagrange points between Earth and the moon that help telescopes sit steady in space or the resource-rich asteroid belt.</w:t>
      </w:r>
    </w:p>
    <w:p w14:paraId="372F8FE7" w14:textId="77777777" w:rsidR="0005261E" w:rsidRPr="009A29B5" w:rsidRDefault="0005261E" w:rsidP="0005261E">
      <w:pPr>
        <w:rPr>
          <w:sz w:val="16"/>
        </w:rPr>
      </w:pPr>
      <w:r w:rsidRPr="009A29B5">
        <w:rPr>
          <w:rStyle w:val="StyleUnderline"/>
        </w:rPr>
        <w:t xml:space="preserve">If either China or Russia ever managed to become the dominant space power, that country would surely become the dominant power </w:t>
      </w:r>
      <w:r w:rsidRPr="009A29B5">
        <w:rPr>
          <w:rStyle w:val="Emphasis"/>
        </w:rPr>
        <w:t>on Earth</w:t>
      </w:r>
      <w:r w:rsidRPr="009A29B5">
        <w:rPr>
          <w:rStyle w:val="StyleUnderline"/>
        </w:rPr>
        <w:t xml:space="preserve"> as well, since space and Earth are </w:t>
      </w:r>
      <w:r w:rsidRPr="009A29B5">
        <w:rPr>
          <w:rStyle w:val="Emphasis"/>
        </w:rPr>
        <w:t>so intertwined</w:t>
      </w:r>
      <w:r w:rsidRPr="009A29B5">
        <w:rPr>
          <w:rStyle w:val="StyleUnderline"/>
        </w:rPr>
        <w:t xml:space="preserve"> in the digital age. In anticipation of the coming space war era, America needs to take </w:t>
      </w:r>
      <w:r w:rsidRPr="009A29B5">
        <w:rPr>
          <w:rStyle w:val="Emphasis"/>
        </w:rPr>
        <w:t>actionable steps</w:t>
      </w:r>
      <w:r w:rsidRPr="009A29B5">
        <w:rPr>
          <w:rStyle w:val="StyleUnderline"/>
        </w:rPr>
        <w:t xml:space="preserve"> to rule the domain outside our own planet—and keep its enemies at bay.</w:t>
      </w:r>
      <w:r w:rsidRPr="009A29B5">
        <w:rPr>
          <w:sz w:val="16"/>
        </w:rPr>
        <w:t xml:space="preserve"> But the transition to space warfare won’t happen overnight; it’ll come in phases.</w:t>
      </w:r>
    </w:p>
    <w:p w14:paraId="36B06C2E" w14:textId="77777777" w:rsidR="0005261E" w:rsidRPr="009A29B5" w:rsidRDefault="0005261E" w:rsidP="0005261E">
      <w:pPr>
        <w:rPr>
          <w:sz w:val="16"/>
        </w:rPr>
      </w:pPr>
      <w:r w:rsidRPr="009A29B5">
        <w:rPr>
          <w:sz w:val="16"/>
        </w:rPr>
        <w:t>Phase I</w:t>
      </w:r>
    </w:p>
    <w:p w14:paraId="293303B1" w14:textId="77777777" w:rsidR="0005261E" w:rsidRPr="009A29B5" w:rsidRDefault="0005261E" w:rsidP="0005261E">
      <w:pPr>
        <w:rPr>
          <w:sz w:val="16"/>
        </w:rPr>
      </w:pPr>
      <w:r w:rsidRPr="009A29B5">
        <w:rPr>
          <w:rStyle w:val="StyleUnderline"/>
        </w:rPr>
        <w:t xml:space="preserve">Right now, any potential space war will be </w:t>
      </w:r>
      <w:r w:rsidRPr="009A29B5">
        <w:rPr>
          <w:rStyle w:val="Emphasis"/>
        </w:rPr>
        <w:t>closely tied</w:t>
      </w:r>
      <w:r w:rsidRPr="009A29B5">
        <w:rPr>
          <w:rStyle w:val="StyleUnderline"/>
        </w:rPr>
        <w:t xml:space="preserve"> to geopolitical developments on Earth.</w:t>
      </w:r>
      <w:r w:rsidRPr="009A29B5">
        <w:rPr>
          <w:sz w:val="16"/>
        </w:rPr>
        <w:t xml:space="preserve"> Thus, a space war would begin as a fight over satellites with the end goal of denying one’s enemies access to space to blind its forces and sow confusion in its populations back home on Earth.</w:t>
      </w:r>
    </w:p>
    <w:p w14:paraId="2521751E" w14:textId="77777777" w:rsidR="0005261E" w:rsidRPr="009A29B5" w:rsidRDefault="0005261E" w:rsidP="0005261E">
      <w:pPr>
        <w:rPr>
          <w:sz w:val="16"/>
        </w:rPr>
      </w:pPr>
      <w:r w:rsidRPr="000719C8">
        <w:rPr>
          <w:rStyle w:val="StyleUnderline"/>
        </w:rPr>
        <w:t xml:space="preserve">For instance, if the geopolitical situation on Earth between the </w:t>
      </w:r>
      <w:r w:rsidRPr="00CD0858">
        <w:rPr>
          <w:rStyle w:val="StyleUnderline"/>
        </w:rPr>
        <w:t>U.S.</w:t>
      </w:r>
      <w:r w:rsidRPr="000719C8">
        <w:rPr>
          <w:rStyle w:val="StyleUnderline"/>
        </w:rPr>
        <w:t xml:space="preserve"> and </w:t>
      </w:r>
      <w:r w:rsidRPr="000951DE">
        <w:rPr>
          <w:rStyle w:val="StyleUnderline"/>
          <w:highlight w:val="cyan"/>
        </w:rPr>
        <w:t>Russia or</w:t>
      </w:r>
      <w:r w:rsidRPr="000719C8">
        <w:rPr>
          <w:rStyle w:val="StyleUnderline"/>
        </w:rPr>
        <w:t xml:space="preserve"> </w:t>
      </w:r>
      <w:r w:rsidRPr="000951DE">
        <w:rPr>
          <w:rStyle w:val="StyleUnderline"/>
          <w:highlight w:val="cyan"/>
        </w:rPr>
        <w:t>China</w:t>
      </w:r>
      <w:r w:rsidRPr="000719C8">
        <w:rPr>
          <w:rStyle w:val="StyleUnderline"/>
        </w:rPr>
        <w:t xml:space="preserve"> broke down sufficiently, either of these two rivals </w:t>
      </w:r>
      <w:r w:rsidRPr="009A29B5">
        <w:rPr>
          <w:rStyle w:val="StyleUnderline"/>
        </w:rPr>
        <w:t xml:space="preserve">could </w:t>
      </w:r>
      <w:r w:rsidRPr="000A7C41">
        <w:rPr>
          <w:rStyle w:val="StyleUnderline"/>
          <w:highlight w:val="cyan"/>
        </w:rPr>
        <w:t>fire</w:t>
      </w:r>
      <w:r w:rsidRPr="000A7C41">
        <w:rPr>
          <w:rStyle w:val="StyleUnderline"/>
        </w:rPr>
        <w:t xml:space="preserve"> anti-satellite</w:t>
      </w:r>
      <w:r w:rsidRPr="009A29B5">
        <w:rPr>
          <w:rStyle w:val="StyleUnderline"/>
        </w:rPr>
        <w:t xml:space="preserve"> (</w:t>
      </w:r>
      <w:r w:rsidRPr="000A7C41">
        <w:rPr>
          <w:rStyle w:val="Emphasis"/>
          <w:highlight w:val="cyan"/>
        </w:rPr>
        <w:t>ASAT</w:t>
      </w:r>
      <w:r w:rsidRPr="009A29B5">
        <w:rPr>
          <w:rStyle w:val="StyleUnderline"/>
        </w:rPr>
        <w:t xml:space="preserve">) </w:t>
      </w:r>
      <w:r w:rsidRPr="000A7C41">
        <w:rPr>
          <w:rStyle w:val="StyleUnderline"/>
        </w:rPr>
        <w:t>weapon</w:t>
      </w:r>
      <w:r w:rsidRPr="000A7C41">
        <w:rPr>
          <w:rStyle w:val="Emphasis"/>
          <w:highlight w:val="cyan"/>
        </w:rPr>
        <w:t>s</w:t>
      </w:r>
      <w:r w:rsidRPr="000A7C41">
        <w:rPr>
          <w:rStyle w:val="StyleUnderline"/>
        </w:rPr>
        <w:t xml:space="preserve"> </w:t>
      </w:r>
      <w:r w:rsidRPr="000A7C41">
        <w:rPr>
          <w:rStyle w:val="StyleUnderline"/>
          <w:highlight w:val="cyan"/>
        </w:rPr>
        <w:t>at</w:t>
      </w:r>
      <w:r w:rsidRPr="000719C8">
        <w:rPr>
          <w:rStyle w:val="StyleUnderline"/>
        </w:rPr>
        <w:t xml:space="preserve"> those </w:t>
      </w:r>
      <w:r w:rsidRPr="009A63EA">
        <w:rPr>
          <w:rStyle w:val="Emphasis"/>
        </w:rPr>
        <w:t>vital-yet-</w:t>
      </w:r>
      <w:r w:rsidRPr="000A7C41">
        <w:rPr>
          <w:rStyle w:val="Emphasis"/>
          <w:highlight w:val="cyan"/>
        </w:rPr>
        <w:t>vulnerable</w:t>
      </w:r>
      <w:r w:rsidRPr="000A7C41">
        <w:rPr>
          <w:rStyle w:val="StyleUnderline"/>
        </w:rPr>
        <w:t xml:space="preserve"> U.S. </w:t>
      </w:r>
      <w:r w:rsidRPr="000951DE">
        <w:rPr>
          <w:rStyle w:val="StyleUnderline"/>
          <w:highlight w:val="cyan"/>
        </w:rPr>
        <w:t>satellites</w:t>
      </w:r>
      <w:r w:rsidRPr="009A29B5">
        <w:rPr>
          <w:rStyle w:val="StyleUnderline"/>
        </w:rPr>
        <w:t xml:space="preserve"> in orbit</w:t>
      </w:r>
      <w:r w:rsidRPr="000719C8">
        <w:rPr>
          <w:rStyle w:val="StyleUnderline"/>
        </w:rPr>
        <w:t xml:space="preserve">. The </w:t>
      </w:r>
      <w:r w:rsidRPr="000951DE">
        <w:rPr>
          <w:rStyle w:val="StyleUnderline"/>
          <w:highlight w:val="cyan"/>
        </w:rPr>
        <w:t>debris</w:t>
      </w:r>
      <w:r w:rsidRPr="000719C8">
        <w:rPr>
          <w:rStyle w:val="StyleUnderline"/>
        </w:rPr>
        <w:t xml:space="preserve"> generated from such an attack might be </w:t>
      </w:r>
      <w:r w:rsidRPr="009A63EA">
        <w:rPr>
          <w:rStyle w:val="Emphasis"/>
        </w:rPr>
        <w:t>so profound</w:t>
      </w:r>
      <w:r w:rsidRPr="000719C8">
        <w:rPr>
          <w:rStyle w:val="StyleUnderline"/>
        </w:rPr>
        <w:t xml:space="preserve"> that it </w:t>
      </w:r>
      <w:r w:rsidRPr="000A7C41">
        <w:rPr>
          <w:rStyle w:val="StyleUnderline"/>
        </w:rPr>
        <w:t xml:space="preserve">would </w:t>
      </w:r>
      <w:r w:rsidRPr="000951DE">
        <w:rPr>
          <w:rStyle w:val="StyleUnderline"/>
          <w:highlight w:val="cyan"/>
        </w:rPr>
        <w:t xml:space="preserve">ricochet and </w:t>
      </w:r>
      <w:r w:rsidRPr="000951DE">
        <w:rPr>
          <w:rStyle w:val="Emphasis"/>
          <w:highlight w:val="cyan"/>
        </w:rPr>
        <w:t>annihilate</w:t>
      </w:r>
      <w:r w:rsidRPr="000951DE">
        <w:rPr>
          <w:rStyle w:val="StyleUnderline"/>
          <w:highlight w:val="cyan"/>
        </w:rPr>
        <w:t xml:space="preserve"> </w:t>
      </w:r>
      <w:r w:rsidRPr="009A29B5">
        <w:rPr>
          <w:rStyle w:val="StyleUnderline"/>
        </w:rPr>
        <w:t xml:space="preserve">nearby </w:t>
      </w:r>
      <w:r w:rsidRPr="000A7C41">
        <w:rPr>
          <w:rStyle w:val="StyleUnderline"/>
        </w:rPr>
        <w:t xml:space="preserve">satellite </w:t>
      </w:r>
      <w:r w:rsidRPr="000951DE">
        <w:rPr>
          <w:rStyle w:val="StyleUnderline"/>
          <w:highlight w:val="cyan"/>
        </w:rPr>
        <w:t>constellations, causing a</w:t>
      </w:r>
      <w:r w:rsidRPr="009A29B5">
        <w:rPr>
          <w:rStyle w:val="StyleUnderline"/>
        </w:rPr>
        <w:t xml:space="preserve"> </w:t>
      </w:r>
      <w:r w:rsidRPr="009A29B5">
        <w:rPr>
          <w:rStyle w:val="Emphasis"/>
        </w:rPr>
        <w:t xml:space="preserve">massive </w:t>
      </w:r>
      <w:r w:rsidRPr="000951DE">
        <w:rPr>
          <w:rStyle w:val="Emphasis"/>
          <w:highlight w:val="cyan"/>
        </w:rPr>
        <w:t>chain reaction</w:t>
      </w:r>
      <w:r w:rsidRPr="000719C8">
        <w:rPr>
          <w:rStyle w:val="StyleUnderline"/>
        </w:rPr>
        <w:t xml:space="preserve">, known as the Kessler Syndrome, that would </w:t>
      </w:r>
      <w:r w:rsidRPr="000951DE">
        <w:rPr>
          <w:rStyle w:val="StyleUnderline"/>
          <w:highlight w:val="cyan"/>
        </w:rPr>
        <w:t xml:space="preserve">result in the </w:t>
      </w:r>
      <w:r w:rsidRPr="000951DE">
        <w:rPr>
          <w:rStyle w:val="Emphasis"/>
          <w:highlight w:val="cyan"/>
        </w:rPr>
        <w:t>total loss</w:t>
      </w:r>
      <w:r w:rsidRPr="000951DE">
        <w:rPr>
          <w:rStyle w:val="StyleUnderline"/>
          <w:highlight w:val="cyan"/>
        </w:rPr>
        <w:t xml:space="preserve"> of all satellites</w:t>
      </w:r>
      <w:r w:rsidRPr="000719C8">
        <w:rPr>
          <w:rStyle w:val="StyleUnderline"/>
        </w:rPr>
        <w:t xml:space="preserve"> across the orbital plane. Or, </w:t>
      </w:r>
      <w:r w:rsidRPr="000951DE">
        <w:rPr>
          <w:rStyle w:val="StyleUnderline"/>
          <w:highlight w:val="cyan"/>
        </w:rPr>
        <w:t>Ru</w:t>
      </w:r>
      <w:r w:rsidRPr="000A7C41">
        <w:rPr>
          <w:rStyle w:val="StyleUnderline"/>
        </w:rPr>
        <w:t>s</w:t>
      </w:r>
      <w:r w:rsidRPr="000951DE">
        <w:rPr>
          <w:rStyle w:val="StyleUnderline"/>
          <w:highlight w:val="cyan"/>
        </w:rPr>
        <w:t>sia could</w:t>
      </w:r>
      <w:r w:rsidRPr="000719C8">
        <w:rPr>
          <w:rStyle w:val="StyleUnderline"/>
        </w:rPr>
        <w:t xml:space="preserve"> simply </w:t>
      </w:r>
      <w:r w:rsidRPr="000951DE">
        <w:rPr>
          <w:rStyle w:val="Emphasis"/>
          <w:highlight w:val="cyan"/>
        </w:rPr>
        <w:t>detonate a nuke</w:t>
      </w:r>
      <w:r w:rsidRPr="000951DE">
        <w:rPr>
          <w:rStyle w:val="StyleUnderline"/>
          <w:highlight w:val="cyan"/>
        </w:rPr>
        <w:t xml:space="preserve"> in orbit</w:t>
      </w:r>
      <w:r w:rsidRPr="000719C8">
        <w:rPr>
          <w:rStyle w:val="StyleUnderline"/>
        </w:rPr>
        <w:t>.</w:t>
      </w:r>
      <w:r w:rsidRPr="009A29B5">
        <w:rPr>
          <w:sz w:val="16"/>
        </w:rPr>
        <w:t xml:space="preserve"> The electromagnetic pulse it would create would saturate the space above Earth and effectively disable all satellites there.</w:t>
      </w:r>
    </w:p>
    <w:p w14:paraId="0F96D53F" w14:textId="77777777" w:rsidR="0005261E" w:rsidRPr="000719C8" w:rsidRDefault="0005261E" w:rsidP="0005261E">
      <w:pPr>
        <w:rPr>
          <w:rStyle w:val="StyleUnderline"/>
        </w:rPr>
      </w:pPr>
      <w:r w:rsidRPr="000951DE">
        <w:rPr>
          <w:rStyle w:val="StyleUnderline"/>
          <w:highlight w:val="cyan"/>
        </w:rPr>
        <w:t>Chinese</w:t>
      </w:r>
      <w:r w:rsidRPr="009A29B5">
        <w:rPr>
          <w:rStyle w:val="StyleUnderline"/>
        </w:rPr>
        <w:t xml:space="preserve"> co-orbital </w:t>
      </w:r>
      <w:r w:rsidRPr="000951DE">
        <w:rPr>
          <w:rStyle w:val="StyleUnderline"/>
          <w:highlight w:val="cyan"/>
        </w:rPr>
        <w:t>satellites</w:t>
      </w:r>
      <w:r w:rsidRPr="009A29B5">
        <w:rPr>
          <w:rStyle w:val="StyleUnderline"/>
        </w:rPr>
        <w:t xml:space="preserve"> floating nearby sensitive American nuclear command, communication, and control satellites or near the U.S. Navy’s Mobile User Objective System (MUOS) satellite constellation</w:t>
      </w:r>
      <w:r w:rsidRPr="009A29B5">
        <w:rPr>
          <w:sz w:val="16"/>
        </w:rPr>
        <w:t xml:space="preserve">, </w:t>
      </w:r>
      <w:r w:rsidRPr="009A29B5">
        <w:rPr>
          <w:rStyle w:val="StyleUnderline"/>
        </w:rPr>
        <w:t xml:space="preserve">which allows for the </w:t>
      </w:r>
      <w:r w:rsidRPr="009A29B5">
        <w:rPr>
          <w:rStyle w:val="Emphasis"/>
        </w:rPr>
        <w:t>global coordination</w:t>
      </w:r>
      <w:r w:rsidRPr="009A29B5">
        <w:rPr>
          <w:rStyle w:val="StyleUnderline"/>
        </w:rPr>
        <w:t xml:space="preserve"> of U.S. Navy forces, </w:t>
      </w:r>
      <w:r w:rsidRPr="000951DE">
        <w:rPr>
          <w:rStyle w:val="StyleUnderline"/>
          <w:highlight w:val="cyan"/>
        </w:rPr>
        <w:t xml:space="preserve">would be used to </w:t>
      </w:r>
      <w:r w:rsidRPr="000951DE">
        <w:rPr>
          <w:rStyle w:val="Emphasis"/>
          <w:highlight w:val="cyan"/>
        </w:rPr>
        <w:t>physically sabotage</w:t>
      </w:r>
      <w:r w:rsidRPr="009A29B5">
        <w:rPr>
          <w:rStyle w:val="StyleUnderline"/>
        </w:rPr>
        <w:t xml:space="preserve"> these important </w:t>
      </w:r>
      <w:r w:rsidRPr="000951DE">
        <w:rPr>
          <w:rStyle w:val="StyleUnderline"/>
          <w:highlight w:val="cyan"/>
        </w:rPr>
        <w:t>American systems</w:t>
      </w:r>
      <w:r w:rsidRPr="009A29B5">
        <w:rPr>
          <w:rStyle w:val="StyleUnderline"/>
        </w:rPr>
        <w:t xml:space="preserve"> in orbit</w:t>
      </w:r>
      <w:r w:rsidRPr="009A29B5">
        <w:rPr>
          <w:sz w:val="16"/>
        </w:rPr>
        <w:t xml:space="preserve">. Chinese counterspace forces could target the critical Wideband Global Satcom (WGS) satellite constellation for disruption, too. </w:t>
      </w:r>
      <w:r w:rsidRPr="009A29B5">
        <w:rPr>
          <w:rStyle w:val="StyleUnderline"/>
        </w:rPr>
        <w:t xml:space="preserve">From the Xichang Satellite Center in China, powerful </w:t>
      </w:r>
      <w:r w:rsidRPr="009A29B5">
        <w:rPr>
          <w:rStyle w:val="Emphasis"/>
        </w:rPr>
        <w:t>lasers</w:t>
      </w:r>
      <w:r w:rsidRPr="009A29B5">
        <w:rPr>
          <w:rStyle w:val="StyleUnderline"/>
        </w:rPr>
        <w:t xml:space="preserve"> could be fired up at U.S. spy satellites in Low-Earth Orbit (LEO) passing by, rendering American (and allied) forces in the Indo-Pacific blind.</w:t>
      </w:r>
    </w:p>
    <w:p w14:paraId="287F8118" w14:textId="77777777" w:rsidR="0005261E" w:rsidRPr="009A29B5" w:rsidRDefault="0005261E" w:rsidP="0005261E">
      <w:pPr>
        <w:rPr>
          <w:sz w:val="16"/>
        </w:rPr>
      </w:pPr>
      <w:r w:rsidRPr="009A29B5">
        <w:rPr>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719C8">
        <w:rPr>
          <w:rStyle w:val="StyleUnderline"/>
        </w:rPr>
        <w:t xml:space="preserve">Once a nation starts losing its satellite constellations, it becomes </w:t>
      </w:r>
      <w:r w:rsidRPr="009A63EA">
        <w:rPr>
          <w:rStyle w:val="Emphasis"/>
        </w:rPr>
        <w:t>nearly impossible</w:t>
      </w:r>
      <w:r w:rsidRPr="000719C8">
        <w:rPr>
          <w:rStyle w:val="StyleUnderline"/>
        </w:rPr>
        <w:t xml:space="preserve"> to save those satellite capabilities</w:t>
      </w:r>
      <w:r w:rsidRPr="009A29B5">
        <w:rPr>
          <w:sz w:val="16"/>
        </w:rPr>
        <w:t>. It’s a knock-on effect.</w:t>
      </w:r>
    </w:p>
    <w:p w14:paraId="3E8839D4" w14:textId="77777777" w:rsidR="0005261E" w:rsidRPr="009A29B5" w:rsidRDefault="0005261E" w:rsidP="0005261E">
      <w:pPr>
        <w:rPr>
          <w:sz w:val="16"/>
        </w:rPr>
      </w:pPr>
      <w:r w:rsidRPr="009A29B5">
        <w:rPr>
          <w:sz w:val="16"/>
        </w:rPr>
        <w:t>Phase II</w:t>
      </w:r>
    </w:p>
    <w:p w14:paraId="0B1F5821" w14:textId="77777777" w:rsidR="0005261E" w:rsidRPr="009A29B5" w:rsidRDefault="0005261E" w:rsidP="0005261E">
      <w:pPr>
        <w:rPr>
          <w:sz w:val="16"/>
        </w:rPr>
      </w:pPr>
      <w:r w:rsidRPr="009A29B5">
        <w:rPr>
          <w:sz w:val="16"/>
        </w:rPr>
        <w:t>Eventually, though, there will be conflict among actors in space that goes beyond targeting unmanned satellites. That distant war might occur entirely in space, relatively unaffected by developments on Earth.</w:t>
      </w:r>
    </w:p>
    <w:p w14:paraId="4C84A2DC" w14:textId="77777777" w:rsidR="0005261E" w:rsidRPr="000719C8" w:rsidRDefault="0005261E" w:rsidP="0005261E">
      <w:pPr>
        <w:rPr>
          <w:rStyle w:val="StyleUnderline"/>
        </w:rPr>
      </w:pPr>
      <w:r w:rsidRPr="009A29B5">
        <w:rPr>
          <w:sz w:val="16"/>
        </w:rPr>
        <w:lastRenderedPageBreak/>
        <w:t xml:space="preserve">Let’s go back to those Chinese and Russian co-orbital satellites that stalk American satellites in orbit, such as the MUOS or WGS constellations in geosynchronous orbit around Earth. </w:t>
      </w:r>
      <w:r w:rsidRPr="000719C8">
        <w:rPr>
          <w:rStyle w:val="StyleUnderline"/>
        </w:rPr>
        <w:t>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w:t>
      </w:r>
    </w:p>
    <w:p w14:paraId="1768A698" w14:textId="77777777" w:rsidR="0005261E" w:rsidRPr="009A29B5" w:rsidRDefault="0005261E" w:rsidP="0005261E">
      <w:pPr>
        <w:rPr>
          <w:sz w:val="16"/>
        </w:rPr>
      </w:pPr>
      <w:r w:rsidRPr="009A29B5">
        <w:rPr>
          <w:sz w:val="16"/>
        </w:rPr>
        <w:t>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w:t>
      </w:r>
    </w:p>
    <w:p w14:paraId="24CBD270" w14:textId="77777777" w:rsidR="0005261E" w:rsidRPr="009A29B5" w:rsidRDefault="0005261E" w:rsidP="0005261E">
      <w:pPr>
        <w:rPr>
          <w:sz w:val="16"/>
        </w:rPr>
      </w:pPr>
      <w:r w:rsidRPr="009A29B5">
        <w:rPr>
          <w:sz w:val="16"/>
        </w:rPr>
        <w:t>Phase III</w:t>
      </w:r>
    </w:p>
    <w:p w14:paraId="3A54D586" w14:textId="77777777" w:rsidR="0005261E" w:rsidRPr="000A7C41" w:rsidRDefault="0005261E" w:rsidP="0005261E">
      <w:pPr>
        <w:rPr>
          <w:sz w:val="16"/>
        </w:rPr>
      </w:pPr>
      <w:r w:rsidRPr="000A7C41">
        <w:rPr>
          <w:sz w:val="16"/>
        </w:rPr>
        <w:t xml:space="preserve">Contrary to how many space policy experts may think about the strategic domain of space, it will not be an area relegated only to unmanned military systems and manned research facilities, such as the International Space Station. </w:t>
      </w:r>
      <w:r w:rsidRPr="000A7C41">
        <w:rPr>
          <w:rStyle w:val="StyleUnderline"/>
        </w:rPr>
        <w:t>Eventually, military operations will take place through—and from—the strategic high ground of space</w:t>
      </w:r>
      <w:r w:rsidRPr="000A7C41">
        <w:rPr>
          <w:sz w:val="16"/>
        </w:rPr>
        <w:t>. In fact, in 2002, this almost became a reality when a daring U.S. Marine officer championed his branch purchasing one of Richard Branson’s spaceplanes and converting it for military use.</w:t>
      </w:r>
    </w:p>
    <w:p w14:paraId="6390506A" w14:textId="77777777" w:rsidR="0005261E" w:rsidRPr="000A7C41" w:rsidRDefault="0005261E" w:rsidP="0005261E">
      <w:pPr>
        <w:rPr>
          <w:sz w:val="16"/>
        </w:rPr>
      </w:pPr>
      <w:r w:rsidRPr="000A7C41">
        <w:rPr>
          <w:sz w:val="16"/>
        </w:rPr>
        <w:t>In the wake of the 9/11 terrorist attacks on the United States, U.S. ground forces were presented with a tough set of options: they had to rapidly advance into landlocked Afghanistan to hunt down and destroy the terrorist enclaves that had given succor to Al-Qaeda. There were concerns about being given access to the airspace surrounding Afghanistan. One solution was to create a force of sub-orbital space planes that would launch into orbit from American territory, pass over the airspace of other countries (without crossing through it), and then land in the target country. Think of it as being akin to the dropships featured in the popular Halo video game series.</w:t>
      </w:r>
    </w:p>
    <w:p w14:paraId="3269F170" w14:textId="77777777" w:rsidR="0005261E" w:rsidRPr="000A7C41" w:rsidRDefault="0005261E" w:rsidP="0005261E">
      <w:pPr>
        <w:rPr>
          <w:sz w:val="16"/>
        </w:rPr>
      </w:pPr>
      <w:r w:rsidRPr="000A7C41">
        <w:rPr>
          <w:sz w:val="16"/>
        </w:rPr>
        <w:t>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w:t>
      </w:r>
    </w:p>
    <w:p w14:paraId="256023FD" w14:textId="77777777" w:rsidR="0005261E" w:rsidRPr="000A7C41" w:rsidRDefault="0005261E" w:rsidP="0005261E">
      <w:pPr>
        <w:rPr>
          <w:sz w:val="16"/>
        </w:rPr>
      </w:pPr>
      <w:r w:rsidRPr="000A7C41">
        <w:rPr>
          <w:sz w:val="16"/>
        </w:rPr>
        <w:t>The U.S. Air Force has called for a similar project. Instead of creating spaceplanes to drop ground troops into battle, though, the Air Force wants to build the equivalent of warehouses in low-Earth orbit in order to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w:t>
      </w:r>
    </w:p>
    <w:p w14:paraId="745173A1" w14:textId="77777777" w:rsidR="0005261E" w:rsidRPr="000A7C41" w:rsidRDefault="0005261E" w:rsidP="0005261E">
      <w:pPr>
        <w:rPr>
          <w:sz w:val="16"/>
        </w:rPr>
      </w:pPr>
      <w:r w:rsidRPr="000A7C41">
        <w:rPr>
          <w:sz w:val="16"/>
        </w:rPr>
        <w:t>Phase IV</w:t>
      </w:r>
    </w:p>
    <w:p w14:paraId="73CDD5B4" w14:textId="77777777" w:rsidR="0005261E" w:rsidRPr="000719C8" w:rsidRDefault="0005261E" w:rsidP="0005261E">
      <w:pPr>
        <w:rPr>
          <w:rStyle w:val="StyleUnderline"/>
        </w:rPr>
      </w:pPr>
      <w:r w:rsidRPr="000A7C41">
        <w:rPr>
          <w:rStyle w:val="StyleUnderline"/>
        </w:rPr>
        <w:t xml:space="preserve">With the rise of </w:t>
      </w:r>
      <w:r w:rsidRPr="000A7C41">
        <w:rPr>
          <w:rStyle w:val="Emphasis"/>
        </w:rPr>
        <w:t>hypersonic missiles</w:t>
      </w:r>
      <w:r w:rsidRPr="000A7C41">
        <w:rPr>
          <w:rStyle w:val="StyleUnderline"/>
        </w:rPr>
        <w:t xml:space="preserve"> as well as a return of the threat of nuclear world war, the old Reagan-era concept of space-based missile defense has become a hot topic among America’s national security space policymakers</w:t>
      </w:r>
      <w:r w:rsidRPr="000A7C41">
        <w:rPr>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A7C41">
        <w:rPr>
          <w:rStyle w:val="StyleUnderline"/>
        </w:rPr>
        <w:t xml:space="preserve">. Today, however, the technology has more than matured, and the U.S. is now </w:t>
      </w:r>
      <w:r w:rsidRPr="000A7C41">
        <w:rPr>
          <w:rStyle w:val="Emphasis"/>
        </w:rPr>
        <w:t>vulnerable</w:t>
      </w:r>
      <w:r w:rsidRPr="000A7C41">
        <w:rPr>
          <w:rStyle w:val="StyleUnderline"/>
        </w:rPr>
        <w:t xml:space="preserve"> to a surprise nuclear missile strike each day that the Pentagon refuses to build and deploy these systems.</w:t>
      </w:r>
    </w:p>
    <w:p w14:paraId="3A8C6216" w14:textId="77777777" w:rsidR="0005261E" w:rsidRPr="009A29B5" w:rsidRDefault="0005261E" w:rsidP="0005261E">
      <w:pPr>
        <w:rPr>
          <w:sz w:val="16"/>
        </w:rPr>
      </w:pPr>
      <w:r w:rsidRPr="000719C8">
        <w:rPr>
          <w:rStyle w:val="StyleUnderline"/>
        </w:rPr>
        <w:t xml:space="preserve">As for the growing threat of hypersonic weapons, multiple defense sources insist that </w:t>
      </w:r>
      <w:r w:rsidRPr="000951DE">
        <w:rPr>
          <w:rStyle w:val="StyleUnderline"/>
          <w:highlight w:val="cyan"/>
        </w:rPr>
        <w:t xml:space="preserve">the </w:t>
      </w:r>
      <w:r w:rsidRPr="000951DE">
        <w:rPr>
          <w:rStyle w:val="Emphasis"/>
          <w:highlight w:val="cyan"/>
        </w:rPr>
        <w:t>only real defense</w:t>
      </w:r>
      <w:r w:rsidRPr="009A29B5">
        <w:rPr>
          <w:rStyle w:val="StyleUnderline"/>
        </w:rPr>
        <w:t xml:space="preserve"> against them </w:t>
      </w:r>
      <w:r w:rsidRPr="000951DE">
        <w:rPr>
          <w:rStyle w:val="StyleUnderline"/>
          <w:highlight w:val="cyan"/>
        </w:rPr>
        <w:t xml:space="preserve">will be from </w:t>
      </w:r>
      <w:r w:rsidRPr="000951DE">
        <w:rPr>
          <w:rStyle w:val="Emphasis"/>
          <w:highlight w:val="cyan"/>
        </w:rPr>
        <w:t>space</w:t>
      </w:r>
      <w:r w:rsidRPr="009A29B5">
        <w:rPr>
          <w:rStyle w:val="Emphasis"/>
        </w:rPr>
        <w:t>-based assets</w:t>
      </w:r>
      <w:r w:rsidRPr="009A29B5">
        <w:rPr>
          <w:sz w:val="16"/>
        </w:rPr>
        <w:t>. Specifically, swarms of satellites operating in Low-Earth Orbit could be used to intercept hypersonic glide vehicles, preventing those weapons from ever reentering the Earth’s atmosphere and destroying their vulnerable targets below.</w:t>
      </w:r>
    </w:p>
    <w:p w14:paraId="369BBE09" w14:textId="77777777" w:rsidR="0005261E" w:rsidRPr="009A29B5" w:rsidRDefault="0005261E" w:rsidP="0005261E">
      <w:pPr>
        <w:rPr>
          <w:rStyle w:val="StyleUnderline"/>
        </w:rPr>
      </w:pPr>
      <w:r w:rsidRPr="009A29B5">
        <w:rPr>
          <w:sz w:val="16"/>
        </w:rPr>
        <w:t xml:space="preserve">The threat of hypersonic weapons have less to do with their speed (although they are quite fast), and more to do with the way that they radically maneuver on their way to their target, stymying conventional air defense batteries. </w:t>
      </w:r>
      <w:r w:rsidRPr="009A29B5">
        <w:rPr>
          <w:rStyle w:val="StyleUnderlin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0951DE">
        <w:rPr>
          <w:rStyle w:val="StyleUnderline"/>
          <w:highlight w:val="cyan"/>
        </w:rPr>
        <w:t xml:space="preserve">missiles </w:t>
      </w:r>
      <w:r w:rsidRPr="000951DE">
        <w:rPr>
          <w:rStyle w:val="Emphasis"/>
          <w:highlight w:val="cyan"/>
        </w:rPr>
        <w:t>cannot</w:t>
      </w:r>
      <w:r w:rsidRPr="000951DE">
        <w:rPr>
          <w:rStyle w:val="StyleUnderline"/>
          <w:highlight w:val="cyan"/>
        </w:rPr>
        <w:t xml:space="preserve"> be</w:t>
      </w:r>
      <w:r w:rsidRPr="009A29B5">
        <w:rPr>
          <w:rStyle w:val="StyleUnderline"/>
        </w:rPr>
        <w:t xml:space="preserve"> </w:t>
      </w:r>
      <w:r w:rsidRPr="009A29B5">
        <w:rPr>
          <w:rStyle w:val="Emphasis"/>
        </w:rPr>
        <w:t xml:space="preserve">reliably </w:t>
      </w:r>
      <w:r w:rsidRPr="000951DE">
        <w:rPr>
          <w:rStyle w:val="Emphasis"/>
          <w:highlight w:val="cyan"/>
        </w:rPr>
        <w:t>defended</w:t>
      </w:r>
      <w:r w:rsidRPr="009A29B5">
        <w:rPr>
          <w:rStyle w:val="StyleUnderline"/>
        </w:rPr>
        <w:t xml:space="preserve"> against </w:t>
      </w:r>
      <w:r w:rsidRPr="000951DE">
        <w:rPr>
          <w:rStyle w:val="StyleUnderline"/>
          <w:highlight w:val="cyan"/>
        </w:rPr>
        <w:t>by</w:t>
      </w:r>
      <w:r w:rsidRPr="009A29B5">
        <w:rPr>
          <w:rStyle w:val="StyleUnderline"/>
        </w:rPr>
        <w:t xml:space="preserve"> most </w:t>
      </w:r>
      <w:r w:rsidRPr="000951DE">
        <w:rPr>
          <w:rStyle w:val="Emphasis"/>
          <w:highlight w:val="cyan"/>
        </w:rPr>
        <w:t>conventional air defense</w:t>
      </w:r>
      <w:r w:rsidRPr="000951DE">
        <w:rPr>
          <w:rStyle w:val="StyleUnderline"/>
          <w:highlight w:val="cyan"/>
        </w:rPr>
        <w:t xml:space="preserve"> systems</w:t>
      </w:r>
      <w:r w:rsidRPr="009A29B5">
        <w:rPr>
          <w:rStyle w:val="StyleUnderline"/>
        </w:rPr>
        <w:t>.</w:t>
      </w:r>
    </w:p>
    <w:p w14:paraId="0FD62328" w14:textId="77777777" w:rsidR="0005261E" w:rsidRPr="009A29B5" w:rsidRDefault="0005261E" w:rsidP="0005261E">
      <w:pPr>
        <w:rPr>
          <w:sz w:val="16"/>
        </w:rPr>
      </w:pPr>
      <w:r w:rsidRPr="009A29B5">
        <w:rPr>
          <w:rStyle w:val="StyleUnderline"/>
        </w:rPr>
        <w:lastRenderedPageBreak/>
        <w:t xml:space="preserve">So, in both conventional nuclear missiles as well as newer hypersonic weapons threats, the </w:t>
      </w:r>
      <w:r w:rsidRPr="009A29B5">
        <w:rPr>
          <w:rStyle w:val="Emphasis"/>
        </w:rPr>
        <w:t>only defense</w:t>
      </w:r>
      <w:r w:rsidRPr="009A29B5">
        <w:rPr>
          <w:rStyle w:val="StyleUnderline"/>
        </w:rPr>
        <w:t xml:space="preserve"> is space-based</w:t>
      </w:r>
      <w:r w:rsidRPr="009A29B5">
        <w:rPr>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9A29B5">
        <w:rPr>
          <w:rStyle w:val="StyleUnderline"/>
        </w:rPr>
        <w:t xml:space="preserve">But </w:t>
      </w:r>
      <w:r w:rsidRPr="009A29B5">
        <w:rPr>
          <w:rStyle w:val="Emphasis"/>
        </w:rPr>
        <w:t>space will be key</w:t>
      </w:r>
      <w:r w:rsidRPr="009A29B5">
        <w:rPr>
          <w:sz w:val="16"/>
        </w:rPr>
        <w:t>. Indeed, as Reagan conjectured, such space-based defenses could render the entire threat of nuclear weapons attack obsolete. At the very least, it could degrade the threat of nuclear warfare.</w:t>
      </w:r>
    </w:p>
    <w:p w14:paraId="250F7EBD" w14:textId="77777777" w:rsidR="0005261E" w:rsidRPr="00C530E0" w:rsidRDefault="0005261E" w:rsidP="0005261E">
      <w:pPr>
        <w:rPr>
          <w:rStyle w:val="Emphasis"/>
        </w:rPr>
      </w:pPr>
      <w:r w:rsidRPr="000719C8">
        <w:rPr>
          <w:rStyle w:val="StyleUnderline"/>
        </w:rPr>
        <w:t xml:space="preserve">Nevertheless, wars </w:t>
      </w:r>
      <w:r w:rsidRPr="00C530E0">
        <w:rPr>
          <w:rStyle w:val="Emphasis"/>
        </w:rPr>
        <w:t>will still occur.</w:t>
      </w:r>
    </w:p>
    <w:p w14:paraId="5E7DDDE4" w14:textId="77777777" w:rsidR="0005261E" w:rsidRPr="000719C8" w:rsidRDefault="0005261E" w:rsidP="0005261E">
      <w:pPr>
        <w:rPr>
          <w:rStyle w:val="StyleUnderline"/>
        </w:rPr>
      </w:pPr>
      <w:r w:rsidRPr="000719C8">
        <w:rPr>
          <w:rStyle w:val="StyleUnderline"/>
        </w:rPr>
        <w:t>Indeed, they will increasingly migrate to the Solar System itself</w:t>
      </w:r>
      <w:r w:rsidRPr="009A29B5">
        <w:rPr>
          <w:sz w:val="16"/>
        </w:rPr>
        <w:t xml:space="preserve">, as humans move deeper into the galaxy and settle permanently on celestial objects, such as the moon, Mars, and the asteroid belt beyond. </w:t>
      </w:r>
      <w:r w:rsidRPr="000719C8">
        <w:rPr>
          <w:rStyle w:val="StyleUnderline"/>
        </w:rPr>
        <w:t>The fight in the strategic high ground of space will be less about controlling the domains on Earth below and more about controlling key territories of the Solar System.</w:t>
      </w:r>
    </w:p>
    <w:p w14:paraId="1DB66DBD" w14:textId="77777777" w:rsidR="0005261E" w:rsidRPr="009A29B5" w:rsidRDefault="0005261E" w:rsidP="0005261E">
      <w:pPr>
        <w:rPr>
          <w:sz w:val="16"/>
        </w:rPr>
      </w:pPr>
      <w:r w:rsidRPr="009A29B5">
        <w:rPr>
          <w:sz w:val="16"/>
        </w:rPr>
        <w:t>Phase V</w:t>
      </w:r>
    </w:p>
    <w:p w14:paraId="7A9CB370" w14:textId="77777777" w:rsidR="0005261E" w:rsidRPr="009A29B5" w:rsidRDefault="0005261E" w:rsidP="0005261E">
      <w:pPr>
        <w:rPr>
          <w:sz w:val="16"/>
        </w:rPr>
      </w:pPr>
      <w:r w:rsidRPr="000719C8">
        <w:rPr>
          <w:rStyle w:val="StyleUnderline"/>
        </w:rPr>
        <w:t>Over time, there will eventually be combat waged between actual spaceships</w:t>
      </w:r>
      <w:r w:rsidRPr="009A29B5">
        <w:rPr>
          <w:sz w:val="16"/>
        </w:rPr>
        <w:t>, although these spaceships are unlikely to look like what most fans of science fiction are used to seeing on their television screens. The spaceships will probably be large, clunky vessels.</w:t>
      </w:r>
    </w:p>
    <w:p w14:paraId="689CD056" w14:textId="77777777" w:rsidR="0005261E" w:rsidRPr="009A29B5" w:rsidRDefault="0005261E" w:rsidP="0005261E">
      <w:pPr>
        <w:rPr>
          <w:sz w:val="16"/>
        </w:rPr>
      </w:pPr>
      <w:r w:rsidRPr="009A29B5">
        <w:rPr>
          <w:sz w:val="16"/>
        </w:rPr>
        <w:t>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these large, modular spacecraft could possibly detach into smaller spacecraft, making themselves into an armada of smaller craft rather than one large, lumbering spaceship.</w:t>
      </w:r>
    </w:p>
    <w:p w14:paraId="62F16ECC" w14:textId="77777777" w:rsidR="0005261E" w:rsidRPr="009A29B5" w:rsidRDefault="0005261E" w:rsidP="0005261E">
      <w:pPr>
        <w:rPr>
          <w:sz w:val="16"/>
        </w:rPr>
      </w:pPr>
      <w:r w:rsidRPr="009A29B5">
        <w:rPr>
          <w:sz w:val="16"/>
        </w:rPr>
        <w:t>Rather than sleek and stylish, these cumbersome spaceships will be modular vessels likely powered by an Electromagnetic (EM) Drive or possibly even a nuclear-pulse-detonation engine—both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w:t>
      </w:r>
    </w:p>
    <w:p w14:paraId="6334761A" w14:textId="77777777" w:rsidR="0005261E" w:rsidRPr="000719C8" w:rsidRDefault="0005261E" w:rsidP="0005261E">
      <w:pPr>
        <w:rPr>
          <w:rStyle w:val="StyleUnderline"/>
        </w:rPr>
      </w:pPr>
      <w:r w:rsidRPr="00C530E0">
        <w:rPr>
          <w:rStyle w:val="Emphasis"/>
        </w:rPr>
        <w:t>Nuclear-pulse detonation</w:t>
      </w:r>
      <w:r w:rsidRPr="000719C8">
        <w:rPr>
          <w:rStyle w:val="StyleUnderline"/>
        </w:rPr>
        <w:t xml:space="preserve"> is another idea that’s been floating around for decades. Such an engine would essentially “use nuclear explosions, detonated behind a reaction surface on a spacecraft, to push the spacecraft forward.”</w:t>
      </w:r>
    </w:p>
    <w:p w14:paraId="6EA3B628" w14:textId="77777777" w:rsidR="0005261E" w:rsidRDefault="0005261E" w:rsidP="0005261E">
      <w:pPr>
        <w:rPr>
          <w:sz w:val="16"/>
        </w:rPr>
      </w:pPr>
      <w:r w:rsidRPr="009A29B5">
        <w:rPr>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19902042" w14:textId="77777777" w:rsidR="0005261E" w:rsidRPr="009C54EB" w:rsidRDefault="0005261E" w:rsidP="0005261E">
      <w:pPr>
        <w:pStyle w:val="Heading4"/>
      </w:pPr>
      <w:r>
        <w:t xml:space="preserve">Scenario three is </w:t>
      </w:r>
      <w:r>
        <w:rPr>
          <w:u w:val="single"/>
        </w:rPr>
        <w:t>THE INDO-PACIFIC</w:t>
      </w:r>
      <w:r>
        <w:t>:</w:t>
      </w:r>
    </w:p>
    <w:p w14:paraId="493243E4" w14:textId="77777777" w:rsidR="0005261E" w:rsidRDefault="0005261E" w:rsidP="0005261E">
      <w:pPr>
        <w:pStyle w:val="Heading4"/>
      </w:pPr>
      <w:r w:rsidRPr="008B117F">
        <w:rPr>
          <w:u w:val="single"/>
        </w:rPr>
        <w:t>Increased surveillance</w:t>
      </w:r>
      <w:r>
        <w:t xml:space="preserve"> capabilities are </w:t>
      </w:r>
      <w:r w:rsidRPr="00850099">
        <w:rPr>
          <w:u w:val="single"/>
        </w:rPr>
        <w:t>key</w:t>
      </w:r>
      <w:r>
        <w:t xml:space="preserve"> to defense in the Indo-Pacific.</w:t>
      </w:r>
    </w:p>
    <w:p w14:paraId="28635959" w14:textId="77777777" w:rsidR="0005261E" w:rsidRDefault="0005261E" w:rsidP="0005261E">
      <w:r w:rsidRPr="009543DE">
        <w:rPr>
          <w:rStyle w:val="Style13ptBold"/>
        </w:rPr>
        <w:t>Jones &amp; Daniels 25</w:t>
      </w:r>
      <w:r>
        <w:t xml:space="preserve"> [ Seth G. Jones is President, Defense and Security Department and Harold Brown Chair, Seamus P. Daniels is a Fellow working on Defense Budget Analysis, “</w:t>
      </w:r>
      <w:r w:rsidRPr="009543DE">
        <w:t>Deterring Russia: U.S. Military Posture in Europe</w:t>
      </w:r>
      <w:r>
        <w:t xml:space="preserve">,” 01/27/2025, </w:t>
      </w:r>
      <w:r w:rsidRPr="009543DE">
        <w:t>https://www.csis.org/analysis/deterring-russia-us-military-posture-europe#:~:text=First%2C%20the%20United%20States%20needs,pursue%20a%20more%20sustainable%20posture.</w:t>
      </w:r>
      <w:r>
        <w:t>]</w:t>
      </w:r>
    </w:p>
    <w:p w14:paraId="066764CE" w14:textId="77777777" w:rsidR="0005261E" w:rsidRPr="009543DE" w:rsidRDefault="0005261E" w:rsidP="0005261E">
      <w:pPr>
        <w:rPr>
          <w:sz w:val="16"/>
        </w:rPr>
      </w:pPr>
      <w:r w:rsidRPr="009543DE">
        <w:rPr>
          <w:rStyle w:val="StyleUnderline"/>
        </w:rPr>
        <w:t>Intelligence, Surveillance, and Reconnaissance (</w:t>
      </w:r>
      <w:r w:rsidRPr="00B83F0E">
        <w:rPr>
          <w:rStyle w:val="Emphasis"/>
          <w:highlight w:val="cyan"/>
        </w:rPr>
        <w:t>ISR</w:t>
      </w:r>
      <w:r w:rsidRPr="009543DE">
        <w:rPr>
          <w:rStyle w:val="StyleUnderline"/>
        </w:rPr>
        <w:t xml:space="preserve">): The demand for U.S. ISR </w:t>
      </w:r>
      <w:r w:rsidRPr="00B83F0E">
        <w:rPr>
          <w:rStyle w:val="StyleUnderline"/>
          <w:highlight w:val="cyan"/>
        </w:rPr>
        <w:t>assets</w:t>
      </w:r>
      <w:r w:rsidRPr="009543DE">
        <w:rPr>
          <w:rStyle w:val="StyleUnderline"/>
        </w:rPr>
        <w:t xml:space="preserve"> will only </w:t>
      </w:r>
      <w:r w:rsidRPr="00B83F0E">
        <w:rPr>
          <w:rStyle w:val="StyleUnderline"/>
          <w:highlight w:val="cyan"/>
        </w:rPr>
        <w:t xml:space="preserve">increase </w:t>
      </w:r>
      <w:r w:rsidRPr="00084DA9">
        <w:rPr>
          <w:rStyle w:val="StyleUnderline"/>
        </w:rPr>
        <w:t>as</w:t>
      </w:r>
      <w:r w:rsidRPr="009543DE">
        <w:rPr>
          <w:rStyle w:val="StyleUnderline"/>
        </w:rPr>
        <w:t xml:space="preserve"> the U.S. </w:t>
      </w:r>
      <w:r w:rsidRPr="00B83F0E">
        <w:rPr>
          <w:rStyle w:val="StyleUnderline"/>
          <w:highlight w:val="cyan"/>
        </w:rPr>
        <w:t xml:space="preserve">military </w:t>
      </w:r>
      <w:r w:rsidRPr="00B83F0E">
        <w:rPr>
          <w:rStyle w:val="Emphasis"/>
          <w:highlight w:val="cyan"/>
        </w:rPr>
        <w:t>expands</w:t>
      </w:r>
      <w:r w:rsidRPr="009543DE">
        <w:rPr>
          <w:rStyle w:val="StyleUnderline"/>
        </w:rPr>
        <w:t xml:space="preserve"> its </w:t>
      </w:r>
      <w:r w:rsidRPr="00084DA9">
        <w:rPr>
          <w:rStyle w:val="StyleUnderline"/>
        </w:rPr>
        <w:t xml:space="preserve">missions and </w:t>
      </w:r>
      <w:r w:rsidRPr="00B83F0E">
        <w:rPr>
          <w:rStyle w:val="StyleUnderline"/>
          <w:highlight w:val="cyan"/>
        </w:rPr>
        <w:t xml:space="preserve">operations in the </w:t>
      </w:r>
      <w:r w:rsidRPr="00B83F0E">
        <w:rPr>
          <w:rStyle w:val="Emphasis"/>
          <w:highlight w:val="cyan"/>
        </w:rPr>
        <w:t>Indo-Pacific</w:t>
      </w:r>
      <w:r w:rsidRPr="009543DE">
        <w:rPr>
          <w:rStyle w:val="StyleUnderline"/>
        </w:rPr>
        <w:t xml:space="preserve"> and as the Russian military reconstitutes</w:t>
      </w:r>
      <w:r w:rsidRPr="009543DE">
        <w:rPr>
          <w:sz w:val="16"/>
        </w:rPr>
        <w:t xml:space="preserve"> its capabilities on NATO’s eastern flank. </w:t>
      </w:r>
      <w:r w:rsidRPr="009543DE">
        <w:rPr>
          <w:rStyle w:val="StyleUnderline"/>
        </w:rPr>
        <w:t xml:space="preserve">While </w:t>
      </w:r>
      <w:r w:rsidRPr="00B83F0E">
        <w:rPr>
          <w:rStyle w:val="StyleUnderline"/>
          <w:highlight w:val="cyan"/>
        </w:rPr>
        <w:t>the U</w:t>
      </w:r>
      <w:r w:rsidRPr="009543DE">
        <w:rPr>
          <w:rStyle w:val="StyleUnderline"/>
        </w:rPr>
        <w:t xml:space="preserve">nited </w:t>
      </w:r>
      <w:r w:rsidRPr="00B83F0E">
        <w:rPr>
          <w:rStyle w:val="StyleUnderline"/>
          <w:highlight w:val="cyan"/>
        </w:rPr>
        <w:t>S</w:t>
      </w:r>
      <w:r w:rsidRPr="009543DE">
        <w:rPr>
          <w:rStyle w:val="StyleUnderline"/>
        </w:rPr>
        <w:t xml:space="preserve">tates </w:t>
      </w:r>
      <w:r w:rsidRPr="00084DA9">
        <w:rPr>
          <w:rStyle w:val="StyleUnderline"/>
        </w:rPr>
        <w:t xml:space="preserve">should </w:t>
      </w:r>
      <w:r w:rsidRPr="00B83F0E">
        <w:rPr>
          <w:rStyle w:val="Emphasis"/>
          <w:highlight w:val="cyan"/>
        </w:rPr>
        <w:t xml:space="preserve">prioritize </w:t>
      </w:r>
      <w:r w:rsidRPr="00B83F0E">
        <w:rPr>
          <w:rStyle w:val="Emphasis"/>
        </w:rPr>
        <w:t xml:space="preserve">the </w:t>
      </w:r>
      <w:r w:rsidRPr="00B83F0E">
        <w:rPr>
          <w:rStyle w:val="Emphasis"/>
          <w:highlight w:val="cyan"/>
        </w:rPr>
        <w:t>Indo-Pacific</w:t>
      </w:r>
      <w:r w:rsidRPr="00B83F0E">
        <w:rPr>
          <w:rStyle w:val="StyleUnderline"/>
          <w:highlight w:val="cyan"/>
        </w:rPr>
        <w:t>,</w:t>
      </w:r>
      <w:r w:rsidRPr="009543DE">
        <w:rPr>
          <w:rStyle w:val="StyleUnderline"/>
        </w:rPr>
        <w:t xml:space="preserve"> the DOD should </w:t>
      </w:r>
      <w:r w:rsidRPr="00B83F0E">
        <w:rPr>
          <w:rStyle w:val="StyleUnderline"/>
          <w:highlight w:val="cyan"/>
        </w:rPr>
        <w:t>maximize</w:t>
      </w:r>
      <w:r w:rsidRPr="009543DE">
        <w:rPr>
          <w:rStyle w:val="StyleUnderline"/>
        </w:rPr>
        <w:t xml:space="preserve"> its </w:t>
      </w:r>
      <w:r w:rsidRPr="00084DA9">
        <w:rPr>
          <w:rStyle w:val="StyleUnderline"/>
        </w:rPr>
        <w:t xml:space="preserve">available </w:t>
      </w:r>
      <w:r w:rsidRPr="00B83F0E">
        <w:rPr>
          <w:rStyle w:val="StyleUnderline"/>
          <w:highlight w:val="cyan"/>
        </w:rPr>
        <w:t>ISR assets</w:t>
      </w:r>
      <w:r w:rsidRPr="009543DE">
        <w:rPr>
          <w:rStyle w:val="StyleUnderline"/>
        </w:rPr>
        <w:t xml:space="preserve"> for use by both EUCOM and U.S. Indo-Pacific Command.</w:t>
      </w:r>
      <w:r w:rsidRPr="009543DE">
        <w:rPr>
          <w:sz w:val="16"/>
        </w:rPr>
        <w:t xml:space="preserve"> The DOD is currently seeking to modernize its ISR capabilities, with plans to retire the RQ-4 by fiscal year (FY) 2027 and the MQ-</w:t>
      </w:r>
      <w:r w:rsidRPr="009543DE">
        <w:rPr>
          <w:sz w:val="16"/>
        </w:rPr>
        <w:lastRenderedPageBreak/>
        <w:t>9 by FY 2035.59 However, the DOD and the services should ensure that any gaps in ISR coverage are limited. The DOD should also leverage commercial capabilities to cover any gaps until requirements are established and new platforms are deployed.</w:t>
      </w:r>
    </w:p>
    <w:p w14:paraId="4792F286" w14:textId="77777777" w:rsidR="0005261E" w:rsidRDefault="0005261E" w:rsidP="0005261E">
      <w:pPr>
        <w:rPr>
          <w:sz w:val="16"/>
        </w:rPr>
      </w:pPr>
      <w:r w:rsidRPr="00B83F0E">
        <w:rPr>
          <w:rStyle w:val="Emphasis"/>
          <w:highlight w:val="cyan"/>
        </w:rPr>
        <w:t>Space-based ISR</w:t>
      </w:r>
      <w:r w:rsidRPr="009543DE">
        <w:rPr>
          <w:rStyle w:val="StyleUnderline"/>
        </w:rPr>
        <w:t xml:space="preserve"> assets will </w:t>
      </w:r>
      <w:r w:rsidRPr="00B83F0E">
        <w:rPr>
          <w:rStyle w:val="StyleUnderline"/>
          <w:highlight w:val="cyan"/>
        </w:rPr>
        <w:t xml:space="preserve">play a </w:t>
      </w:r>
      <w:r w:rsidRPr="00B83F0E">
        <w:rPr>
          <w:rStyle w:val="Emphasis"/>
          <w:highlight w:val="cyan"/>
        </w:rPr>
        <w:t>major role</w:t>
      </w:r>
      <w:r w:rsidRPr="009543DE">
        <w:rPr>
          <w:rStyle w:val="StyleUnderline"/>
        </w:rPr>
        <w:t xml:space="preserve"> in both </w:t>
      </w:r>
      <w:r w:rsidRPr="00B83F0E">
        <w:rPr>
          <w:rStyle w:val="Emphasis"/>
          <w:highlight w:val="cyan"/>
        </w:rPr>
        <w:t>covering gaps</w:t>
      </w:r>
      <w:r w:rsidRPr="00B83F0E">
        <w:rPr>
          <w:rStyle w:val="StyleUnderline"/>
          <w:highlight w:val="cyan"/>
        </w:rPr>
        <w:t xml:space="preserve"> and </w:t>
      </w:r>
      <w:r w:rsidRPr="00B83F0E">
        <w:rPr>
          <w:rStyle w:val="Emphasis"/>
          <w:highlight w:val="cyan"/>
        </w:rPr>
        <w:t>supplementing ISR</w:t>
      </w:r>
      <w:r w:rsidRPr="009543DE">
        <w:rPr>
          <w:rStyle w:val="StyleUnderline"/>
        </w:rPr>
        <w:t xml:space="preserve"> provided by traditional airborne assets</w:t>
      </w:r>
      <w:r w:rsidRPr="009543DE">
        <w:rPr>
          <w:sz w:val="16"/>
        </w:rPr>
        <w:t xml:space="preserve">. Commercial satellite imagery has already been used by NATO to fill gaps in coverage and has played a major role in identifying Russian military movements in the lead-up to the 2022 invasion of Ukraine.60 </w:t>
      </w:r>
      <w:r w:rsidRPr="009543DE">
        <w:rPr>
          <w:rStyle w:val="StyleUnderline"/>
        </w:rPr>
        <w:t xml:space="preserve">In the next few years, the United States should </w:t>
      </w:r>
      <w:r w:rsidRPr="00B83F0E">
        <w:rPr>
          <w:rStyle w:val="Emphasis"/>
          <w:highlight w:val="cyan"/>
        </w:rPr>
        <w:t>further leverage</w:t>
      </w:r>
      <w:r w:rsidRPr="009543DE">
        <w:rPr>
          <w:rStyle w:val="StyleUnderline"/>
        </w:rPr>
        <w:t xml:space="preserve"> commercial </w:t>
      </w:r>
      <w:r w:rsidRPr="00B83F0E">
        <w:rPr>
          <w:rStyle w:val="StyleUnderline"/>
          <w:highlight w:val="cyan"/>
        </w:rPr>
        <w:t xml:space="preserve">satellite imagery to </w:t>
      </w:r>
      <w:r w:rsidRPr="00B83F0E">
        <w:rPr>
          <w:rStyle w:val="Emphasis"/>
          <w:highlight w:val="cyan"/>
        </w:rPr>
        <w:t>bolster</w:t>
      </w:r>
      <w:r w:rsidRPr="009543DE">
        <w:rPr>
          <w:rStyle w:val="StyleUnderline"/>
        </w:rPr>
        <w:t xml:space="preserve"> its </w:t>
      </w:r>
      <w:r w:rsidRPr="00B83F0E">
        <w:rPr>
          <w:rStyle w:val="StyleUnderline"/>
          <w:highlight w:val="cyan"/>
        </w:rPr>
        <w:t>ISR capabilities</w:t>
      </w:r>
      <w:r w:rsidRPr="009543DE">
        <w:rPr>
          <w:sz w:val="16"/>
        </w:rPr>
        <w:t xml:space="preserve"> in Europe. Over the long term, however, the DOD should ultimately determine the appropriate balance between leasing commercial services and establishing its own systems to ensure sustainable and reliable coverage.</w:t>
      </w:r>
    </w:p>
    <w:p w14:paraId="6B6EE7A7" w14:textId="77777777" w:rsidR="0005261E" w:rsidRDefault="0005261E" w:rsidP="0005261E">
      <w:pPr>
        <w:pStyle w:val="Heading4"/>
      </w:pPr>
      <w:r>
        <w:t xml:space="preserve">Even </w:t>
      </w:r>
      <w:r>
        <w:rPr>
          <w:u w:val="single"/>
        </w:rPr>
        <w:t>small conflicts</w:t>
      </w:r>
      <w:r>
        <w:t xml:space="preserve"> in the Arctic escalate in the </w:t>
      </w:r>
      <w:r>
        <w:rPr>
          <w:u w:val="single"/>
        </w:rPr>
        <w:t>Indo-Pacific</w:t>
      </w:r>
      <w:r>
        <w:t>.</w:t>
      </w:r>
    </w:p>
    <w:p w14:paraId="18B9DDDE" w14:textId="77777777" w:rsidR="0005261E" w:rsidRPr="002268C0" w:rsidRDefault="0005261E" w:rsidP="0005261E">
      <w:r>
        <w:rPr>
          <w:rStyle w:val="Style13ptBold"/>
        </w:rPr>
        <w:t xml:space="preserve">IPD 24 </w:t>
      </w:r>
      <w:r>
        <w:t xml:space="preserve">[Indo Pacific Defense Forum; </w:t>
      </w:r>
      <w:r w:rsidRPr="002268C0">
        <w:t>12/24</w:t>
      </w:r>
      <w:r>
        <w:t>;</w:t>
      </w:r>
      <w:r w:rsidRPr="002268C0">
        <w:t xml:space="preserve"> “North American Arctic defense could shape outcome of Indo-Pacific conflict” https://ipdefenseforum.com/2024/12/north-american-arctic-defense-could-shape-outcome-of-indo-pacific-conflict/</w:t>
      </w:r>
      <w:r>
        <w:t>]</w:t>
      </w:r>
      <w:r w:rsidRPr="002268C0">
        <w:t xml:space="preserve"> atn</w:t>
      </w:r>
    </w:p>
    <w:p w14:paraId="2D814C37" w14:textId="77777777" w:rsidR="0005261E" w:rsidRPr="00B83F0E" w:rsidRDefault="0005261E" w:rsidP="0005261E">
      <w:pPr>
        <w:rPr>
          <w:rStyle w:val="StyleUnderline"/>
          <w:sz w:val="16"/>
          <w:u w:val="none"/>
        </w:rPr>
      </w:pPr>
      <w:r w:rsidRPr="002268C0">
        <w:rPr>
          <w:highlight w:val="cyan"/>
          <w:u w:val="single"/>
        </w:rPr>
        <w:t>The</w:t>
      </w:r>
      <w:r w:rsidRPr="002268C0">
        <w:rPr>
          <w:sz w:val="16"/>
        </w:rPr>
        <w:t xml:space="preserve"> North American </w:t>
      </w:r>
      <w:r w:rsidRPr="002268C0">
        <w:rPr>
          <w:highlight w:val="cyan"/>
          <w:u w:val="single"/>
        </w:rPr>
        <w:t>Arctic</w:t>
      </w:r>
      <w:r w:rsidRPr="002268C0">
        <w:rPr>
          <w:sz w:val="16"/>
        </w:rPr>
        <w:t xml:space="preserve"> holds critical defense infrastructure for the U.S. and its Allies and Partners, including long-range radars </w:t>
      </w:r>
      <w:r w:rsidRPr="002268C0">
        <w:rPr>
          <w:highlight w:val="cyan"/>
          <w:u w:val="single"/>
        </w:rPr>
        <w:t>essential to</w:t>
      </w:r>
      <w:r w:rsidRPr="002268C0">
        <w:rPr>
          <w:sz w:val="16"/>
        </w:rPr>
        <w:t xml:space="preserve"> domain </w:t>
      </w:r>
      <w:r w:rsidRPr="002268C0">
        <w:rPr>
          <w:rStyle w:val="StyleUnderline"/>
          <w:highlight w:val="cyan"/>
        </w:rPr>
        <w:t>aware</w:t>
      </w:r>
      <w:r w:rsidRPr="002268C0">
        <w:rPr>
          <w:highlight w:val="cyan"/>
          <w:u w:val="single"/>
        </w:rPr>
        <w:t xml:space="preserve">ness and </w:t>
      </w:r>
      <w:r w:rsidRPr="002268C0">
        <w:rPr>
          <w:rStyle w:val="Emphasis"/>
          <w:highlight w:val="cyan"/>
        </w:rPr>
        <w:t>Indo-Pac</w:t>
      </w:r>
      <w:r w:rsidRPr="002268C0">
        <w:rPr>
          <w:rStyle w:val="Emphasis"/>
        </w:rPr>
        <w:t xml:space="preserve">ific </w:t>
      </w:r>
      <w:r w:rsidRPr="002268C0">
        <w:rPr>
          <w:rStyle w:val="Emphasis"/>
          <w:highlight w:val="cyan"/>
        </w:rPr>
        <w:t>capabilities</w:t>
      </w:r>
      <w:r w:rsidRPr="002268C0">
        <w:rPr>
          <w:rStyle w:val="Emphasis"/>
        </w:rPr>
        <w:t xml:space="preserve"> positioned </w:t>
      </w:r>
      <w:r w:rsidRPr="002268C0">
        <w:rPr>
          <w:rStyle w:val="Emphasis"/>
          <w:highlight w:val="cyan"/>
        </w:rPr>
        <w:t>in Alaska</w:t>
      </w:r>
      <w:r w:rsidRPr="002268C0">
        <w:rPr>
          <w:sz w:val="16"/>
        </w:rPr>
        <w:t xml:space="preserve">. </w:t>
      </w:r>
      <w:r w:rsidRPr="002268C0">
        <w:rPr>
          <w:u w:val="single"/>
        </w:rPr>
        <w:t xml:space="preserve">Should </w:t>
      </w:r>
      <w:r w:rsidRPr="002268C0">
        <w:rPr>
          <w:highlight w:val="cyan"/>
          <w:u w:val="single"/>
        </w:rPr>
        <w:t>a regional conflict</w:t>
      </w:r>
      <w:r w:rsidRPr="002268C0">
        <w:rPr>
          <w:u w:val="single"/>
        </w:rPr>
        <w:t xml:space="preserve"> </w:t>
      </w:r>
      <w:r w:rsidRPr="002268C0">
        <w:rPr>
          <w:rStyle w:val="Emphasis"/>
        </w:rPr>
        <w:t xml:space="preserve">expand </w:t>
      </w:r>
      <w:r w:rsidRPr="002268C0">
        <w:rPr>
          <w:rStyle w:val="Emphasis"/>
          <w:highlight w:val="cyan"/>
        </w:rPr>
        <w:t>in</w:t>
      </w:r>
      <w:r w:rsidRPr="002268C0">
        <w:rPr>
          <w:rStyle w:val="Emphasis"/>
        </w:rPr>
        <w:t xml:space="preserve">to </w:t>
      </w:r>
      <w:r w:rsidRPr="002268C0">
        <w:rPr>
          <w:rStyle w:val="Emphasis"/>
          <w:highlight w:val="cyan"/>
        </w:rPr>
        <w:t>the Arctic</w:t>
      </w:r>
      <w:r w:rsidRPr="002268C0">
        <w:rPr>
          <w:sz w:val="16"/>
        </w:rPr>
        <w:t xml:space="preserve">, the </w:t>
      </w:r>
      <w:r w:rsidRPr="002268C0">
        <w:rPr>
          <w:u w:val="single"/>
        </w:rPr>
        <w:t>U.S.</w:t>
      </w:r>
      <w:r w:rsidRPr="002268C0">
        <w:rPr>
          <w:sz w:val="16"/>
        </w:rPr>
        <w:t xml:space="preserve"> could </w:t>
      </w:r>
      <w:r w:rsidRPr="002268C0">
        <w:rPr>
          <w:highlight w:val="cyan"/>
          <w:u w:val="single"/>
        </w:rPr>
        <w:t>face</w:t>
      </w:r>
      <w:r w:rsidRPr="002268C0">
        <w:rPr>
          <w:sz w:val="16"/>
        </w:rPr>
        <w:t xml:space="preserve"> domain </w:t>
      </w:r>
      <w:r w:rsidRPr="002268C0">
        <w:rPr>
          <w:rStyle w:val="Emphasis"/>
          <w:highlight w:val="cyan"/>
        </w:rPr>
        <w:t>awareness disruption across Alaska</w:t>
      </w:r>
      <w:r w:rsidRPr="002268C0">
        <w:rPr>
          <w:sz w:val="16"/>
        </w:rPr>
        <w:t xml:space="preserve">, and disruption of power projection infrastructure </w:t>
      </w:r>
      <w:r w:rsidRPr="002268C0">
        <w:rPr>
          <w:u w:val="single"/>
        </w:rPr>
        <w:t xml:space="preserve">that could </w:t>
      </w:r>
      <w:r w:rsidRPr="002268C0">
        <w:rPr>
          <w:rStyle w:val="Emphasis"/>
          <w:highlight w:val="cyan"/>
        </w:rPr>
        <w:t>compromise</w:t>
      </w:r>
      <w:r w:rsidRPr="002268C0">
        <w:rPr>
          <w:highlight w:val="cyan"/>
          <w:u w:val="single"/>
        </w:rPr>
        <w:t xml:space="preserve"> deployment of </w:t>
      </w:r>
      <w:r w:rsidRPr="002268C0">
        <w:rPr>
          <w:rStyle w:val="Emphasis"/>
          <w:highlight w:val="cyan"/>
        </w:rPr>
        <w:t>advanced capabilities to the Indo-Pacific</w:t>
      </w:r>
      <w:r w:rsidRPr="002268C0">
        <w:rPr>
          <w:sz w:val="16"/>
        </w:rPr>
        <w:t xml:space="preserve"> and other theaters.</w:t>
      </w:r>
    </w:p>
    <w:p w14:paraId="5455A728" w14:textId="77777777" w:rsidR="0005261E" w:rsidRDefault="0005261E" w:rsidP="0005261E">
      <w:pPr>
        <w:pStyle w:val="Heading4"/>
      </w:pPr>
      <w:r>
        <w:t xml:space="preserve">Independently, China will pressure Russia to </w:t>
      </w:r>
      <w:r w:rsidRPr="009659B8">
        <w:rPr>
          <w:u w:val="single"/>
        </w:rPr>
        <w:t>back their invasion</w:t>
      </w:r>
      <w:r>
        <w:t xml:space="preserve"> in Taiwan.</w:t>
      </w:r>
    </w:p>
    <w:p w14:paraId="74FA86D0" w14:textId="77777777" w:rsidR="0005261E" w:rsidRDefault="0005261E" w:rsidP="0005261E">
      <w:r w:rsidRPr="00013997">
        <w:rPr>
          <w:rStyle w:val="Style13ptBold"/>
        </w:rPr>
        <w:t>Altman &amp; Rogoway 25</w:t>
      </w:r>
      <w:r>
        <w:t xml:space="preserve"> [</w:t>
      </w:r>
      <w:r w:rsidRPr="00013997">
        <w:t xml:space="preserve">Howard </w:t>
      </w:r>
      <w:r>
        <w:t xml:space="preserve">Altman </w:t>
      </w:r>
      <w:r w:rsidRPr="00013997">
        <w:t>is a Senior Staff Writer for The War Zone, and a former Senior Managing Editor for Military Times</w:t>
      </w:r>
      <w:r>
        <w:t>, Tyler Rogoway is editor in chief and</w:t>
      </w:r>
      <w:r w:rsidRPr="00013997">
        <w:t xml:space="preserve"> the creator of </w:t>
      </w:r>
      <w:r>
        <w:t>F</w:t>
      </w:r>
      <w:r w:rsidRPr="00013997">
        <w:t>oxtrot Alpha before developing The War Zone</w:t>
      </w:r>
      <w:r>
        <w:t>, “</w:t>
      </w:r>
      <w:r w:rsidRPr="00013997">
        <w:t>How Russia Could Complicate U.S. Efforts To Defend Taiwan</w:t>
      </w:r>
      <w:r>
        <w:t xml:space="preserve">,” 07/07/2025, </w:t>
      </w:r>
      <w:r w:rsidRPr="00013997">
        <w:t>https://www.twz.com/news-features/how-russia-could-complicate-u-s-efforts-to-defend-taiwan</w:t>
      </w:r>
      <w:r>
        <w:t>]</w:t>
      </w:r>
    </w:p>
    <w:p w14:paraId="4A12DF3C" w14:textId="77777777" w:rsidR="0005261E" w:rsidRPr="00013997" w:rsidRDefault="0005261E" w:rsidP="0005261E">
      <w:pPr>
        <w:rPr>
          <w:rStyle w:val="StyleUnderline"/>
        </w:rPr>
      </w:pPr>
      <w:r w:rsidRPr="00013997">
        <w:rPr>
          <w:rStyle w:val="StyleUnderline"/>
        </w:rPr>
        <w:t xml:space="preserve">As a </w:t>
      </w:r>
      <w:r w:rsidRPr="00CC4CAF">
        <w:rPr>
          <w:rStyle w:val="StyleUnderline"/>
        </w:rPr>
        <w:t xml:space="preserve">relationship of convenience between </w:t>
      </w:r>
      <w:r w:rsidRPr="00CC4CAF">
        <w:rPr>
          <w:rStyle w:val="StyleUnderline"/>
          <w:highlight w:val="cyan"/>
        </w:rPr>
        <w:t>Beijing and Moscow</w:t>
      </w:r>
      <w:r w:rsidRPr="00CC4CAF">
        <w:rPr>
          <w:rStyle w:val="StyleUnderline"/>
        </w:rPr>
        <w:t xml:space="preserve"> grows</w:t>
      </w:r>
      <w:r w:rsidRPr="00013997">
        <w:rPr>
          <w:rStyle w:val="StyleUnderline"/>
        </w:rPr>
        <w:t xml:space="preserve"> over a </w:t>
      </w:r>
      <w:r w:rsidRPr="006A3A83">
        <w:rPr>
          <w:rStyle w:val="StyleUnderline"/>
          <w:highlight w:val="cyan"/>
        </w:rPr>
        <w:t xml:space="preserve">mutual desire </w:t>
      </w:r>
      <w:r w:rsidRPr="00971D8B">
        <w:rPr>
          <w:rStyle w:val="StyleUnderline"/>
          <w:highlight w:val="cyan"/>
        </w:rPr>
        <w:t xml:space="preserve">to </w:t>
      </w:r>
      <w:r w:rsidRPr="00971D8B">
        <w:rPr>
          <w:rStyle w:val="Emphasis"/>
          <w:highlight w:val="cyan"/>
        </w:rPr>
        <w:t>change</w:t>
      </w:r>
      <w:r w:rsidRPr="00971D8B">
        <w:rPr>
          <w:rStyle w:val="StyleUnderline"/>
          <w:highlight w:val="cyan"/>
        </w:rPr>
        <w:t xml:space="preserve"> the </w:t>
      </w:r>
      <w:r w:rsidRPr="00971D8B">
        <w:rPr>
          <w:rStyle w:val="Emphasis"/>
          <w:highlight w:val="cyan"/>
        </w:rPr>
        <w:t>world’s power balance</w:t>
      </w:r>
      <w:r w:rsidRPr="00CC4CAF">
        <w:rPr>
          <w:sz w:val="16"/>
        </w:rPr>
        <w:t xml:space="preserve">, there are questions about how much these two nations would cooperate should China opt to invade Taiwan. </w:t>
      </w:r>
      <w:r w:rsidRPr="00013997">
        <w:rPr>
          <w:rStyle w:val="StyleUnderline"/>
        </w:rPr>
        <w:t xml:space="preserve">NATO Secretary General Mark Rutte recently suggested that the </w:t>
      </w:r>
      <w:r w:rsidRPr="002D5000">
        <w:rPr>
          <w:rStyle w:val="StyleUnderline"/>
          <w:highlight w:val="cyan"/>
        </w:rPr>
        <w:t xml:space="preserve">cooperation </w:t>
      </w:r>
      <w:r w:rsidRPr="00084DA9">
        <w:rPr>
          <w:rStyle w:val="StyleUnderline"/>
        </w:rPr>
        <w:t xml:space="preserve">could be </w:t>
      </w:r>
      <w:r w:rsidRPr="002D5000">
        <w:rPr>
          <w:rStyle w:val="Emphasis"/>
          <w:highlight w:val="cyan"/>
        </w:rPr>
        <w:t>significant</w:t>
      </w:r>
      <w:r w:rsidRPr="002D5000">
        <w:rPr>
          <w:rStyle w:val="StyleUnderline"/>
          <w:highlight w:val="cyan"/>
        </w:rPr>
        <w:t>.</w:t>
      </w:r>
    </w:p>
    <w:p w14:paraId="510ADC6F" w14:textId="77777777" w:rsidR="0005261E" w:rsidRPr="00CC4CAF" w:rsidRDefault="0005261E" w:rsidP="0005261E">
      <w:pPr>
        <w:rPr>
          <w:sz w:val="16"/>
        </w:rPr>
      </w:pPr>
      <w:r w:rsidRPr="00CC4CAF">
        <w:rPr>
          <w:sz w:val="16"/>
        </w:rPr>
        <w:t xml:space="preserve">“There’s an increasing realization, and let’s not be naïve about this: </w:t>
      </w:r>
      <w:r w:rsidRPr="00013997">
        <w:rPr>
          <w:rStyle w:val="StyleUnderline"/>
        </w:rPr>
        <w:t>If Xi Jinping would attack Taiwan, he would first make sure that he makes a call to his very junior partner in all of this, Vladimir Vladimirovich Putin,</w:t>
      </w:r>
      <w:r w:rsidRPr="00CC4CAF">
        <w:rPr>
          <w:sz w:val="16"/>
        </w:rPr>
        <w:t xml:space="preserve"> residing in Moscow, and telling him, ‘Hey, I’m going to do this, and I need you to keep them busy in Europe by attacking NATO territory,’” Rutte told The New York Times on July 5. “That is most likely the way this will progress.”</w:t>
      </w:r>
    </w:p>
    <w:p w14:paraId="28B76DC9" w14:textId="77777777" w:rsidR="0005261E" w:rsidRPr="00CC4CAF" w:rsidRDefault="0005261E" w:rsidP="0005261E">
      <w:pPr>
        <w:rPr>
          <w:sz w:val="16"/>
        </w:rPr>
      </w:pPr>
      <w:r w:rsidRPr="00CC4CAF">
        <w:rPr>
          <w:sz w:val="16"/>
        </w:rPr>
        <w:t>Rutte was responding to a question about the relationship between U.S. President Donald Trump and NATO allies. The alliance leader did not provide a timeline or any other details, other than to say that NATO has to be “so strong that the Russians will never do this. And second, working together with the Indo-Pacific — something President Trump is very much promoting.”</w:t>
      </w:r>
    </w:p>
    <w:p w14:paraId="1FFB7B3C" w14:textId="77777777" w:rsidR="0005261E" w:rsidRDefault="0005261E" w:rsidP="0005261E">
      <w:pPr>
        <w:rPr>
          <w:rStyle w:val="Emphasis"/>
        </w:rPr>
      </w:pPr>
      <w:r w:rsidRPr="00084DA9">
        <w:rPr>
          <w:rStyle w:val="StyleUnderline"/>
        </w:rPr>
        <w:t>Should</w:t>
      </w:r>
      <w:r w:rsidRPr="00CC4CAF">
        <w:rPr>
          <w:rStyle w:val="StyleUnderline"/>
        </w:rPr>
        <w:t xml:space="preserve"> </w:t>
      </w:r>
      <w:r w:rsidRPr="002D5000">
        <w:rPr>
          <w:rStyle w:val="StyleUnderline"/>
          <w:highlight w:val="cyan"/>
        </w:rPr>
        <w:t>China</w:t>
      </w:r>
      <w:r w:rsidRPr="00013997">
        <w:rPr>
          <w:rStyle w:val="StyleUnderline"/>
        </w:rPr>
        <w:t xml:space="preserve"> decide </w:t>
      </w:r>
      <w:r w:rsidRPr="00CC4CAF">
        <w:rPr>
          <w:rStyle w:val="StyleUnderline"/>
        </w:rPr>
        <w:t xml:space="preserve">to </w:t>
      </w:r>
      <w:r w:rsidRPr="002D5000">
        <w:rPr>
          <w:rStyle w:val="StyleUnderline"/>
          <w:highlight w:val="cyan"/>
        </w:rPr>
        <w:t>invade Taiwan</w:t>
      </w:r>
      <w:r w:rsidRPr="00013997">
        <w:rPr>
          <w:rStyle w:val="StyleUnderline"/>
        </w:rPr>
        <w:t xml:space="preserve">, there are </w:t>
      </w:r>
      <w:r w:rsidRPr="00CC4CAF">
        <w:rPr>
          <w:rStyle w:val="StyleUnderline"/>
        </w:rPr>
        <w:t xml:space="preserve">reasons to believe </w:t>
      </w:r>
      <w:r w:rsidRPr="002D5000">
        <w:rPr>
          <w:rStyle w:val="StyleUnderline"/>
          <w:highlight w:val="cyan"/>
        </w:rPr>
        <w:t xml:space="preserve">it could </w:t>
      </w:r>
      <w:r w:rsidRPr="002D5000">
        <w:rPr>
          <w:rStyle w:val="Emphasis"/>
          <w:highlight w:val="cyan"/>
        </w:rPr>
        <w:t>pressure Russia</w:t>
      </w:r>
      <w:r w:rsidRPr="002D5000">
        <w:rPr>
          <w:rStyle w:val="StyleUnderline"/>
          <w:highlight w:val="cyan"/>
        </w:rPr>
        <w:t xml:space="preserve"> to assist.</w:t>
      </w:r>
      <w:r w:rsidRPr="00013997">
        <w:rPr>
          <w:rStyle w:val="StyleUnderline"/>
        </w:rPr>
        <w:t xml:space="preserve"> Chief among them is </w:t>
      </w:r>
      <w:r w:rsidRPr="002D5000">
        <w:rPr>
          <w:rStyle w:val="StyleUnderline"/>
          <w:highlight w:val="cyan"/>
        </w:rPr>
        <w:t xml:space="preserve">the </w:t>
      </w:r>
      <w:r w:rsidRPr="002D5000">
        <w:rPr>
          <w:rStyle w:val="Emphasis"/>
          <w:highlight w:val="cyan"/>
        </w:rPr>
        <w:t>aid</w:t>
      </w:r>
      <w:r w:rsidRPr="002D5000">
        <w:rPr>
          <w:rStyle w:val="StyleUnderline"/>
          <w:highlight w:val="cyan"/>
        </w:rPr>
        <w:t xml:space="preserve"> China is providing to</w:t>
      </w:r>
      <w:r w:rsidRPr="00013997">
        <w:rPr>
          <w:rStyle w:val="StyleUnderline"/>
        </w:rPr>
        <w:t xml:space="preserve"> the </w:t>
      </w:r>
      <w:r w:rsidRPr="002D5000">
        <w:rPr>
          <w:rStyle w:val="StyleUnderline"/>
          <w:highlight w:val="cyan"/>
        </w:rPr>
        <w:t>Russia</w:t>
      </w:r>
      <w:r w:rsidRPr="00013997">
        <w:rPr>
          <w:rStyle w:val="StyleUnderline"/>
        </w:rPr>
        <w:t xml:space="preserve">n war machine through components and other supplies for its war on Ukraine. GUR recently claimed that a recovered </w:t>
      </w:r>
      <w:r w:rsidRPr="00084DA9">
        <w:rPr>
          <w:rStyle w:val="StyleUnderline"/>
        </w:rPr>
        <w:t>Russian</w:t>
      </w:r>
      <w:r w:rsidRPr="00013997">
        <w:rPr>
          <w:rStyle w:val="StyleUnderline"/>
        </w:rPr>
        <w:t xml:space="preserve"> Geran-2 </w:t>
      </w:r>
      <w:r w:rsidRPr="00084DA9">
        <w:rPr>
          <w:rStyle w:val="StyleUnderline"/>
        </w:rPr>
        <w:t>drone</w:t>
      </w:r>
      <w:r w:rsidRPr="00013997">
        <w:rPr>
          <w:rStyle w:val="StyleUnderline"/>
        </w:rPr>
        <w:t xml:space="preserve"> </w:t>
      </w:r>
      <w:r w:rsidRPr="00084DA9">
        <w:rPr>
          <w:rStyle w:val="StyleUnderline"/>
        </w:rPr>
        <w:t>contained</w:t>
      </w:r>
      <w:r w:rsidRPr="00013997">
        <w:rPr>
          <w:rStyle w:val="StyleUnderline"/>
        </w:rPr>
        <w:t xml:space="preserve"> between </w:t>
      </w:r>
      <w:r w:rsidRPr="00013997">
        <w:rPr>
          <w:rStyle w:val="Emphasis"/>
        </w:rPr>
        <w:t>60%</w:t>
      </w:r>
      <w:r w:rsidRPr="00013997">
        <w:rPr>
          <w:rStyle w:val="StyleUnderline"/>
        </w:rPr>
        <w:t xml:space="preserve"> and </w:t>
      </w:r>
      <w:r w:rsidRPr="00084DA9">
        <w:rPr>
          <w:rStyle w:val="Emphasis"/>
        </w:rPr>
        <w:t>65%</w:t>
      </w:r>
      <w:r w:rsidRPr="00084DA9">
        <w:rPr>
          <w:rStyle w:val="StyleUnderline"/>
        </w:rPr>
        <w:t xml:space="preserve"> Chinese parts, making them</w:t>
      </w:r>
      <w:r w:rsidRPr="00CC4CAF">
        <w:rPr>
          <w:rStyle w:val="StyleUnderline"/>
        </w:rPr>
        <w:t xml:space="preserve"> </w:t>
      </w:r>
      <w:r w:rsidRPr="00CC4CAF">
        <w:rPr>
          <w:rStyle w:val="Emphasis"/>
        </w:rPr>
        <w:t xml:space="preserve">even more </w:t>
      </w:r>
      <w:r w:rsidRPr="00084DA9">
        <w:rPr>
          <w:rStyle w:val="Emphasis"/>
        </w:rPr>
        <w:t>dangerous.</w:t>
      </w:r>
    </w:p>
    <w:p w14:paraId="0DB35DA7" w14:textId="77777777" w:rsidR="0005261E" w:rsidRPr="006875D3" w:rsidRDefault="0005261E" w:rsidP="0005261E">
      <w:pPr>
        <w:pStyle w:val="Heading4"/>
      </w:pPr>
      <w:r>
        <w:lastRenderedPageBreak/>
        <w:t xml:space="preserve">Escalatory activity is </w:t>
      </w:r>
      <w:r>
        <w:rPr>
          <w:u w:val="single"/>
        </w:rPr>
        <w:t>inevitable</w:t>
      </w:r>
      <w:r>
        <w:t>---</w:t>
      </w:r>
      <w:r>
        <w:rPr>
          <w:u w:val="single"/>
        </w:rPr>
        <w:t>modernization</w:t>
      </w:r>
      <w:r>
        <w:t xml:space="preserve"> and </w:t>
      </w:r>
      <w:r>
        <w:rPr>
          <w:u w:val="single"/>
        </w:rPr>
        <w:t>capacity</w:t>
      </w:r>
      <w:r>
        <w:t xml:space="preserve"> proves China’s </w:t>
      </w:r>
      <w:r>
        <w:rPr>
          <w:u w:val="single"/>
        </w:rPr>
        <w:t>ambition</w:t>
      </w:r>
      <w:r>
        <w:t xml:space="preserve"> to invade Taiwan.</w:t>
      </w:r>
    </w:p>
    <w:p w14:paraId="351C93A1" w14:textId="77777777" w:rsidR="0005261E" w:rsidRDefault="0005261E" w:rsidP="0005261E">
      <w:r>
        <w:rPr>
          <w:rStyle w:val="Style13ptBold"/>
        </w:rPr>
        <w:t xml:space="preserve">Lin ’25 </w:t>
      </w:r>
      <w:r>
        <w:t>[Bonny Lin; Director of the China Power Project and Senior Adviser at the Center for Strategic and International Studies. John Culver; Nonresident Senior Fellow in the John L. Thornton China Center at Brookings, 35 years as a Central Intelligence Agency officer, including as National Intelligence Officer for East Asia from 2015 to 2018. Brian Hart; Deputy Director and Fellow of the China Power Project at the Center for Strategic and International Studies. "The Risk of War in the Taiwan Strait Is High—and Getting Higher," Foreign Affairs, published 5-15-2025, accessed 7-9-2025, https://www.foreignaffairs.com/united-states/risk-war-taiwan-strait-high-and-getting-higher?check_logged_in=1] olivia</w:t>
      </w:r>
    </w:p>
    <w:p w14:paraId="245857AA" w14:textId="77777777" w:rsidR="0005261E" w:rsidRDefault="0005261E" w:rsidP="0005261E">
      <w:pPr>
        <w:rPr>
          <w:rStyle w:val="Emphasis"/>
        </w:rPr>
      </w:pPr>
      <w:r>
        <w:rPr>
          <w:rStyle w:val="Emphasis"/>
        </w:rPr>
        <w:t>BAD OMENS</w:t>
      </w:r>
    </w:p>
    <w:p w14:paraId="6C27D5DE" w14:textId="77777777" w:rsidR="0005261E" w:rsidRDefault="0005261E" w:rsidP="0005261E">
      <w:pPr>
        <w:rPr>
          <w:sz w:val="16"/>
        </w:rPr>
      </w:pPr>
      <w:r>
        <w:rPr>
          <w:rStyle w:val="IntenseEmphasis"/>
        </w:rPr>
        <w:t xml:space="preserve">Since the 2008 crisis, </w:t>
      </w:r>
      <w:r>
        <w:rPr>
          <w:rStyle w:val="IntenseEmphasis"/>
          <w:highlight w:val="cyan"/>
        </w:rPr>
        <w:t>China’</w:t>
      </w:r>
      <w:r w:rsidRPr="00E94960">
        <w:rPr>
          <w:rStyle w:val="IntenseEmphasis"/>
        </w:rPr>
        <w:t xml:space="preserve">s </w:t>
      </w:r>
      <w:r w:rsidRPr="00E94960">
        <w:rPr>
          <w:rStyle w:val="Emphasis"/>
        </w:rPr>
        <w:t>military capabilities</w:t>
      </w:r>
      <w:r>
        <w:rPr>
          <w:rStyle w:val="IntenseEmphasis"/>
        </w:rPr>
        <w:t xml:space="preserve"> have </w:t>
      </w:r>
      <w:r w:rsidRPr="00E94960">
        <w:rPr>
          <w:rStyle w:val="Emphasis"/>
        </w:rPr>
        <w:t>grown significantly</w:t>
      </w:r>
      <w:r>
        <w:rPr>
          <w:sz w:val="16"/>
        </w:rPr>
        <w:t xml:space="preserve">. </w:t>
      </w:r>
      <w:r>
        <w:rPr>
          <w:rStyle w:val="IntenseEmphasis"/>
        </w:rPr>
        <w:t xml:space="preserve">Its </w:t>
      </w:r>
      <w:r w:rsidRPr="00084DA9">
        <w:rPr>
          <w:rStyle w:val="Emphasis"/>
        </w:rPr>
        <w:t>army</w:t>
      </w:r>
      <w:r w:rsidRPr="00084DA9">
        <w:rPr>
          <w:rStyle w:val="IntenseEmphasis"/>
        </w:rPr>
        <w:t xml:space="preserve">, </w:t>
      </w:r>
      <w:r w:rsidRPr="00084DA9">
        <w:rPr>
          <w:rStyle w:val="Emphasis"/>
        </w:rPr>
        <w:t>navy</w:t>
      </w:r>
      <w:r w:rsidRPr="00084DA9">
        <w:rPr>
          <w:rStyle w:val="IntenseEmphasis"/>
        </w:rPr>
        <w:t xml:space="preserve">, and </w:t>
      </w:r>
      <w:r w:rsidRPr="00084DA9">
        <w:rPr>
          <w:rStyle w:val="Emphasis"/>
        </w:rPr>
        <w:t>air force</w:t>
      </w:r>
      <w:r>
        <w:rPr>
          <w:rStyle w:val="IntenseEmphasis"/>
        </w:rPr>
        <w:t xml:space="preserve"> have </w:t>
      </w:r>
      <w:r w:rsidRPr="00E94960">
        <w:rPr>
          <w:rStyle w:val="Emphasis"/>
        </w:rPr>
        <w:t xml:space="preserve">rapidly </w:t>
      </w:r>
      <w:r>
        <w:rPr>
          <w:rStyle w:val="Emphasis"/>
          <w:highlight w:val="cyan"/>
        </w:rPr>
        <w:t>modernized</w:t>
      </w:r>
      <w:r>
        <w:rPr>
          <w:rStyle w:val="IntenseEmphasis"/>
        </w:rPr>
        <w:t>,</w:t>
      </w:r>
      <w:r>
        <w:rPr>
          <w:sz w:val="16"/>
        </w:rPr>
        <w:t xml:space="preserve"> and </w:t>
      </w:r>
      <w:r>
        <w:rPr>
          <w:rStyle w:val="IntenseEmphasis"/>
        </w:rPr>
        <w:t xml:space="preserve">its </w:t>
      </w:r>
      <w:r w:rsidRPr="00E94960">
        <w:rPr>
          <w:rStyle w:val="IntenseEmphasis"/>
        </w:rPr>
        <w:t>conventional</w:t>
      </w:r>
      <w:r w:rsidRPr="00084DA9">
        <w:rPr>
          <w:rStyle w:val="IntenseEmphasis"/>
        </w:rPr>
        <w:t xml:space="preserve"> rocket </w:t>
      </w:r>
      <w:r w:rsidRPr="00E94960">
        <w:rPr>
          <w:rStyle w:val="IntenseEmphasis"/>
        </w:rPr>
        <w:t>forces</w:t>
      </w:r>
      <w:r>
        <w:rPr>
          <w:rStyle w:val="IntenseEmphasis"/>
        </w:rPr>
        <w:t xml:space="preserve"> now field a far more capable array of longer-range missiles</w:t>
      </w:r>
      <w:r>
        <w:rPr>
          <w:sz w:val="16"/>
        </w:rPr>
        <w:t xml:space="preserve">, </w:t>
      </w:r>
      <w:r>
        <w:rPr>
          <w:rStyle w:val="IntenseEmphasis"/>
        </w:rPr>
        <w:t xml:space="preserve">including </w:t>
      </w:r>
      <w:r w:rsidRPr="00E94960">
        <w:rPr>
          <w:rStyle w:val="Emphasis"/>
        </w:rPr>
        <w:t xml:space="preserve">advanced </w:t>
      </w:r>
      <w:r>
        <w:rPr>
          <w:rStyle w:val="Emphasis"/>
          <w:highlight w:val="cyan"/>
        </w:rPr>
        <w:t>hypersonic</w:t>
      </w:r>
      <w:r>
        <w:rPr>
          <w:rStyle w:val="IntenseEmphasis"/>
        </w:rPr>
        <w:t xml:space="preserve"> and </w:t>
      </w:r>
      <w:r w:rsidRPr="00CC4CAF">
        <w:rPr>
          <w:rStyle w:val="Emphasis"/>
          <w:highlight w:val="cyan"/>
        </w:rPr>
        <w:t>antiship</w:t>
      </w:r>
      <w:r w:rsidRPr="00CC4CAF">
        <w:rPr>
          <w:rStyle w:val="Emphasis"/>
        </w:rPr>
        <w:t xml:space="preserve"> ballistic </w:t>
      </w:r>
      <w:r>
        <w:rPr>
          <w:rStyle w:val="Emphasis"/>
          <w:highlight w:val="cyan"/>
        </w:rPr>
        <w:t>missiles</w:t>
      </w:r>
      <w:r>
        <w:rPr>
          <w:sz w:val="16"/>
          <w:highlight w:val="cyan"/>
        </w:rPr>
        <w:t xml:space="preserve">. </w:t>
      </w:r>
      <w:r>
        <w:rPr>
          <w:rStyle w:val="IntenseEmphasis"/>
          <w:highlight w:val="cyan"/>
        </w:rPr>
        <w:t>China</w:t>
      </w:r>
      <w:r>
        <w:rPr>
          <w:sz w:val="16"/>
        </w:rPr>
        <w:t xml:space="preserve"> has also </w:t>
      </w:r>
      <w:r>
        <w:rPr>
          <w:rStyle w:val="Emphasis"/>
          <w:highlight w:val="cyan"/>
        </w:rPr>
        <w:t>doubled</w:t>
      </w:r>
      <w:r>
        <w:rPr>
          <w:rStyle w:val="IntenseEmphasis"/>
        </w:rPr>
        <w:t xml:space="preserve"> the </w:t>
      </w:r>
      <w:r w:rsidRPr="00E94960">
        <w:rPr>
          <w:rStyle w:val="IntenseEmphasis"/>
        </w:rPr>
        <w:t xml:space="preserve">size of its </w:t>
      </w:r>
      <w:r>
        <w:rPr>
          <w:rStyle w:val="Emphasis"/>
          <w:highlight w:val="cyan"/>
        </w:rPr>
        <w:t>nuc</w:t>
      </w:r>
      <w:r w:rsidRPr="00E94960">
        <w:rPr>
          <w:rStyle w:val="Emphasis"/>
        </w:rPr>
        <w:t>lear ar</w:t>
      </w:r>
      <w:r>
        <w:rPr>
          <w:rStyle w:val="Emphasis"/>
          <w:highlight w:val="cyan"/>
        </w:rPr>
        <w:t>s</w:t>
      </w:r>
      <w:r w:rsidRPr="00E94960">
        <w:rPr>
          <w:rStyle w:val="Emphasis"/>
        </w:rPr>
        <w:t>enal</w:t>
      </w:r>
      <w:r>
        <w:rPr>
          <w:sz w:val="16"/>
        </w:rPr>
        <w:t xml:space="preserve"> over the past five years. Beyond advances in hard capabilities, Chinese President </w:t>
      </w:r>
      <w:r>
        <w:rPr>
          <w:rStyle w:val="IntenseEmphasis"/>
        </w:rPr>
        <w:t>Xi</w:t>
      </w:r>
      <w:r>
        <w:rPr>
          <w:sz w:val="16"/>
        </w:rPr>
        <w:t xml:space="preserve"> Jinping has </w:t>
      </w:r>
      <w:r w:rsidRPr="00084DA9">
        <w:rPr>
          <w:rStyle w:val="IntenseEmphasis"/>
        </w:rPr>
        <w:t xml:space="preserve">launched </w:t>
      </w:r>
      <w:r w:rsidRPr="00084DA9">
        <w:rPr>
          <w:rStyle w:val="Emphasis"/>
        </w:rPr>
        <w:t>sweeping</w:t>
      </w:r>
      <w:r w:rsidRPr="00CC4CAF">
        <w:rPr>
          <w:rStyle w:val="Emphasis"/>
        </w:rPr>
        <w:t xml:space="preserve"> organizational </w:t>
      </w:r>
      <w:r>
        <w:rPr>
          <w:rStyle w:val="Emphasis"/>
          <w:highlight w:val="cyan"/>
        </w:rPr>
        <w:t>reforms</w:t>
      </w:r>
      <w:r>
        <w:rPr>
          <w:rStyle w:val="IntenseEmphasis"/>
        </w:rPr>
        <w:t xml:space="preserve"> to enable the PLA to conduct more joint high-tech operations</w:t>
      </w:r>
      <w:r>
        <w:rPr>
          <w:sz w:val="16"/>
        </w:rPr>
        <w:t xml:space="preserve">, and he has </w:t>
      </w:r>
      <w:r w:rsidRPr="00084DA9">
        <w:rPr>
          <w:rStyle w:val="IntenseEmphasis"/>
        </w:rPr>
        <w:t>waged</w:t>
      </w:r>
      <w:r w:rsidRPr="00CC4CAF">
        <w:rPr>
          <w:rStyle w:val="IntenseEmphasis"/>
        </w:rPr>
        <w:t xml:space="preserve"> </w:t>
      </w:r>
      <w:r w:rsidRPr="00084DA9">
        <w:rPr>
          <w:rStyle w:val="IntenseEmphasis"/>
        </w:rPr>
        <w:t xml:space="preserve">unparalleled anticorruption campaigns </w:t>
      </w:r>
      <w:r w:rsidRPr="00E94960">
        <w:rPr>
          <w:rStyle w:val="IntenseEmphasis"/>
          <w:highlight w:val="cyan"/>
        </w:rPr>
        <w:t xml:space="preserve">to </w:t>
      </w:r>
      <w:r w:rsidRPr="00E94960">
        <w:rPr>
          <w:rStyle w:val="Emphasis"/>
          <w:highlight w:val="cyan"/>
        </w:rPr>
        <w:t>root out</w:t>
      </w:r>
      <w:r w:rsidRPr="00E94960">
        <w:rPr>
          <w:rStyle w:val="IntenseEmphasis"/>
          <w:highlight w:val="cyan"/>
        </w:rPr>
        <w:t xml:space="preserve"> obstacles</w:t>
      </w:r>
      <w:r w:rsidRPr="00084DA9">
        <w:rPr>
          <w:rStyle w:val="IntenseEmphasis"/>
        </w:rPr>
        <w:t xml:space="preserve"> to</w:t>
      </w:r>
      <w:r>
        <w:rPr>
          <w:rStyle w:val="IntenseEmphasis"/>
        </w:rPr>
        <w:t xml:space="preserve"> </w:t>
      </w:r>
      <w:r>
        <w:rPr>
          <w:rStyle w:val="Emphasis"/>
        </w:rPr>
        <w:t xml:space="preserve">military </w:t>
      </w:r>
      <w:r w:rsidRPr="00084DA9">
        <w:rPr>
          <w:rStyle w:val="Emphasis"/>
        </w:rPr>
        <w:t>readiness</w:t>
      </w:r>
      <w:r>
        <w:rPr>
          <w:sz w:val="16"/>
        </w:rPr>
        <w:t>.</w:t>
      </w:r>
    </w:p>
    <w:p w14:paraId="4F449FEE" w14:textId="77777777" w:rsidR="0005261E" w:rsidRDefault="0005261E" w:rsidP="0005261E">
      <w:pPr>
        <w:rPr>
          <w:sz w:val="16"/>
        </w:rPr>
      </w:pPr>
      <w:r w:rsidRPr="00CC4CAF">
        <w:rPr>
          <w:rStyle w:val="IntenseEmphasis"/>
        </w:rPr>
        <w:t xml:space="preserve">Beijing’s </w:t>
      </w:r>
      <w:r w:rsidRPr="00CC4CAF">
        <w:rPr>
          <w:rStyle w:val="Emphasis"/>
        </w:rPr>
        <w:t>willingness</w:t>
      </w:r>
      <w:r w:rsidRPr="00CC4CAF">
        <w:rPr>
          <w:rStyle w:val="IntenseEmphasis"/>
        </w:rPr>
        <w:t xml:space="preserve"> to use its military is </w:t>
      </w:r>
      <w:r w:rsidRPr="00CC4CAF">
        <w:rPr>
          <w:rStyle w:val="Emphasis"/>
        </w:rPr>
        <w:t>growing</w:t>
      </w:r>
      <w:r>
        <w:rPr>
          <w:sz w:val="16"/>
        </w:rPr>
        <w:t xml:space="preserve">, too. </w:t>
      </w:r>
      <w:r>
        <w:rPr>
          <w:rStyle w:val="IntenseEmphasis"/>
        </w:rPr>
        <w:t>China has long engaged in military exercises to hone its capabilities and intimidate Taiwan</w:t>
      </w:r>
      <w:r>
        <w:rPr>
          <w:sz w:val="16"/>
        </w:rPr>
        <w:t xml:space="preserve">.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w:t>
      </w:r>
      <w:r w:rsidRPr="00084DA9">
        <w:rPr>
          <w:rStyle w:val="IntenseEmphasis"/>
        </w:rPr>
        <w:t xml:space="preserve">China mounted </w:t>
      </w:r>
      <w:r w:rsidRPr="00E94960">
        <w:rPr>
          <w:rStyle w:val="Emphasis"/>
        </w:rPr>
        <w:t>larger</w:t>
      </w:r>
      <w:r>
        <w:rPr>
          <w:rStyle w:val="IntenseEmphasis"/>
        </w:rPr>
        <w:t xml:space="preserve"> </w:t>
      </w:r>
      <w:r w:rsidRPr="00E94960">
        <w:rPr>
          <w:rStyle w:val="IntenseEmphasis"/>
        </w:rPr>
        <w:t xml:space="preserve">and </w:t>
      </w:r>
      <w:r>
        <w:rPr>
          <w:rStyle w:val="Emphasis"/>
          <w:highlight w:val="cyan"/>
        </w:rPr>
        <w:t>more provocative drills</w:t>
      </w:r>
      <w:r>
        <w:rPr>
          <w:rStyle w:val="IntenseEmphasis"/>
        </w:rPr>
        <w:t xml:space="preserve"> near Taiwan </w:t>
      </w:r>
      <w:r w:rsidRPr="00084DA9">
        <w:rPr>
          <w:rStyle w:val="IntenseEmphasis"/>
        </w:rPr>
        <w:t>than</w:t>
      </w:r>
      <w:r>
        <w:rPr>
          <w:sz w:val="16"/>
        </w:rPr>
        <w:t xml:space="preserve"> it had </w:t>
      </w:r>
      <w:r w:rsidRPr="00E94960">
        <w:rPr>
          <w:rStyle w:val="Emphasis"/>
        </w:rPr>
        <w:t>ever</w:t>
      </w:r>
      <w:r>
        <w:rPr>
          <w:sz w:val="16"/>
        </w:rPr>
        <w:t xml:space="preserve"> held </w:t>
      </w:r>
      <w:r w:rsidRPr="00084DA9">
        <w:rPr>
          <w:rStyle w:val="Emphasis"/>
        </w:rPr>
        <w:t>before</w:t>
      </w:r>
      <w:r>
        <w:rPr>
          <w:sz w:val="16"/>
        </w:rPr>
        <w:t>.</w:t>
      </w:r>
    </w:p>
    <w:p w14:paraId="16B85816" w14:textId="77777777" w:rsidR="0005261E" w:rsidRPr="00CC4CAF" w:rsidRDefault="0005261E" w:rsidP="0005261E">
      <w:pPr>
        <w:rPr>
          <w:sz w:val="16"/>
        </w:rPr>
      </w:pPr>
      <w:r w:rsidRPr="00CC4CAF">
        <w:rPr>
          <w:sz w:val="16"/>
        </w:rPr>
        <w:t>Now the pace and scale of Chinese military activities are increasing. Not even a year into Lai’s term, China has broken precedent by staging three large-scale exercises, which were given names to raise their profile and distinguish them from smaller drills.</w:t>
      </w:r>
    </w:p>
    <w:p w14:paraId="391809AD" w14:textId="77777777" w:rsidR="0005261E" w:rsidRPr="00CC4CAF" w:rsidRDefault="0005261E" w:rsidP="0005261E">
      <w:pPr>
        <w:rPr>
          <w:sz w:val="16"/>
        </w:rPr>
      </w:pPr>
      <w:r w:rsidRPr="00CC4CAF">
        <w:rPr>
          <w:sz w:val="16"/>
        </w:rPr>
        <w:t>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w:t>
      </w:r>
    </w:p>
    <w:p w14:paraId="6A3808D6" w14:textId="77777777" w:rsidR="0005261E" w:rsidRPr="00CC4CAF" w:rsidRDefault="0005261E" w:rsidP="0005261E">
      <w:pPr>
        <w:rPr>
          <w:sz w:val="16"/>
        </w:rPr>
      </w:pPr>
      <w:r w:rsidRPr="00CC4CAF">
        <w:rPr>
          <w:sz w:val="16"/>
        </w:rPr>
        <w:t>These military activities have become markedly more provocative, unpredictable, and complex. In April’s exercise, named Strait Thunder-2025A, PLA naval vessels reportedly ventured within 24 nautical miles of the island’s shores. China is engaging in large-scale operations around Taiwan year round and increasing activities to the east of Taiwan. In a break with the past, the PLA now provides little or no advance warning of its drills. This has raised concerns in Washington and Taipei about how much lead time the United States and Taiwan might have should China decide to use force to seize the island.</w:t>
      </w:r>
    </w:p>
    <w:p w14:paraId="02B7F587" w14:textId="77777777" w:rsidR="0005261E" w:rsidRPr="00CC4CAF" w:rsidRDefault="0005261E" w:rsidP="0005261E">
      <w:pPr>
        <w:rPr>
          <w:sz w:val="16"/>
        </w:rPr>
      </w:pPr>
      <w:r w:rsidRPr="00CC4CAF">
        <w:rPr>
          <w:sz w:val="16"/>
        </w:rPr>
        <w:t>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w:t>
      </w:r>
    </w:p>
    <w:p w14:paraId="6652F237" w14:textId="77777777" w:rsidR="0005261E" w:rsidRDefault="0005261E" w:rsidP="0005261E">
      <w:pPr>
        <w:rPr>
          <w:rStyle w:val="IntenseEmphasis"/>
        </w:rPr>
      </w:pPr>
      <w:r>
        <w:rPr>
          <w:sz w:val="16"/>
        </w:rPr>
        <w:t xml:space="preserve">Finally, </w:t>
      </w:r>
      <w:r w:rsidRPr="00E94960">
        <w:rPr>
          <w:rStyle w:val="IntenseEmphasis"/>
        </w:rPr>
        <w:t>China</w:t>
      </w:r>
      <w:r>
        <w:rPr>
          <w:rStyle w:val="IntenseEmphasis"/>
        </w:rPr>
        <w:t xml:space="preserve"> is also </w:t>
      </w:r>
      <w:r w:rsidRPr="00E94960">
        <w:rPr>
          <w:rStyle w:val="IntenseEmphasis"/>
        </w:rPr>
        <w:t xml:space="preserve">operating across a </w:t>
      </w:r>
      <w:r w:rsidRPr="00E94960">
        <w:rPr>
          <w:rStyle w:val="Emphasis"/>
        </w:rPr>
        <w:t>bigger geographic range</w:t>
      </w:r>
      <w:r>
        <w:rPr>
          <w:sz w:val="16"/>
        </w:rPr>
        <w:t xml:space="preserve">: </w:t>
      </w:r>
      <w:r>
        <w:rPr>
          <w:rStyle w:val="IntenseEmphasis"/>
        </w:rPr>
        <w:t>its exercise in December involved one of the largest-ever deployments of maritime forces</w:t>
      </w:r>
      <w:r>
        <w:rPr>
          <w:sz w:val="16"/>
        </w:rPr>
        <w:t xml:space="preserve"> from all three of the PLA’s coastal commands. </w:t>
      </w:r>
      <w:r>
        <w:rPr>
          <w:rStyle w:val="IntenseEmphasis"/>
        </w:rPr>
        <w:t>China conducted operations around Taiwan and in the</w:t>
      </w:r>
      <w:r>
        <w:rPr>
          <w:sz w:val="16"/>
        </w:rPr>
        <w:t xml:space="preserve"> </w:t>
      </w:r>
      <w:r w:rsidRPr="00E94960">
        <w:rPr>
          <w:rStyle w:val="Emphasis"/>
        </w:rPr>
        <w:t>E</w:t>
      </w:r>
      <w:r>
        <w:rPr>
          <w:sz w:val="16"/>
        </w:rPr>
        <w:t xml:space="preserve">ast </w:t>
      </w:r>
      <w:r w:rsidRPr="00E94960">
        <w:rPr>
          <w:rStyle w:val="Emphasis"/>
        </w:rPr>
        <w:t>C</w:t>
      </w:r>
      <w:r>
        <w:rPr>
          <w:sz w:val="16"/>
        </w:rPr>
        <w:t xml:space="preserve">hina </w:t>
      </w:r>
      <w:r w:rsidRPr="00E94960">
        <w:rPr>
          <w:rStyle w:val="IntenseEmphasis"/>
        </w:rPr>
        <w:t>and</w:t>
      </w:r>
      <w:r w:rsidRPr="00E94960">
        <w:rPr>
          <w:sz w:val="16"/>
        </w:rPr>
        <w:t xml:space="preserv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 xml:space="preserve">eas, </w:t>
      </w:r>
      <w:r w:rsidRPr="00E94960">
        <w:rPr>
          <w:rStyle w:val="IntenseEmphasis"/>
        </w:rPr>
        <w:t>demonstrating</w:t>
      </w:r>
      <w:r>
        <w:rPr>
          <w:rStyle w:val="IntenseEmphasis"/>
        </w:rPr>
        <w:t xml:space="preserve"> its </w:t>
      </w:r>
      <w:r w:rsidRPr="00E94960">
        <w:rPr>
          <w:rStyle w:val="IntenseEmphasis"/>
        </w:rPr>
        <w:t>ability to</w:t>
      </w:r>
      <w:r>
        <w:rPr>
          <w:rStyle w:val="IntenseEmphasis"/>
        </w:rPr>
        <w:t xml:space="preserve"> </w:t>
      </w:r>
      <w:r w:rsidRPr="00E94960">
        <w:rPr>
          <w:rStyle w:val="IntenseEmphasis"/>
        </w:rPr>
        <w:t>dominate</w:t>
      </w:r>
      <w:r>
        <w:rPr>
          <w:rStyle w:val="IntenseEmphasis"/>
        </w:rPr>
        <w:t xml:space="preserve"> </w:t>
      </w:r>
      <w:r>
        <w:rPr>
          <w:rStyle w:val="IntenseEmphasis"/>
        </w:rPr>
        <w:lastRenderedPageBreak/>
        <w:t>areas within the first island chain</w:t>
      </w:r>
      <w:r>
        <w:rPr>
          <w:sz w:val="16"/>
        </w:rPr>
        <w:t>—an arc of islands and countries in the Western Pacific stretching from Japan to parts of Indonesia—</w:t>
      </w:r>
      <w:r w:rsidRPr="00E94960">
        <w:rPr>
          <w:rStyle w:val="IntenseEmphasis"/>
        </w:rPr>
        <w:t xml:space="preserve">and </w:t>
      </w:r>
      <w:r>
        <w:rPr>
          <w:rStyle w:val="Emphasis"/>
          <w:highlight w:val="cyan"/>
        </w:rPr>
        <w:t>block</w:t>
      </w:r>
      <w:r w:rsidRPr="00CC4CAF">
        <w:rPr>
          <w:rStyle w:val="Emphasis"/>
        </w:rPr>
        <w:t xml:space="preserve"> external </w:t>
      </w:r>
      <w:r>
        <w:rPr>
          <w:rStyle w:val="Emphasis"/>
          <w:highlight w:val="cyan"/>
        </w:rPr>
        <w:t>forces</w:t>
      </w:r>
      <w:r>
        <w:rPr>
          <w:rStyle w:val="IntenseEmphasis"/>
          <w:highlight w:val="cyan"/>
        </w:rPr>
        <w:t xml:space="preserve"> from entering</w:t>
      </w:r>
      <w:r w:rsidRPr="00E94960">
        <w:rPr>
          <w:rStyle w:val="IntenseEmphasis"/>
        </w:rPr>
        <w:t xml:space="preserve"> to assist</w:t>
      </w:r>
      <w:r>
        <w:rPr>
          <w:rStyle w:val="IntenseEmphasis"/>
        </w:rPr>
        <w:t xml:space="preserve"> Taiwan.</w:t>
      </w:r>
    </w:p>
    <w:p w14:paraId="17230E56" w14:textId="77777777" w:rsidR="0005261E" w:rsidRDefault="0005261E" w:rsidP="0005261E">
      <w:pPr>
        <w:rPr>
          <w:sz w:val="16"/>
        </w:rPr>
      </w:pPr>
      <w:r>
        <w:rPr>
          <w:rStyle w:val="IntenseEmphasis"/>
        </w:rPr>
        <w:t>Apart from such major operations</w:t>
      </w:r>
      <w:r>
        <w:rPr>
          <w:sz w:val="16"/>
        </w:rPr>
        <w:t xml:space="preserve">, </w:t>
      </w:r>
      <w:r w:rsidRPr="00E94960">
        <w:rPr>
          <w:rStyle w:val="IntenseEmphasis"/>
        </w:rPr>
        <w:t>China</w:t>
      </w:r>
      <w:r>
        <w:rPr>
          <w:rStyle w:val="IntenseEmphasis"/>
        </w:rPr>
        <w:t xml:space="preserve"> now </w:t>
      </w:r>
      <w:r w:rsidRPr="00E94960">
        <w:rPr>
          <w:rStyle w:val="IntenseEmphasis"/>
        </w:rPr>
        <w:t xml:space="preserve">conducts </w:t>
      </w:r>
      <w:r w:rsidRPr="00CC4CAF">
        <w:rPr>
          <w:rStyle w:val="Emphasis"/>
        </w:rPr>
        <w:t>near-</w:t>
      </w:r>
      <w:r>
        <w:rPr>
          <w:rStyle w:val="Emphasis"/>
          <w:highlight w:val="cyan"/>
        </w:rPr>
        <w:t xml:space="preserve">daily </w:t>
      </w:r>
      <w:r w:rsidRPr="00CC4CAF">
        <w:rPr>
          <w:rStyle w:val="Emphasis"/>
        </w:rPr>
        <w:t xml:space="preserve">military </w:t>
      </w:r>
      <w:r>
        <w:rPr>
          <w:rStyle w:val="Emphasis"/>
          <w:highlight w:val="cyan"/>
        </w:rPr>
        <w:t>incursions</w:t>
      </w:r>
      <w:r>
        <w:rPr>
          <w:rStyle w:val="IntenseEmphasis"/>
          <w:highlight w:val="cyan"/>
        </w:rPr>
        <w:t xml:space="preserve"> into Taiwan’s air</w:t>
      </w:r>
      <w:r>
        <w:rPr>
          <w:rStyle w:val="IntenseEmphasis"/>
        </w:rPr>
        <w:t xml:space="preserve"> </w:t>
      </w:r>
      <w:r w:rsidRPr="00CC4CAF">
        <w:rPr>
          <w:rStyle w:val="IntenseEmphasis"/>
        </w:rPr>
        <w:t xml:space="preserve">defense identification </w:t>
      </w:r>
      <w:r>
        <w:rPr>
          <w:rStyle w:val="IntenseEmphasis"/>
          <w:highlight w:val="cyan"/>
        </w:rPr>
        <w:t>zone</w:t>
      </w:r>
      <w:r>
        <w:rPr>
          <w:rStyle w:val="IntenseEmphasis"/>
        </w:rPr>
        <w:t>,</w:t>
      </w:r>
      <w:r>
        <w:rPr>
          <w:sz w:val="16"/>
        </w:rPr>
        <w:t xml:space="preserve"> a self-declared area that extends beyond the island’s official airspace. In 2024, the Chinese military flew a record-shattering 3,075 sorties into this zone, an increase of over 80 percent from 2023. </w:t>
      </w:r>
      <w:r>
        <w:rPr>
          <w:rStyle w:val="IntenseEmphasis"/>
        </w:rPr>
        <w:t xml:space="preserve">These </w:t>
      </w:r>
      <w:r w:rsidRPr="00CC4CAF">
        <w:rPr>
          <w:rStyle w:val="IntenseEmphasis"/>
        </w:rPr>
        <w:t>operations</w:t>
      </w:r>
      <w:r>
        <w:rPr>
          <w:rStyle w:val="IntenseEmphasis"/>
        </w:rPr>
        <w:t xml:space="preserve"> aim to </w:t>
      </w:r>
      <w:r w:rsidRPr="00CC4CAF">
        <w:rPr>
          <w:rStyle w:val="Emphasis"/>
        </w:rPr>
        <w:t>delegitimize Taiwan’s claims</w:t>
      </w:r>
      <w:r>
        <w:rPr>
          <w:sz w:val="16"/>
        </w:rPr>
        <w:t xml:space="preserve"> to its surrounding air and seas and complicate Taiwan’s ability to monitor and track activities around the island.</w:t>
      </w:r>
    </w:p>
    <w:p w14:paraId="36E9C85E" w14:textId="77777777" w:rsidR="0005261E" w:rsidRPr="001A6C39" w:rsidRDefault="0005261E" w:rsidP="0005261E">
      <w:pPr>
        <w:pStyle w:val="Heading4"/>
        <w:rPr>
          <w:b w:val="0"/>
          <w:bCs/>
        </w:rPr>
      </w:pPr>
      <w:r>
        <w:t xml:space="preserve">That goes </w:t>
      </w:r>
      <w:r>
        <w:rPr>
          <w:u w:val="single"/>
        </w:rPr>
        <w:t>nuclear</w:t>
      </w:r>
      <w:r w:rsidRPr="001A6C39">
        <w:rPr>
          <w:b w:val="0"/>
          <w:bCs/>
        </w:rPr>
        <w:t>---it draws in the US.</w:t>
      </w:r>
    </w:p>
    <w:p w14:paraId="41B890CB" w14:textId="77777777" w:rsidR="0005261E" w:rsidRPr="00303DAA" w:rsidRDefault="0005261E" w:rsidP="0005261E">
      <w:r>
        <w:t xml:space="preserve">Sulmaan Wasif </w:t>
      </w:r>
      <w:r w:rsidRPr="00303DAA">
        <w:rPr>
          <w:rStyle w:val="Style13ptBold"/>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6097A2FF" w14:textId="77777777" w:rsidR="0005261E" w:rsidRPr="00E94960" w:rsidRDefault="0005261E" w:rsidP="0005261E">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E94960">
        <w:rPr>
          <w:rStyle w:val="Emphasis"/>
        </w:rPr>
        <w:t>Taiwan</w:t>
      </w:r>
      <w:r w:rsidRPr="00E94960">
        <w:rPr>
          <w:sz w:val="16"/>
        </w:rPr>
        <w:t xml:space="preserve">. </w:t>
      </w:r>
      <w:r w:rsidRPr="00E94960">
        <w:rPr>
          <w:rStyle w:val="StyleUnderline"/>
        </w:rPr>
        <w:t>They walked</w:t>
      </w:r>
      <w:r w:rsidRPr="00E94960">
        <w:rPr>
          <w:sz w:val="16"/>
        </w:rPr>
        <w:t xml:space="preserve"> right </w:t>
      </w:r>
      <w:r w:rsidRPr="00E94960">
        <w:rPr>
          <w:rStyle w:val="StyleUnderline"/>
        </w:rPr>
        <w:t xml:space="preserve">up to the edge of a war that could go </w:t>
      </w:r>
      <w:r w:rsidRPr="00E94960">
        <w:rPr>
          <w:rStyle w:val="Emphasis"/>
        </w:rPr>
        <w:t>nuclear several times</w:t>
      </w:r>
      <w:r w:rsidRPr="00E94960">
        <w:rPr>
          <w:sz w:val="16"/>
        </w:rPr>
        <w:t xml:space="preserve"> in the past: in 1954-55, 1958, and 1996. Now, </w:t>
      </w:r>
      <w:r w:rsidRPr="00E94960">
        <w:rPr>
          <w:rStyle w:val="StyleUnderline"/>
        </w:rPr>
        <w:t xml:space="preserve">they seem to be living </w:t>
      </w:r>
      <w:r w:rsidRPr="00E94960">
        <w:rPr>
          <w:rStyle w:val="Emphasis"/>
        </w:rPr>
        <w:t>on that edge</w:t>
      </w:r>
      <w:r w:rsidRPr="00E94960">
        <w:rPr>
          <w:rStyle w:val="StyleUnderline"/>
        </w:rPr>
        <w:t xml:space="preserve"> permanently</w:t>
      </w:r>
      <w:r w:rsidRPr="00E94960">
        <w:rPr>
          <w:sz w:val="16"/>
        </w:rPr>
        <w:t>.</w:t>
      </w:r>
    </w:p>
    <w:p w14:paraId="3454F604" w14:textId="77777777" w:rsidR="0005261E" w:rsidRDefault="0005261E" w:rsidP="0005261E">
      <w:pPr>
        <w:rPr>
          <w:sz w:val="16"/>
        </w:rPr>
      </w:pPr>
      <w:r w:rsidRPr="00E94960">
        <w:rPr>
          <w:sz w:val="16"/>
        </w:rPr>
        <w:t xml:space="preserve">In recent years, </w:t>
      </w:r>
      <w:r w:rsidRPr="00E94960">
        <w:rPr>
          <w:rStyle w:val="StyleUnderline"/>
        </w:rPr>
        <w:t>China’s policy</w:t>
      </w:r>
      <w:r w:rsidRPr="00E94960">
        <w:rPr>
          <w:sz w:val="16"/>
        </w:rPr>
        <w:t xml:space="preserve"> has </w:t>
      </w:r>
      <w:r w:rsidRPr="00E94960">
        <w:rPr>
          <w:rStyle w:val="Emphasis"/>
        </w:rPr>
        <w:t>alienated Taiwan</w:t>
      </w:r>
      <w:r w:rsidRPr="00E94960">
        <w:rPr>
          <w:sz w:val="16"/>
        </w:rPr>
        <w:t xml:space="preserve"> completely. As China has bullied, threatened, and displayed force at home and abroad, </w:t>
      </w:r>
      <w:r w:rsidRPr="00E94960">
        <w:rPr>
          <w:rStyle w:val="StyleUnderline"/>
        </w:rPr>
        <w:t xml:space="preserve">it has made unification unacceptable to much of the </w:t>
      </w:r>
      <w:r w:rsidRPr="00E94960">
        <w:rPr>
          <w:rStyle w:val="Emphasis"/>
        </w:rPr>
        <w:t>Taiwanese electorate</w:t>
      </w:r>
      <w:r w:rsidRPr="00E94960">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3A6EC814" w14:textId="77777777" w:rsidR="0005261E" w:rsidRPr="00CC4CAF" w:rsidRDefault="0005261E" w:rsidP="0005261E">
      <w:pPr>
        <w:rPr>
          <w:sz w:val="16"/>
          <w:u w:val="single"/>
        </w:rPr>
      </w:pPr>
      <w:r w:rsidRPr="00CC4CAF">
        <w:rPr>
          <w:sz w:val="16"/>
          <w:u w:val="single"/>
        </w:rPr>
        <w:t xml:space="preserve">&lt;&lt;PARAGRAPH BREAKS </w:t>
      </w:r>
      <w:r>
        <w:rPr>
          <w:sz w:val="16"/>
          <w:u w:val="single"/>
        </w:rPr>
        <w:t>PAUSE</w:t>
      </w:r>
      <w:r w:rsidRPr="00CC4CAF">
        <w:rPr>
          <w:sz w:val="16"/>
          <w:u w:val="single"/>
        </w:rPr>
        <w:t>&gt;&gt;</w:t>
      </w:r>
    </w:p>
    <w:p w14:paraId="46FE6BD3" w14:textId="77777777" w:rsidR="0005261E" w:rsidRPr="009F4287" w:rsidRDefault="0005261E" w:rsidP="0005261E">
      <w:pPr>
        <w:rPr>
          <w:sz w:val="6"/>
          <w:szCs w:val="6"/>
        </w:rPr>
      </w:pPr>
      <w:r w:rsidRPr="009F4287">
        <w:rPr>
          <w:sz w:val="6"/>
          <w:szCs w:val="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297B5F36" w14:textId="77777777" w:rsidR="0005261E" w:rsidRPr="00CC4CAF" w:rsidRDefault="0005261E" w:rsidP="0005261E">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7D00611F" w14:textId="77777777" w:rsidR="0005261E" w:rsidRPr="00E94960" w:rsidRDefault="0005261E" w:rsidP="0005261E">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go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E94960">
        <w:rPr>
          <w:rStyle w:val="StyleUnderline"/>
        </w:rPr>
        <w:t>Trump has denounced</w:t>
      </w:r>
      <w:r w:rsidRPr="00E94960">
        <w:rPr>
          <w:sz w:val="16"/>
        </w:rPr>
        <w:t xml:space="preserve"> French President Emmanuel </w:t>
      </w:r>
      <w:r w:rsidRPr="00E94960">
        <w:rPr>
          <w:rStyle w:val="StyleUnderline"/>
        </w:rPr>
        <w:t>Macron for</w:t>
      </w:r>
      <w:r w:rsidRPr="00E94960">
        <w:rPr>
          <w:sz w:val="16"/>
        </w:rPr>
        <w:t xml:space="preserve"> “</w:t>
      </w:r>
      <w:r w:rsidRPr="00E94960">
        <w:rPr>
          <w:rStyle w:val="Emphasis"/>
        </w:rPr>
        <w:t>kissing Xi’s ass</w:t>
      </w:r>
      <w:r w:rsidRPr="00E94960">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129ADF8B" w14:textId="77777777" w:rsidR="0005261E" w:rsidRPr="00E94960" w:rsidRDefault="0005261E" w:rsidP="0005261E">
      <w:pPr>
        <w:rPr>
          <w:sz w:val="16"/>
        </w:rPr>
      </w:pPr>
      <w:r w:rsidRPr="00E94960">
        <w:rPr>
          <w:rStyle w:val="StyleUnderline"/>
        </w:rPr>
        <w:t xml:space="preserve">Taiwan’s own </w:t>
      </w:r>
      <w:r w:rsidRPr="00E94960">
        <w:rPr>
          <w:rStyle w:val="Emphasis"/>
        </w:rPr>
        <w:t>presidential elections</w:t>
      </w:r>
      <w:r w:rsidRPr="00E94960">
        <w:rPr>
          <w:sz w:val="16"/>
        </w:rPr>
        <w:t xml:space="preserve">, held on Jan. 13, showed just how deeply </w:t>
      </w:r>
      <w:r w:rsidRPr="00E94960">
        <w:rPr>
          <w:rStyle w:val="StyleUnderline"/>
        </w:rPr>
        <w:t xml:space="preserve">the island’s electorate had </w:t>
      </w:r>
      <w:r w:rsidRPr="00E94960">
        <w:rPr>
          <w:rStyle w:val="Emphasis"/>
        </w:rPr>
        <w:t>turned against unification</w:t>
      </w:r>
      <w:r w:rsidRPr="00E94960">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5A7EA5F2" w14:textId="77777777" w:rsidR="0005261E" w:rsidRPr="00CC4CAF" w:rsidRDefault="0005261E" w:rsidP="0005261E">
      <w:pPr>
        <w:rPr>
          <w:sz w:val="16"/>
          <w:u w:val="single"/>
        </w:rPr>
      </w:pPr>
      <w:r w:rsidRPr="00E94960">
        <w:rPr>
          <w:sz w:val="16"/>
          <w:u w:val="single"/>
        </w:rPr>
        <w:lastRenderedPageBreak/>
        <w:t>&lt;&lt;PARAGRAPH BREAKS PAUSE&gt;&gt;</w:t>
      </w:r>
    </w:p>
    <w:p w14:paraId="47B11592" w14:textId="77777777" w:rsidR="0005261E" w:rsidRDefault="0005261E" w:rsidP="0005261E">
      <w:pPr>
        <w:rPr>
          <w:sz w:val="16"/>
        </w:rPr>
      </w:pPr>
      <w:r w:rsidRPr="00CC4CAF">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6F956804" w14:textId="77777777" w:rsidR="0005261E" w:rsidRPr="00CC4CAF" w:rsidRDefault="0005261E" w:rsidP="0005261E">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51C44375" w14:textId="77777777" w:rsidR="0005261E" w:rsidRPr="00303DAA" w:rsidRDefault="0005261E" w:rsidP="0005261E">
      <w:pPr>
        <w:rPr>
          <w:sz w:val="16"/>
        </w:rPr>
      </w:pPr>
      <w:r w:rsidRPr="00303DAA">
        <w:rPr>
          <w:sz w:val="16"/>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E94960">
        <w:rPr>
          <w:rStyle w:val="StyleUnderline"/>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E94960">
        <w:rPr>
          <w:rStyle w:val="StyleUnderline"/>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E94960">
        <w:rPr>
          <w:rStyle w:val="StyleUnderline"/>
          <w:highlight w:val="cyan"/>
        </w:rPr>
        <w:t xml:space="preserve">plans for </w:t>
      </w:r>
      <w:r w:rsidRPr="00E94960">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14:paraId="715CCFD2" w14:textId="77777777" w:rsidR="0005261E" w:rsidRPr="00303DAA" w:rsidRDefault="0005261E" w:rsidP="0005261E">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109D8FD9" w14:textId="77777777" w:rsidR="0005261E" w:rsidRPr="00637371" w:rsidRDefault="0005261E" w:rsidP="0005261E">
      <w:pPr>
        <w:rPr>
          <w:sz w:val="16"/>
          <w:bdr w:val="single" w:sz="12" w:space="0" w:color="auto"/>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r w:rsidRPr="00303DAA">
        <w:rPr>
          <w:rStyle w:val="Emphasis"/>
        </w:rPr>
        <w:t>to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14:paraId="07A4222C" w14:textId="77777777" w:rsidR="0005261E" w:rsidRDefault="0005261E" w:rsidP="0005261E">
      <w:pPr>
        <w:pStyle w:val="Heading4"/>
      </w:pPr>
      <w:r>
        <w:t>Russia is revisionist</w:t>
      </w:r>
      <w:r w:rsidRPr="005B4B88">
        <w:rPr>
          <w:b w:val="0"/>
          <w:bCs/>
        </w:rPr>
        <w:t>---</w:t>
      </w:r>
      <w:r w:rsidRPr="00EA07BC">
        <w:rPr>
          <w:b w:val="0"/>
          <w:bCs/>
        </w:rPr>
        <w:t>especially in the Arctic.</w:t>
      </w:r>
    </w:p>
    <w:p w14:paraId="3EBF9726" w14:textId="77777777" w:rsidR="0005261E" w:rsidRDefault="0005261E" w:rsidP="0005261E">
      <w:r w:rsidRPr="004D678A">
        <w:rPr>
          <w:rStyle w:val="Style13ptBold"/>
        </w:rPr>
        <w:t>Mikkola 23</w:t>
      </w:r>
      <w:r>
        <w:t xml:space="preserve"> [Harri Mikkola is the Programme Director of Finnish Foreign Policy, Northern European Security and NATO Finnish Institute of International Afairs, Samu Paukkunen is the Deputy Director of Finnish Institute of International Afairs, Pekka Toveri is a Non-Resident Fellow Finnish Foreign Policy, Northern European Security and NATO Finnish Institute of International Afairs, “RUSSIAN AGGRESSION AND THE EUROPEAN ARCTIC: AVOIDING THE TRAP OF ARCTIC EXCEPTIONALISM, 04/2023, </w:t>
      </w:r>
      <w:r w:rsidRPr="004D678A">
        <w:t>https://www.fiia.fi/wp-content/uploads/2023/04/bp359_russian-aggression-and-the-european-arctic_harri-mikkola-samu-paukkunen-pekka-toveri.pdf</w:t>
      </w:r>
      <w:r>
        <w:t>]</w:t>
      </w:r>
    </w:p>
    <w:p w14:paraId="57166A3D" w14:textId="77777777" w:rsidR="0005261E" w:rsidRPr="001179AB" w:rsidRDefault="0005261E" w:rsidP="0005261E">
      <w:pPr>
        <w:rPr>
          <w:sz w:val="16"/>
        </w:rPr>
      </w:pPr>
      <w:r w:rsidRPr="001179AB">
        <w:rPr>
          <w:sz w:val="16"/>
        </w:rPr>
        <w:t xml:space="preserve">RUSSIA AS AN INTERNATIONAL ACTOR: CIVILIZATIONAL BATTLE AGAINST THE WEST </w:t>
      </w:r>
    </w:p>
    <w:p w14:paraId="11F69369" w14:textId="77777777" w:rsidR="0005261E" w:rsidRPr="001179AB" w:rsidRDefault="0005261E" w:rsidP="0005261E">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r w:rsidRPr="000F2A76">
        <w:rPr>
          <w:rStyle w:val="Emphasis"/>
          <w:highlight w:val="cyan"/>
        </w:rPr>
        <w:t>signifcant</w:t>
      </w:r>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3B81D02D" w14:textId="77777777" w:rsidR="0005261E" w:rsidRPr="001179AB" w:rsidRDefault="0005261E" w:rsidP="0005261E">
      <w:pPr>
        <w:rPr>
          <w:sz w:val="16"/>
        </w:rPr>
      </w:pPr>
      <w:r w:rsidRPr="001179AB">
        <w:rPr>
          <w:sz w:val="16"/>
        </w:rPr>
        <w:lastRenderedPageBreak/>
        <w:t>The Russian regime portrays the situation as a longterm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7E1C2E8D" w14:textId="77777777" w:rsidR="0005261E" w:rsidRPr="001179AB" w:rsidRDefault="0005261E" w:rsidP="0005261E">
      <w:pPr>
        <w:rPr>
          <w:sz w:val="16"/>
        </w:rPr>
      </w:pPr>
      <w:r w:rsidRPr="001179AB">
        <w:rPr>
          <w:sz w:val="16"/>
        </w:rPr>
        <w:t xml:space="preserve">According to Russia’s reading, </w:t>
      </w:r>
      <w:r w:rsidRPr="00102EE7">
        <w:rPr>
          <w:rStyle w:val="StyleUnderline"/>
        </w:rPr>
        <w:t>a power transition phase is underway from a US-led unipolarity to a multipolar world of “multiple value centres”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1A32E01F" w14:textId="77777777" w:rsidR="0005261E" w:rsidRPr="00FF471C" w:rsidRDefault="0005261E" w:rsidP="0005261E">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2CCCB358" w14:textId="77777777" w:rsidR="0005261E" w:rsidRPr="001179AB" w:rsidRDefault="0005261E" w:rsidP="0005261E">
      <w:pPr>
        <w:rPr>
          <w:sz w:val="16"/>
        </w:rPr>
      </w:pPr>
      <w:r w:rsidRPr="001179AB">
        <w:rPr>
          <w:sz w:val="16"/>
        </w:rPr>
        <w:t xml:space="preserve">2 By attacking Ukraine, Russia not only aimed to destroy the country and suppress it under Russian dominance, it also made a calculated decision to fully challenge the West and the European security architecture. The regime itself was highly explicit about this, with an aggressive and maximalist list of demands for the West in December 2021.3 </w:t>
      </w:r>
      <w:r w:rsidRPr="00102EE7">
        <w:rPr>
          <w:rStyle w:val="StyleUnderline"/>
        </w:rPr>
        <w:t xml:space="preserve">The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440905A5" w14:textId="77777777" w:rsidR="0005261E" w:rsidRDefault="0005261E" w:rsidP="0005261E">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292A5A24" w14:textId="77777777" w:rsidR="0005261E" w:rsidRPr="001179AB" w:rsidRDefault="0005261E" w:rsidP="0005261E">
      <w:pPr>
        <w:rPr>
          <w:sz w:val="16"/>
        </w:rPr>
      </w:pPr>
      <w:r w:rsidRPr="001179AB">
        <w:rPr>
          <w:sz w:val="16"/>
        </w:rPr>
        <w:t xml:space="preserve">RUSSIAN FOREIGN POLICY IN THE ARCTIC: THE TRAP OF ARCTIC EXCEPTIONALISM </w:t>
      </w:r>
    </w:p>
    <w:p w14:paraId="58D0F0B1" w14:textId="77777777" w:rsidR="0005261E" w:rsidRPr="001179AB" w:rsidRDefault="0005261E" w:rsidP="0005261E">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62AE996E" w14:textId="77777777" w:rsidR="0005261E" w:rsidRPr="001179AB" w:rsidRDefault="0005261E" w:rsidP="0005261E">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cooperation in particular, so that instead of enhancing deterrence in the region, the Western Arctic countries would concentrate their attention on environmental and climate-related cooperation – a vital policy field especially for the Western Arctic countries. </w:t>
      </w:r>
    </w:p>
    <w:p w14:paraId="5F40F6B6" w14:textId="77777777" w:rsidR="0005261E" w:rsidRPr="001179AB" w:rsidRDefault="0005261E" w:rsidP="0005261E">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5A459795" w14:textId="77777777" w:rsidR="0005261E" w:rsidRPr="00EA07BC" w:rsidRDefault="0005261E" w:rsidP="0005261E">
      <w:pPr>
        <w:rPr>
          <w:sz w:val="16"/>
        </w:rPr>
      </w:pPr>
      <w:r w:rsidRPr="001179AB">
        <w:rPr>
          <w:sz w:val="16"/>
        </w:rPr>
        <w:lastRenderedPageBreak/>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3AD50572" w14:textId="77777777" w:rsidR="0005261E" w:rsidRDefault="0005261E" w:rsidP="0005261E">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According to recent news reports, Norway and Russia are “in a constructive process” on the transfer of the Arctic Council chairmanship from Russia to Norway, even though none of the Western foreign ministers will travel to Russia to the traditional ministerial meeting.6 Te fact that Russia seems to accept this does not indicate that the country would be interested in cooperation in good faith, but highlights that Russia has major strategic interests in keeping the Western focus closely on multilateralism.</w:t>
      </w:r>
    </w:p>
    <w:p w14:paraId="193EC9D9" w14:textId="77777777" w:rsidR="0005261E" w:rsidRPr="00215F3D" w:rsidRDefault="0005261E" w:rsidP="0005261E">
      <w:pPr>
        <w:pStyle w:val="Heading4"/>
        <w:rPr>
          <w:sz w:val="16"/>
        </w:rPr>
      </w:pPr>
      <w:r>
        <w:t>So is China.</w:t>
      </w:r>
    </w:p>
    <w:p w14:paraId="18D23EBC" w14:textId="77777777" w:rsidR="0005261E" w:rsidRDefault="0005261E" w:rsidP="0005261E">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Julie Latremouille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54BD6EEA" w14:textId="77777777" w:rsidR="0005261E" w:rsidRPr="000334A3" w:rsidRDefault="0005261E" w:rsidP="0005261E">
      <w:pPr>
        <w:rPr>
          <w:sz w:val="16"/>
        </w:rPr>
      </w:pPr>
      <w:r w:rsidRPr="000334A3">
        <w:rPr>
          <w:sz w:val="16"/>
        </w:rPr>
        <w:t xml:space="preserve">China as an Incremental and Coercive Revisionist </w:t>
      </w:r>
    </w:p>
    <w:p w14:paraId="0254DED4" w14:textId="77777777" w:rsidR="0005261E" w:rsidRPr="000334A3" w:rsidRDefault="0005261E" w:rsidP="0005261E">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0CF51A00" w14:textId="77777777" w:rsidR="0005261E" w:rsidRPr="00FF471C" w:rsidRDefault="0005261E" w:rsidP="0005261E">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31F32135" w14:textId="77777777" w:rsidR="0005261E" w:rsidRPr="003446BC" w:rsidRDefault="0005261E" w:rsidP="0005261E">
      <w:pPr>
        <w:rPr>
          <w:sz w:val="16"/>
        </w:rPr>
      </w:pPr>
      <w:r w:rsidRPr="000334A3">
        <w:rPr>
          <w:sz w:val="16"/>
        </w:rPr>
        <w:lastRenderedPageBreak/>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786CAAF6" w14:textId="77777777" w:rsidR="0005261E" w:rsidRDefault="0005261E" w:rsidP="0005261E">
      <w:pPr>
        <w:pStyle w:val="Heading1"/>
      </w:pPr>
      <w:r>
        <w:lastRenderedPageBreak/>
        <w:t>2AC---Round 2---Glenbrooks!</w:t>
      </w:r>
    </w:p>
    <w:p w14:paraId="7BE7A316" w14:textId="77777777" w:rsidR="0005261E" w:rsidRDefault="0005261E" w:rsidP="0005261E">
      <w:pPr>
        <w:pStyle w:val="Heading2"/>
      </w:pPr>
      <w:r>
        <w:lastRenderedPageBreak/>
        <w:t xml:space="preserve">Adv---Climate </w:t>
      </w:r>
    </w:p>
    <w:p w14:paraId="00688FA3" w14:textId="77777777" w:rsidR="0005261E" w:rsidRDefault="0005261E" w:rsidP="0005261E">
      <w:pPr>
        <w:pStyle w:val="Heading2"/>
      </w:pPr>
      <w:r>
        <w:lastRenderedPageBreak/>
        <w:t xml:space="preserve">Adv---RCA </w:t>
      </w:r>
    </w:p>
    <w:p w14:paraId="465B1171" w14:textId="77777777" w:rsidR="0005261E" w:rsidRDefault="0005261E" w:rsidP="0005261E">
      <w:pPr>
        <w:pStyle w:val="Heading2"/>
        <w:rPr>
          <w:rFonts w:cs="Calibri"/>
        </w:rPr>
      </w:pPr>
      <w:r>
        <w:rPr>
          <w:rFonts w:cs="Calibri"/>
        </w:rPr>
        <w:lastRenderedPageBreak/>
        <w:t xml:space="preserve">T-Development </w:t>
      </w:r>
    </w:p>
    <w:p w14:paraId="0AAF5584" w14:textId="64382746" w:rsidR="0005261E" w:rsidRDefault="0005261E" w:rsidP="0005261E">
      <w:pPr>
        <w:pStyle w:val="Heading4"/>
      </w:pPr>
      <w:r>
        <w:t xml:space="preserve">2. </w:t>
      </w:r>
      <w:r>
        <w:t xml:space="preserve">Development includes commercial AND military activity. </w:t>
      </w:r>
    </w:p>
    <w:p w14:paraId="03706726" w14:textId="77777777" w:rsidR="0005261E" w:rsidRPr="000A5F7C" w:rsidRDefault="0005261E" w:rsidP="0005261E">
      <w:r w:rsidRPr="000A5F7C">
        <w:rPr>
          <w:rStyle w:val="Style13ptBold"/>
        </w:rPr>
        <w:t>Alaska Statutes ’22</w:t>
      </w:r>
      <w:r>
        <w:t xml:space="preserve"> [Alaska Statutes; January 1; Title 44, “Definitions,” State Government § 44.88.900, </w:t>
      </w:r>
    </w:p>
    <w:p w14:paraId="0A31C725" w14:textId="77777777" w:rsidR="0005261E" w:rsidRDefault="0005261E" w:rsidP="0005261E">
      <w:r>
        <w:t>https://codes.findlaw.com/ak/title-44-state-government/ak-st-sect-44-88-900/]</w:t>
      </w:r>
    </w:p>
    <w:p w14:paraId="32B17B9B" w14:textId="77777777" w:rsidR="0005261E" w:rsidRPr="00A85742" w:rsidRDefault="0005261E" w:rsidP="0005261E">
      <w:pPr>
        <w:rPr>
          <w:sz w:val="16"/>
        </w:rPr>
      </w:pPr>
      <w:r w:rsidRPr="00A85742">
        <w:rPr>
          <w:sz w:val="16"/>
        </w:rPr>
        <w:t>In this chapter,</w:t>
      </w:r>
    </w:p>
    <w:p w14:paraId="5DDFC6BE" w14:textId="77777777" w:rsidR="0005261E" w:rsidRDefault="0005261E" w:rsidP="0005261E">
      <w:pPr>
        <w:rPr>
          <w:rStyle w:val="StyleUnderline"/>
        </w:rPr>
      </w:pPr>
      <w:r w:rsidRPr="00A85742">
        <w:rPr>
          <w:sz w:val="16"/>
        </w:rPr>
        <w:t>(1) “</w:t>
      </w:r>
      <w:r w:rsidRPr="00A85742">
        <w:rPr>
          <w:rStyle w:val="Emphasis"/>
        </w:rPr>
        <w:t>Arctic</w:t>
      </w:r>
      <w:r w:rsidRPr="00A85742">
        <w:rPr>
          <w:sz w:val="16"/>
        </w:rPr>
        <w:t xml:space="preserve">” </w:t>
      </w:r>
      <w:r w:rsidRPr="00A85742">
        <w:rPr>
          <w:rStyle w:val="StyleUnderline"/>
        </w:rPr>
        <w:t>means the area of the state north of the Arctic Circle, north and west of the boundary formed by the Porcupine, Yukon, and Kuskokwim Rivers, all contiguous seas, including the Arctic Ocean, and the Beaufort, Bering, and Chukchi Seas, and the Aleutian Chain;</w:t>
      </w:r>
    </w:p>
    <w:p w14:paraId="6CD85444" w14:textId="77777777" w:rsidR="0005261E" w:rsidRPr="00A85742" w:rsidRDefault="0005261E" w:rsidP="0005261E">
      <w:pPr>
        <w:rPr>
          <w:sz w:val="16"/>
        </w:rPr>
      </w:pPr>
      <w:r w:rsidRPr="00A85742">
        <w:rPr>
          <w:sz w:val="16"/>
        </w:rPr>
        <w:t>(2) “</w:t>
      </w:r>
      <w:r w:rsidRPr="0017096B">
        <w:rPr>
          <w:rStyle w:val="Emphasis"/>
          <w:highlight w:val="cyan"/>
        </w:rPr>
        <w:t>Arctic</w:t>
      </w:r>
      <w:r w:rsidRPr="0017096B">
        <w:rPr>
          <w:rStyle w:val="StyleUnderline"/>
          <w:highlight w:val="cyan"/>
        </w:rPr>
        <w:t xml:space="preserve"> </w:t>
      </w:r>
      <w:r w:rsidRPr="00A85742">
        <w:rPr>
          <w:rStyle w:val="StyleUnderline"/>
        </w:rPr>
        <w:t xml:space="preserve">infrastructure </w:t>
      </w:r>
      <w:r w:rsidRPr="0017096B">
        <w:rPr>
          <w:rStyle w:val="Emphasis"/>
          <w:highlight w:val="cyan"/>
        </w:rPr>
        <w:t>development</w:t>
      </w:r>
      <w:r w:rsidRPr="00A85742">
        <w:rPr>
          <w:sz w:val="16"/>
        </w:rPr>
        <w:t xml:space="preserve">” </w:t>
      </w:r>
      <w:r w:rsidRPr="0017096B">
        <w:rPr>
          <w:rStyle w:val="StyleUnderline"/>
          <w:highlight w:val="cyan"/>
        </w:rPr>
        <w:t>means</w:t>
      </w:r>
    </w:p>
    <w:p w14:paraId="4225AE76" w14:textId="77777777" w:rsidR="0005261E" w:rsidRPr="00A85742" w:rsidRDefault="0005261E" w:rsidP="0005261E">
      <w:pPr>
        <w:rPr>
          <w:sz w:val="16"/>
        </w:rPr>
      </w:pPr>
      <w:r w:rsidRPr="00A85742">
        <w:rPr>
          <w:sz w:val="16"/>
        </w:rPr>
        <w:t xml:space="preserve">(A) </w:t>
      </w:r>
      <w:r w:rsidRPr="00A85742">
        <w:rPr>
          <w:rStyle w:val="StyleUnderline"/>
        </w:rPr>
        <w:t>the construction, improvement, rehabilitation</w:t>
      </w:r>
      <w:r w:rsidRPr="00A85742">
        <w:rPr>
          <w:sz w:val="16"/>
        </w:rPr>
        <w:t xml:space="preserve">, or expansion of </w:t>
      </w:r>
      <w:r w:rsidRPr="0017096B">
        <w:rPr>
          <w:rStyle w:val="StyleUnderline"/>
          <w:highlight w:val="cyan"/>
        </w:rPr>
        <w:t xml:space="preserve">a </w:t>
      </w:r>
      <w:r w:rsidRPr="0017096B">
        <w:rPr>
          <w:rStyle w:val="Emphasis"/>
          <w:highlight w:val="cyan"/>
        </w:rPr>
        <w:t>facility</w:t>
      </w:r>
    </w:p>
    <w:p w14:paraId="3AA2C527" w14:textId="77777777" w:rsidR="0005261E" w:rsidRPr="00A85742" w:rsidRDefault="0005261E" w:rsidP="0005261E">
      <w:pPr>
        <w:rPr>
          <w:sz w:val="16"/>
        </w:rPr>
      </w:pPr>
      <w:r w:rsidRPr="00A85742">
        <w:rPr>
          <w:sz w:val="16"/>
        </w:rPr>
        <w:t xml:space="preserve">(i) </w:t>
      </w:r>
      <w:r w:rsidRPr="0017096B">
        <w:rPr>
          <w:rStyle w:val="StyleUnderline"/>
          <w:highlight w:val="cyan"/>
        </w:rPr>
        <w:t xml:space="preserve">in the Arctic to aid in </w:t>
      </w:r>
      <w:r w:rsidRPr="0017096B">
        <w:rPr>
          <w:rStyle w:val="Emphasis"/>
          <w:highlight w:val="cyan"/>
        </w:rPr>
        <w:t>development</w:t>
      </w:r>
      <w:r w:rsidRPr="0017096B">
        <w:rPr>
          <w:rStyle w:val="StyleUnderline"/>
          <w:highlight w:val="cyan"/>
        </w:rPr>
        <w:t xml:space="preserve"> </w:t>
      </w:r>
      <w:r w:rsidRPr="00EA263D">
        <w:rPr>
          <w:rStyle w:val="StyleUnderline"/>
        </w:rPr>
        <w:t>or meet emergency response needs</w:t>
      </w:r>
      <w:r w:rsidRPr="00A85742">
        <w:rPr>
          <w:rStyle w:val="StyleUnderline"/>
        </w:rPr>
        <w:t>; or</w:t>
      </w:r>
    </w:p>
    <w:p w14:paraId="11722C4F" w14:textId="77777777" w:rsidR="0005261E" w:rsidRPr="00A85742" w:rsidRDefault="0005261E" w:rsidP="0005261E">
      <w:pPr>
        <w:rPr>
          <w:sz w:val="16"/>
        </w:rPr>
      </w:pPr>
      <w:r w:rsidRPr="00A85742">
        <w:rPr>
          <w:sz w:val="16"/>
        </w:rPr>
        <w:t xml:space="preserve">(ii) </w:t>
      </w:r>
      <w:r w:rsidRPr="0017096B">
        <w:rPr>
          <w:rStyle w:val="StyleUnderline"/>
          <w:highlight w:val="cyan"/>
        </w:rPr>
        <w:t xml:space="preserve">in the state </w:t>
      </w:r>
      <w:r w:rsidRPr="00A85742">
        <w:rPr>
          <w:rStyle w:val="StyleUnderline"/>
        </w:rPr>
        <w:t>if the construction</w:t>
      </w:r>
      <w:r w:rsidRPr="00A85742">
        <w:rPr>
          <w:sz w:val="16"/>
        </w:rPr>
        <w:t xml:space="preserve">, improvement, rehabilitation, </w:t>
      </w:r>
      <w:r w:rsidRPr="00A85742">
        <w:rPr>
          <w:rStyle w:val="StyleUnderline"/>
        </w:rPr>
        <w:t>or expansion supports or furthers the development of a facility in the Arctic</w:t>
      </w:r>
      <w:r w:rsidRPr="00A85742">
        <w:rPr>
          <w:sz w:val="16"/>
        </w:rPr>
        <w:t>; or</w:t>
      </w:r>
    </w:p>
    <w:p w14:paraId="641A7C95" w14:textId="77777777" w:rsidR="0005261E" w:rsidRDefault="0005261E" w:rsidP="0005261E">
      <w:pPr>
        <w:rPr>
          <w:rStyle w:val="StyleUnderline"/>
        </w:rPr>
      </w:pPr>
      <w:r w:rsidRPr="00A85742">
        <w:rPr>
          <w:sz w:val="16"/>
        </w:rPr>
        <w:t xml:space="preserve">(B) </w:t>
      </w:r>
      <w:r w:rsidRPr="00A85742">
        <w:rPr>
          <w:rStyle w:val="StyleUnderline"/>
        </w:rPr>
        <w:t xml:space="preserve">the purchase, construction, improvement, rehabilitation, or expansion of a shore-based plant, facility, equipment, or assets used in support of a </w:t>
      </w:r>
      <w:r w:rsidRPr="00A85742">
        <w:rPr>
          <w:rStyle w:val="Emphasis"/>
        </w:rPr>
        <w:t>fishery</w:t>
      </w:r>
      <w:r w:rsidRPr="00A85742">
        <w:rPr>
          <w:rStyle w:val="StyleUnderline"/>
        </w:rPr>
        <w:t xml:space="preserve"> in the Arctic.</w:t>
      </w:r>
    </w:p>
    <w:p w14:paraId="672A4E92" w14:textId="77777777" w:rsidR="0005261E" w:rsidRDefault="0005261E" w:rsidP="0005261E">
      <w:pPr>
        <w:rPr>
          <w:sz w:val="16"/>
        </w:rPr>
      </w:pPr>
      <w:r>
        <w:rPr>
          <w:sz w:val="16"/>
        </w:rPr>
        <w:t>(3) "authority" means the Alaska Industrial Development and Export Authority created by this chapter;</w:t>
      </w:r>
    </w:p>
    <w:p w14:paraId="5D152D33" w14:textId="77777777" w:rsidR="0005261E" w:rsidRDefault="0005261E" w:rsidP="0005261E">
      <w:pPr>
        <w:rPr>
          <w:sz w:val="16"/>
        </w:rPr>
      </w:pPr>
      <w:r>
        <w:rPr>
          <w:sz w:val="16"/>
        </w:rPr>
        <w:t>(4) "business enterprise" means a single proprietorship, cooperative, corporation, firm, partnership, or other association of persons organized in any manner, for any credit worthy business purpose;</w:t>
      </w:r>
    </w:p>
    <w:p w14:paraId="1073E887" w14:textId="77777777" w:rsidR="0005261E" w:rsidRDefault="0005261E" w:rsidP="0005261E">
      <w:pPr>
        <w:rPr>
          <w:sz w:val="16"/>
        </w:rPr>
      </w:pPr>
      <w:r>
        <w:rPr>
          <w:sz w:val="16"/>
        </w:rPr>
        <w:t>(5) "development fund" means the Alaska Industrial Development and Export Authority sustainable energy transmission and supply development fund created in AS 44.88.660 ;</w:t>
      </w:r>
    </w:p>
    <w:p w14:paraId="49AC4534" w14:textId="77777777" w:rsidR="0005261E" w:rsidRDefault="0005261E" w:rsidP="0005261E">
      <w:pPr>
        <w:rPr>
          <w:sz w:val="16"/>
        </w:rPr>
      </w:pPr>
      <w:r w:rsidRPr="00A85742">
        <w:rPr>
          <w:sz w:val="16"/>
        </w:rPr>
        <w:t>(6) “</w:t>
      </w:r>
      <w:r w:rsidRPr="00A85742">
        <w:rPr>
          <w:rStyle w:val="Emphasis"/>
        </w:rPr>
        <w:t>development project</w:t>
      </w:r>
      <w:r w:rsidRPr="00A85742">
        <w:rPr>
          <w:sz w:val="16"/>
        </w:rPr>
        <w:t xml:space="preserve">” </w:t>
      </w:r>
      <w:r w:rsidRPr="00A85742">
        <w:rPr>
          <w:rStyle w:val="StyleUnderline"/>
        </w:rPr>
        <w:t>has the meaning given to “project</w:t>
      </w:r>
      <w:r w:rsidRPr="00A85742">
        <w:rPr>
          <w:sz w:val="16"/>
        </w:rPr>
        <w:t>” in (13)(A) and (D)--(H) of this section;</w:t>
      </w:r>
    </w:p>
    <w:p w14:paraId="70E7C4A3" w14:textId="77777777" w:rsidR="0005261E" w:rsidRDefault="0005261E" w:rsidP="0005261E">
      <w:pPr>
        <w:rPr>
          <w:sz w:val="16"/>
        </w:rPr>
      </w:pPr>
      <w:r>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066F9EE0" w14:textId="77777777" w:rsidR="0005261E" w:rsidRDefault="0005261E" w:rsidP="0005261E">
      <w:pPr>
        <w:rPr>
          <w:sz w:val="16"/>
        </w:rPr>
      </w:pPr>
      <w:r>
        <w:rPr>
          <w:sz w:val="16"/>
        </w:rPr>
        <w:t>(8) “federal agency” means the United States and any officer, department, agency or instrumentality of the United States;</w:t>
      </w:r>
    </w:p>
    <w:p w14:paraId="032E9C05" w14:textId="77777777" w:rsidR="0005261E" w:rsidRDefault="0005261E" w:rsidP="0005261E">
      <w:pPr>
        <w:rPr>
          <w:sz w:val="16"/>
        </w:rPr>
      </w:pPr>
      <w:r>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2E24187A" w14:textId="77777777" w:rsidR="0005261E" w:rsidRDefault="0005261E" w:rsidP="0005261E">
      <w:pPr>
        <w:rPr>
          <w:sz w:val="16"/>
        </w:rPr>
      </w:pPr>
      <w:r>
        <w:rPr>
          <w:sz w:val="16"/>
        </w:rPr>
        <w:t>(10) “lease” includes, when used as a noun, an interest in, or when used as a verb, the transfer of an interest in, property less than fee simple title, including, without limitation, when used as a noun, agreements to use or occupy property;</w:t>
      </w:r>
    </w:p>
    <w:p w14:paraId="39CBBDB1" w14:textId="77777777" w:rsidR="0005261E" w:rsidRDefault="0005261E" w:rsidP="0005261E">
      <w:pPr>
        <w:rPr>
          <w:sz w:val="16"/>
        </w:rPr>
      </w:pPr>
      <w:r>
        <w:rPr>
          <w:sz w:val="16"/>
        </w:rPr>
        <w:t>(11) “loan participation” means the purchase of a portion of a loan from a financial institution if</w:t>
      </w:r>
    </w:p>
    <w:p w14:paraId="5838F0B6" w14:textId="77777777" w:rsidR="0005261E" w:rsidRDefault="0005261E" w:rsidP="0005261E">
      <w:pPr>
        <w:rPr>
          <w:sz w:val="16"/>
        </w:rPr>
      </w:pPr>
      <w:r>
        <w:rPr>
          <w:sz w:val="16"/>
        </w:rPr>
        <w:t>(A) the financial institution has obtained a commitment from the authority to purchase the portion of that loan before the financial institution has disbursed money as part of the loan to the borrower; or</w:t>
      </w:r>
    </w:p>
    <w:p w14:paraId="1B7765EA" w14:textId="77777777" w:rsidR="0005261E" w:rsidRPr="00A85742" w:rsidRDefault="0005261E" w:rsidP="0005261E">
      <w:pPr>
        <w:rPr>
          <w:sz w:val="16"/>
        </w:rPr>
      </w:pPr>
      <w:r>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4E8D75C8" w14:textId="77777777" w:rsidR="0005261E" w:rsidRPr="00A85742" w:rsidRDefault="0005261E" w:rsidP="0005261E">
      <w:pPr>
        <w:rPr>
          <w:sz w:val="16"/>
        </w:rPr>
      </w:pPr>
      <w:r w:rsidRPr="00A85742">
        <w:rPr>
          <w:sz w:val="16"/>
        </w:rPr>
        <w:lastRenderedPageBreak/>
        <w:t>(12) “</w:t>
      </w:r>
      <w:r w:rsidRPr="00A85742">
        <w:rPr>
          <w:rStyle w:val="Emphasis"/>
        </w:rPr>
        <w:t>plant</w:t>
      </w:r>
      <w:r w:rsidRPr="00A85742">
        <w:rPr>
          <w:sz w:val="16"/>
        </w:rPr>
        <w:t xml:space="preserve">” </w:t>
      </w:r>
      <w:r w:rsidRPr="00A85742">
        <w:rPr>
          <w:rStyle w:val="StyleUnderline"/>
        </w:rPr>
        <w:t>or</w:t>
      </w:r>
      <w:r w:rsidRPr="00A85742">
        <w:rPr>
          <w:sz w:val="16"/>
        </w:rPr>
        <w:t xml:space="preserve"> “</w:t>
      </w:r>
      <w:r w:rsidRPr="00A85742">
        <w:rPr>
          <w:rStyle w:val="Emphasis"/>
        </w:rPr>
        <w:t>facility</w:t>
      </w:r>
      <w:r w:rsidRPr="00A85742">
        <w:rPr>
          <w:sz w:val="16"/>
        </w:rPr>
        <w:t xml:space="preserve">” </w:t>
      </w:r>
      <w:r w:rsidRPr="00A85742">
        <w:rPr>
          <w:rStyle w:val="StyleUnderline"/>
        </w:rPr>
        <w:t xml:space="preserve">means </w:t>
      </w:r>
      <w:r w:rsidRPr="00A85742">
        <w:rPr>
          <w:rStyle w:val="Emphasis"/>
        </w:rPr>
        <w:t>real property</w:t>
      </w:r>
      <w:r w:rsidRPr="00A85742">
        <w:rPr>
          <w:rStyle w:val="StyleUnderline"/>
        </w:rPr>
        <w:t>,</w:t>
      </w:r>
      <w:r w:rsidRPr="00A85742">
        <w:rPr>
          <w:sz w:val="16"/>
        </w:rPr>
        <w:t xml:space="preserve"> </w:t>
      </w:r>
      <w:r w:rsidRPr="00A85742">
        <w:rPr>
          <w:rStyle w:val="StyleUnderline"/>
        </w:rPr>
        <w:t>whether above or below mean high water, or an interest in it, and the buildings, improvements, and structures</w:t>
      </w:r>
      <w:r w:rsidRPr="00A85742">
        <w:rPr>
          <w:sz w:val="16"/>
        </w:rPr>
        <w:t xml:space="preserve"> </w:t>
      </w:r>
      <w:r w:rsidRPr="00A85742">
        <w:rPr>
          <w:rStyle w:val="StyleUnderline"/>
        </w:rPr>
        <w:t>constructed or to be constructed on or in it, and may include roads, fixtures, machinery, and equipment on it or in it, and tangible personal</w:t>
      </w:r>
      <w:r w:rsidRPr="00A85742">
        <w:rPr>
          <w:sz w:val="16"/>
        </w:rPr>
        <w:t xml:space="preserve"> property, regardless of </w:t>
      </w:r>
      <w:r w:rsidRPr="00A85742">
        <w:rPr>
          <w:rStyle w:val="StyleUnderline"/>
        </w:rPr>
        <w:t xml:space="preserve">whether the tangible personal property is attached to or connected with </w:t>
      </w:r>
      <w:r w:rsidRPr="00A85742">
        <w:rPr>
          <w:rStyle w:val="Emphasis"/>
        </w:rPr>
        <w:t>real property</w:t>
      </w:r>
      <w:r w:rsidRPr="00A85742">
        <w:rPr>
          <w:sz w:val="16"/>
        </w:rPr>
        <w:t>, if the owner has agreed not to remove the tangible personal property permanently from the state for the period the authority sets; “plant” or “facility” does not include work in process or stock in trade;</w:t>
      </w:r>
    </w:p>
    <w:p w14:paraId="23EC6734" w14:textId="77777777" w:rsidR="0005261E" w:rsidRPr="00A85742" w:rsidRDefault="0005261E" w:rsidP="0005261E">
      <w:pPr>
        <w:rPr>
          <w:sz w:val="16"/>
        </w:rPr>
      </w:pPr>
      <w:r w:rsidRPr="00A85742">
        <w:rPr>
          <w:sz w:val="16"/>
        </w:rPr>
        <w:t xml:space="preserve">(13) </w:t>
      </w:r>
      <w:r w:rsidRPr="00FC5A9D">
        <w:rPr>
          <w:sz w:val="16"/>
        </w:rPr>
        <w:t>“</w:t>
      </w:r>
      <w:r w:rsidRPr="00FC5A9D">
        <w:rPr>
          <w:rStyle w:val="Emphasis"/>
        </w:rPr>
        <w:t>project</w:t>
      </w:r>
      <w:r w:rsidRPr="00FC5A9D">
        <w:rPr>
          <w:sz w:val="16"/>
        </w:rPr>
        <w:t>” means</w:t>
      </w:r>
    </w:p>
    <w:p w14:paraId="3F3FFECC" w14:textId="77777777" w:rsidR="0005261E" w:rsidRDefault="0005261E" w:rsidP="0005261E">
      <w:pPr>
        <w:rPr>
          <w:rStyle w:val="StyleUnderline"/>
        </w:rPr>
      </w:pPr>
      <w:r w:rsidRPr="00A85742">
        <w:rPr>
          <w:sz w:val="16"/>
        </w:rPr>
        <w:t xml:space="preserve">(A) </w:t>
      </w:r>
      <w:r w:rsidRPr="00FC5A9D">
        <w:rPr>
          <w:rStyle w:val="StyleUnderline"/>
        </w:rPr>
        <w:t>a plant or facility</w:t>
      </w:r>
      <w:r w:rsidRPr="00A85742">
        <w:rPr>
          <w:rStyle w:val="StyleUnderline"/>
        </w:rPr>
        <w:t xml:space="preserve"> used or intended for use in connection with making, processing, preparing, transporting, or producing in any manner</w:t>
      </w:r>
      <w:r w:rsidRPr="00A85742">
        <w:rPr>
          <w:sz w:val="16"/>
        </w:rPr>
        <w:t xml:space="preserve">, goods, products, or substances of any kind or nature or in connection with </w:t>
      </w:r>
      <w:r w:rsidRPr="00FC5A9D">
        <w:rPr>
          <w:rStyle w:val="Emphasis"/>
        </w:rPr>
        <w:t>developing</w:t>
      </w:r>
      <w:r w:rsidRPr="00FC5A9D">
        <w:rPr>
          <w:rStyle w:val="StyleUnderline"/>
        </w:rPr>
        <w:t xml:space="preserve"> or </w:t>
      </w:r>
      <w:r w:rsidRPr="00FC5A9D">
        <w:rPr>
          <w:rStyle w:val="Emphasis"/>
        </w:rPr>
        <w:t>utilizing</w:t>
      </w:r>
      <w:r w:rsidRPr="00FC5A9D">
        <w:rPr>
          <w:rStyle w:val="StyleUnderline"/>
        </w:rPr>
        <w:t xml:space="preserve"> a </w:t>
      </w:r>
      <w:r w:rsidRPr="00FC5A9D">
        <w:rPr>
          <w:rStyle w:val="Emphasis"/>
        </w:rPr>
        <w:t>natural resource</w:t>
      </w:r>
      <w:r w:rsidRPr="00A85742">
        <w:rPr>
          <w:sz w:val="16"/>
        </w:rPr>
        <w:t xml:space="preserve">, </w:t>
      </w:r>
      <w:r w:rsidRPr="00A85742">
        <w:rPr>
          <w:rStyle w:val="StyleUnderline"/>
        </w:rPr>
        <w:t>or extracting, smelting, transporting, converting, assembling,</w:t>
      </w:r>
      <w:r w:rsidRPr="00A85742">
        <w:rPr>
          <w:sz w:val="16"/>
        </w:rPr>
        <w:t xml:space="preserve"> </w:t>
      </w:r>
      <w:r w:rsidRPr="00A85742">
        <w:rPr>
          <w:rStyle w:val="StyleUnderline"/>
        </w:rPr>
        <w:t xml:space="preserve">or producing in any manner, minerals, raw materials, chemicals, compounds, alloys, fibers, commodities and materials, products, or substances </w:t>
      </w:r>
      <w:r w:rsidRPr="00FC5A9D">
        <w:rPr>
          <w:rStyle w:val="Emphasis"/>
        </w:rPr>
        <w:t>of any kind or nature</w:t>
      </w:r>
      <w:r w:rsidRPr="00A85742">
        <w:rPr>
          <w:rStyle w:val="StyleUnderline"/>
        </w:rPr>
        <w:t>;</w:t>
      </w:r>
    </w:p>
    <w:p w14:paraId="151EA7D6" w14:textId="77777777" w:rsidR="0005261E" w:rsidRPr="00A85742" w:rsidRDefault="0005261E" w:rsidP="0005261E">
      <w:pPr>
        <w:rPr>
          <w:sz w:val="16"/>
        </w:rPr>
      </w:pPr>
      <w:r w:rsidRPr="00A85742">
        <w:rPr>
          <w:sz w:val="16"/>
        </w:rPr>
        <w:t>(B) a plant or facility used or intended for use in connection with a business enterprise;</w:t>
      </w:r>
    </w:p>
    <w:p w14:paraId="54197A68" w14:textId="77777777" w:rsidR="0005261E" w:rsidRPr="00A85742" w:rsidRDefault="0005261E" w:rsidP="0005261E">
      <w:pPr>
        <w:rPr>
          <w:sz w:val="16"/>
        </w:rPr>
      </w:pPr>
      <w:r w:rsidRPr="00A85742">
        <w:rPr>
          <w:sz w:val="16"/>
        </w:rPr>
        <w:t xml:space="preserve">(C) </w:t>
      </w:r>
      <w:r w:rsidRPr="00FC5A9D">
        <w:rPr>
          <w:rStyle w:val="Emphasis"/>
        </w:rPr>
        <w:t>commercial activity</w:t>
      </w:r>
      <w:r w:rsidRPr="00A85742">
        <w:rPr>
          <w:sz w:val="16"/>
        </w:rPr>
        <w:t xml:space="preserve"> by a business enterprise;</w:t>
      </w:r>
    </w:p>
    <w:p w14:paraId="7079D46D" w14:textId="77777777" w:rsidR="0005261E" w:rsidRPr="00A85742" w:rsidRDefault="0005261E" w:rsidP="0005261E">
      <w:pPr>
        <w:rPr>
          <w:sz w:val="16"/>
        </w:rPr>
      </w:pPr>
      <w:r w:rsidRPr="00A85742">
        <w:rPr>
          <w:sz w:val="16"/>
        </w:rPr>
        <w:t>(D) a plant or facility demonstrating technological advances of new methods and procedures and prototype commercial applications for the exploration, development, production, transportation, conversion, and use of energy resources;</w:t>
      </w:r>
    </w:p>
    <w:p w14:paraId="0CD741FA" w14:textId="77777777" w:rsidR="0005261E" w:rsidRPr="00A85742" w:rsidRDefault="0005261E" w:rsidP="0005261E">
      <w:pPr>
        <w:rPr>
          <w:sz w:val="16"/>
        </w:rPr>
      </w:pPr>
      <w:r w:rsidRPr="00A85742">
        <w:rPr>
          <w:sz w:val="16"/>
        </w:rPr>
        <w:t xml:space="preserve">(E) infrastructure for a new </w:t>
      </w:r>
      <w:r w:rsidRPr="00FC5A9D">
        <w:rPr>
          <w:rStyle w:val="Emphasis"/>
        </w:rPr>
        <w:t>tourism</w:t>
      </w:r>
      <w:r w:rsidRPr="00A85742">
        <w:rPr>
          <w:sz w:val="16"/>
        </w:rPr>
        <w:t xml:space="preserve"> destination facility or for the expansion of a tourism destination facility; in this subparagraph, “tourism destination facility” does not include a hotel or other overnight lodging facility;</w:t>
      </w:r>
    </w:p>
    <w:p w14:paraId="390AC859" w14:textId="77777777" w:rsidR="0005261E" w:rsidRPr="00A85742" w:rsidRDefault="0005261E" w:rsidP="0005261E">
      <w:pPr>
        <w:rPr>
          <w:sz w:val="16"/>
        </w:rPr>
      </w:pPr>
      <w:r w:rsidRPr="00A85742">
        <w:rPr>
          <w:sz w:val="16"/>
        </w:rPr>
        <w:t xml:space="preserve">(F) a plant or facility, other than a plant or facility described in (D) of this paragraph, for the generation, transmission, development, transportation, conversion, or use of </w:t>
      </w:r>
      <w:r w:rsidRPr="00FC5A9D">
        <w:rPr>
          <w:rStyle w:val="Emphasis"/>
        </w:rPr>
        <w:t>energy resources;</w:t>
      </w:r>
    </w:p>
    <w:p w14:paraId="6DB4BE78" w14:textId="77777777" w:rsidR="0005261E" w:rsidRPr="00A85742" w:rsidRDefault="0005261E" w:rsidP="0005261E">
      <w:pPr>
        <w:rPr>
          <w:sz w:val="16"/>
        </w:rPr>
      </w:pPr>
      <w:r w:rsidRPr="00A85742">
        <w:rPr>
          <w:sz w:val="16"/>
        </w:rPr>
        <w:t xml:space="preserve">(G) a plant or facility that enhances, provides for, or promotes </w:t>
      </w:r>
      <w:r w:rsidRPr="00FC5A9D">
        <w:rPr>
          <w:rStyle w:val="Emphasis"/>
        </w:rPr>
        <w:t>economic development</w:t>
      </w:r>
      <w:r w:rsidRPr="00FC5A9D">
        <w:rPr>
          <w:sz w:val="16"/>
        </w:rPr>
        <w:t xml:space="preserve"> </w:t>
      </w:r>
      <w:r w:rsidRPr="00FC5A9D">
        <w:rPr>
          <w:rStyle w:val="StyleUnderline"/>
        </w:rPr>
        <w:t xml:space="preserve">with respect to </w:t>
      </w:r>
      <w:r w:rsidRPr="00FC5A9D">
        <w:rPr>
          <w:rStyle w:val="Emphasis"/>
        </w:rPr>
        <w:t>transportation</w:t>
      </w:r>
      <w:r w:rsidRPr="00A85742">
        <w:rPr>
          <w:sz w:val="16"/>
        </w:rPr>
        <w:t xml:space="preserve">, </w:t>
      </w:r>
      <w:r w:rsidRPr="00FC5A9D">
        <w:rPr>
          <w:rStyle w:val="Emphasis"/>
        </w:rPr>
        <w:t>communications</w:t>
      </w:r>
      <w:r w:rsidRPr="00A85742">
        <w:rPr>
          <w:sz w:val="16"/>
        </w:rPr>
        <w:t xml:space="preserve">, </w:t>
      </w:r>
      <w:r w:rsidRPr="00FC5A9D">
        <w:rPr>
          <w:rStyle w:val="Emphasis"/>
        </w:rPr>
        <w:t>community</w:t>
      </w:r>
      <w:r w:rsidRPr="00A85742">
        <w:rPr>
          <w:sz w:val="16"/>
        </w:rPr>
        <w:t xml:space="preserve"> public purposes, technical innovations, </w:t>
      </w:r>
      <w:r w:rsidRPr="00FC5A9D">
        <w:rPr>
          <w:rStyle w:val="Emphasis"/>
        </w:rPr>
        <w:t>prototype commercial applications</w:t>
      </w:r>
      <w:r w:rsidRPr="00A85742">
        <w:rPr>
          <w:sz w:val="16"/>
        </w:rPr>
        <w:t xml:space="preserve"> of intellectual property, </w:t>
      </w:r>
      <w:r w:rsidRPr="00FC5A9D">
        <w:rPr>
          <w:rStyle w:val="StyleUnderline"/>
        </w:rPr>
        <w:t xml:space="preserve">or </w:t>
      </w:r>
      <w:r w:rsidRPr="00FC5A9D">
        <w:rPr>
          <w:rStyle w:val="Emphasis"/>
        </w:rPr>
        <w:t>research</w:t>
      </w:r>
      <w:r w:rsidRPr="00A85742">
        <w:rPr>
          <w:sz w:val="16"/>
        </w:rPr>
        <w:t>;</w:t>
      </w:r>
    </w:p>
    <w:p w14:paraId="49FBEE04" w14:textId="77777777" w:rsidR="0005261E" w:rsidRPr="00A85742" w:rsidRDefault="0005261E" w:rsidP="0005261E">
      <w:pPr>
        <w:rPr>
          <w:sz w:val="16"/>
        </w:rPr>
      </w:pPr>
      <w:r w:rsidRPr="00A85742">
        <w:rPr>
          <w:sz w:val="16"/>
        </w:rPr>
        <w:t xml:space="preserve">(H) </w:t>
      </w:r>
      <w:r w:rsidRPr="00A85742">
        <w:rPr>
          <w:rStyle w:val="StyleUnderline"/>
        </w:rPr>
        <w:t>a plant or facility used or intended for use as a federal facility</w:t>
      </w:r>
      <w:r w:rsidRPr="00A85742">
        <w:rPr>
          <w:sz w:val="16"/>
        </w:rPr>
        <w:t>, including a United States military, national guard, or coast guard facility;</w:t>
      </w:r>
    </w:p>
    <w:p w14:paraId="60E6E2FF" w14:textId="77777777" w:rsidR="0005261E" w:rsidRPr="00EA263D" w:rsidRDefault="0005261E" w:rsidP="0005261E">
      <w:pPr>
        <w:rPr>
          <w:sz w:val="16"/>
        </w:rPr>
      </w:pPr>
      <w:r w:rsidRPr="00A85742">
        <w:rPr>
          <w:sz w:val="16"/>
        </w:rPr>
        <w:t xml:space="preserve">(I) </w:t>
      </w:r>
      <w:r w:rsidRPr="0017096B">
        <w:rPr>
          <w:rStyle w:val="StyleUnderline"/>
          <w:highlight w:val="cyan"/>
        </w:rPr>
        <w:t>infrastructure for an area</w:t>
      </w:r>
      <w:r w:rsidRPr="00A85742">
        <w:rPr>
          <w:sz w:val="16"/>
        </w:rPr>
        <w:t xml:space="preserve"> that is </w:t>
      </w:r>
      <w:r w:rsidRPr="0017096B">
        <w:rPr>
          <w:rStyle w:val="StyleUnderline"/>
          <w:highlight w:val="cyan"/>
        </w:rPr>
        <w:t xml:space="preserve">designated as a </w:t>
      </w:r>
      <w:r w:rsidRPr="0017096B">
        <w:rPr>
          <w:rStyle w:val="Emphasis"/>
          <w:highlight w:val="cyan"/>
        </w:rPr>
        <w:t>military facility</w:t>
      </w:r>
      <w:r w:rsidRPr="00A85742">
        <w:rPr>
          <w:sz w:val="16"/>
        </w:rPr>
        <w:t xml:space="preserve"> zone under AS 26.30;</w:t>
      </w:r>
    </w:p>
    <w:p w14:paraId="163AB806" w14:textId="77777777" w:rsidR="0005261E" w:rsidRDefault="0005261E" w:rsidP="0005261E">
      <w:pPr>
        <w:pStyle w:val="Heading2"/>
        <w:rPr>
          <w:rFonts w:cs="Calibri"/>
        </w:rPr>
      </w:pPr>
      <w:r>
        <w:rPr>
          <w:rFonts w:cs="Calibri"/>
        </w:rPr>
        <w:lastRenderedPageBreak/>
        <w:t>Primacy K</w:t>
      </w:r>
    </w:p>
    <w:p w14:paraId="65B26909" w14:textId="77777777" w:rsidR="0005261E" w:rsidRDefault="0005261E" w:rsidP="0005261E">
      <w:pPr>
        <w:pStyle w:val="Heading3"/>
      </w:pPr>
      <w:r>
        <w:lastRenderedPageBreak/>
        <w:t>2AC---AT: Security K</w:t>
      </w:r>
    </w:p>
    <w:p w14:paraId="08747A94" w14:textId="77777777" w:rsidR="0005261E" w:rsidRDefault="0005261E" w:rsidP="0005261E">
      <w:pPr>
        <w:pStyle w:val="Heading4"/>
        <w:numPr>
          <w:ilvl w:val="0"/>
          <w:numId w:val="60"/>
        </w:numPr>
        <w:tabs>
          <w:tab w:val="num" w:pos="360"/>
        </w:tabs>
        <w:ind w:left="0" w:firstLine="0"/>
      </w:pPr>
      <w:r>
        <w:t xml:space="preserve">Framework </w:t>
      </w:r>
    </w:p>
    <w:p w14:paraId="778F405A" w14:textId="77777777" w:rsidR="0005261E" w:rsidRDefault="0005261E" w:rsidP="0005261E">
      <w:pPr>
        <w:pStyle w:val="Heading3"/>
        <w:rPr>
          <w:rFonts w:cs="Calibri"/>
        </w:rPr>
      </w:pPr>
      <w:r>
        <w:rPr>
          <w:rFonts w:cs="Calibri"/>
        </w:rPr>
        <w:lastRenderedPageBreak/>
        <w:t>Framework</w:t>
      </w:r>
      <w:r w:rsidRPr="00DD1651">
        <w:rPr>
          <w:rFonts w:cs="Calibri"/>
        </w:rPr>
        <w:t>---Short</w:t>
      </w:r>
      <w:r>
        <w:rPr>
          <w:rFonts w:cs="Calibri"/>
        </w:rPr>
        <w:t xml:space="preserve">---2AC </w:t>
      </w:r>
    </w:p>
    <w:p w14:paraId="637A7B91" w14:textId="77777777" w:rsidR="0005261E" w:rsidRDefault="0005261E" w:rsidP="0005261E">
      <w:pPr>
        <w:pStyle w:val="Heading4"/>
        <w:numPr>
          <w:ilvl w:val="1"/>
          <w:numId w:val="60"/>
        </w:numPr>
        <w:tabs>
          <w:tab w:val="num" w:pos="360"/>
        </w:tabs>
        <w:ind w:left="0" w:firstLine="0"/>
      </w:pPr>
      <w:r>
        <w:t xml:space="preserve">Cooperative Arctic governance </w:t>
      </w:r>
      <w:r>
        <w:rPr>
          <w:u w:val="single"/>
        </w:rPr>
        <w:t>alters</w:t>
      </w:r>
      <w:r>
        <w:t xml:space="preserve"> state-centric security paradigms.</w:t>
      </w:r>
    </w:p>
    <w:p w14:paraId="6CE365D4" w14:textId="77777777" w:rsidR="0005261E" w:rsidRDefault="0005261E" w:rsidP="0005261E">
      <w:r>
        <w:rPr>
          <w:rStyle w:val="Style13ptBold"/>
        </w:rPr>
        <w:t>Heininen, 16</w:t>
      </w:r>
      <w:r>
        <w:t xml:space="preserve">—Professor, Faculty of Social Sciences, University of Lapland (Lassi, “High Arctic Stability as an Asset for Storms of International Politics – an Introduction,” </w:t>
      </w:r>
      <w:r>
        <w:rPr>
          <w:i/>
        </w:rPr>
        <w:t>Future Security of the Global Arctic: State Policy, Economic Security and Climate</w:t>
      </w:r>
      <w:r>
        <w:t>, Chapter 1, 7-8, SpringerLink, dml) [corrected “definite” to “define,” change denoted by brackets]</w:t>
      </w:r>
    </w:p>
    <w:p w14:paraId="6AC67564" w14:textId="77777777" w:rsidR="0005261E" w:rsidRDefault="0005261E" w:rsidP="0005261E">
      <w:pPr>
        <w:rPr>
          <w:sz w:val="16"/>
        </w:rPr>
      </w:pPr>
      <w:r>
        <w:rPr>
          <w:sz w:val="16"/>
        </w:rPr>
        <w:t xml:space="preserve">The broader and more dark picture of the current state of the world gives one more reason to value the high stability of the Arctic region, that </w:t>
      </w:r>
      <w:r w:rsidRPr="00203D48">
        <w:rPr>
          <w:rStyle w:val="StyleUnderline"/>
          <w:highlight w:val="cyan"/>
        </w:rPr>
        <w:t xml:space="preserve">the Arctic is </w:t>
      </w:r>
      <w:r w:rsidRPr="00203D48">
        <w:rPr>
          <w:rStyle w:val="Emphasis"/>
          <w:highlight w:val="cyan"/>
        </w:rPr>
        <w:t>not isolated</w:t>
      </w:r>
      <w:r>
        <w:rPr>
          <w:rStyle w:val="StyleUnderline"/>
        </w:rPr>
        <w:t xml:space="preserve"> but</w:t>
      </w:r>
      <w:r>
        <w:rPr>
          <w:sz w:val="16"/>
        </w:rPr>
        <w:t xml:space="preserve"> keenly a part of the globe and is heavily impacted by globalization and its multifunctional effects; furthermore, that the globalized Arctic </w:t>
      </w:r>
      <w:r>
        <w:rPr>
          <w:rStyle w:val="StyleUnderline"/>
        </w:rPr>
        <w:t>has</w:t>
      </w:r>
      <w:r>
        <w:rPr>
          <w:sz w:val="16"/>
        </w:rPr>
        <w:t xml:space="preserve"> its </w:t>
      </w:r>
      <w:r>
        <w:rPr>
          <w:rStyle w:val="Emphasis"/>
        </w:rPr>
        <w:t>global implications</w:t>
      </w:r>
      <w:r>
        <w:rPr>
          <w:rStyle w:val="StyleUnderline"/>
        </w:rPr>
        <w:t xml:space="preserve"> and </w:t>
      </w:r>
      <w:r w:rsidRPr="00203D48">
        <w:rPr>
          <w:rStyle w:val="Emphasis"/>
          <w:highlight w:val="cyan"/>
        </w:rPr>
        <w:t>drivers</w:t>
      </w:r>
      <w:r w:rsidRPr="00203D48">
        <w:rPr>
          <w:rStyle w:val="StyleUnderline"/>
          <w:highlight w:val="cyan"/>
        </w:rPr>
        <w:t xml:space="preserve"> </w:t>
      </w:r>
      <w:r>
        <w:rPr>
          <w:rStyle w:val="StyleUnderline"/>
        </w:rPr>
        <w:t xml:space="preserve">that </w:t>
      </w:r>
      <w:r w:rsidRPr="00203D48">
        <w:rPr>
          <w:rStyle w:val="StyleUnderline"/>
          <w:highlight w:val="cyan"/>
        </w:rPr>
        <w:t>affect</w:t>
      </w:r>
      <w:r>
        <w:rPr>
          <w:rStyle w:val="StyleUnderline"/>
        </w:rPr>
        <w:t xml:space="preserve"> both the </w:t>
      </w:r>
      <w:r>
        <w:rPr>
          <w:rStyle w:val="Emphasis"/>
        </w:rPr>
        <w:t>region</w:t>
      </w:r>
      <w:r>
        <w:rPr>
          <w:rStyle w:val="StyleUnderline"/>
        </w:rPr>
        <w:t xml:space="preserve"> and the </w:t>
      </w:r>
      <w:r>
        <w:rPr>
          <w:rStyle w:val="Emphasis"/>
        </w:rPr>
        <w:t xml:space="preserve">rest of </w:t>
      </w:r>
      <w:r w:rsidRPr="00203D48">
        <w:rPr>
          <w:rStyle w:val="Emphasis"/>
          <w:highlight w:val="cyan"/>
        </w:rPr>
        <w:t>the globe</w:t>
      </w:r>
      <w:r>
        <w:rPr>
          <w:sz w:val="16"/>
        </w:rPr>
        <w:t xml:space="preserve">, as it is described in the GlobalArctic project (www.globalarctic.org). </w:t>
      </w:r>
      <w:r>
        <w:rPr>
          <w:rStyle w:val="StyleUnderline"/>
        </w:rPr>
        <w:t>Recent</w:t>
      </w:r>
      <w:r>
        <w:rPr>
          <w:sz w:val="16"/>
        </w:rPr>
        <w:t xml:space="preserve"> industrial </w:t>
      </w:r>
      <w:r>
        <w:rPr>
          <w:rStyle w:val="StyleUnderline"/>
        </w:rPr>
        <w:t xml:space="preserve">developments, such as </w:t>
      </w:r>
      <w:r>
        <w:rPr>
          <w:rStyle w:val="Emphasis"/>
        </w:rPr>
        <w:t>aggressively expanding exploitation</w:t>
      </w:r>
      <w:r>
        <w:rPr>
          <w:sz w:val="16"/>
        </w:rPr>
        <w:t xml:space="preserve"> of minerals and (off-shore) hydrocarbon resources </w:t>
      </w:r>
      <w:r>
        <w:rPr>
          <w:rStyle w:val="StyleUnderline"/>
        </w:rPr>
        <w:t xml:space="preserve">due to </w:t>
      </w:r>
      <w:r>
        <w:rPr>
          <w:rStyle w:val="Emphasis"/>
        </w:rPr>
        <w:t>increasing resource demand</w:t>
      </w:r>
      <w:r>
        <w:rPr>
          <w:sz w:val="16"/>
        </w:rPr>
        <w:t xml:space="preserve">, on the one hand, </w:t>
      </w:r>
      <w:r>
        <w:rPr>
          <w:rStyle w:val="StyleUnderline"/>
        </w:rPr>
        <w:t xml:space="preserve">bring </w:t>
      </w:r>
      <w:r>
        <w:rPr>
          <w:rStyle w:val="Emphasis"/>
        </w:rPr>
        <w:t>new</w:t>
      </w:r>
      <w:r>
        <w:rPr>
          <w:rStyle w:val="StyleUnderline"/>
        </w:rPr>
        <w:t xml:space="preserve"> and </w:t>
      </w:r>
      <w:r>
        <w:rPr>
          <w:rStyle w:val="Emphasis"/>
        </w:rPr>
        <w:t>more dangerous environmental</w:t>
      </w:r>
      <w:r>
        <w:rPr>
          <w:rStyle w:val="StyleUnderline"/>
        </w:rPr>
        <w:t xml:space="preserve"> and </w:t>
      </w:r>
      <w:r>
        <w:rPr>
          <w:rStyle w:val="Emphasis"/>
        </w:rPr>
        <w:t>societal risks</w:t>
      </w:r>
      <w:r>
        <w:rPr>
          <w:rStyle w:val="StyleUnderline"/>
        </w:rPr>
        <w:t xml:space="preserve"> to the Arctic</w:t>
      </w:r>
      <w:r>
        <w:rPr>
          <w:sz w:val="16"/>
        </w:rPr>
        <w:t xml:space="preserve"> and its people(s) – they have already created the ‘Arctic Paradox’ – </w:t>
      </w:r>
      <w:r>
        <w:rPr>
          <w:rStyle w:val="StyleUnderline"/>
        </w:rPr>
        <w:t>and</w:t>
      </w:r>
      <w:r>
        <w:rPr>
          <w:sz w:val="16"/>
        </w:rPr>
        <w:t xml:space="preserve"> on the other hand, </w:t>
      </w:r>
      <w:r>
        <w:rPr>
          <w:rStyle w:val="StyleUnderline"/>
        </w:rPr>
        <w:t xml:space="preserve">have </w:t>
      </w:r>
      <w:r>
        <w:rPr>
          <w:rStyle w:val="Emphasis"/>
        </w:rPr>
        <w:t>feedbacks</w:t>
      </w:r>
      <w:r>
        <w:rPr>
          <w:rStyle w:val="StyleUnderline"/>
        </w:rPr>
        <w:t xml:space="preserve"> related to global energy and natural resource systems</w:t>
      </w:r>
      <w:r>
        <w:rPr>
          <w:sz w:val="16"/>
        </w:rPr>
        <w:t>. From this we can conclude that on the other hand, the ‘Antropocene’ is already at play in the Arctic, as Finger discusses in his chapter, and on the other hand, what happens in the Arctic matters on a global scale.</w:t>
      </w:r>
    </w:p>
    <w:p w14:paraId="5A927570" w14:textId="77777777" w:rsidR="0005261E" w:rsidRDefault="0005261E" w:rsidP="0005261E">
      <w:pPr>
        <w:rPr>
          <w:sz w:val="16"/>
        </w:rPr>
      </w:pPr>
      <w:r>
        <w:rPr>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016F2F">
        <w:rPr>
          <w:rStyle w:val="Emphasis"/>
        </w:rPr>
        <w:t>international</w:t>
      </w:r>
      <w:r>
        <w:rPr>
          <w:rStyle w:val="Emphasis"/>
        </w:rPr>
        <w:t xml:space="preserve"> Arctic </w:t>
      </w:r>
      <w:r w:rsidRPr="00203D48">
        <w:rPr>
          <w:rStyle w:val="Emphasis"/>
          <w:highlight w:val="cyan"/>
        </w:rPr>
        <w:t>coop</w:t>
      </w:r>
      <w:r w:rsidRPr="00016F2F">
        <w:rPr>
          <w:rStyle w:val="Emphasis"/>
        </w:rPr>
        <w:t>eration</w:t>
      </w:r>
      <w:r>
        <w:rPr>
          <w:rStyle w:val="StyleUnderline"/>
        </w:rPr>
        <w:t xml:space="preserve"> </w:t>
      </w:r>
      <w:r w:rsidRPr="00203D48">
        <w:rPr>
          <w:rStyle w:val="StyleUnderline"/>
          <w:highlight w:val="cyan"/>
        </w:rPr>
        <w:t>would</w:t>
      </w:r>
      <w:r>
        <w:rPr>
          <w:rStyle w:val="StyleUnderline"/>
        </w:rPr>
        <w:t xml:space="preserve"> be</w:t>
      </w:r>
      <w:r>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sidRPr="00016F2F">
        <w:rPr>
          <w:rStyle w:val="StyleUnderline"/>
        </w:rPr>
        <w:t xml:space="preserve">a </w:t>
      </w:r>
      <w:r w:rsidRPr="00203D48">
        <w:rPr>
          <w:rStyle w:val="Emphasis"/>
          <w:highlight w:val="cyan"/>
        </w:rPr>
        <w:t>reserve for the future</w:t>
      </w:r>
      <w:r>
        <w:rPr>
          <w:sz w:val="16"/>
        </w:rPr>
        <w:t xml:space="preserve">, the moment, </w:t>
      </w:r>
      <w:r w:rsidRPr="00203D48">
        <w:rPr>
          <w:rStyle w:val="StyleUnderline"/>
          <w:highlight w:val="cyan"/>
        </w:rPr>
        <w:t xml:space="preserve">when </w:t>
      </w:r>
      <w:r w:rsidRPr="00016F2F">
        <w:rPr>
          <w:rStyle w:val="StyleUnderline"/>
        </w:rPr>
        <w:t>it is</w:t>
      </w:r>
      <w:r>
        <w:rPr>
          <w:sz w:val="16"/>
        </w:rPr>
        <w:t xml:space="preserve">, again, </w:t>
      </w:r>
      <w:r w:rsidRPr="00203D48">
        <w:rPr>
          <w:rStyle w:val="StyleUnderline"/>
          <w:highlight w:val="cyan"/>
        </w:rPr>
        <w:t>needed to</w:t>
      </w:r>
      <w:r>
        <w:rPr>
          <w:rStyle w:val="StyleUnderline"/>
        </w:rPr>
        <w:t xml:space="preserve"> </w:t>
      </w:r>
      <w:r>
        <w:rPr>
          <w:rStyle w:val="Emphasis"/>
        </w:rPr>
        <w:t>calm down</w:t>
      </w:r>
      <w:r>
        <w:rPr>
          <w:rStyle w:val="StyleUnderline"/>
        </w:rPr>
        <w:t xml:space="preserve"> and to </w:t>
      </w:r>
      <w:r>
        <w:rPr>
          <w:rStyle w:val="Emphasis"/>
        </w:rPr>
        <w:t xml:space="preserve">press </w:t>
      </w:r>
      <w:r w:rsidRPr="00203D48">
        <w:rPr>
          <w:rStyle w:val="Emphasis"/>
          <w:highlight w:val="cyan"/>
        </w:rPr>
        <w:t>reset</w:t>
      </w:r>
      <w:r>
        <w:rPr>
          <w:rStyle w:val="StyleUnderline"/>
        </w:rPr>
        <w:t xml:space="preserve">. The </w:t>
      </w:r>
      <w:r w:rsidRPr="00203D48">
        <w:rPr>
          <w:rStyle w:val="StyleUnderline"/>
          <w:highlight w:val="cyan"/>
        </w:rPr>
        <w:t>situation might come</w:t>
      </w:r>
      <w:r>
        <w:rPr>
          <w:rStyle w:val="StyleUnderline"/>
        </w:rPr>
        <w:t xml:space="preserve"> </w:t>
      </w:r>
      <w:r>
        <w:rPr>
          <w:rStyle w:val="Emphasis"/>
        </w:rPr>
        <w:t>sooner than later</w:t>
      </w:r>
      <w:r>
        <w:rPr>
          <w:rStyle w:val="StyleUnderline"/>
        </w:rPr>
        <w:t xml:space="preserve">, </w:t>
      </w:r>
      <w:r w:rsidRPr="00016F2F">
        <w:rPr>
          <w:rStyle w:val="StyleUnderline"/>
        </w:rPr>
        <w:t>when the world, including Russia and the U</w:t>
      </w:r>
      <w:r>
        <w:rPr>
          <w:rStyle w:val="StyleUnderline"/>
        </w:rPr>
        <w:t xml:space="preserve">nited </w:t>
      </w:r>
      <w:r w:rsidRPr="00016F2F">
        <w:rPr>
          <w:rStyle w:val="StyleUnderline"/>
        </w:rPr>
        <w:t>States</w:t>
      </w:r>
      <w:r>
        <w:rPr>
          <w:rStyle w:val="StyleUnderline"/>
        </w:rPr>
        <w:t xml:space="preserve">, is </w:t>
      </w:r>
      <w:r w:rsidRPr="00016F2F">
        <w:rPr>
          <w:rStyle w:val="StyleUnderline"/>
        </w:rPr>
        <w:t>facing</w:t>
      </w:r>
      <w:r>
        <w:rPr>
          <w:rStyle w:val="StyleUnderline"/>
        </w:rPr>
        <w:t xml:space="preserve"> </w:t>
      </w:r>
      <w:r>
        <w:rPr>
          <w:rStyle w:val="Emphasis"/>
        </w:rPr>
        <w:t xml:space="preserve">even </w:t>
      </w:r>
      <w:r w:rsidRPr="00203D48">
        <w:rPr>
          <w:rStyle w:val="Emphasis"/>
          <w:highlight w:val="cyan"/>
        </w:rPr>
        <w:t>more serious</w:t>
      </w:r>
      <w:r>
        <w:rPr>
          <w:rStyle w:val="Emphasis"/>
        </w:rPr>
        <w:t xml:space="preserve"> regional</w:t>
      </w:r>
      <w:r>
        <w:rPr>
          <w:rStyle w:val="StyleUnderline"/>
        </w:rPr>
        <w:t xml:space="preserve"> and </w:t>
      </w:r>
      <w:r>
        <w:rPr>
          <w:rStyle w:val="Emphasis"/>
        </w:rPr>
        <w:t>irrational warfare</w:t>
      </w:r>
      <w:r>
        <w:rPr>
          <w:sz w:val="16"/>
        </w:rPr>
        <w:t xml:space="preserve"> than the threat by ISIS and the exposing middle East, that is, </w:t>
      </w:r>
      <w:r>
        <w:rPr>
          <w:rStyle w:val="Emphasis"/>
        </w:rPr>
        <w:t xml:space="preserve">real big </w:t>
      </w:r>
      <w:r w:rsidRPr="00203D48">
        <w:rPr>
          <w:rStyle w:val="Emphasis"/>
          <w:highlight w:val="cyan"/>
        </w:rPr>
        <w:t>worldwide</w:t>
      </w:r>
      <w:r>
        <w:rPr>
          <w:rStyle w:val="Emphasis"/>
        </w:rPr>
        <w:t xml:space="preserve"> challenges</w:t>
      </w:r>
      <w:r>
        <w:rPr>
          <w:rStyle w:val="StyleUnderline"/>
        </w:rPr>
        <w:t xml:space="preserve"> and </w:t>
      </w:r>
      <w:r w:rsidRPr="00203D48">
        <w:rPr>
          <w:rStyle w:val="Emphasis"/>
          <w:highlight w:val="cyan"/>
        </w:rPr>
        <w:t>threats</w:t>
      </w:r>
      <w:r>
        <w:rPr>
          <w:sz w:val="16"/>
        </w:rPr>
        <w:t xml:space="preserve">, such as immediate impacts of rapid climate change and the ‘Anthropocene’. </w:t>
      </w:r>
    </w:p>
    <w:p w14:paraId="3FB02A1F" w14:textId="77777777" w:rsidR="0005261E" w:rsidRDefault="0005261E" w:rsidP="0005261E">
      <w:pPr>
        <w:rPr>
          <w:sz w:val="16"/>
        </w:rPr>
      </w:pPr>
      <w:r>
        <w:rPr>
          <w:rStyle w:val="StyleUnderline"/>
        </w:rPr>
        <w:t xml:space="preserve">In this kind of situation, </w:t>
      </w:r>
      <w:r w:rsidRPr="00203D48">
        <w:rPr>
          <w:rStyle w:val="StyleUnderline"/>
          <w:highlight w:val="cyan"/>
        </w:rPr>
        <w:t xml:space="preserve">the Arctic would act as a </w:t>
      </w:r>
      <w:r w:rsidRPr="00203D48">
        <w:rPr>
          <w:rStyle w:val="Emphasis"/>
          <w:highlight w:val="cyan"/>
        </w:rPr>
        <w:t>test ground</w:t>
      </w:r>
      <w:r>
        <w:rPr>
          <w:rStyle w:val="StyleUnderline"/>
        </w:rPr>
        <w:t xml:space="preserve"> </w:t>
      </w:r>
      <w:r w:rsidRPr="00016F2F">
        <w:rPr>
          <w:rStyle w:val="StyleUnderline"/>
        </w:rPr>
        <w:t>and</w:t>
      </w:r>
      <w:r>
        <w:rPr>
          <w:rStyle w:val="StyleUnderline"/>
        </w:rPr>
        <w:t xml:space="preserve"> a </w:t>
      </w:r>
      <w:r w:rsidRPr="00016F2F">
        <w:rPr>
          <w:rStyle w:val="Emphasis"/>
        </w:rPr>
        <w:t>workshop</w:t>
      </w:r>
      <w:r w:rsidRPr="00016F2F">
        <w:rPr>
          <w:rStyle w:val="StyleUnderline"/>
        </w:rPr>
        <w:t xml:space="preserve"> </w:t>
      </w:r>
      <w:r w:rsidRPr="00203D48">
        <w:rPr>
          <w:rStyle w:val="StyleUnderline"/>
          <w:highlight w:val="cyan"/>
        </w:rPr>
        <w:t>to</w:t>
      </w:r>
      <w:r>
        <w:rPr>
          <w:rStyle w:val="StyleUnderline"/>
        </w:rPr>
        <w:t xml:space="preserve"> examine and </w:t>
      </w:r>
      <w:r w:rsidRPr="00203D48">
        <w:rPr>
          <w:rStyle w:val="StyleUnderline"/>
          <w:highlight w:val="cyan"/>
        </w:rPr>
        <w:t>test</w:t>
      </w:r>
      <w:r>
        <w:rPr>
          <w:rStyle w:val="StyleUnderline"/>
        </w:rPr>
        <w:t xml:space="preserve"> </w:t>
      </w:r>
      <w:r>
        <w:rPr>
          <w:rStyle w:val="Emphasis"/>
        </w:rPr>
        <w:t xml:space="preserve">soft ways of </w:t>
      </w:r>
      <w:r w:rsidRPr="00203D48">
        <w:rPr>
          <w:rStyle w:val="Emphasis"/>
          <w:highlight w:val="cyan"/>
        </w:rPr>
        <w:t>governance</w:t>
      </w:r>
      <w:r>
        <w:rPr>
          <w:rStyle w:val="StyleUnderline"/>
        </w:rPr>
        <w:t xml:space="preserve"> and brainstorm an </w:t>
      </w:r>
      <w:r>
        <w:rPr>
          <w:rStyle w:val="Emphasis"/>
        </w:rPr>
        <w:t>alternative way</w:t>
      </w:r>
      <w:r>
        <w:rPr>
          <w:rStyle w:val="StyleUnderline"/>
        </w:rPr>
        <w:t xml:space="preserve"> to</w:t>
      </w:r>
      <w:r>
        <w:rPr>
          <w:sz w:val="16"/>
        </w:rPr>
        <w:t xml:space="preserve"> definite </w:t>
      </w:r>
      <w:r>
        <w:rPr>
          <w:rStyle w:val="StyleUnderline"/>
        </w:rPr>
        <w:t xml:space="preserve">[define] security </w:t>
      </w:r>
      <w:r w:rsidRPr="00016F2F">
        <w:rPr>
          <w:rStyle w:val="StyleUnderline"/>
        </w:rPr>
        <w:t xml:space="preserve">by </w:t>
      </w:r>
      <w:r w:rsidRPr="00203D48">
        <w:rPr>
          <w:rStyle w:val="StyleUnderline"/>
          <w:highlight w:val="cyan"/>
        </w:rPr>
        <w:t xml:space="preserve">causing a </w:t>
      </w:r>
      <w:r w:rsidRPr="00203D48">
        <w:rPr>
          <w:rStyle w:val="Emphasis"/>
          <w:highlight w:val="cyan"/>
        </w:rPr>
        <w:t>paradigm shift</w:t>
      </w:r>
      <w:r>
        <w:rPr>
          <w:sz w:val="16"/>
        </w:rPr>
        <w:t xml:space="preserve"> (see Heininen in this volume). Here the two discourses are far too much state-centric. A more interesting feature of Arctic security is the coexistence of several concepts of security and its transformation </w:t>
      </w:r>
      <w:r>
        <w:rPr>
          <w:rStyle w:val="StyleUnderline"/>
        </w:rPr>
        <w:t>from</w:t>
      </w:r>
      <w:r>
        <w:rPr>
          <w:sz w:val="16"/>
        </w:rPr>
        <w:t xml:space="preserve"> traditional and </w:t>
      </w:r>
      <w:r>
        <w:rPr>
          <w:rStyle w:val="Emphasis"/>
        </w:rPr>
        <w:t>state-controlled</w:t>
      </w:r>
      <w:r>
        <w:rPr>
          <w:rStyle w:val="StyleUnderline"/>
        </w:rPr>
        <w:t xml:space="preserve"> security to </w:t>
      </w:r>
      <w:r>
        <w:rPr>
          <w:rStyle w:val="Emphasis"/>
        </w:rPr>
        <w:t>human</w:t>
      </w:r>
      <w:r>
        <w:rPr>
          <w:rStyle w:val="StyleUnderline"/>
        </w:rPr>
        <w:t xml:space="preserve"> security with an emphasis on the environment</w:t>
      </w:r>
      <w:r>
        <w:rPr>
          <w:sz w:val="16"/>
        </w:rPr>
        <w:t xml:space="preserve">, or economic development/security, and that they are closely related to each other </w:t>
      </w:r>
      <w:r>
        <w:rPr>
          <w:rStyle w:val="StyleUnderline"/>
        </w:rPr>
        <w:t xml:space="preserve">making ‘Arctic security’ a </w:t>
      </w:r>
      <w:r>
        <w:rPr>
          <w:rStyle w:val="Emphasis"/>
        </w:rPr>
        <w:t>special kind of phenomenon</w:t>
      </w:r>
      <w:r>
        <w:rPr>
          <w:rStyle w:val="StyleUnderline"/>
        </w:rPr>
        <w:t xml:space="preserve"> to influence the region and its geopolitics</w:t>
      </w:r>
      <w:r>
        <w:rPr>
          <w:sz w:val="16"/>
        </w:rPr>
        <w:t>. With regard to the future securities of the global Arctic there are challenges, which go beyond state sovereignty and nationalistic security thinking.</w:t>
      </w:r>
    </w:p>
    <w:p w14:paraId="644CB855" w14:textId="77777777" w:rsidR="0005261E" w:rsidRPr="00DD1D4E" w:rsidRDefault="0005261E" w:rsidP="0005261E">
      <w:pPr>
        <w:pStyle w:val="Heading4"/>
        <w:numPr>
          <w:ilvl w:val="1"/>
          <w:numId w:val="60"/>
        </w:numPr>
        <w:tabs>
          <w:tab w:val="num" w:pos="360"/>
        </w:tabs>
        <w:ind w:left="0" w:firstLine="0"/>
      </w:pPr>
      <w:r>
        <w:t>it decreases violence and conflict</w:t>
      </w:r>
    </w:p>
    <w:p w14:paraId="6E48833F" w14:textId="77777777" w:rsidR="0005261E" w:rsidRDefault="0005261E" w:rsidP="0005261E">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6EDFF714" w14:textId="77777777" w:rsidR="0005261E" w:rsidRPr="00A056D2" w:rsidRDefault="0005261E" w:rsidP="0005261E">
      <w:pPr>
        <w:rPr>
          <w:sz w:val="14"/>
        </w:rPr>
      </w:pPr>
      <w:r w:rsidRPr="00A056D2">
        <w:rPr>
          <w:sz w:val="14"/>
        </w:rPr>
        <w:t xml:space="preserve">This article shows that </w:t>
      </w:r>
      <w:r w:rsidRPr="00016F2F">
        <w:rPr>
          <w:rStyle w:val="StyleUnderline"/>
        </w:rPr>
        <w:t>liberal</w:t>
      </w:r>
      <w:r w:rsidRPr="0095007E">
        <w:rPr>
          <w:rStyle w:val="StyleUnderline"/>
        </w:rPr>
        <w:t xml:space="preserve"> interpretations of </w:t>
      </w:r>
      <w:r w:rsidRPr="00203D48">
        <w:rPr>
          <w:rStyle w:val="Emphasis"/>
          <w:highlight w:val="cyan"/>
        </w:rPr>
        <w:t>sovereignty</w:t>
      </w:r>
      <w:r w:rsidRPr="00A056D2">
        <w:rPr>
          <w:sz w:val="14"/>
        </w:rPr>
        <w:t xml:space="preserve">, </w:t>
      </w:r>
      <w:r w:rsidRPr="00EC6A55">
        <w:rPr>
          <w:rStyle w:val="StyleUnderline"/>
        </w:rPr>
        <w:t xml:space="preserve">which </w:t>
      </w:r>
      <w:r w:rsidRPr="00203D48">
        <w:rPr>
          <w:rStyle w:val="StyleUnderline"/>
          <w:highlight w:val="cyan"/>
        </w:rPr>
        <w:t>emphasize</w:t>
      </w:r>
      <w:r w:rsidRPr="00EC6A55">
        <w:rPr>
          <w:rStyle w:val="StyleUnderline"/>
        </w:rPr>
        <w:t xml:space="preserve"> </w:t>
      </w:r>
      <w:r w:rsidRPr="00203D48">
        <w:rPr>
          <w:rStyle w:val="Emphasis"/>
          <w:highlight w:val="cyan"/>
        </w:rPr>
        <w:t>i</w:t>
      </w:r>
      <w:r w:rsidRPr="00EC6A55">
        <w:rPr>
          <w:rStyle w:val="Emphasis"/>
        </w:rPr>
        <w:t xml:space="preserve">nternational </w:t>
      </w:r>
      <w:r w:rsidRPr="00203D48">
        <w:rPr>
          <w:rStyle w:val="Emphasis"/>
          <w:highlight w:val="cyan"/>
        </w:rPr>
        <w:t>law</w:t>
      </w:r>
      <w:r w:rsidRPr="00A056D2">
        <w:rPr>
          <w:sz w:val="14"/>
        </w:rPr>
        <w:t xml:space="preserve">, </w:t>
      </w:r>
      <w:r w:rsidRPr="00203D48">
        <w:rPr>
          <w:rStyle w:val="Emphasis"/>
          <w:highlight w:val="cyan"/>
        </w:rPr>
        <w:t>interdependence</w:t>
      </w:r>
      <w:r w:rsidRPr="00A056D2">
        <w:rPr>
          <w:sz w:val="14"/>
        </w:rPr>
        <w:t xml:space="preserve">, </w:t>
      </w:r>
      <w:r w:rsidRPr="00DD1D4E">
        <w:rPr>
          <w:rStyle w:val="Emphasis"/>
        </w:rPr>
        <w:t xml:space="preserve">free </w:t>
      </w:r>
      <w:r w:rsidRPr="00203D48">
        <w:rPr>
          <w:rStyle w:val="Emphasis"/>
          <w:highlight w:val="cyan"/>
        </w:rPr>
        <w:t>trade</w:t>
      </w:r>
      <w:r w:rsidRPr="00A056D2">
        <w:rPr>
          <w:sz w:val="14"/>
        </w:rPr>
        <w:t xml:space="preserve">, </w:t>
      </w:r>
      <w:r w:rsidRPr="00203D48">
        <w:rPr>
          <w:rStyle w:val="Emphasis"/>
          <w:highlight w:val="cyan"/>
        </w:rPr>
        <w:t>democracy</w:t>
      </w:r>
      <w:r w:rsidRPr="0095007E">
        <w:rPr>
          <w:rStyle w:val="StyleUnderline"/>
        </w:rPr>
        <w:t xml:space="preserve"> </w:t>
      </w:r>
      <w:r w:rsidRPr="00203D48">
        <w:rPr>
          <w:rStyle w:val="StyleUnderline"/>
          <w:highlight w:val="cyan"/>
        </w:rPr>
        <w:t>and</w:t>
      </w:r>
      <w:r w:rsidRPr="0095007E">
        <w:rPr>
          <w:rStyle w:val="StyleUnderline"/>
        </w:rPr>
        <w:t xml:space="preserve"> </w:t>
      </w:r>
      <w:r w:rsidRPr="00DD1D4E">
        <w:rPr>
          <w:rStyle w:val="Emphasis"/>
        </w:rPr>
        <w:t xml:space="preserve">individual </w:t>
      </w:r>
      <w:r w:rsidRPr="00203D48">
        <w:rPr>
          <w:rStyle w:val="Emphasis"/>
          <w:highlight w:val="cyan"/>
        </w:rPr>
        <w:t>rights</w:t>
      </w:r>
      <w:r w:rsidRPr="0095007E">
        <w:rPr>
          <w:rStyle w:val="StyleUnderline"/>
        </w:rPr>
        <w:t xml:space="preserve"> and </w:t>
      </w:r>
      <w:r w:rsidRPr="00DD1D4E">
        <w:rPr>
          <w:rStyle w:val="Emphasis"/>
        </w:rPr>
        <w:t>freedoms</w:t>
      </w:r>
      <w:r w:rsidRPr="00A056D2">
        <w:rPr>
          <w:sz w:val="14"/>
        </w:rPr>
        <w:t xml:space="preserve">, </w:t>
      </w:r>
      <w:r w:rsidRPr="0095007E">
        <w:rPr>
          <w:rStyle w:val="StyleUnderline"/>
        </w:rPr>
        <w:t xml:space="preserve">have become </w:t>
      </w:r>
      <w:r w:rsidRPr="00DD1D4E">
        <w:rPr>
          <w:rStyle w:val="Emphasis"/>
        </w:rPr>
        <w:lastRenderedPageBreak/>
        <w:t>increasingly prevalent</w:t>
      </w:r>
      <w:r w:rsidRPr="00A056D2">
        <w:rPr>
          <w:sz w:val="14"/>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A056D2">
        <w:rPr>
          <w:sz w:val="14"/>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A056D2">
        <w:rPr>
          <w:sz w:val="14"/>
        </w:rPr>
        <w:t xml:space="preserve">.2 </w:t>
      </w:r>
    </w:p>
    <w:p w14:paraId="2116A963" w14:textId="77777777" w:rsidR="0005261E" w:rsidRPr="00A056D2" w:rsidRDefault="0005261E" w:rsidP="0005261E">
      <w:pPr>
        <w:rPr>
          <w:sz w:val="14"/>
        </w:rPr>
      </w:pPr>
      <w:r w:rsidRPr="00A056D2">
        <w:rPr>
          <w:sz w:val="14"/>
        </w:rPr>
        <w:t xml:space="preserve">I argue that </w:t>
      </w:r>
      <w:r w:rsidRPr="00016F2F">
        <w:rPr>
          <w:rStyle w:val="StyleUnderline"/>
        </w:rPr>
        <w:t>as liberal</w:t>
      </w:r>
      <w:r w:rsidRPr="00EC6A55">
        <w:rPr>
          <w:rStyle w:val="StyleUnderline"/>
        </w:rPr>
        <w:t xml:space="preserve"> interpretations of these fundamental </w:t>
      </w:r>
      <w:r w:rsidRPr="00203D48">
        <w:rPr>
          <w:rStyle w:val="StyleUnderline"/>
          <w:highlight w:val="cyan"/>
        </w:rPr>
        <w:t xml:space="preserve">norms </w:t>
      </w:r>
      <w:r w:rsidRPr="00203D48">
        <w:rPr>
          <w:rStyle w:val="Emphasis"/>
          <w:highlight w:val="cyan"/>
        </w:rPr>
        <w:t>increase</w:t>
      </w:r>
      <w:r w:rsidRPr="00A056D2">
        <w:rPr>
          <w:sz w:val="14"/>
        </w:rPr>
        <w:t xml:space="preserve">, </w:t>
      </w:r>
      <w:r w:rsidRPr="00203D48">
        <w:rPr>
          <w:rStyle w:val="StyleUnderline"/>
          <w:highlight w:val="cyan"/>
        </w:rPr>
        <w:t xml:space="preserve">the </w:t>
      </w:r>
      <w:r w:rsidRPr="00203D48">
        <w:rPr>
          <w:rStyle w:val="Emphasis"/>
          <w:highlight w:val="cyan"/>
        </w:rPr>
        <w:t>likelihood of</w:t>
      </w:r>
      <w:r w:rsidRPr="00A056D2">
        <w:rPr>
          <w:sz w:val="14"/>
        </w:rPr>
        <w:t xml:space="preserve"> a dispute participant resorting to </w:t>
      </w:r>
      <w:r w:rsidRPr="00203D48">
        <w:rPr>
          <w:rStyle w:val="Emphasis"/>
          <w:highlight w:val="cyan"/>
        </w:rPr>
        <w:t>violence decreases</w:t>
      </w:r>
      <w:r w:rsidRPr="00A056D2">
        <w:rPr>
          <w:sz w:val="14"/>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A056D2">
        <w:rPr>
          <w:sz w:val="14"/>
        </w:rPr>
        <w:t xml:space="preserve">, </w:t>
      </w:r>
      <w:r w:rsidRPr="00EC6A55">
        <w:rPr>
          <w:rStyle w:val="StyleUnderline"/>
        </w:rPr>
        <w:t xml:space="preserve">showing </w:t>
      </w:r>
      <w:r w:rsidRPr="00016F2F">
        <w:rPr>
          <w:rStyle w:val="Emphasis"/>
        </w:rPr>
        <w:t>empirically</w:t>
      </w:r>
      <w:r w:rsidRPr="00EC6A55">
        <w:rPr>
          <w:rStyle w:val="StyleUnderline"/>
        </w:rPr>
        <w:t xml:space="preserve"> that </w:t>
      </w:r>
      <w:r w:rsidRPr="00016F2F">
        <w:rPr>
          <w:rStyle w:val="StyleUnderline"/>
        </w:rPr>
        <w:t>the growth</w:t>
      </w:r>
      <w:r w:rsidRPr="00EC6A55">
        <w:rPr>
          <w:rStyle w:val="StyleUnderline"/>
        </w:rPr>
        <w:t xml:space="preserve"> in liberal norm interpretations </w:t>
      </w:r>
      <w:r w:rsidRPr="00016F2F">
        <w:rPr>
          <w:rStyle w:val="StyleUnderline"/>
        </w:rPr>
        <w:t xml:space="preserve">is </w:t>
      </w:r>
      <w:r w:rsidRPr="00016F2F">
        <w:rPr>
          <w:rStyle w:val="Emphasis"/>
        </w:rPr>
        <w:t>negatively associated</w:t>
      </w:r>
      <w:r w:rsidRPr="00EC6A55">
        <w:rPr>
          <w:rStyle w:val="StyleUnderline"/>
        </w:rPr>
        <w:t xml:space="preserve"> with the likelihood of</w:t>
      </w:r>
      <w:r w:rsidRPr="00A056D2">
        <w:rPr>
          <w:sz w:val="14"/>
        </w:rPr>
        <w:t xml:space="preserve"> a state resorting to </w:t>
      </w:r>
      <w:r w:rsidRPr="00EC6A55">
        <w:rPr>
          <w:rStyle w:val="StyleUnderline"/>
        </w:rPr>
        <w:t>violence</w:t>
      </w:r>
      <w:r w:rsidRPr="00A056D2">
        <w:rPr>
          <w:sz w:val="14"/>
        </w:rPr>
        <w:t xml:space="preserve"> in an interstate dispute.</w:t>
      </w:r>
    </w:p>
    <w:p w14:paraId="7D6CFCD3" w14:textId="77777777" w:rsidR="0005261E" w:rsidRPr="00A056D2" w:rsidRDefault="0005261E" w:rsidP="0005261E">
      <w:pPr>
        <w:rPr>
          <w:sz w:val="14"/>
        </w:rPr>
      </w:pPr>
      <w:r w:rsidRPr="00DD1D4E">
        <w:rPr>
          <w:rStyle w:val="StyleUnderline"/>
        </w:rPr>
        <w:t xml:space="preserve">This is </w:t>
      </w:r>
      <w:r w:rsidRPr="00016F2F">
        <w:rPr>
          <w:rStyle w:val="StyleUnderline"/>
        </w:rPr>
        <w:t>not</w:t>
      </w:r>
      <w:r w:rsidRPr="00DD1D4E">
        <w:rPr>
          <w:rStyle w:val="StyleUnderline"/>
        </w:rPr>
        <w:t xml:space="preserve"> to argue</w:t>
      </w:r>
      <w:r w:rsidRPr="0095007E">
        <w:rPr>
          <w:rStyle w:val="StyleUnderline"/>
        </w:rPr>
        <w:t xml:space="preserve"> </w:t>
      </w:r>
      <w:r w:rsidRPr="00016F2F">
        <w:rPr>
          <w:rStyle w:val="StyleUnderline"/>
        </w:rPr>
        <w:t xml:space="preserve">that structural arguments are </w:t>
      </w:r>
      <w:r w:rsidRPr="00016F2F">
        <w:rPr>
          <w:rStyle w:val="Emphasis"/>
        </w:rPr>
        <w:t>wrong</w:t>
      </w:r>
      <w:r w:rsidRPr="00A056D2">
        <w:rPr>
          <w:sz w:val="14"/>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A056D2">
        <w:rPr>
          <w:sz w:val="14"/>
        </w:rPr>
        <w:t xml:space="preserve"> in shaping interstate conflict behavior. </w:t>
      </w:r>
      <w:r w:rsidRPr="00016F2F">
        <w:rPr>
          <w:rStyle w:val="StyleUnderline"/>
        </w:rPr>
        <w:t>Rather</w:t>
      </w:r>
      <w:r w:rsidRPr="00A056D2">
        <w:rPr>
          <w:sz w:val="14"/>
        </w:rPr>
        <w:t xml:space="preserve">, </w:t>
      </w:r>
      <w:r w:rsidRPr="00203D48">
        <w:rPr>
          <w:rStyle w:val="Emphasis"/>
          <w:highlight w:val="cyan"/>
        </w:rPr>
        <w:t>state power does matter</w:t>
      </w:r>
      <w:r w:rsidRPr="00A056D2">
        <w:rPr>
          <w:sz w:val="14"/>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A056D2">
        <w:rPr>
          <w:sz w:val="14"/>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A056D2">
        <w:rPr>
          <w:sz w:val="14"/>
        </w:rPr>
        <w:t xml:space="preserve">, </w:t>
      </w:r>
      <w:r w:rsidRPr="0095007E">
        <w:rPr>
          <w:rStyle w:val="StyleUnderline"/>
        </w:rPr>
        <w:t xml:space="preserve">and others do </w:t>
      </w:r>
      <w:r w:rsidRPr="00DD1D4E">
        <w:rPr>
          <w:rStyle w:val="Emphasis"/>
        </w:rPr>
        <w:t>not</w:t>
      </w:r>
      <w:r w:rsidRPr="00A056D2">
        <w:rPr>
          <w:sz w:val="14"/>
        </w:rPr>
        <w:t xml:space="preserve">. </w:t>
      </w:r>
    </w:p>
    <w:p w14:paraId="592C1DE4" w14:textId="77777777" w:rsidR="0005261E" w:rsidRPr="00A056D2" w:rsidRDefault="0005261E" w:rsidP="0005261E">
      <w:pPr>
        <w:rPr>
          <w:sz w:val="14"/>
          <w:szCs w:val="16"/>
        </w:rPr>
      </w:pPr>
      <w:r w:rsidRPr="00A056D2">
        <w:rPr>
          <w:sz w:val="14"/>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0C839B9B" w14:textId="77777777" w:rsidR="0005261E" w:rsidRPr="00A056D2" w:rsidRDefault="0005261E" w:rsidP="0005261E">
      <w:pPr>
        <w:rPr>
          <w:sz w:val="14"/>
          <w:szCs w:val="16"/>
        </w:rPr>
      </w:pPr>
      <w:r w:rsidRPr="00A056D2">
        <w:rPr>
          <w:sz w:val="14"/>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2FF552BD" w14:textId="77777777" w:rsidR="0005261E" w:rsidRPr="00A056D2" w:rsidRDefault="0005261E" w:rsidP="0005261E">
      <w:pPr>
        <w:rPr>
          <w:sz w:val="14"/>
          <w:szCs w:val="16"/>
        </w:rPr>
      </w:pPr>
      <w:r w:rsidRPr="00A056D2">
        <w:rPr>
          <w:sz w:val="14"/>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7173F6CC" w14:textId="77777777" w:rsidR="0005261E" w:rsidRPr="00A056D2" w:rsidRDefault="0005261E" w:rsidP="0005261E">
      <w:pPr>
        <w:rPr>
          <w:sz w:val="14"/>
          <w:szCs w:val="16"/>
        </w:rPr>
      </w:pPr>
      <w:r w:rsidRPr="00A056D2">
        <w:rPr>
          <w:sz w:val="14"/>
          <w:szCs w:val="16"/>
        </w:rPr>
        <w:t xml:space="preserve">Existing Explanations of Interstate Conflict and the Role of Norms </w:t>
      </w:r>
    </w:p>
    <w:p w14:paraId="08CFDDA9" w14:textId="77777777" w:rsidR="0005261E" w:rsidRPr="00A056D2" w:rsidRDefault="0005261E" w:rsidP="0005261E">
      <w:pPr>
        <w:rPr>
          <w:sz w:val="14"/>
          <w:szCs w:val="16"/>
        </w:rPr>
      </w:pPr>
      <w:r w:rsidRPr="00A056D2">
        <w:rPr>
          <w:sz w:val="14"/>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w:t>
      </w:r>
      <w:r w:rsidRPr="00A056D2">
        <w:rPr>
          <w:sz w:val="14"/>
          <w:szCs w:val="16"/>
        </w:rPr>
        <w:lastRenderedPageBreak/>
        <w:t xml:space="preserve">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29773EF0" w14:textId="77777777" w:rsidR="0005261E" w:rsidRPr="00A056D2" w:rsidRDefault="0005261E" w:rsidP="0005261E">
      <w:pPr>
        <w:rPr>
          <w:sz w:val="14"/>
          <w:szCs w:val="16"/>
        </w:rPr>
      </w:pPr>
      <w:r w:rsidRPr="00A056D2">
        <w:rPr>
          <w:sz w:val="14"/>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5EB64CE9" w14:textId="77777777" w:rsidR="0005261E" w:rsidRPr="00A056D2" w:rsidRDefault="0005261E" w:rsidP="0005261E">
      <w:pPr>
        <w:rPr>
          <w:sz w:val="14"/>
          <w:szCs w:val="16"/>
        </w:rPr>
      </w:pPr>
      <w:r w:rsidRPr="00A056D2">
        <w:rPr>
          <w:sz w:val="14"/>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12B16AAD" w14:textId="77777777" w:rsidR="0005261E" w:rsidRPr="00A056D2" w:rsidRDefault="0005261E" w:rsidP="0005261E">
      <w:pPr>
        <w:rPr>
          <w:sz w:val="14"/>
          <w:szCs w:val="16"/>
        </w:rPr>
      </w:pPr>
      <w:r w:rsidRPr="00A056D2">
        <w:rPr>
          <w:sz w:val="14"/>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3B563522" w14:textId="77777777" w:rsidR="0005261E" w:rsidRPr="00A056D2" w:rsidRDefault="0005261E" w:rsidP="0005261E">
      <w:pPr>
        <w:rPr>
          <w:sz w:val="14"/>
          <w:szCs w:val="16"/>
        </w:rPr>
      </w:pPr>
      <w:r w:rsidRPr="00A056D2">
        <w:rPr>
          <w:sz w:val="14"/>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75411B5C" w14:textId="77777777" w:rsidR="0005261E" w:rsidRPr="00A056D2" w:rsidRDefault="0005261E" w:rsidP="0005261E">
      <w:pPr>
        <w:rPr>
          <w:sz w:val="14"/>
          <w:szCs w:val="16"/>
        </w:rPr>
      </w:pPr>
      <w:r w:rsidRPr="00A056D2">
        <w:rPr>
          <w:sz w:val="14"/>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5DC39999" w14:textId="77777777" w:rsidR="0005261E" w:rsidRPr="00A056D2" w:rsidRDefault="0005261E" w:rsidP="0005261E">
      <w:pPr>
        <w:rPr>
          <w:sz w:val="14"/>
          <w:szCs w:val="16"/>
        </w:rPr>
      </w:pPr>
      <w:r w:rsidRPr="00A056D2">
        <w:rPr>
          <w:sz w:val="14"/>
          <w:szCs w:val="16"/>
        </w:rPr>
        <w:t xml:space="preserve">The Constraining Effect of Liberal Interpretations of Sovereignty </w:t>
      </w:r>
    </w:p>
    <w:p w14:paraId="33E8621E" w14:textId="77777777" w:rsidR="0005261E" w:rsidRPr="00A056D2" w:rsidRDefault="0005261E" w:rsidP="0005261E">
      <w:pPr>
        <w:rPr>
          <w:sz w:val="14"/>
          <w:szCs w:val="16"/>
        </w:rPr>
      </w:pPr>
      <w:r w:rsidRPr="00A056D2">
        <w:rPr>
          <w:sz w:val="14"/>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7508E313" w14:textId="77777777" w:rsidR="0005261E" w:rsidRPr="00A056D2" w:rsidRDefault="0005261E" w:rsidP="0005261E">
      <w:pPr>
        <w:rPr>
          <w:sz w:val="14"/>
          <w:szCs w:val="16"/>
        </w:rPr>
      </w:pPr>
      <w:r w:rsidRPr="00A056D2">
        <w:rPr>
          <w:sz w:val="14"/>
          <w:szCs w:val="16"/>
        </w:rPr>
        <w:t xml:space="preserve">Interpretations of Sovereignty </w:t>
      </w:r>
    </w:p>
    <w:p w14:paraId="70FC495C" w14:textId="77777777" w:rsidR="0005261E" w:rsidRPr="00A056D2" w:rsidRDefault="0005261E" w:rsidP="0005261E">
      <w:pPr>
        <w:rPr>
          <w:sz w:val="14"/>
          <w:szCs w:val="16"/>
        </w:rPr>
      </w:pPr>
      <w:r w:rsidRPr="00A056D2">
        <w:rPr>
          <w:sz w:val="14"/>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19973933" w14:textId="77777777" w:rsidR="0005261E" w:rsidRPr="00A056D2" w:rsidRDefault="0005261E" w:rsidP="0005261E">
      <w:pPr>
        <w:rPr>
          <w:sz w:val="14"/>
          <w:szCs w:val="16"/>
        </w:rPr>
      </w:pPr>
      <w:r w:rsidRPr="00A056D2">
        <w:rPr>
          <w:sz w:val="14"/>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597A06DC" w14:textId="77777777" w:rsidR="0005261E" w:rsidRPr="00A056D2" w:rsidRDefault="0005261E" w:rsidP="0005261E">
      <w:pPr>
        <w:rPr>
          <w:sz w:val="14"/>
          <w:szCs w:val="16"/>
        </w:rPr>
      </w:pPr>
      <w:r w:rsidRPr="00A056D2">
        <w:rPr>
          <w:sz w:val="14"/>
          <w:szCs w:val="16"/>
        </w:rPr>
        <w:t xml:space="preserve">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w:t>
      </w:r>
      <w:r w:rsidRPr="00A056D2">
        <w:rPr>
          <w:sz w:val="14"/>
          <w:szCs w:val="16"/>
        </w:rPr>
        <w:lastRenderedPageBreak/>
        <w:t>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3965FBA4" w14:textId="77777777" w:rsidR="0005261E" w:rsidRPr="00A056D2" w:rsidRDefault="0005261E" w:rsidP="0005261E">
      <w:pPr>
        <w:rPr>
          <w:sz w:val="14"/>
          <w:szCs w:val="16"/>
        </w:rPr>
      </w:pPr>
      <w:r w:rsidRPr="00A056D2">
        <w:rPr>
          <w:sz w:val="14"/>
          <w:szCs w:val="16"/>
        </w:rPr>
        <w:t>Understandings of Sovereignty and Conflict Escalation</w:t>
      </w:r>
    </w:p>
    <w:p w14:paraId="187394A1" w14:textId="77777777" w:rsidR="0005261E" w:rsidRPr="00A056D2" w:rsidRDefault="0005261E" w:rsidP="0005261E">
      <w:pPr>
        <w:rPr>
          <w:sz w:val="14"/>
          <w:szCs w:val="16"/>
        </w:rPr>
      </w:pPr>
      <w:r w:rsidRPr="00A056D2">
        <w:rPr>
          <w:sz w:val="14"/>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A056D2">
        <w:rPr>
          <w:sz w:val="14"/>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A056D2">
        <w:rPr>
          <w:sz w:val="14"/>
          <w:szCs w:val="16"/>
        </w:rPr>
        <w:t xml:space="preserve">: human death and economic destruction. </w:t>
      </w:r>
    </w:p>
    <w:p w14:paraId="251993FF" w14:textId="77777777" w:rsidR="0005261E" w:rsidRPr="00A056D2" w:rsidRDefault="0005261E" w:rsidP="0005261E">
      <w:pPr>
        <w:rPr>
          <w:sz w:val="14"/>
          <w:szCs w:val="16"/>
        </w:rPr>
      </w:pPr>
      <w:r w:rsidRPr="00A056D2">
        <w:rPr>
          <w:sz w:val="14"/>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614F5741" w14:textId="77777777" w:rsidR="0005261E" w:rsidRPr="00A056D2" w:rsidRDefault="0005261E" w:rsidP="0005261E">
      <w:pPr>
        <w:rPr>
          <w:sz w:val="14"/>
        </w:rPr>
      </w:pPr>
      <w:r w:rsidRPr="00BC7EB5">
        <w:rPr>
          <w:rStyle w:val="StyleUnderline"/>
        </w:rPr>
        <w:t>Escalation</w:t>
      </w:r>
      <w:r w:rsidRPr="00A056D2">
        <w:rPr>
          <w:sz w:val="14"/>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A056D2">
        <w:rPr>
          <w:sz w:val="14"/>
        </w:rPr>
        <w:t xml:space="preserve">. In making the choice to escalate, or not, </w:t>
      </w:r>
      <w:r w:rsidRPr="00BC7EB5">
        <w:rPr>
          <w:rStyle w:val="StyleUnderline"/>
        </w:rPr>
        <w:t>policymakers are</w:t>
      </w:r>
      <w:r w:rsidRPr="00A056D2">
        <w:rPr>
          <w:sz w:val="14"/>
        </w:rPr>
        <w:t xml:space="preserve"> impacted by a range of strategic factors, but crucially, are also </w:t>
      </w:r>
      <w:r w:rsidRPr="00BC7EB5">
        <w:rPr>
          <w:rStyle w:val="StyleUnderline"/>
        </w:rPr>
        <w:t xml:space="preserve">constrained by </w:t>
      </w:r>
      <w:r w:rsidRPr="00BC7EB5">
        <w:rPr>
          <w:rStyle w:val="Emphasis"/>
        </w:rPr>
        <w:t>norms</w:t>
      </w:r>
      <w:r w:rsidRPr="00A056D2">
        <w:rPr>
          <w:sz w:val="14"/>
        </w:rPr>
        <w:t xml:space="preserve">. </w:t>
      </w:r>
      <w:r w:rsidRPr="0095007E">
        <w:rPr>
          <w:rStyle w:val="StyleUnderline"/>
        </w:rPr>
        <w:t xml:space="preserve">The </w:t>
      </w:r>
      <w:r w:rsidRPr="00016F2F">
        <w:rPr>
          <w:rStyle w:val="StyleUnderline"/>
        </w:rPr>
        <w:t xml:space="preserve">use of </w:t>
      </w:r>
      <w:r w:rsidRPr="00203D48">
        <w:rPr>
          <w:rStyle w:val="StyleUnderline"/>
          <w:highlight w:val="cyan"/>
        </w:rPr>
        <w:t>force</w:t>
      </w:r>
      <w:r w:rsidRPr="0095007E">
        <w:rPr>
          <w:rStyle w:val="StyleUnderline"/>
        </w:rPr>
        <w:t xml:space="preserve"> in international relations </w:t>
      </w:r>
      <w:r w:rsidRPr="00203D48">
        <w:rPr>
          <w:rStyle w:val="StyleUnderline"/>
          <w:highlight w:val="cyan"/>
        </w:rPr>
        <w:t xml:space="preserve">must be </w:t>
      </w:r>
      <w:r w:rsidRPr="00203D48">
        <w:rPr>
          <w:rStyle w:val="Emphasis"/>
          <w:highlight w:val="cyan"/>
        </w:rPr>
        <w:t>justified</w:t>
      </w:r>
      <w:r w:rsidRPr="00A056D2">
        <w:rPr>
          <w:sz w:val="14"/>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016F2F">
        <w:rPr>
          <w:rStyle w:val="StyleUnderline"/>
        </w:rPr>
        <w:t xml:space="preserve">in making the </w:t>
      </w:r>
      <w:r w:rsidRPr="00016F2F">
        <w:rPr>
          <w:rStyle w:val="Emphasis"/>
        </w:rPr>
        <w:t>decision to escalate</w:t>
      </w:r>
      <w:r w:rsidRPr="00203D48">
        <w:rPr>
          <w:sz w:val="14"/>
          <w:highlight w:val="cyan"/>
        </w:rPr>
        <w:t xml:space="preserve">, </w:t>
      </w:r>
      <w:r w:rsidRPr="00203D48">
        <w:rPr>
          <w:rStyle w:val="StyleUnderline"/>
          <w:highlight w:val="cyan"/>
        </w:rPr>
        <w:t>policymakers are</w:t>
      </w:r>
      <w:r w:rsidRPr="0095007E">
        <w:rPr>
          <w:rStyle w:val="StyleUnderline"/>
        </w:rPr>
        <w:t xml:space="preserve"> also </w:t>
      </w:r>
      <w:r w:rsidRPr="00203D48">
        <w:rPr>
          <w:rStyle w:val="Emphasis"/>
          <w:highlight w:val="cyan"/>
        </w:rPr>
        <w:t>constrained by liberal values</w:t>
      </w:r>
      <w:r w:rsidRPr="0095007E">
        <w:rPr>
          <w:rStyle w:val="StyleUnderline"/>
        </w:rPr>
        <w:t xml:space="preserve"> which emphasize diplomacy</w:t>
      </w:r>
      <w:r w:rsidRPr="00A056D2">
        <w:rPr>
          <w:sz w:val="14"/>
        </w:rPr>
        <w:t xml:space="preserve">, </w:t>
      </w:r>
      <w:r w:rsidRPr="0095007E">
        <w:rPr>
          <w:rStyle w:val="StyleUnderline"/>
        </w:rPr>
        <w:t>cooperation</w:t>
      </w:r>
      <w:r w:rsidRPr="00A056D2">
        <w:rPr>
          <w:sz w:val="14"/>
        </w:rPr>
        <w:t xml:space="preserve">, </w:t>
      </w:r>
      <w:r w:rsidRPr="0095007E">
        <w:rPr>
          <w:rStyle w:val="StyleUnderline"/>
        </w:rPr>
        <w:t>international law</w:t>
      </w:r>
      <w:r w:rsidRPr="00A056D2">
        <w:rPr>
          <w:sz w:val="14"/>
        </w:rPr>
        <w:t xml:space="preserve">, </w:t>
      </w:r>
      <w:r w:rsidRPr="0095007E">
        <w:rPr>
          <w:rStyle w:val="StyleUnderline"/>
        </w:rPr>
        <w:t>international organizations</w:t>
      </w:r>
      <w:r w:rsidRPr="00A056D2">
        <w:rPr>
          <w:sz w:val="14"/>
        </w:rPr>
        <w:t xml:space="preserve">, </w:t>
      </w:r>
      <w:r w:rsidRPr="0095007E">
        <w:rPr>
          <w:rStyle w:val="StyleUnderline"/>
        </w:rPr>
        <w:t>the rights of the individual</w:t>
      </w:r>
      <w:r w:rsidRPr="00A056D2">
        <w:rPr>
          <w:sz w:val="14"/>
        </w:rPr>
        <w:t xml:space="preserve">, </w:t>
      </w:r>
      <w:r w:rsidRPr="0095007E">
        <w:rPr>
          <w:rStyle w:val="StyleUnderline"/>
        </w:rPr>
        <w:t>and to question the legitimacy of the march to war</w:t>
      </w:r>
      <w:r w:rsidRPr="00A056D2">
        <w:rPr>
          <w:sz w:val="14"/>
        </w:rPr>
        <w:t xml:space="preserve">. Taken </w:t>
      </w:r>
      <w:r w:rsidRPr="0095007E">
        <w:rPr>
          <w:rStyle w:val="StyleUnderline"/>
        </w:rPr>
        <w:t>together</w:t>
      </w:r>
      <w:r w:rsidRPr="00A056D2">
        <w:rPr>
          <w:sz w:val="14"/>
        </w:rPr>
        <w:t xml:space="preserve">, </w:t>
      </w:r>
      <w:r w:rsidRPr="00016F2F">
        <w:rPr>
          <w:rStyle w:val="StyleUnderline"/>
        </w:rPr>
        <w:t xml:space="preserve">this </w:t>
      </w:r>
      <w:r w:rsidRPr="00203D48">
        <w:rPr>
          <w:rStyle w:val="Emphasis"/>
          <w:highlight w:val="cyan"/>
        </w:rPr>
        <w:t>slows the decision to escalate</w:t>
      </w:r>
      <w:r w:rsidRPr="00A056D2">
        <w:rPr>
          <w:sz w:val="14"/>
        </w:rPr>
        <w:t xml:space="preserve">, </w:t>
      </w:r>
      <w:r w:rsidRPr="00016F2F">
        <w:rPr>
          <w:rStyle w:val="StyleUnderline"/>
        </w:rPr>
        <w:t xml:space="preserve">since legal justification is </w:t>
      </w:r>
      <w:r w:rsidRPr="00016F2F">
        <w:rPr>
          <w:rStyle w:val="Emphasis"/>
        </w:rPr>
        <w:t>needed</w:t>
      </w:r>
      <w:r w:rsidRPr="00016F2F">
        <w:rPr>
          <w:sz w:val="14"/>
        </w:rPr>
        <w:t xml:space="preserve">, </w:t>
      </w:r>
      <w:r w:rsidRPr="00203D48">
        <w:rPr>
          <w:rStyle w:val="StyleUnderline"/>
          <w:highlight w:val="cyan"/>
        </w:rPr>
        <w:t xml:space="preserve">diplomacy is </w:t>
      </w:r>
      <w:r w:rsidRPr="00203D48">
        <w:rPr>
          <w:rStyle w:val="Emphasis"/>
          <w:highlight w:val="cyan"/>
        </w:rPr>
        <w:t>necessary</w:t>
      </w:r>
      <w:r w:rsidRPr="00016F2F">
        <w:rPr>
          <w:sz w:val="14"/>
        </w:rPr>
        <w:t xml:space="preserve">, </w:t>
      </w:r>
      <w:r w:rsidRPr="00016F2F">
        <w:rPr>
          <w:rStyle w:val="StyleUnderline"/>
        </w:rPr>
        <w:t>and potential</w:t>
      </w:r>
      <w:r w:rsidRPr="0095007E">
        <w:rPr>
          <w:rStyle w:val="StyleUnderline"/>
        </w:rPr>
        <w:t xml:space="preserve"> economic and human costs </w:t>
      </w:r>
      <w:r w:rsidRPr="00016F2F">
        <w:rPr>
          <w:rStyle w:val="Emphasis"/>
        </w:rPr>
        <w:t>understood</w:t>
      </w:r>
      <w:r w:rsidRPr="00A056D2">
        <w:rPr>
          <w:sz w:val="14"/>
        </w:rPr>
        <w:t xml:space="preserve">, </w:t>
      </w:r>
      <w:r w:rsidRPr="00DD1D4E">
        <w:rPr>
          <w:rStyle w:val="Emphasis"/>
        </w:rPr>
        <w:t>calculated</w:t>
      </w:r>
      <w:r w:rsidRPr="0095007E">
        <w:rPr>
          <w:rStyle w:val="StyleUnderline"/>
        </w:rPr>
        <w:t xml:space="preserve"> and </w:t>
      </w:r>
      <w:r w:rsidRPr="00DD1D4E">
        <w:rPr>
          <w:rStyle w:val="Emphasis"/>
        </w:rPr>
        <w:t>defended</w:t>
      </w:r>
      <w:r w:rsidRPr="00A056D2">
        <w:rPr>
          <w:sz w:val="14"/>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A056D2">
        <w:rPr>
          <w:sz w:val="14"/>
        </w:rPr>
        <w:t xml:space="preserve">, tacitly assuming that the risk of a dispute arising in the first-place is unchanged. This leads me to my first hypothesis, which relates to the evolution mechanism of change: </w:t>
      </w:r>
    </w:p>
    <w:p w14:paraId="3BD34C9A" w14:textId="77777777" w:rsidR="0005261E" w:rsidRPr="00A056D2" w:rsidRDefault="0005261E" w:rsidP="0005261E">
      <w:pPr>
        <w:rPr>
          <w:sz w:val="14"/>
        </w:rPr>
      </w:pPr>
      <w:r w:rsidRPr="00A056D2">
        <w:rPr>
          <w:sz w:val="14"/>
        </w:rPr>
        <w:t xml:space="preserve">Hypothesis 1: </w:t>
      </w:r>
      <w:r w:rsidRPr="0095007E">
        <w:rPr>
          <w:rStyle w:val="StyleUnderline"/>
        </w:rPr>
        <w:t>Given an international dispute</w:t>
      </w:r>
      <w:r w:rsidRPr="00A056D2">
        <w:rPr>
          <w:sz w:val="14"/>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A056D2">
        <w:rPr>
          <w:sz w:val="14"/>
        </w:rPr>
        <w:t xml:space="preserve">. </w:t>
      </w:r>
    </w:p>
    <w:p w14:paraId="342E90AE" w14:textId="77777777" w:rsidR="0005261E" w:rsidRPr="00A056D2" w:rsidRDefault="0005261E" w:rsidP="0005261E">
      <w:pPr>
        <w:rPr>
          <w:sz w:val="14"/>
        </w:rPr>
      </w:pPr>
      <w:r w:rsidRPr="00A056D2">
        <w:rPr>
          <w:sz w:val="14"/>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797129CA" w14:textId="77777777" w:rsidR="0005261E" w:rsidRPr="00A056D2" w:rsidRDefault="0005261E" w:rsidP="0005261E">
      <w:pPr>
        <w:rPr>
          <w:sz w:val="14"/>
        </w:rPr>
      </w:pPr>
      <w:r w:rsidRPr="00A056D2">
        <w:rPr>
          <w:sz w:val="14"/>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A056D2">
        <w:rPr>
          <w:sz w:val="14"/>
        </w:rPr>
        <w:t xml:space="preserve"> attributable to the end of the Cold War. </w:t>
      </w:r>
    </w:p>
    <w:p w14:paraId="055D2EA3" w14:textId="77777777" w:rsidR="0005261E" w:rsidRPr="00A056D2" w:rsidRDefault="0005261E" w:rsidP="0005261E">
      <w:pPr>
        <w:rPr>
          <w:sz w:val="14"/>
        </w:rPr>
      </w:pPr>
      <w:r w:rsidRPr="00A056D2">
        <w:rPr>
          <w:sz w:val="14"/>
        </w:rPr>
        <w:t xml:space="preserve">Method </w:t>
      </w:r>
    </w:p>
    <w:p w14:paraId="62D2C741" w14:textId="77777777" w:rsidR="0005261E" w:rsidRPr="00A056D2" w:rsidRDefault="0005261E" w:rsidP="0005261E">
      <w:pPr>
        <w:rPr>
          <w:sz w:val="14"/>
        </w:rPr>
      </w:pPr>
      <w:r w:rsidRPr="00A056D2">
        <w:rPr>
          <w:sz w:val="14"/>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4B32F09D" w14:textId="77777777" w:rsidR="0005261E" w:rsidRDefault="0005261E" w:rsidP="0005261E">
      <w:pPr>
        <w:rPr>
          <w:sz w:val="14"/>
        </w:rPr>
      </w:pPr>
      <w:r w:rsidRPr="0095007E">
        <w:rPr>
          <w:rStyle w:val="StyleUnderline"/>
        </w:rPr>
        <w:lastRenderedPageBreak/>
        <w:t>This</w:t>
      </w:r>
      <w:r w:rsidRPr="00A056D2">
        <w:rPr>
          <w:sz w:val="14"/>
        </w:rPr>
        <w:t xml:space="preserve"> paper </w:t>
      </w:r>
      <w:r w:rsidRPr="0095007E">
        <w:rPr>
          <w:rStyle w:val="StyleUnderline"/>
        </w:rPr>
        <w:t>models</w:t>
      </w:r>
      <w:r w:rsidRPr="00A056D2">
        <w:rPr>
          <w:sz w:val="14"/>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A056D2">
        <w:rPr>
          <w:sz w:val="14"/>
        </w:rPr>
        <w:t xml:space="preserve">. </w:t>
      </w:r>
      <w:r w:rsidRPr="0095007E">
        <w:rPr>
          <w:rStyle w:val="StyleUnderline"/>
        </w:rPr>
        <w:t>Much of the literature</w:t>
      </w:r>
      <w:r w:rsidRPr="00A056D2">
        <w:rPr>
          <w:sz w:val="14"/>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A056D2">
        <w:rPr>
          <w:sz w:val="14"/>
        </w:rPr>
        <w:t xml:space="preserve">, either directed or undirected. I opt for a monadic structure for three reasons, firstly, because </w:t>
      </w:r>
      <w:r w:rsidRPr="0095007E">
        <w:rPr>
          <w:rStyle w:val="StyleUnderline"/>
        </w:rPr>
        <w:t>many of the theoretical explanations for the democratic peace are</w:t>
      </w:r>
      <w:r w:rsidRPr="00A056D2">
        <w:rPr>
          <w:sz w:val="14"/>
        </w:rPr>
        <w:t xml:space="preserve"> in essence, </w:t>
      </w:r>
      <w:r w:rsidRPr="00DD1D4E">
        <w:rPr>
          <w:rStyle w:val="Emphasis"/>
        </w:rPr>
        <w:t>monadic</w:t>
      </w:r>
      <w:r w:rsidRPr="00A056D2">
        <w:rPr>
          <w:sz w:val="14"/>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203D48">
        <w:rPr>
          <w:rStyle w:val="StyleUnderline"/>
          <w:highlight w:val="cyan"/>
        </w:rPr>
        <w:t xml:space="preserve">a </w:t>
      </w:r>
      <w:r w:rsidRPr="00203D48">
        <w:rPr>
          <w:rStyle w:val="Emphasis"/>
          <w:highlight w:val="cyan"/>
        </w:rPr>
        <w:t>higher threshold</w:t>
      </w:r>
      <w:r w:rsidRPr="00203D48">
        <w:rPr>
          <w:rStyle w:val="StyleUnderline"/>
          <w:highlight w:val="cyan"/>
        </w:rPr>
        <w:t xml:space="preserve"> is</w:t>
      </w:r>
      <w:r w:rsidRPr="0095007E">
        <w:rPr>
          <w:rStyle w:val="StyleUnderline"/>
        </w:rPr>
        <w:t xml:space="preserve"> being </w:t>
      </w:r>
      <w:r w:rsidRPr="00203D48">
        <w:rPr>
          <w:rStyle w:val="StyleUnderline"/>
          <w:highlight w:val="cyan"/>
        </w:rPr>
        <w:t>set</w:t>
      </w:r>
      <w:r w:rsidRPr="0095007E">
        <w:rPr>
          <w:rStyle w:val="StyleUnderline"/>
        </w:rPr>
        <w:t xml:space="preserve"> here </w:t>
      </w:r>
      <w:r w:rsidRPr="00203D48">
        <w:rPr>
          <w:rStyle w:val="StyleUnderline"/>
          <w:highlight w:val="cyan"/>
        </w:rPr>
        <w:t>by</w:t>
      </w:r>
      <w:r w:rsidRPr="0095007E">
        <w:rPr>
          <w:rStyle w:val="StyleUnderline"/>
        </w:rPr>
        <w:t xml:space="preserve"> using </w:t>
      </w:r>
      <w:r w:rsidRPr="00203D48">
        <w:rPr>
          <w:rStyle w:val="StyleUnderline"/>
          <w:highlight w:val="cyan"/>
        </w:rPr>
        <w:t>a monadic approach</w:t>
      </w:r>
      <w:r w:rsidRPr="00A056D2">
        <w:rPr>
          <w:sz w:val="14"/>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7C45955E" w14:textId="77777777" w:rsidR="0005261E" w:rsidRPr="003251D0" w:rsidRDefault="0005261E" w:rsidP="0005261E">
      <w:pPr>
        <w:pStyle w:val="Heading4"/>
        <w:numPr>
          <w:ilvl w:val="1"/>
          <w:numId w:val="60"/>
        </w:numPr>
        <w:tabs>
          <w:tab w:val="num" w:pos="360"/>
        </w:tabs>
        <w:ind w:left="0" w:firstLine="0"/>
        <w:rPr>
          <w:sz w:val="28"/>
        </w:rPr>
      </w:pPr>
      <w:r w:rsidRPr="003251D0">
        <w:rPr>
          <w:sz w:val="28"/>
        </w:rPr>
        <w:t xml:space="preserve">Security doesn’t require violent constructions of the human &amp; is actually the opposite of reducing life to mere survival </w:t>
      </w:r>
    </w:p>
    <w:p w14:paraId="14802B4A" w14:textId="77777777" w:rsidR="0005261E" w:rsidRPr="003251D0" w:rsidRDefault="0005261E" w:rsidP="0005261E">
      <w:pPr>
        <w:rPr>
          <w:sz w:val="16"/>
        </w:rPr>
      </w:pPr>
      <w:r w:rsidRPr="003251D0">
        <w:rPr>
          <w:sz w:val="16"/>
        </w:rPr>
        <w:t xml:space="preserve">João </w:t>
      </w:r>
      <w:r w:rsidRPr="003251D0">
        <w:rPr>
          <w:rStyle w:val="Style13ptBold"/>
          <w:sz w:val="28"/>
        </w:rPr>
        <w:t>Nunes 12</w:t>
      </w:r>
      <w:r w:rsidRPr="003251D0">
        <w:rPr>
          <w:sz w:val="16"/>
        </w:rPr>
        <w:t xml:space="preserve">, Lecturer in International Relations at University of York, Reclaiming the political : emancipation and critique in security studies. Security Dialogue, Vol.43 (No.4). pp. 345-361. </w:t>
      </w:r>
    </w:p>
    <w:p w14:paraId="14097E31" w14:textId="77777777" w:rsidR="0005261E" w:rsidRPr="003251D0" w:rsidRDefault="0005261E" w:rsidP="0005261E">
      <w:pPr>
        <w:rPr>
          <w:sz w:val="12"/>
        </w:rPr>
      </w:pPr>
      <w:r w:rsidRPr="00ED3A19">
        <w:rPr>
          <w:rStyle w:val="StyleUnderline"/>
          <w:highlight w:val="cyan"/>
        </w:rPr>
        <w:t>Security</w:t>
      </w:r>
      <w:r w:rsidRPr="003251D0">
        <w:rPr>
          <w:rStyle w:val="StyleUnderline"/>
        </w:rPr>
        <w:t xml:space="preserve"> as emancipation </w:t>
      </w:r>
      <w:r w:rsidRPr="00ED3A19">
        <w:rPr>
          <w:rStyle w:val="StyleUnderline"/>
          <w:highlight w:val="cyan"/>
        </w:rPr>
        <w:t>has been met with</w:t>
      </w:r>
      <w:r w:rsidRPr="003251D0">
        <w:rPr>
          <w:sz w:val="12"/>
        </w:rPr>
        <w:t xml:space="preserve"> some </w:t>
      </w:r>
      <w:r w:rsidRPr="00ED3A19">
        <w:rPr>
          <w:rStyle w:val="StyleUnderline"/>
          <w:highlight w:val="cyan"/>
        </w:rPr>
        <w:t>suspicion</w:t>
      </w:r>
      <w:r w:rsidRPr="003251D0">
        <w:rPr>
          <w:sz w:val="12"/>
        </w:rPr>
        <w:t xml:space="preserve">. It has been criticized for being idealistic (Eriksson, 1999); </w:t>
      </w:r>
      <w:r w:rsidRPr="00ED3A19">
        <w:rPr>
          <w:rStyle w:val="StyleUnderline"/>
          <w:highlight w:val="cyan"/>
        </w:rPr>
        <w:t>for wishing to impose Western values</w:t>
      </w:r>
      <w:r w:rsidRPr="003251D0">
        <w:rPr>
          <w:sz w:val="12"/>
        </w:rPr>
        <w:t xml:space="preserve"> (Ayoob, 1997; Barkawi and Laffey, 2006); </w:t>
      </w:r>
      <w:r w:rsidRPr="003251D0">
        <w:rPr>
          <w:rStyle w:val="StyleUnderline"/>
        </w:rPr>
        <w:t xml:space="preserve">because of </w:t>
      </w:r>
      <w:r w:rsidRPr="00ED3A19">
        <w:rPr>
          <w:rStyle w:val="StyleUnderline"/>
          <w:highlight w:val="cyan"/>
        </w:rPr>
        <w:t xml:space="preserve">its </w:t>
      </w:r>
      <w:r w:rsidRPr="003251D0">
        <w:rPr>
          <w:rStyle w:val="StyleUnderline"/>
        </w:rPr>
        <w:t xml:space="preserve">connection to </w:t>
      </w:r>
      <w:r w:rsidRPr="00ED3A19">
        <w:rPr>
          <w:rStyle w:val="StyleUnderline"/>
          <w:highlight w:val="cyan"/>
        </w:rPr>
        <w:t>‘liberalism’</w:t>
      </w:r>
      <w:r w:rsidRPr="003251D0">
        <w:rPr>
          <w:sz w:val="12"/>
        </w:rPr>
        <w:t xml:space="preserve"> (Shepherd, 2008: 70); and for assuming an essentialized individuality (Sjoberg, 2011). It has been accused of relying on an abstract moral framework that ignores contemporary security (McCormack, 2010); and it has even been connected with Western military interventionism (Chandler, 2006</w:t>
      </w:r>
      <w:r w:rsidRPr="003251D0">
        <w:rPr>
          <w:rStyle w:val="StyleUnderline"/>
        </w:rPr>
        <w:t xml:space="preserve">). </w:t>
      </w:r>
      <w:r w:rsidRPr="00ED3A19">
        <w:rPr>
          <w:rStyle w:val="StyleUnderline"/>
          <w:highlight w:val="cyan"/>
        </w:rPr>
        <w:t>These</w:t>
      </w:r>
      <w:r w:rsidRPr="003251D0">
        <w:rPr>
          <w:rStyle w:val="StyleUnderline"/>
        </w:rPr>
        <w:t xml:space="preserve"> criticisms seem to </w:t>
      </w:r>
      <w:r w:rsidRPr="00ED3A19">
        <w:rPr>
          <w:rStyle w:val="StyleUnderline"/>
          <w:highlight w:val="cyan"/>
        </w:rPr>
        <w:t>rely on the assumption that security</w:t>
      </w:r>
      <w:r w:rsidRPr="003251D0">
        <w:rPr>
          <w:rStyle w:val="StyleUnderline"/>
        </w:rPr>
        <w:t xml:space="preserve"> as emancipation </w:t>
      </w:r>
      <w:r w:rsidRPr="00ED3A19">
        <w:rPr>
          <w:rStyle w:val="StyleUnderline"/>
          <w:highlight w:val="cyan"/>
        </w:rPr>
        <w:t>is but an expression of</w:t>
      </w:r>
      <w:r w:rsidRPr="003251D0">
        <w:rPr>
          <w:rStyle w:val="StyleUnderline"/>
        </w:rPr>
        <w:t xml:space="preserve"> the modern, universalist </w:t>
      </w:r>
      <w:r w:rsidRPr="00ED3A19">
        <w:rPr>
          <w:rStyle w:val="StyleUnderline"/>
          <w:highlight w:val="cyan"/>
        </w:rPr>
        <w:t>Enlightenment</w:t>
      </w:r>
      <w:r w:rsidRPr="003251D0">
        <w:rPr>
          <w:rStyle w:val="StyleUnderline"/>
        </w:rPr>
        <w:t xml:space="preserve"> narrative of emancipation</w:t>
      </w:r>
      <w:r w:rsidRPr="003251D0">
        <w:rPr>
          <w:sz w:val="12"/>
        </w:rPr>
        <w:t xml:space="preserve"> (analysed, among others, by Pieterse, 1992; Laclau, 1996). </w:t>
      </w:r>
      <w:r w:rsidRPr="00ED3A19">
        <w:rPr>
          <w:rStyle w:val="StyleUnderline"/>
          <w:highlight w:val="cyan"/>
        </w:rPr>
        <w:t xml:space="preserve">This </w:t>
      </w:r>
      <w:r w:rsidRPr="003251D0">
        <w:rPr>
          <w:rStyle w:val="StyleUnderline"/>
        </w:rPr>
        <w:t xml:space="preserve">has </w:t>
      </w:r>
      <w:r w:rsidRPr="00ED3A19">
        <w:rPr>
          <w:rStyle w:val="StyleUnderline"/>
          <w:highlight w:val="cyan"/>
        </w:rPr>
        <w:t xml:space="preserve">resulted in </w:t>
      </w:r>
      <w:r w:rsidRPr="003251D0">
        <w:rPr>
          <w:rStyle w:val="StyleUnderline"/>
        </w:rPr>
        <w:t xml:space="preserve">the </w:t>
      </w:r>
      <w:r w:rsidRPr="00ED3A19">
        <w:rPr>
          <w:rStyle w:val="Emphasis"/>
          <w:highlight w:val="cyan"/>
        </w:rPr>
        <w:t>lack of</w:t>
      </w:r>
      <w:r w:rsidRPr="003251D0">
        <w:rPr>
          <w:rStyle w:val="Emphasis"/>
        </w:rPr>
        <w:t xml:space="preserve"> a sustained </w:t>
      </w:r>
      <w:r w:rsidRPr="00ED3A19">
        <w:rPr>
          <w:rStyle w:val="Emphasis"/>
          <w:highlight w:val="cyan"/>
        </w:rPr>
        <w:t xml:space="preserve">engagement </w:t>
      </w:r>
      <w:r w:rsidRPr="00ED3A19">
        <w:rPr>
          <w:rStyle w:val="StyleUnderline"/>
          <w:highlight w:val="cyan"/>
        </w:rPr>
        <w:t>with what the proponents</w:t>
      </w:r>
      <w:r w:rsidRPr="003251D0">
        <w:rPr>
          <w:rStyle w:val="StyleUnderline"/>
        </w:rPr>
        <w:t xml:space="preserve"> of security as emancipation </w:t>
      </w:r>
      <w:r w:rsidRPr="00ED3A19">
        <w:rPr>
          <w:rStyle w:val="StyleUnderline"/>
          <w:highlight w:val="cyan"/>
        </w:rPr>
        <w:t>have actually written</w:t>
      </w:r>
      <w:r w:rsidRPr="003251D0">
        <w:rPr>
          <w:sz w:val="12"/>
        </w:rPr>
        <w:t xml:space="preserve"> (but see Aradau, 2008).</w:t>
      </w:r>
    </w:p>
    <w:p w14:paraId="4B3ADC24" w14:textId="77777777" w:rsidR="0005261E" w:rsidRPr="003251D0" w:rsidRDefault="0005261E" w:rsidP="0005261E">
      <w:pPr>
        <w:rPr>
          <w:sz w:val="12"/>
        </w:rPr>
      </w:pPr>
      <w:r w:rsidRPr="003251D0">
        <w:rPr>
          <w:sz w:val="12"/>
        </w:rPr>
        <w:t xml:space="preserve">However, the work of Booth and Wyn Jones shows that </w:t>
      </w:r>
      <w:r w:rsidRPr="00ED3A19">
        <w:rPr>
          <w:rStyle w:val="Emphasis"/>
          <w:highlight w:val="cyan"/>
        </w:rPr>
        <w:t>security as emancipation does not assume an abstract individual or an essentialized human</w:t>
      </w:r>
      <w:r w:rsidRPr="003251D0">
        <w:rPr>
          <w:sz w:val="12"/>
        </w:rPr>
        <w:t xml:space="preserve">. In addition to highlighting the corporeal, concrete nature of the referent of security, Booth has defined ‘human sociality’ (2007: 210) as one of the mainstays of his approach: according to this idea, </w:t>
      </w:r>
      <w:r w:rsidRPr="00ED3A19">
        <w:rPr>
          <w:rStyle w:val="StyleUnderline"/>
          <w:highlight w:val="cyan"/>
        </w:rPr>
        <w:t>being human is an open condition based on the capacity to invent oneself as such</w:t>
      </w:r>
      <w:r w:rsidRPr="003251D0">
        <w:rPr>
          <w:rStyle w:val="StyleUnderline"/>
        </w:rPr>
        <w:t>. Responding to the ethnocentrism charge,</w:t>
      </w:r>
      <w:r w:rsidRPr="003251D0">
        <w:rPr>
          <w:sz w:val="12"/>
        </w:rPr>
        <w:t xml:space="preserve"> Pinar </w:t>
      </w:r>
      <w:r w:rsidRPr="003251D0">
        <w:rPr>
          <w:rStyle w:val="StyleUnderline"/>
        </w:rPr>
        <w:t>Bilgin</w:t>
      </w:r>
      <w:r w:rsidRPr="003251D0">
        <w:rPr>
          <w:sz w:val="12"/>
        </w:rPr>
        <w:t xml:space="preserve"> (2012) </w:t>
      </w:r>
      <w:r w:rsidRPr="003251D0">
        <w:rPr>
          <w:rStyle w:val="StyleUnderline"/>
        </w:rPr>
        <w:t xml:space="preserve">argued that </w:t>
      </w:r>
      <w:r w:rsidRPr="00ED3A19">
        <w:rPr>
          <w:rStyle w:val="StyleUnderline"/>
          <w:highlight w:val="cyan"/>
        </w:rPr>
        <w:t xml:space="preserve">the idea that </w:t>
      </w:r>
      <w:r w:rsidRPr="003251D0">
        <w:rPr>
          <w:rStyle w:val="StyleUnderline"/>
        </w:rPr>
        <w:t xml:space="preserve">some </w:t>
      </w:r>
      <w:r w:rsidRPr="00ED3A19">
        <w:rPr>
          <w:rStyle w:val="StyleUnderline"/>
          <w:highlight w:val="cyan"/>
        </w:rPr>
        <w:t xml:space="preserve">values ‘originate’ in a particular culture is itself </w:t>
      </w:r>
      <w:r w:rsidRPr="003251D0">
        <w:rPr>
          <w:rStyle w:val="StyleUnderline"/>
        </w:rPr>
        <w:t xml:space="preserve">based on </w:t>
      </w:r>
      <w:r w:rsidRPr="00ED3A19">
        <w:rPr>
          <w:rStyle w:val="StyleUnderline"/>
          <w:highlight w:val="cyan"/>
        </w:rPr>
        <w:t xml:space="preserve">essentialized </w:t>
      </w:r>
      <w:r w:rsidRPr="003251D0">
        <w:rPr>
          <w:rStyle w:val="StyleUnderline"/>
        </w:rPr>
        <w:t>views.</w:t>
      </w:r>
    </w:p>
    <w:p w14:paraId="2C1C2FB7" w14:textId="77777777" w:rsidR="0005261E" w:rsidRPr="003251D0" w:rsidRDefault="0005261E" w:rsidP="0005261E">
      <w:pPr>
        <w:rPr>
          <w:sz w:val="12"/>
        </w:rPr>
      </w:pPr>
      <w:r w:rsidRPr="003251D0">
        <w:rPr>
          <w:sz w:val="12"/>
        </w:rPr>
        <w:t xml:space="preserve">Moreover, </w:t>
      </w:r>
      <w:r w:rsidRPr="00ED3A19">
        <w:rPr>
          <w:rStyle w:val="StyleUnderline"/>
          <w:highlight w:val="cyan"/>
        </w:rPr>
        <w:t xml:space="preserve">far from presupposing a blueprint to be imposed or a unidirectional </w:t>
      </w:r>
      <w:r w:rsidRPr="003251D0">
        <w:rPr>
          <w:rStyle w:val="StyleUnderline"/>
        </w:rPr>
        <w:t xml:space="preserve">path towards an </w:t>
      </w:r>
      <w:r w:rsidRPr="00ED3A19">
        <w:rPr>
          <w:rStyle w:val="StyleUnderline"/>
          <w:highlight w:val="cyan"/>
        </w:rPr>
        <w:t xml:space="preserve">emancipated end-state, </w:t>
      </w:r>
      <w:r w:rsidRPr="003251D0">
        <w:rPr>
          <w:rStyle w:val="StyleUnderline"/>
        </w:rPr>
        <w:t xml:space="preserve">this literature has painstakingly argued that </w:t>
      </w:r>
      <w:r w:rsidRPr="00ED3A19">
        <w:rPr>
          <w:rStyle w:val="StyleUnderline"/>
          <w:highlight w:val="cyan"/>
        </w:rPr>
        <w:t>emancipation only makes sense when seen as a</w:t>
      </w:r>
      <w:r w:rsidRPr="003251D0">
        <w:rPr>
          <w:rStyle w:val="StyleUnderline"/>
        </w:rPr>
        <w:t xml:space="preserve"> localized and </w:t>
      </w:r>
      <w:r w:rsidRPr="00ED3A19">
        <w:rPr>
          <w:rStyle w:val="Emphasis"/>
          <w:highlight w:val="cyan"/>
        </w:rPr>
        <w:t>unfinished process</w:t>
      </w:r>
      <w:r w:rsidRPr="00ED3A19">
        <w:rPr>
          <w:rStyle w:val="StyleUnderline"/>
          <w:highlight w:val="cyan"/>
        </w:rPr>
        <w:t>.</w:t>
      </w:r>
      <w:r w:rsidRPr="003251D0">
        <w:rPr>
          <w:sz w:val="12"/>
        </w:rPr>
        <w:t xml:space="preserve"> </w:t>
      </w:r>
      <w:r w:rsidRPr="00ED3A19">
        <w:rPr>
          <w:rStyle w:val="StyleUnderline"/>
          <w:highlight w:val="cyan"/>
        </w:rPr>
        <w:t>The meaning of emancipation can only be determined by</w:t>
      </w:r>
      <w:r w:rsidRPr="003251D0">
        <w:rPr>
          <w:sz w:val="12"/>
        </w:rPr>
        <w:t xml:space="preserve"> local </w:t>
      </w:r>
      <w:r w:rsidRPr="00ED3A19">
        <w:rPr>
          <w:rStyle w:val="StyleUnderline"/>
          <w:highlight w:val="cyan"/>
        </w:rPr>
        <w:t>stakeholders</w:t>
      </w:r>
      <w:r w:rsidRPr="003251D0">
        <w:rPr>
          <w:sz w:val="12"/>
        </w:rPr>
        <w:t xml:space="preserve">, when </w:t>
      </w:r>
      <w:r w:rsidRPr="00ED3A19">
        <w:rPr>
          <w:rStyle w:val="StyleUnderline"/>
          <w:highlight w:val="cyan"/>
        </w:rPr>
        <w:t xml:space="preserve">faced with </w:t>
      </w:r>
      <w:r w:rsidRPr="00ED3A19">
        <w:rPr>
          <w:rStyle w:val="Emphasis"/>
          <w:highlight w:val="cyan"/>
        </w:rPr>
        <w:t>concrete choices</w:t>
      </w:r>
      <w:r w:rsidRPr="003251D0">
        <w:rPr>
          <w:rStyle w:val="StyleUnderline"/>
        </w:rPr>
        <w:t xml:space="preserve"> between more or less emancipatory options </w:t>
      </w:r>
      <w:r w:rsidRPr="00ED3A19">
        <w:rPr>
          <w:rStyle w:val="Emphasis"/>
          <w:highlight w:val="cyan"/>
        </w:rPr>
        <w:t>for a given situation</w:t>
      </w:r>
      <w:r w:rsidRPr="003251D0">
        <w:rPr>
          <w:rStyle w:val="StyleUnderline"/>
        </w:rPr>
        <w:t>.</w:t>
      </w:r>
      <w:r w:rsidRPr="003251D0">
        <w:rPr>
          <w:sz w:val="12"/>
        </w:rPr>
        <w:t>10 A passage in Booth’s work shows the extent to which this approach has successfully dealt with the most common criticisms:</w:t>
      </w:r>
    </w:p>
    <w:p w14:paraId="505F42C4" w14:textId="77777777" w:rsidR="0005261E" w:rsidRPr="003251D0" w:rsidRDefault="0005261E" w:rsidP="0005261E">
      <w:pPr>
        <w:rPr>
          <w:sz w:val="14"/>
        </w:rPr>
      </w:pPr>
      <w:r w:rsidRPr="003251D0">
        <w:rPr>
          <w:rStyle w:val="StyleUnderline"/>
        </w:rPr>
        <w:t>[f]alse emancipation… is any conception that understands emancipation as timeless or static</w:t>
      </w:r>
      <w:r w:rsidRPr="003251D0">
        <w:rPr>
          <w:sz w:val="14"/>
        </w:rPr>
        <w:t xml:space="preserve"> (whether in relation to ideas, institutions, or situations); undertakes emancipatory politics at the expense of others (making the emancipatory goals of others impossible); </w:t>
      </w:r>
      <w:r w:rsidRPr="003251D0">
        <w:rPr>
          <w:rStyle w:val="StyleUnderline"/>
        </w:rPr>
        <w:t>or uses emancipation as a cloak for the power of ‘the West’</w:t>
      </w:r>
      <w:r w:rsidRPr="003251D0">
        <w:rPr>
          <w:sz w:val="14"/>
        </w:rPr>
        <w:t xml:space="preserve"> or any other entity claiming to have the monopoly of wisdom (Booth, 2007: 113).</w:t>
      </w:r>
    </w:p>
    <w:p w14:paraId="71913763" w14:textId="77777777" w:rsidR="0005261E" w:rsidRPr="003251D0" w:rsidRDefault="0005261E" w:rsidP="0005261E">
      <w:pPr>
        <w:rPr>
          <w:sz w:val="8"/>
          <w:szCs w:val="8"/>
        </w:rPr>
      </w:pPr>
      <w:r w:rsidRPr="003251D0">
        <w:rPr>
          <w:sz w:val="8"/>
          <w:szCs w:val="8"/>
        </w:rPr>
        <w:t xml:space="preserve">It can be said that the persistence of a climate of suspicion towards the idea of emancipation – conjoined with the growing tendency to see security as something to be avoided – has led to CSS being, in the current situation, particularly inhospitable to notions of security as emancipation.11 This has impaired the theoretical development of emancipatory approaches, which have devoted a substantial amount of their energies to the defensive reiteration of their own assumptions. Moreover, this development has been detrimentally affected by the fact that security as emancipation is still commonly identified with the Aberystwyth School – which, in turn, has shown some reluctance to engage with contributions from other critical approaches to security.12 The prominent position of the Aberystwyth School in the emancipation literature has also meant that discussions are overwhelmingly centered on – and limited by – a view of emancipation as the removal or alleviation of constraints upon the lives of individuals and groups. There is, however, scope for nudging the debate in a more productive direction – one that allows for a deeper engagement with the actual shortcomings of security as emancipation and that, as a result, enables its potential to be fully realized. In fact, whilst Booth and others have done much work on fine-tuning the account of what emancipation is, not enough attention has been given to the complexities of what one is to be emancipated from. Here, the literature has remained at a rather unspecified level: in order to justify the need for emancipation, Booth has either referred to the experiences of the ‘victims’ of insecurity (2007: 160) or described a global historical crisis characterized by the combustible interplay of interstate conflict, globalization, population growth, extremist ideologies, apparently unstoppable technological momentum, terrorism, consumerism, tyranny, massive disparities of wealth, rage, imperialism, nuclearbiological-chemical weapons, and brute capitalism – as well as more traditional cultural threats to peoples’ security as a result of patriarchy and religious bigotry (Booth, 2005b: 1-2). A thorough understanding of the condition of insecurity requires that we go beyond simple enumeration – as extensive as it might be. How exactly are these situations a threat? How do they constitute impediments upon life? How do they translate into claims for security and emancipation? Looking at the claims themselves does not solve the problem, particularly when one is faced with conflicting claims, or when one begins to question the ways in which the ‘victims of insecurity’ are defined. In order to provide a convincing account of the need for emancipation and devise practical steps to achieve it, emancipatory approaches need to include a sophisticated account of what the problem is. The condition of insecurity upon which visions of emancipation are to be predicated must not be taken for granted Two themes, largely overlooked by Booth and Wyn Jones, can help to specify the condition of insecurity. By improving its capacity to understand the political intricacies of the ‘reality’ of security and the different dimensions of its power, security as emancipation would be in a better position to contribute to the critical security field. To begin with, security as emancipation has much to gain from fully taking on board the ways in which the reality of security is traversed by politics – even in its most ‘material’ core. More precisely, this approach needs to shift from an unquestioned reliance upon material individuals (or bodies) suffering insecurity towards an analysis of the politics of materialization. The work of Michael C. Williams shows that an engagement with materialization is essential for understanding the modern politics of security. He argues that the security understandings that constitute the modern sovereign state were underpinned by a transformation of the way in which the individual was conceived. This transformation implied the materialization of the individual, that is, the ‘reduction of the “referent objects” of security to abstract, individual persons, rendered as atomistic, material bodies united through a political authority’ (Williams, 1998b: 438; see also Williams, 1998a). Thus, instead of a truthful depiction of reality, the focus on material individuals is the result of political practices. Judith Butler has explored materialization by arguing that bodies need to be understood politically as well. She maintains that gender is not an essential biological characteristic of </w:t>
      </w:r>
      <w:r w:rsidRPr="003251D0">
        <w:rPr>
          <w:sz w:val="8"/>
          <w:szCs w:val="8"/>
        </w:rPr>
        <w:lastRenderedPageBreak/>
        <w:t>the body but rather an organizing principle. In her words, gender ‘does not describe a prior materiality, but produces and regulates the intelligibility of the materiality of bodies’ (Butler, 1992: 17; see also Butler, 1993). She gives the example of the practice of coercive surgery on infants and children with sexually indeterminate or hermaphroditic anatomy, which aims at normalizing their bodies in accordance with idealized morphologies. For her, the body is always embedded within culturally and historically specific processes of materialization. Williams and Butler highlight the importance of questioning what is taken for granted as ‘real’ – even when this reality appears to us as embodied and material. Their contribution is important for emancipatory approaches because unpacking the politics of reality is an essential step towards a detailed and nuanced view of the insecurities that justify emancipation. It provides the opportunity to conceptualize insecurities beyond the enumeration of threats, namely by identifying the social relations and structures that constitute the condition of insecurity</w:t>
      </w:r>
    </w:p>
    <w:p w14:paraId="6B06B72A" w14:textId="77777777" w:rsidR="0005261E" w:rsidRPr="003251D0" w:rsidRDefault="0005261E" w:rsidP="0005261E">
      <w:pPr>
        <w:rPr>
          <w:sz w:val="8"/>
          <w:szCs w:val="8"/>
        </w:rPr>
      </w:pPr>
      <w:r w:rsidRPr="003251D0">
        <w:rPr>
          <w:sz w:val="8"/>
          <w:szCs w:val="8"/>
        </w:rPr>
        <w:t>Emancipatory accounts in the feminist security literature (Tickner, 1995; Hoogensen and Rottem, 2004; Lee-Koo, 2007; Basu, 2011) provide indications of how insecurity can be specified along these lines. Starting from the analysis of the gendered practices that place certain individuals and groups in situations of vulnerability, feminist approaches have helped to unpack situations of insecurity by highlighting some of the social relations, political structures and institutional settings that produce and perpetuate it. The gender-security nexus scrutinized by feminist authors – with the aid of a series of innovative research methodologies (see for example Ackerly, Stern, and True, 2006) – shows that it is possible to go beyond the enumeration of threats and conduct an analytically rigorous critique of important aspects of insecurity. Security as emancipation can be strengthened by expanding on these insights and exploring in greater depth gender-based relations and structures of insecurity – in addition to other aspects that have been largely overlooked, such as class and economic relations (Herring, 2010).</w:t>
      </w:r>
    </w:p>
    <w:p w14:paraId="7BADBD2A" w14:textId="77777777" w:rsidR="0005261E" w:rsidRPr="003251D0" w:rsidRDefault="0005261E" w:rsidP="0005261E">
      <w:pPr>
        <w:rPr>
          <w:sz w:val="8"/>
          <w:szCs w:val="8"/>
        </w:rPr>
      </w:pPr>
      <w:r w:rsidRPr="003251D0">
        <w:rPr>
          <w:sz w:val="8"/>
          <w:szCs w:val="8"/>
        </w:rPr>
        <w:t>The security as emancipation literature can also benefit greatly from a more developed understanding of power. Despite mentioning the term frequently, Booth has remained at a very abstract level in what comes to pinning down what power is and does. No indication is given as to how power operates; no systematic analysis is provided of its effects. Even though a Gramscian understanding of hegemony is present in Wyn Jones’s writings, his critical approach to security has not included a detailed engagement with the power of predominant security understandings and practices. How can these be seen as instances of power? How do they reflect and reproduce existing relations and structures? An engagement with these questions is essential if security as emancipation is to provide a sophisticated analysis of existing insecurities. At the same time, an emancipatory approach must be based upon a solid diagnosis of the power relations and structures in which claims for emancipation and possibilities for transformation are embedded.</w:t>
      </w:r>
    </w:p>
    <w:p w14:paraId="533EFEA6" w14:textId="77777777" w:rsidR="0005261E" w:rsidRPr="003251D0" w:rsidRDefault="0005261E" w:rsidP="0005261E">
      <w:pPr>
        <w:rPr>
          <w:sz w:val="8"/>
          <w:szCs w:val="8"/>
        </w:rPr>
      </w:pPr>
      <w:r w:rsidRPr="003251D0">
        <w:rPr>
          <w:sz w:val="8"/>
          <w:szCs w:val="8"/>
        </w:rPr>
        <w:t>The understanding of power in security as emancipation can be enhanced, first, by the incorporation of Michel Foucault’s notion of power as government. So far, security as emancipation has overwhelmingly relied on the assumption that security understandings and practices work through the determination of action – that is, by encroaching upon and restricting what would otherwise be free decision and action. This latter view is present in the work of Steven Lukes, for whom power consists in ‘the ability to constrain the choices of others, coercing them or securing their compliance, by impeding them from living as their own nature and judgment dictate’ (2005: 85). Action can be constrained by coercion, threat, by the delimitation of acceptable and desirable behaviour or by foreclosing dissent and alternatives.</w:t>
      </w:r>
    </w:p>
    <w:p w14:paraId="32BC1307" w14:textId="77777777" w:rsidR="0005261E" w:rsidRPr="003251D0" w:rsidRDefault="0005261E" w:rsidP="0005261E">
      <w:pPr>
        <w:rPr>
          <w:sz w:val="8"/>
          <w:szCs w:val="8"/>
        </w:rPr>
      </w:pPr>
      <w:r w:rsidRPr="003251D0">
        <w:rPr>
          <w:sz w:val="8"/>
          <w:szCs w:val="8"/>
        </w:rPr>
        <w:t>The idea of power as government (Dean, 1999) introduces important revisions to this model. It sees power as not merely constraining but also productive. For Foucault, government signals a shift, from the exclusive concern with the protection of the sovereign towards the optimization of the natural capacities of individuals and populations – in the name of an efficient economic and political organization. This means that power does not just repress and stifle subjects, but plays a fundamental role in constituting them (Foucault, 2000 [1982]). Seeing power as productive of subjects enables a recognition of its multiple instances and sites: power becomes a network of relations between various nodes – such as schools, hospitals, prisons and armies – that interact in the management of actions and dispositions.</w:t>
      </w:r>
    </w:p>
    <w:p w14:paraId="7432BC85" w14:textId="77777777" w:rsidR="0005261E" w:rsidRPr="003251D0" w:rsidRDefault="0005261E" w:rsidP="0005261E">
      <w:pPr>
        <w:rPr>
          <w:sz w:val="8"/>
          <w:szCs w:val="8"/>
        </w:rPr>
      </w:pPr>
      <w:r w:rsidRPr="003251D0">
        <w:rPr>
          <w:sz w:val="8"/>
          <w:szCs w:val="8"/>
        </w:rPr>
        <w:t>Incorporating this view of power into the security as emancipation framework has decisive implications for the latter’s ability to recognize the effects of predominant security arrangements and to act upon them. It allows this approach to analyse in detail how security is involved in the constitution of subjects. In addition to these analytical benefits, power as government can also reinforce the political agenda of security as emancipation: after all, in order to be truly effective, the identification of opportunities for resisting and transforming security arrangements requires a recognition of their power, its multiple sites and modalities, and the way it runs through the fabric of society in the form of social relations.</w:t>
      </w:r>
    </w:p>
    <w:p w14:paraId="5977375F" w14:textId="77777777" w:rsidR="0005261E" w:rsidRPr="003251D0" w:rsidRDefault="0005261E" w:rsidP="0005261E">
      <w:pPr>
        <w:rPr>
          <w:sz w:val="8"/>
          <w:szCs w:val="8"/>
        </w:rPr>
      </w:pPr>
      <w:r w:rsidRPr="003251D0">
        <w:rPr>
          <w:sz w:val="8"/>
          <w:szCs w:val="8"/>
        </w:rPr>
        <w:t>Whilst adding the notion of governmentality would help security as emancipation catch up with recent developments in the critical security field, a further revision of its understanding of power would allow this approach to ‘give something back.’ It is surprising that an approach that has drawn from the Marxist tradition to highlight the global production of inequality is yet to include an in-depth account of the domination side of power – and, concomitantly, of understandings and practices of security as instances of domination. Domination can be conceived as ‘a condition experienced by persons or groups to the extent that they are dependent on a social relationship in which some other person or group wields arbitrary power over them’ (Lovett, 2010: 2). Iris Marion Young’s work supplements this definition: for her, the groups themselves must be seen as collective experiences and ‘forms of social relations’ (2011 [1990]: 44), and not entities reified around shared attributes. Thus, rather than a binary confrontation between a dominating and a dominated group, domination is at once a structural phenomenon and the result of fluid and complex relations. Young</w:t>
      </w:r>
    </w:p>
    <w:p w14:paraId="4D94177F" w14:textId="77777777" w:rsidR="0005261E" w:rsidRPr="003251D0" w:rsidRDefault="0005261E" w:rsidP="0005261E">
      <w:pPr>
        <w:rPr>
          <w:sz w:val="8"/>
          <w:szCs w:val="8"/>
        </w:rPr>
      </w:pPr>
      <w:r w:rsidRPr="003251D0">
        <w:rPr>
          <w:sz w:val="8"/>
          <w:szCs w:val="8"/>
        </w:rPr>
        <w:t>writes:</w:t>
      </w:r>
    </w:p>
    <w:p w14:paraId="455630C3" w14:textId="77777777" w:rsidR="0005261E" w:rsidRPr="003251D0" w:rsidRDefault="0005261E" w:rsidP="0005261E">
      <w:pPr>
        <w:rPr>
          <w:sz w:val="8"/>
          <w:szCs w:val="8"/>
        </w:rPr>
      </w:pPr>
      <w:r w:rsidRPr="003251D0">
        <w:rPr>
          <w:sz w:val="8"/>
          <w:szCs w:val="8"/>
        </w:rPr>
        <w:t>[d]omination consists in institutional conditions which inhibit or prevent people from participating in determining their actions or the conditions of their actions. Persons live within structures of domination if other persons or groups can determine without reciprocation the conditions of their action, either directly or by virtue of the structural consequences of their actions (Young, 2011 [1990]: 38).</w:t>
      </w:r>
    </w:p>
    <w:p w14:paraId="16998993" w14:textId="77777777" w:rsidR="0005261E" w:rsidRPr="003251D0" w:rsidRDefault="0005261E" w:rsidP="0005261E">
      <w:pPr>
        <w:rPr>
          <w:sz w:val="8"/>
          <w:szCs w:val="8"/>
        </w:rPr>
      </w:pPr>
      <w:r w:rsidRPr="003251D0">
        <w:rPr>
          <w:sz w:val="8"/>
          <w:szCs w:val="8"/>
        </w:rPr>
        <w:t>Even though a dominated group need not have a correlate, consciously dominating one, Young recognizes that a situation of domination implies the existence of a group that is systematically privileged in relation to another. Put differently, to be dominated means to be involved in an unequal relationship, the terms of which are not fully controlled by all groups involved. The terms of the relationship force some groups to be subordinate or deferential ‘in order to secure reasonably good outcomes or results’ (Lovett, 2010: 47). Determination of action is thus embedded in a broader relational and structural context.</w:t>
      </w:r>
    </w:p>
    <w:p w14:paraId="1B3F92FD" w14:textId="77777777" w:rsidR="0005261E" w:rsidRPr="003251D0" w:rsidRDefault="0005261E" w:rsidP="0005261E">
      <w:pPr>
        <w:rPr>
          <w:sz w:val="8"/>
          <w:szCs w:val="8"/>
        </w:rPr>
      </w:pPr>
      <w:r w:rsidRPr="003251D0">
        <w:rPr>
          <w:sz w:val="8"/>
          <w:szCs w:val="8"/>
        </w:rPr>
        <w:t>In addition to there being imbalance or inequality, domination also means that a certain degree of arbitrariness is present. Arbitrary power implies that decisions are made or effects are produced to the benefit of certain groups, without the constraint of effective rules and procedures and not reflecting the interests of all parties affected. Dominated groups are thus vulnerable to decisions and outcomes with a high impact upon their life, and which they cannot control or predict.</w:t>
      </w:r>
    </w:p>
    <w:p w14:paraId="70F6AB6E" w14:textId="77777777" w:rsidR="0005261E" w:rsidRPr="003251D0" w:rsidRDefault="0005261E" w:rsidP="0005261E">
      <w:pPr>
        <w:rPr>
          <w:sz w:val="8"/>
          <w:szCs w:val="8"/>
        </w:rPr>
      </w:pPr>
      <w:r w:rsidRPr="003251D0">
        <w:rPr>
          <w:sz w:val="8"/>
          <w:szCs w:val="8"/>
        </w:rPr>
        <w:t>This notion of power as domination advances the emancipatory agenda by taking further the idea of power as determination of action and by allowing for a specification of the ‘oppressions’ that Booth mentions in his definition of emancipation. Domination allows for an enquiry into the context-specific, structurally-constrained relations through which life chances are curtailed for some and through which vulnerability is intertwined with the systematic production of disadvantage. Simultaneously, domination is also useful in that it supplements governmentality: firstly, it allows for an analysis of the connections between structures, disadvantaged subjectpositions and their accompanying subjectivities; secondly, it adds a normative edge that, as has been noted (O'Malley, Weir, and Shearing, 1997), is often lacking in governmentality studies. More precisely, it provides a clearer direction for the transformation of existing power relations in the transformation of unequal subject positions. By incorporating, into its account of power, the notions of governmentality and domination – with the former’s focus on the fluid production of subjects and the latter’s emphasis on systematic disadvantage in subject-positions – security as emancipation has</w:t>
      </w:r>
    </w:p>
    <w:p w14:paraId="421B8BA7" w14:textId="77777777" w:rsidR="0005261E" w:rsidRPr="003251D0" w:rsidRDefault="0005261E" w:rsidP="0005261E">
      <w:pPr>
        <w:rPr>
          <w:sz w:val="8"/>
          <w:szCs w:val="8"/>
        </w:rPr>
      </w:pPr>
      <w:r w:rsidRPr="003251D0">
        <w:rPr>
          <w:sz w:val="8"/>
          <w:szCs w:val="8"/>
        </w:rPr>
        <w:t>the potential to make an important contribution to critical security debates.</w:t>
      </w:r>
    </w:p>
    <w:p w14:paraId="35C966B3" w14:textId="77777777" w:rsidR="0005261E" w:rsidRPr="003251D0" w:rsidRDefault="0005261E" w:rsidP="0005261E">
      <w:pPr>
        <w:rPr>
          <w:sz w:val="8"/>
          <w:szCs w:val="8"/>
        </w:rPr>
      </w:pPr>
      <w:r w:rsidRPr="003251D0">
        <w:rPr>
          <w:sz w:val="8"/>
          <w:szCs w:val="8"/>
        </w:rPr>
        <w:t>In sum, the reconsideration of security as emancipation advanced here is based upon a view of the reality of security as a politically-shaped ensemble of relations and structures. It sees the power of security ideas and practices as entailing the constitution of subjects and political possibilities via governmental strategies and, often, via practices of domination. This revised version of security as emancipation yields a more detailed view of the condition of insecurity, a more substantiated assessment of the need for emancipation and a more grounded judgment on the potential and strategies for alternative security arrangements.</w:t>
      </w:r>
    </w:p>
    <w:p w14:paraId="20CEF9B1" w14:textId="6E7B08B7" w:rsidR="0005261E" w:rsidRPr="0005261E" w:rsidRDefault="0005261E" w:rsidP="0005261E">
      <w:pPr>
        <w:rPr>
          <w:sz w:val="16"/>
        </w:rPr>
      </w:pPr>
      <w:r w:rsidRPr="003251D0">
        <w:rPr>
          <w:sz w:val="8"/>
          <w:szCs w:val="8"/>
        </w:rPr>
        <w:t>With these revisions in place</w:t>
      </w:r>
      <w:r w:rsidRPr="003251D0">
        <w:rPr>
          <w:sz w:val="16"/>
        </w:rPr>
        <w:t xml:space="preserve">, </w:t>
      </w:r>
      <w:r w:rsidRPr="00ED3A19">
        <w:rPr>
          <w:rStyle w:val="StyleUnderline"/>
          <w:highlight w:val="cyan"/>
        </w:rPr>
        <w:t xml:space="preserve">security as </w:t>
      </w:r>
      <w:r w:rsidRPr="003251D0">
        <w:rPr>
          <w:rStyle w:val="StyleUnderline"/>
        </w:rPr>
        <w:t xml:space="preserve">a form of </w:t>
      </w:r>
      <w:r w:rsidRPr="00ED3A19">
        <w:rPr>
          <w:rStyle w:val="StyleUnderline"/>
          <w:highlight w:val="cyan"/>
        </w:rPr>
        <w:t>emancipation can be understood as the transformation of structures</w:t>
      </w:r>
      <w:r w:rsidRPr="003251D0">
        <w:rPr>
          <w:rStyle w:val="StyleUnderline"/>
        </w:rPr>
        <w:t xml:space="preserve">, relations </w:t>
      </w:r>
      <w:r w:rsidRPr="00ED3A19">
        <w:rPr>
          <w:rStyle w:val="StyleUnderline"/>
          <w:highlight w:val="cyan"/>
        </w:rPr>
        <w:t>and processes of subject-constitution that entail systematic</w:t>
      </w:r>
      <w:r w:rsidRPr="003251D0">
        <w:rPr>
          <w:rStyle w:val="StyleUnderline"/>
        </w:rPr>
        <w:t xml:space="preserve"> disadvantage and </w:t>
      </w:r>
      <w:r w:rsidRPr="00ED3A19">
        <w:rPr>
          <w:rStyle w:val="StyleUnderline"/>
          <w:highlight w:val="cyan"/>
        </w:rPr>
        <w:t xml:space="preserve">vulnerability; this transformation is enabled by the creation of spaces in people’s lives in which they can make decisions </w:t>
      </w:r>
      <w:r w:rsidRPr="003251D0">
        <w:rPr>
          <w:rStyle w:val="StyleUnderline"/>
        </w:rPr>
        <w:t xml:space="preserve">and </w:t>
      </w:r>
      <w:r w:rsidRPr="003251D0">
        <w:rPr>
          <w:rStyle w:val="Emphasis"/>
        </w:rPr>
        <w:t xml:space="preserve">act </w:t>
      </w:r>
      <w:r w:rsidRPr="00ED3A19">
        <w:rPr>
          <w:rStyle w:val="Emphasis"/>
          <w:highlight w:val="cyan"/>
        </w:rPr>
        <w:t>beyond the basic necessities of survival</w:t>
      </w:r>
      <w:r w:rsidRPr="003251D0">
        <w:rPr>
          <w:sz w:val="16"/>
        </w:rPr>
        <w:t>.13</w:t>
      </w:r>
    </w:p>
    <w:p w14:paraId="3F4DB1C6" w14:textId="77777777" w:rsidR="0005261E" w:rsidRPr="000D40CC" w:rsidRDefault="0005261E" w:rsidP="0005261E">
      <w:pPr>
        <w:pStyle w:val="Heading2"/>
        <w:rPr>
          <w:rFonts w:cs="Calibri"/>
        </w:rPr>
      </w:pPr>
      <w:r w:rsidRPr="000D40CC">
        <w:rPr>
          <w:rFonts w:cs="Calibri"/>
        </w:rPr>
        <w:lastRenderedPageBreak/>
        <w:t>Adv CP</w:t>
      </w:r>
    </w:p>
    <w:p w14:paraId="22A9D4CB" w14:textId="77777777" w:rsidR="0005261E" w:rsidRPr="000D40CC" w:rsidRDefault="0005261E" w:rsidP="0005261E">
      <w:pPr>
        <w:pStyle w:val="Heading3"/>
        <w:rPr>
          <w:rFonts w:cs="Calibri"/>
        </w:rPr>
      </w:pPr>
      <w:r w:rsidRPr="000D40CC">
        <w:rPr>
          <w:rFonts w:cs="Calibri"/>
        </w:rPr>
        <w:lastRenderedPageBreak/>
        <w:t>T/L---2AC</w:t>
      </w:r>
    </w:p>
    <w:p w14:paraId="0131F1A9" w14:textId="77777777" w:rsidR="0005261E" w:rsidRDefault="0005261E" w:rsidP="0005261E">
      <w:pPr>
        <w:pStyle w:val="Heading4"/>
        <w:numPr>
          <w:ilvl w:val="0"/>
          <w:numId w:val="55"/>
        </w:numPr>
        <w:tabs>
          <w:tab w:val="num" w:pos="360"/>
        </w:tabs>
        <w:ind w:left="360"/>
      </w:pPr>
      <w:r>
        <w:t xml:space="preserve">Only satellites overcome Arctic terrain challenges to conduct mapping --- that’s Sadat </w:t>
      </w:r>
    </w:p>
    <w:p w14:paraId="74107F7D" w14:textId="77777777" w:rsidR="0005261E" w:rsidRPr="00B97FE7" w:rsidRDefault="0005261E" w:rsidP="0005261E">
      <w:pPr>
        <w:rPr>
          <w:sz w:val="26"/>
          <w:szCs w:val="26"/>
        </w:rPr>
      </w:pPr>
      <w:r w:rsidRPr="00B97FE7">
        <w:rPr>
          <w:sz w:val="26"/>
          <w:szCs w:val="26"/>
        </w:rPr>
        <w:t>&lt;&lt;&lt;For Reference&gt;&gt;&gt;</w:t>
      </w:r>
    </w:p>
    <w:p w14:paraId="37F7C6DD" w14:textId="77777777" w:rsidR="0005261E" w:rsidRDefault="0005261E" w:rsidP="0005261E">
      <w: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3794D33E" w14:textId="77777777" w:rsidR="0005261E" w:rsidRDefault="0005261E" w:rsidP="0005261E">
      <w:r w:rsidRPr="00D5566D">
        <w:rPr>
          <w:rStyle w:val="StyleUnderline"/>
        </w:rPr>
        <w:t xml:space="preserve">Yet because of its strategic implications for the United States, strategy and policy documents like these must account for the region. </w:t>
      </w:r>
      <w:r w:rsidRPr="00B97FE7">
        <w:rPr>
          <w:rStyle w:val="StyleUnderline"/>
          <w:highlight w:val="lightGray"/>
        </w:rPr>
        <w:t>The United States must update its National Arctic Strategy to address the emerging realities and national-security interests</w:t>
      </w:r>
      <w:r>
        <w:t xml:space="preserve">, but it should not stop there: It must also break down the numerous operational verticals, integrate foreign allies and partners, and </w:t>
      </w:r>
      <w:r w:rsidRPr="00B97FE7">
        <w:rPr>
          <w:rStyle w:val="StyleUnderline"/>
          <w:highlight w:val="lightGray"/>
        </w:rPr>
        <w:t xml:space="preserve">assimilate </w:t>
      </w:r>
      <w:r w:rsidRPr="00B97FE7">
        <w:rPr>
          <w:rStyle w:val="Emphasis"/>
          <w:highlight w:val="lightGray"/>
        </w:rPr>
        <w:t>space capabilities</w:t>
      </w:r>
      <w:r>
        <w:t xml:space="preserve"> for use in the Arctic when necessary. </w:t>
      </w:r>
    </w:p>
    <w:p w14:paraId="6378CBE3" w14:textId="77777777" w:rsidR="0005261E" w:rsidRDefault="0005261E" w:rsidP="0005261E">
      <w: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2C329F8E" w14:textId="77777777" w:rsidR="0005261E" w:rsidRDefault="0005261E" w:rsidP="0005261E">
      <w: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2D1FC721" w14:textId="77777777" w:rsidR="0005261E" w:rsidRDefault="0005261E" w:rsidP="0005261E">
      <w: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37270DD6" w14:textId="77777777" w:rsidR="0005261E" w:rsidRDefault="0005261E" w:rsidP="0005261E">
      <w:r>
        <w:t>This broader whole-of-government plan should also include State, Interior, and Energy, which must also begin to develop their Arctic strategies in coordination with the DoD and DHS given their important roles in the region.</w:t>
      </w:r>
    </w:p>
    <w:p w14:paraId="704AA434" w14:textId="77777777" w:rsidR="0005261E" w:rsidRPr="00D5566D" w:rsidRDefault="0005261E" w:rsidP="0005261E">
      <w:pPr>
        <w:rPr>
          <w:rStyle w:val="StyleUnderline"/>
        </w:rPr>
      </w:pPr>
      <w:r w:rsidRPr="00B97FE7">
        <w:rPr>
          <w:rStyle w:val="StyleUnderline"/>
          <w:highlight w:val="lightGray"/>
        </w:rPr>
        <w:t xml:space="preserve">Any comprehensive Arctic strategy should also delve into the adjacent domain of space. The Arctic and space are </w:t>
      </w:r>
      <w:r w:rsidRPr="00B97FE7">
        <w:rPr>
          <w:rStyle w:val="Emphasis"/>
          <w:highlight w:val="lightGray"/>
        </w:rPr>
        <w:t>inextricably linked</w:t>
      </w:r>
      <w:r w:rsidRPr="00D5566D">
        <w:rPr>
          <w:rStyle w:val="StyleUnderline"/>
        </w:rPr>
        <w:t xml:space="preserve">—a fact the Air Force, which spends around six billion dollars per year on </w:t>
      </w:r>
      <w:r w:rsidRPr="00D5566D">
        <w:rPr>
          <w:rStyle w:val="StyleUnderline"/>
        </w:rPr>
        <w:lastRenderedPageBreak/>
        <w:t>its Arctic goals and is the source of about 80 percent of the DoD’s resources to the region, admits in its own Arctic Strategy.</w:t>
      </w:r>
    </w:p>
    <w:p w14:paraId="7A8A5A72" w14:textId="77777777" w:rsidR="0005261E" w:rsidRPr="00D5566D" w:rsidRDefault="0005261E" w:rsidP="0005261E">
      <w:pPr>
        <w:rPr>
          <w:rStyle w:val="StyleUnderline"/>
        </w:rPr>
      </w:pPr>
      <w:r>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B97FE7">
        <w:rPr>
          <w:rStyle w:val="StyleUnderline"/>
          <w:highlight w:val="lightGray"/>
        </w:rPr>
        <w:t xml:space="preserve">space assets can be more effective at everything from </w:t>
      </w:r>
      <w:r w:rsidRPr="00B97FE7">
        <w:rPr>
          <w:rStyle w:val="Emphasis"/>
          <w:highlight w:val="lightGray"/>
        </w:rPr>
        <w:t>environmental</w:t>
      </w:r>
      <w:r w:rsidRPr="00B97FE7">
        <w:rPr>
          <w:rStyle w:val="StyleUnderline"/>
          <w:highlight w:val="lightGray"/>
        </w:rPr>
        <w:t xml:space="preserve"> and </w:t>
      </w:r>
      <w:r w:rsidRPr="00B97FE7">
        <w:rPr>
          <w:rStyle w:val="Emphasis"/>
          <w:highlight w:val="lightGray"/>
        </w:rPr>
        <w:t>climate monitoring</w:t>
      </w:r>
      <w:r w:rsidRPr="00B97FE7">
        <w:rPr>
          <w:rStyle w:val="StyleUnderline"/>
          <w:highlight w:val="lightGray"/>
        </w:rPr>
        <w:t xml:space="preserve"> and defense surveillance to astronomical observation, including of those satellites in polar orbit.</w:t>
      </w:r>
    </w:p>
    <w:p w14:paraId="28BCB57C" w14:textId="77777777" w:rsidR="0005261E" w:rsidRPr="00D5566D" w:rsidRDefault="0005261E" w:rsidP="0005261E">
      <w:pPr>
        <w:rPr>
          <w:rStyle w:val="StyleUnderline"/>
        </w:rPr>
      </w:pPr>
      <w:r>
        <w:t xml:space="preserve">But it is a two-way street: </w:t>
      </w:r>
      <w:r w:rsidRPr="00B97FE7">
        <w:rPr>
          <w:rStyle w:val="StyleUnderline"/>
          <w:highlight w:val="lightGray"/>
        </w:rPr>
        <w:t xml:space="preserve">US space guidance—such as the National Space Policy, the National Space Strategy, and others—should also be updated to </w:t>
      </w:r>
      <w:r w:rsidRPr="00B97FE7">
        <w:rPr>
          <w:rStyle w:val="Emphasis"/>
          <w:highlight w:val="lightGray"/>
        </w:rPr>
        <w:t>include the Arctic</w:t>
      </w:r>
      <w: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6A8B2971" w14:textId="77777777" w:rsidR="0005261E" w:rsidRDefault="0005261E" w:rsidP="0005261E">
      <w:r>
        <w:t xml:space="preserve">Finding a north star </w:t>
      </w:r>
    </w:p>
    <w:p w14:paraId="77C1B441" w14:textId="77777777" w:rsidR="0005261E" w:rsidRPr="00D5566D" w:rsidRDefault="0005261E" w:rsidP="0005261E">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5D2D2A81" w14:textId="77777777" w:rsidR="0005261E" w:rsidRDefault="0005261E" w:rsidP="0005261E">
      <w:r w:rsidRPr="00B97FE7">
        <w:rPr>
          <w:rStyle w:val="StyleUnderline"/>
          <w:highlight w:val="lightGray"/>
        </w:rPr>
        <w:t xml:space="preserve">The United States is </w:t>
      </w:r>
      <w:r w:rsidRPr="00B97FE7">
        <w:rPr>
          <w:rStyle w:val="Emphasis"/>
          <w:highlight w:val="lightGray"/>
        </w:rPr>
        <w:t>fully capable</w:t>
      </w:r>
      <w:r w:rsidRPr="00B97FE7">
        <w:rPr>
          <w:rStyle w:val="StyleUnderline"/>
          <w:highlight w:val="lightGray"/>
        </w:rPr>
        <w:t xml:space="preserve"> of increasing operational capability and strategic effectiveness in the Arctic.</w:t>
      </w:r>
      <w:r>
        <w:t xml:space="preserve"> But to do so, there is an urgent need for a National Arctic Strategy that draws heavily on space-derived capabilities and encompasses a truly whole-of-government approach.</w:t>
      </w:r>
    </w:p>
    <w:p w14:paraId="28C491AC" w14:textId="77777777" w:rsidR="0005261E" w:rsidRDefault="0005261E" w:rsidP="0005261E">
      <w:pPr>
        <w:pStyle w:val="Heading4"/>
        <w:numPr>
          <w:ilvl w:val="0"/>
          <w:numId w:val="55"/>
        </w:numPr>
        <w:tabs>
          <w:tab w:val="num" w:pos="360"/>
        </w:tabs>
        <w:ind w:left="360"/>
      </w:pPr>
      <w:r>
        <w:t>Satellites are key to all other defense capabilities --- that’s ADR</w:t>
      </w:r>
    </w:p>
    <w:p w14:paraId="18154229" w14:textId="77777777" w:rsidR="0005261E" w:rsidRPr="00D626A2" w:rsidRDefault="0005261E" w:rsidP="0005261E">
      <w:pPr>
        <w:rPr>
          <w:sz w:val="26"/>
          <w:szCs w:val="26"/>
        </w:rPr>
      </w:pPr>
      <w:r w:rsidRPr="00D626A2">
        <w:rPr>
          <w:sz w:val="26"/>
          <w:szCs w:val="26"/>
        </w:rPr>
        <w:t>&lt;&lt;&lt;For Reference&gt;&gt;&gt;</w:t>
      </w:r>
    </w:p>
    <w:p w14:paraId="0297EE19" w14:textId="77777777" w:rsidR="0005261E" w:rsidRDefault="0005261E" w:rsidP="0005261E">
      <w:r>
        <w:t>FREMONT CA:</w:t>
      </w:r>
    </w:p>
    <w:p w14:paraId="1995E856" w14:textId="77777777" w:rsidR="0005261E" w:rsidRDefault="0005261E" w:rsidP="0005261E">
      <w:r w:rsidRPr="008F6AF3">
        <w:rPr>
          <w:rStyle w:val="StyleUnderline"/>
        </w:rPr>
        <w:t xml:space="preserve">In the immense reaches of space, where technology intersects with strategy, </w:t>
      </w:r>
      <w:r w:rsidRPr="00D626A2">
        <w:rPr>
          <w:rStyle w:val="StyleUnderline"/>
          <w:highlight w:val="lightGray"/>
        </w:rPr>
        <w:t xml:space="preserve">military satellites have become </w:t>
      </w:r>
      <w:r w:rsidRPr="00D626A2">
        <w:rPr>
          <w:rStyle w:val="Emphasis"/>
          <w:highlight w:val="lightGray"/>
        </w:rPr>
        <w:t>essential resources,</w:t>
      </w:r>
      <w:r w:rsidRPr="00D626A2">
        <w:rPr>
          <w:rStyle w:val="StyleUnderline"/>
          <w:highlight w:val="lightGray"/>
        </w:rPr>
        <w:t xml:space="preserve"> offering countries </w:t>
      </w:r>
      <w:r w:rsidRPr="00D626A2">
        <w:rPr>
          <w:rStyle w:val="Emphasis"/>
          <w:highlight w:val="lightGray"/>
        </w:rPr>
        <w:t>unmatched</w:t>
      </w:r>
      <w:r w:rsidRPr="00D626A2">
        <w:rPr>
          <w:rStyle w:val="StyleUnderline"/>
          <w:highlight w:val="lightGray"/>
        </w:rPr>
        <w:t xml:space="preserve"> surveillance, communication, and reconnaissance capabilities</w:t>
      </w:r>
      <w:r>
        <w:t xml:space="preserve">. Examining the market dynamics and technological progress propelling the future of military satellites uncovers the intricate factors influencing this crucial sector. </w:t>
      </w:r>
    </w:p>
    <w:p w14:paraId="26FEE803" w14:textId="77777777" w:rsidR="0005261E" w:rsidRDefault="0005261E" w:rsidP="0005261E">
      <w:r>
        <w:t>Communications Satellites</w:t>
      </w:r>
    </w:p>
    <w:p w14:paraId="1C17917C" w14:textId="77777777" w:rsidR="0005261E" w:rsidRDefault="0005261E" w:rsidP="0005261E">
      <w:r>
        <w:t xml:space="preserve">A communications satellite is an artificial medium that amplifies and relays radio telecommunications signals via a transponder. </w:t>
      </w:r>
      <w:r w:rsidRPr="008F6AF3">
        <w:rPr>
          <w:rStyle w:val="StyleUnderline"/>
        </w:rPr>
        <w:t>A</w:t>
      </w:r>
      <w:r w:rsidRPr="00D626A2">
        <w:rPr>
          <w:rStyle w:val="StyleUnderline"/>
          <w:highlight w:val="lightGray"/>
        </w:rPr>
        <w:t xml:space="preserve">s a </w:t>
      </w:r>
      <w:r w:rsidRPr="00D626A2">
        <w:rPr>
          <w:rStyle w:val="Emphasis"/>
          <w:highlight w:val="lightGray"/>
        </w:rPr>
        <w:t>crucial link</w:t>
      </w:r>
      <w:r w:rsidRPr="00D626A2">
        <w:rPr>
          <w:rStyle w:val="StyleUnderline"/>
          <w:highlight w:val="lightGray"/>
        </w:rPr>
        <w:t>, it facilitates communication between a source transmitter and receivers at different Earth points</w:t>
      </w:r>
      <w:r w:rsidRPr="008F6AF3">
        <w:rPr>
          <w:rStyle w:val="StyleUnderline"/>
        </w:rPr>
        <w:t>.</w:t>
      </w:r>
      <w:r>
        <w:t xml:space="preserve"> Satellite communication networks, comprising user terminals, satellite infrastructure, and a ground network, collectively provide control and interface functions essential for global connectivity. </w:t>
      </w:r>
    </w:p>
    <w:p w14:paraId="4F350615" w14:textId="77777777" w:rsidR="0005261E" w:rsidRDefault="0005261E" w:rsidP="0005261E">
      <w:r>
        <w:t>Military Satellites</w:t>
      </w:r>
    </w:p>
    <w:p w14:paraId="40372AC5" w14:textId="77777777" w:rsidR="0005261E" w:rsidRPr="008F6AF3" w:rsidRDefault="0005261E" w:rsidP="0005261E">
      <w:pPr>
        <w:rPr>
          <w:rStyle w:val="StyleUnderline"/>
        </w:rPr>
      </w:pPr>
      <w:r w:rsidRPr="00D626A2">
        <w:rPr>
          <w:rStyle w:val="StyleUnderline"/>
          <w:highlight w:val="lightGray"/>
        </w:rPr>
        <w:lastRenderedPageBreak/>
        <w:t xml:space="preserve">Military satellites play a </w:t>
      </w:r>
      <w:r w:rsidRPr="00D626A2">
        <w:rPr>
          <w:rStyle w:val="Emphasis"/>
          <w:highlight w:val="lightGray"/>
        </w:rPr>
        <w:t>critical role</w:t>
      </w:r>
      <w:r w:rsidRPr="00D626A2">
        <w:rPr>
          <w:rStyle w:val="StyleUnderline"/>
          <w:highlight w:val="lightGray"/>
        </w:rPr>
        <w:t xml:space="preserve"> in defense, indicating a nation’s military strength</w:t>
      </w:r>
      <w:r w:rsidRPr="00D15B54">
        <w:rPr>
          <w:rStyle w:val="StyleUnderline"/>
          <w:highlight w:val="cyan"/>
        </w:rPr>
        <w:t>,</w:t>
      </w:r>
      <w:r w:rsidRPr="008F6AF3">
        <w:rPr>
          <w:rStyle w:val="StyleUnderline"/>
        </w:rPr>
        <w:t xml:space="preserve"> operational readiness, and overall security capabilities. These silent sentinels offer real</w:t>
      </w:r>
      <w:r w:rsidRPr="008F6AF3">
        <w:rPr>
          <w:rStyle w:val="StyleUnderline"/>
          <w:rFonts w:ascii="Cambria Math" w:hAnsi="Cambria Math" w:cs="Cambria Math"/>
        </w:rPr>
        <w:t>‑</w:t>
      </w:r>
      <w:r w:rsidRPr="008F6AF3">
        <w:rPr>
          <w:rStyle w:val="StyleUnderline"/>
        </w:rPr>
        <w:t xml:space="preserve">time intelligence, surveillance, and reconnaissance (ISR) capabilities, </w:t>
      </w:r>
      <w:r w:rsidRPr="00D626A2">
        <w:rPr>
          <w:rStyle w:val="StyleUnderline"/>
          <w:highlight w:val="lightGray"/>
        </w:rPr>
        <w:t xml:space="preserve">providing </w:t>
      </w:r>
      <w:r w:rsidRPr="00D626A2">
        <w:rPr>
          <w:rStyle w:val="Emphasis"/>
          <w:highlight w:val="lightGray"/>
        </w:rPr>
        <w:t>high</w:t>
      </w:r>
      <w:r w:rsidRPr="00D626A2">
        <w:rPr>
          <w:rStyle w:val="Emphasis"/>
          <w:rFonts w:ascii="Cambria Math" w:hAnsi="Cambria Math" w:cs="Cambria Math"/>
          <w:highlight w:val="lightGray"/>
        </w:rPr>
        <w:t>‑</w:t>
      </w:r>
      <w:r w:rsidRPr="00D626A2">
        <w:rPr>
          <w:rStyle w:val="Emphasis"/>
          <w:highlight w:val="lightGray"/>
        </w:rPr>
        <w:t>bandwidth communication</w:t>
      </w:r>
      <w:r w:rsidRPr="00D626A2">
        <w:rPr>
          <w:rStyle w:val="StyleUnderline"/>
          <w:highlight w:val="lightGray"/>
        </w:rPr>
        <w:t xml:space="preserve"> through secure channels, tracking enemy movements, and enabling </w:t>
      </w:r>
      <w:r w:rsidRPr="00D626A2">
        <w:rPr>
          <w:rStyle w:val="Emphasis"/>
          <w:highlight w:val="lightGray"/>
        </w:rPr>
        <w:t>precise targeting</w:t>
      </w:r>
      <w:r w:rsidRPr="008F6AF3">
        <w:rPr>
          <w:rStyle w:val="StyleUnderline"/>
        </w:rPr>
        <w:t xml:space="preserve"> in combat situations. </w:t>
      </w:r>
    </w:p>
    <w:p w14:paraId="1F70AAEC" w14:textId="77777777" w:rsidR="0005261E" w:rsidRDefault="0005261E" w:rsidP="0005261E">
      <w:r>
        <w:t>ISR Capabilities</w:t>
      </w:r>
    </w:p>
    <w:p w14:paraId="4059F407" w14:textId="77777777" w:rsidR="0005261E" w:rsidRDefault="0005261E" w:rsidP="0005261E">
      <w:r w:rsidRPr="00D626A2">
        <w:rPr>
          <w:rStyle w:val="StyleUnderline"/>
          <w:highlight w:val="lightGray"/>
        </w:rPr>
        <w:t xml:space="preserve">ISR satellites have become </w:t>
      </w:r>
      <w:r w:rsidRPr="00D626A2">
        <w:rPr>
          <w:rStyle w:val="Emphasis"/>
          <w:highlight w:val="lightGray"/>
        </w:rPr>
        <w:t>pivotal assets</w:t>
      </w:r>
      <w:r w:rsidRPr="00D626A2">
        <w:rPr>
          <w:rStyle w:val="StyleUnderline"/>
          <w:highlight w:val="lightGray"/>
        </w:rPr>
        <w:t xml:space="preserve"> in</w:t>
      </w:r>
      <w:r w:rsidRPr="008F6AF3">
        <w:rPr>
          <w:rStyle w:val="StyleUnderline"/>
        </w:rPr>
        <w:t xml:space="preserve"> military and </w:t>
      </w:r>
      <w:r w:rsidRPr="00D626A2">
        <w:rPr>
          <w:rStyle w:val="StyleUnderline"/>
          <w:highlight w:val="lightGray"/>
        </w:rPr>
        <w:t>defense operations</w:t>
      </w:r>
      <w:r w:rsidRPr="008F6AF3">
        <w:rPr>
          <w:rStyle w:val="StyleUnderline"/>
        </w:rPr>
        <w:t>, enhancing early warning systems, reconnaissance efforts, and threat detection</w:t>
      </w:r>
      <w:r>
        <w:t>. The growing demand for ISR satellites is driven by advancements in sensor technologies, particularly in electro</w:t>
      </w:r>
      <w:r>
        <w:rPr>
          <w:rFonts w:ascii="Cambria Math" w:hAnsi="Cambria Math" w:cs="Cambria Math"/>
        </w:rPr>
        <w:t>‑</w:t>
      </w:r>
      <w:r>
        <w:t>optical and infrared (EO/IR) systems, alongside other sensor payloads.</w:t>
      </w:r>
    </w:p>
    <w:p w14:paraId="55F397A5" w14:textId="77777777" w:rsidR="0005261E" w:rsidRDefault="0005261E" w:rsidP="0005261E">
      <w:r>
        <w:t xml:space="preserve">Synthetic aperture radar (SAR) satellites are notable among ISR assets. </w:t>
      </w:r>
      <w:r w:rsidRPr="00D626A2">
        <w:rPr>
          <w:rStyle w:val="StyleUnderline"/>
          <w:highlight w:val="lightGray"/>
        </w:rPr>
        <w:t>They utilize advanced radar signal processing to generate high</w:t>
      </w:r>
      <w:r w:rsidRPr="00D626A2">
        <w:rPr>
          <w:rStyle w:val="StyleUnderline"/>
          <w:rFonts w:ascii="Cambria Math" w:hAnsi="Cambria Math" w:cs="Cambria Math"/>
          <w:highlight w:val="lightGray"/>
        </w:rPr>
        <w:t>‑</w:t>
      </w:r>
      <w:r w:rsidRPr="00D626A2">
        <w:rPr>
          <w:rStyle w:val="StyleUnderline"/>
          <w:highlight w:val="lightGray"/>
        </w:rPr>
        <w:t xml:space="preserve">resolution images of terrain </w:t>
      </w:r>
      <w:r w:rsidRPr="00D626A2">
        <w:rPr>
          <w:rStyle w:val="Emphasis"/>
          <w:highlight w:val="lightGray"/>
        </w:rPr>
        <w:t>regardless</w:t>
      </w:r>
      <w:r w:rsidRPr="00D626A2">
        <w:rPr>
          <w:rStyle w:val="StyleUnderline"/>
          <w:highlight w:val="lightGray"/>
        </w:rPr>
        <w:t xml:space="preserve"> of weather conditions. SAR satellites are </w:t>
      </w:r>
      <w:r w:rsidRPr="00D626A2">
        <w:rPr>
          <w:rStyle w:val="Emphasis"/>
          <w:highlight w:val="lightGray"/>
        </w:rPr>
        <w:t>critical</w:t>
      </w:r>
      <w:r w:rsidRPr="00D626A2">
        <w:rPr>
          <w:rStyle w:val="StyleUnderline"/>
          <w:highlight w:val="lightGray"/>
        </w:rPr>
        <w:t xml:space="preserve"> for defense applications</w:t>
      </w:r>
      <w:r w:rsidRPr="00E66513">
        <w:rPr>
          <w:rStyle w:val="StyleUnderline"/>
          <w:highlight w:val="cyan"/>
        </w:rPr>
        <w:t>,</w:t>
      </w:r>
      <w:r w:rsidRPr="00E670A1">
        <w:rPr>
          <w:rStyle w:val="StyleUnderline"/>
        </w:rPr>
        <w:t xml:space="preserve"> including mapping terrain, identifying enemy vehicles, and monitoring friendly and hostile forces</w:t>
      </w:r>
      <w:r>
        <w:t>. Recognizing their strategic value, defense agencies worldwide are investing heavily to strengthen intelligence</w:t>
      </w:r>
      <w:r>
        <w:rPr>
          <w:rFonts w:ascii="Cambria Math" w:hAnsi="Cambria Math" w:cs="Cambria Math"/>
        </w:rPr>
        <w:t>‑</w:t>
      </w:r>
      <w:r>
        <w:t>gathering capabilities.</w:t>
      </w:r>
    </w:p>
    <w:p w14:paraId="7D0D6C61" w14:textId="77777777" w:rsidR="0005261E" w:rsidRPr="00E670A1" w:rsidRDefault="0005261E" w:rsidP="0005261E">
      <w:pPr>
        <w:rPr>
          <w:rStyle w:val="StyleUnderline"/>
        </w:rPr>
      </w:pPr>
      <w:r>
        <w:t>These sophisticated satellites deliver real</w:t>
      </w:r>
      <w:r>
        <w:rPr>
          <w:rFonts w:ascii="Cambria Math" w:hAnsi="Cambria Math" w:cs="Cambria Math"/>
        </w:rPr>
        <w:t>‑</w:t>
      </w:r>
      <w:r>
        <w:t>time intelligence on troop movements and enemy activities along borders, offering essential insights for strategic decision</w:t>
      </w:r>
      <w:r>
        <w:rPr>
          <w:rFonts w:ascii="Cambria Math" w:hAnsi="Cambria Math" w:cs="Cambria Math"/>
        </w:rPr>
        <w:t>‑</w:t>
      </w:r>
      <w:r>
        <w:t>making. Moreover, they enable secure, high</w:t>
      </w:r>
      <w:r>
        <w:rPr>
          <w:rFonts w:ascii="Cambria Math" w:hAnsi="Cambria Math" w:cs="Cambria Math"/>
        </w:rPr>
        <w:t>‑</w:t>
      </w:r>
      <w:r>
        <w:t xml:space="preserve">bandwidth communication, facilitating coordination among military units. </w:t>
      </w:r>
      <w:r w:rsidRPr="00E670A1">
        <w:rPr>
          <w:rStyle w:val="StyleUnderline"/>
        </w:rPr>
        <w:t xml:space="preserve">Military satellites are </w:t>
      </w:r>
      <w:r w:rsidRPr="00D626A2">
        <w:rPr>
          <w:rStyle w:val="StyleUnderline"/>
          <w:highlight w:val="lightGray"/>
        </w:rPr>
        <w:t xml:space="preserve">also </w:t>
      </w:r>
      <w:r w:rsidRPr="00D626A2">
        <w:rPr>
          <w:rStyle w:val="Emphasis"/>
          <w:highlight w:val="lightGray"/>
        </w:rPr>
        <w:t>integral</w:t>
      </w:r>
      <w:r w:rsidRPr="00D626A2">
        <w:rPr>
          <w:rStyle w:val="StyleUnderline"/>
          <w:highlight w:val="lightGray"/>
        </w:rPr>
        <w:t xml:space="preserve"> in tracking and targeting enemy incursions, </w:t>
      </w:r>
      <w:r w:rsidRPr="00D626A2">
        <w:rPr>
          <w:rStyle w:val="Emphasis"/>
          <w:highlight w:val="lightGray"/>
        </w:rPr>
        <w:t>enhancing situational awareness</w:t>
      </w:r>
      <w:r w:rsidRPr="00D626A2">
        <w:rPr>
          <w:rStyle w:val="StyleUnderline"/>
          <w:highlight w:val="lightGray"/>
        </w:rPr>
        <w:t xml:space="preserve"> and </w:t>
      </w:r>
      <w:r w:rsidRPr="00D626A2">
        <w:rPr>
          <w:rStyle w:val="Emphasis"/>
          <w:highlight w:val="lightGray"/>
        </w:rPr>
        <w:t>reinforcing national defense</w:t>
      </w:r>
      <w:r w:rsidRPr="00E670A1">
        <w:rPr>
          <w:rStyle w:val="StyleUnderline"/>
        </w:rPr>
        <w:t xml:space="preserve"> mechanisms. </w:t>
      </w:r>
    </w:p>
    <w:p w14:paraId="0703C478" w14:textId="77777777" w:rsidR="0005261E" w:rsidRDefault="0005261E" w:rsidP="0005261E">
      <w:r>
        <w:t>Broader Capabilities</w:t>
      </w:r>
    </w:p>
    <w:p w14:paraId="3694F368" w14:textId="77777777" w:rsidR="0005261E" w:rsidRDefault="0005261E" w:rsidP="0005261E">
      <w:r w:rsidRPr="00E670A1">
        <w:rPr>
          <w:rStyle w:val="StyleUnderline"/>
        </w:rPr>
        <w:t xml:space="preserve">From imagery intelligence to signals intelligence, ballistic missile defense early warning systems, and microsatellite constellations, </w:t>
      </w:r>
      <w:r w:rsidRPr="00D626A2">
        <w:rPr>
          <w:rStyle w:val="StyleUnderline"/>
          <w:highlight w:val="lightGray"/>
        </w:rPr>
        <w:t xml:space="preserve">military space capabilities cover a </w:t>
      </w:r>
      <w:r w:rsidRPr="00D626A2">
        <w:rPr>
          <w:rStyle w:val="Emphasis"/>
          <w:highlight w:val="lightGray"/>
        </w:rPr>
        <w:t>broad spectrum</w:t>
      </w:r>
      <w:r w:rsidRPr="00D626A2">
        <w:rPr>
          <w:rStyle w:val="StyleUnderline"/>
          <w:highlight w:val="lightGray"/>
        </w:rPr>
        <w:t xml:space="preserve"> of functions designed to protect </w:t>
      </w:r>
      <w:r w:rsidRPr="00D626A2">
        <w:rPr>
          <w:rStyle w:val="Emphasis"/>
          <w:highlight w:val="lightGray"/>
        </w:rPr>
        <w:t>national security interests</w:t>
      </w:r>
      <w:r>
        <w:t>. Launch</w:t>
      </w:r>
      <w:r>
        <w:rPr>
          <w:rFonts w:ascii="Cambria Math" w:hAnsi="Cambria Math" w:cs="Cambria Math"/>
        </w:rPr>
        <w:t>‑</w:t>
      </w:r>
      <w:r>
        <w:t>on</w:t>
      </w:r>
      <w:r>
        <w:rPr>
          <w:rFonts w:ascii="Cambria Math" w:hAnsi="Cambria Math" w:cs="Cambria Math"/>
        </w:rPr>
        <w:t>‑</w:t>
      </w:r>
      <w:r>
        <w:t xml:space="preserve">demand capabilities further emphasize the agility and adaptability of military satellite systems, ensuring rapid responses to emerging threats. </w:t>
      </w:r>
    </w:p>
    <w:p w14:paraId="0B4A9F05" w14:textId="77777777" w:rsidR="0005261E" w:rsidRDefault="0005261E" w:rsidP="0005261E">
      <w: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48C34C2C" w14:textId="77777777" w:rsidR="0005261E" w:rsidRDefault="0005261E" w:rsidP="0005261E">
      <w:r>
        <w:t>Modern satellite networks operate at higher frequencies and are supported by satellites with enhanced onboard capabilities to meet the growing demand for global coverage and higher bandwidth. These next</w:t>
      </w:r>
      <w:r>
        <w:rPr>
          <w:rFonts w:ascii="Cambria Math" w:hAnsi="Cambria Math" w:cs="Cambria Math"/>
        </w:rPr>
        <w:t>‑</w:t>
      </w:r>
      <w: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074E0729" w14:textId="77777777" w:rsidR="0005261E" w:rsidRDefault="0005261E" w:rsidP="0005261E">
      <w:r>
        <w:lastRenderedPageBreak/>
        <w:t>Mobile Satellite Communications</w:t>
      </w:r>
    </w:p>
    <w:p w14:paraId="577554D5" w14:textId="77777777" w:rsidR="0005261E" w:rsidRDefault="0005261E" w:rsidP="0005261E">
      <w:r>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Pr>
          <w:rFonts w:ascii="Cambria Math" w:hAnsi="Cambria Math" w:cs="Cambria Math"/>
        </w:rPr>
        <w:t>‑</w:t>
      </w:r>
      <w:r>
        <w:t>geostationary satellite constellations like IRIDIUM and GLOBALSTAR.</w:t>
      </w:r>
    </w:p>
    <w:p w14:paraId="4B445E46" w14:textId="77777777" w:rsidR="0005261E" w:rsidRDefault="0005261E" w:rsidP="0005261E">
      <w:r>
        <w:t>The increasing demand for unmanned aerial vehicles (UAVs) further underscores the need for constant guidance and navigation to prevent mid</w:t>
      </w:r>
      <w:r>
        <w:rPr>
          <w:rFonts w:ascii="Cambria Math" w:hAnsi="Cambria Math" w:cs="Cambria Math"/>
        </w:rPr>
        <w:t>‑</w:t>
      </w:r>
      <w:r>
        <w:t xml:space="preserve">air collisions. </w:t>
      </w:r>
      <w:r w:rsidRPr="00E670A1">
        <w:rPr>
          <w:rStyle w:val="StyleUnderline"/>
        </w:rPr>
        <w:t xml:space="preserve">Military </w:t>
      </w:r>
      <w:r w:rsidRPr="00D626A2">
        <w:rPr>
          <w:rStyle w:val="StyleUnderline"/>
          <w:highlight w:val="lightGray"/>
        </w:rPr>
        <w:t>satellites</w:t>
      </w:r>
      <w:r w:rsidRPr="00E670A1">
        <w:rPr>
          <w:rStyle w:val="StyleUnderline"/>
        </w:rPr>
        <w:t xml:space="preserve"> are crucial in providing these navigation capabilities, </w:t>
      </w:r>
      <w:r w:rsidRPr="00D626A2">
        <w:rPr>
          <w:rStyle w:val="StyleUnderline"/>
          <w:highlight w:val="lightGray"/>
        </w:rPr>
        <w:t>offering extensive coverage and communication in remote or inaccessible locations.</w:t>
      </w:r>
      <w:r>
        <w:t xml:space="preserve"> Their versatility extends across highly mobile platforms, including aircraft, vehicles, and ships, aligning with the dynamic operational requirements of modern military forces.</w:t>
      </w:r>
    </w:p>
    <w:p w14:paraId="18E176AD" w14:textId="77777777" w:rsidR="0005261E" w:rsidRPr="00E670A1" w:rsidRDefault="0005261E" w:rsidP="0005261E">
      <w:pPr>
        <w:rPr>
          <w:rStyle w:val="StyleUnderline"/>
        </w:rPr>
      </w:pPr>
      <w:r>
        <w:t xml:space="preserve">As global terrorism concerns continue to escalate, the need for tactical communication systems has become paramount for military operations worldwide. </w:t>
      </w:r>
      <w:r w:rsidRPr="00E670A1">
        <w:rPr>
          <w:rStyle w:val="StyleUnderline"/>
        </w:rPr>
        <w:t xml:space="preserve">These systems provide </w:t>
      </w:r>
      <w:r w:rsidRPr="003E1799">
        <w:rPr>
          <w:rStyle w:val="Emphasis"/>
        </w:rPr>
        <w:t>secure communication</w:t>
      </w:r>
      <w:r w:rsidRPr="00E670A1">
        <w:rPr>
          <w:rStyle w:val="StyleUnderline"/>
        </w:rPr>
        <w:t xml:space="preserve"> platforms, with </w:t>
      </w:r>
      <w:r w:rsidRPr="00D626A2">
        <w:rPr>
          <w:rStyle w:val="StyleUnderline"/>
          <w:highlight w:val="lightGray"/>
        </w:rPr>
        <w:t xml:space="preserve">military satellites serving as </w:t>
      </w:r>
      <w:r w:rsidRPr="00D626A2">
        <w:rPr>
          <w:rStyle w:val="Emphasis"/>
          <w:highlight w:val="lightGray"/>
        </w:rPr>
        <w:t>vital infrastructure</w:t>
      </w:r>
      <w:r w:rsidRPr="00D626A2">
        <w:rPr>
          <w:rStyle w:val="StyleUnderline"/>
          <w:highlight w:val="lightGray"/>
        </w:rPr>
        <w:t xml:space="preserve"> to ensure </w:t>
      </w:r>
      <w:r w:rsidRPr="00D626A2">
        <w:rPr>
          <w:rStyle w:val="Emphasis"/>
          <w:highlight w:val="lightGray"/>
        </w:rPr>
        <w:t>seamless connectivity</w:t>
      </w:r>
      <w:r w:rsidRPr="00E670A1">
        <w:rPr>
          <w:rStyle w:val="StyleUnderline"/>
        </w:rPr>
        <w:t xml:space="preserve"> within tactical networks. The growing demand for such systems is a crucial factor driving the increased reliance on military satellites. </w:t>
      </w:r>
    </w:p>
    <w:p w14:paraId="1C929D1F" w14:textId="77777777" w:rsidR="0005261E" w:rsidRDefault="0005261E" w:rsidP="0005261E">
      <w: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Pr>
          <w:rFonts w:ascii="Cambria Math" w:hAnsi="Cambria Math" w:cs="Cambria Math"/>
        </w:rPr>
        <w:t>‑</w:t>
      </w:r>
      <w:r>
        <w:t>on</w:t>
      </w:r>
      <w:r>
        <w:rPr>
          <w:rFonts w:ascii="Cambria Math" w:hAnsi="Cambria Math" w:cs="Cambria Math"/>
        </w:rPr>
        <w:t>‑</w:t>
      </w:r>
      <w:r>
        <w:t>the</w:t>
      </w:r>
      <w:r>
        <w:rPr>
          <w:rFonts w:ascii="Cambria Math" w:hAnsi="Cambria Math" w:cs="Cambria Math"/>
        </w:rPr>
        <w:t>‑</w:t>
      </w:r>
      <w:r>
        <w:t>move (COTM) and satellite</w:t>
      </w:r>
      <w:r>
        <w:rPr>
          <w:rFonts w:ascii="Cambria Math" w:hAnsi="Cambria Math" w:cs="Cambria Math"/>
        </w:rPr>
        <w:t>‑</w:t>
      </w:r>
      <w:r>
        <w:t>on</w:t>
      </w:r>
      <w:r>
        <w:rPr>
          <w:rFonts w:ascii="Cambria Math" w:hAnsi="Cambria Math" w:cs="Cambria Math"/>
        </w:rPr>
        <w:t>‑</w:t>
      </w:r>
      <w:r>
        <w:t>the</w:t>
      </w:r>
      <w:r>
        <w:rPr>
          <w:rFonts w:ascii="Cambria Math" w:hAnsi="Cambria Math" w:cs="Cambria Math"/>
        </w:rPr>
        <w:t>‑</w:t>
      </w:r>
      <w:r>
        <w:t>move (SOTM) capabilities. Higher frequency signals, with narrower beam widths, enable improved spot</w:t>
      </w:r>
      <w:r>
        <w:rPr>
          <w:rFonts w:ascii="Cambria Math" w:hAnsi="Cambria Math" w:cs="Cambria Math"/>
        </w:rPr>
        <w:t>‑</w:t>
      </w:r>
      <w:r>
        <w:t xml:space="preserve">beam operations, further enhanced by phased array technology. </w:t>
      </w:r>
    </w:p>
    <w:p w14:paraId="3FA272AC" w14:textId="77777777" w:rsidR="0005261E" w:rsidRDefault="0005261E" w:rsidP="0005261E">
      <w:r>
        <w:t>Market Drivers</w:t>
      </w:r>
    </w:p>
    <w:p w14:paraId="5616041A" w14:textId="77777777" w:rsidR="0005261E" w:rsidRDefault="0005261E" w:rsidP="0005261E">
      <w:r w:rsidRPr="00D626A2">
        <w:rPr>
          <w:rStyle w:val="StyleUnderline"/>
          <w:highlight w:val="lightGray"/>
        </w:rPr>
        <w:t>Geopolitical tensions and rising security</w:t>
      </w:r>
      <w:r w:rsidRPr="003E1799">
        <w:rPr>
          <w:rStyle w:val="StyleUnderline"/>
        </w:rPr>
        <w:t xml:space="preserve"> threats have led nations to strengthen their defense capabilities, with a particular </w:t>
      </w:r>
      <w:r w:rsidRPr="00D626A2">
        <w:rPr>
          <w:rStyle w:val="StyleUnderline"/>
          <w:highlight w:val="lightGray"/>
        </w:rPr>
        <w:t>focus on space assets</w:t>
      </w:r>
      <w:r w:rsidRPr="003E1799">
        <w:rPr>
          <w:rStyle w:val="StyleUnderline"/>
        </w:rPr>
        <w:t xml:space="preserve">. Military </w:t>
      </w:r>
      <w:r w:rsidRPr="00D626A2">
        <w:rPr>
          <w:rStyle w:val="StyleUnderline"/>
          <w:highlight w:val="lightGray"/>
        </w:rPr>
        <w:t>satellites are</w:t>
      </w:r>
      <w:r w:rsidRPr="003E1799">
        <w:rPr>
          <w:rStyle w:val="StyleUnderline"/>
        </w:rPr>
        <w:t xml:space="preserve"> now </w:t>
      </w:r>
      <w:r w:rsidRPr="00D626A2">
        <w:rPr>
          <w:rStyle w:val="Emphasis"/>
          <w:highlight w:val="lightGray"/>
        </w:rPr>
        <w:t>essential</w:t>
      </w:r>
      <w:r w:rsidRPr="00D626A2">
        <w:rPr>
          <w:rStyle w:val="StyleUnderline"/>
          <w:highlight w:val="lightGray"/>
        </w:rPr>
        <w:t xml:space="preserve"> for</w:t>
      </w:r>
      <w:r w:rsidRPr="003E1799">
        <w:rPr>
          <w:rStyle w:val="StyleUnderline"/>
        </w:rPr>
        <w:t xml:space="preserve"> real</w:t>
      </w:r>
      <w:r w:rsidRPr="003E1799">
        <w:rPr>
          <w:rStyle w:val="StyleUnderline"/>
          <w:rFonts w:ascii="Cambria Math" w:hAnsi="Cambria Math" w:cs="Cambria Math"/>
        </w:rPr>
        <w:t>‑</w:t>
      </w:r>
      <w:r w:rsidRPr="003E1799">
        <w:rPr>
          <w:rStyle w:val="StyleUnderline"/>
        </w:rPr>
        <w:t xml:space="preserve">time </w:t>
      </w:r>
      <w:r w:rsidRPr="00D626A2">
        <w:rPr>
          <w:rStyle w:val="StyleUnderline"/>
          <w:highlight w:val="lightGray"/>
        </w:rPr>
        <w:t>intelligence gathering, surveillance, and enhancing situational awareness</w:t>
      </w:r>
      <w:r w:rsidRPr="003E1799">
        <w:rPr>
          <w:rStyle w:val="StyleUnderline"/>
        </w:rPr>
        <w:t xml:space="preserve">, all critical </w:t>
      </w:r>
      <w:r w:rsidRPr="00D626A2">
        <w:rPr>
          <w:rStyle w:val="StyleUnderline"/>
          <w:highlight w:val="lightGray"/>
        </w:rPr>
        <w:t xml:space="preserve">for </w:t>
      </w:r>
      <w:r w:rsidRPr="00D626A2">
        <w:rPr>
          <w:rStyle w:val="Emphasis"/>
          <w:highlight w:val="lightGray"/>
        </w:rPr>
        <w:t>strategic decision</w:t>
      </w:r>
      <w:r w:rsidRPr="00D626A2">
        <w:rPr>
          <w:rStyle w:val="Emphasis"/>
          <w:rFonts w:ascii="Cambria Math" w:hAnsi="Cambria Math" w:cs="Cambria Math"/>
          <w:highlight w:val="lightGray"/>
        </w:rPr>
        <w:t>‑</w:t>
      </w:r>
      <w:r w:rsidRPr="00D626A2">
        <w:rPr>
          <w:rStyle w:val="Emphasis"/>
          <w:highlight w:val="lightGray"/>
        </w:rPr>
        <w:t>making</w:t>
      </w:r>
      <w:r w:rsidRPr="003E1799">
        <w:rPr>
          <w:rStyle w:val="StyleUnderline"/>
        </w:rPr>
        <w:t xml:space="preserve">. </w:t>
      </w:r>
      <w: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25A84E8F" w14:textId="77777777" w:rsidR="0005261E" w:rsidRDefault="0005261E" w:rsidP="0005261E">
      <w:r w:rsidRPr="003E1799">
        <w:rPr>
          <w:rStyle w:val="StyleUnderline"/>
        </w:rPr>
        <w:t xml:space="preserve">Additionally, many </w:t>
      </w:r>
      <w:r w:rsidRPr="00D626A2">
        <w:rPr>
          <w:rStyle w:val="StyleUnderline"/>
          <w:highlight w:val="lightGray"/>
        </w:rPr>
        <w:t xml:space="preserve">countries are undertaking </w:t>
      </w:r>
      <w:r w:rsidRPr="00D626A2">
        <w:rPr>
          <w:rStyle w:val="Emphasis"/>
          <w:highlight w:val="lightGray"/>
        </w:rPr>
        <w:t>significant</w:t>
      </w:r>
      <w:r w:rsidRPr="00D626A2">
        <w:rPr>
          <w:rStyle w:val="StyleUnderline"/>
          <w:highlight w:val="lightGray"/>
        </w:rPr>
        <w:t xml:space="preserve"> space modernization</w:t>
      </w:r>
      <w:r w:rsidRPr="003E1799">
        <w:rPr>
          <w:rStyle w:val="StyleUnderline"/>
        </w:rPr>
        <w:t xml:space="preserve"> initiatives to upgrade their satellite constellations and enhance space-based capabilities.</w:t>
      </w:r>
      <w:r>
        <w:t xml:space="preserve"> These initiatives include deploying next</w:t>
      </w:r>
      <w:r>
        <w:rPr>
          <w:rFonts w:ascii="Cambria Math" w:hAnsi="Cambria Math" w:cs="Cambria Math"/>
        </w:rPr>
        <w:t>‑</w:t>
      </w:r>
      <w: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44DA9A1E" w14:textId="77777777" w:rsidR="0005261E" w:rsidRDefault="0005261E" w:rsidP="0005261E">
      <w:pPr>
        <w:pStyle w:val="Heading4"/>
        <w:numPr>
          <w:ilvl w:val="0"/>
          <w:numId w:val="55"/>
        </w:numPr>
        <w:tabs>
          <w:tab w:val="num" w:pos="360"/>
        </w:tabs>
        <w:ind w:left="360"/>
      </w:pPr>
      <w:r>
        <w:lastRenderedPageBreak/>
        <w:t xml:space="preserve">Only U.S. satellites can counter Russia and China in the Arctic and prevent miscommunications --- that’s Erwin </w:t>
      </w:r>
    </w:p>
    <w:p w14:paraId="11574665" w14:textId="77777777" w:rsidR="0005261E" w:rsidRPr="00D7394A" w:rsidRDefault="0005261E" w:rsidP="0005261E">
      <w:pPr>
        <w:rPr>
          <w:rStyle w:val="Style13ptBold"/>
          <w:b w:val="0"/>
          <w:bCs w:val="0"/>
          <w:szCs w:val="26"/>
        </w:rPr>
      </w:pPr>
      <w:r w:rsidRPr="00D7394A">
        <w:rPr>
          <w:sz w:val="26"/>
          <w:szCs w:val="26"/>
        </w:rPr>
        <w:t>&lt;&lt;&lt;For Reference&gt;&gt;&gt;</w:t>
      </w:r>
    </w:p>
    <w:p w14:paraId="5C344DD5" w14:textId="77777777" w:rsidR="0005261E" w:rsidRPr="008379F5" w:rsidRDefault="0005261E" w:rsidP="0005261E">
      <w:pPr>
        <w:rPr>
          <w:sz w:val="16"/>
        </w:rPr>
      </w:pPr>
      <w:r w:rsidRPr="008214F8">
        <w:rPr>
          <w:rStyle w:val="StyleUnderline"/>
          <w:highlight w:val="lightGray"/>
        </w:rPr>
        <w:t xml:space="preserve">There is a huge need in the Arctic for reliable </w:t>
      </w:r>
      <w:r w:rsidRPr="008214F8">
        <w:rPr>
          <w:rStyle w:val="Emphasis"/>
          <w:highlight w:val="lightGray"/>
        </w:rPr>
        <w:t>surveillance and communications</w:t>
      </w:r>
      <w:r w:rsidRPr="008214F8">
        <w:rPr>
          <w:rStyle w:val="StyleUnderline"/>
          <w:highlight w:val="lightGray"/>
        </w:rPr>
        <w:t xml:space="preserve"> systems because </w:t>
      </w:r>
      <w:r w:rsidRPr="008214F8">
        <w:rPr>
          <w:rStyle w:val="Emphasis"/>
          <w:highlight w:val="lightGray"/>
        </w:rPr>
        <w:t>miscommunications</w:t>
      </w:r>
      <w:r w:rsidRPr="008214F8">
        <w:rPr>
          <w:rStyle w:val="StyleUnderline"/>
          <w:highlight w:val="lightGray"/>
        </w:rPr>
        <w:t xml:space="preserve"> could trigger </w:t>
      </w:r>
      <w:r w:rsidRPr="008214F8">
        <w:rPr>
          <w:rStyle w:val="Emphasis"/>
          <w:highlight w:val="lightGray"/>
        </w:rPr>
        <w:t>unintended conflict</w:t>
      </w:r>
      <w:r w:rsidRPr="008379F5">
        <w:rPr>
          <w:sz w:val="16"/>
        </w:rPr>
        <w:t>, Lt. Gen. S. Clinton Hinote, deputy chief of staff for Air Force Futures, said at a Wilson Center panel discussion.</w:t>
      </w:r>
    </w:p>
    <w:p w14:paraId="5D9AC69C" w14:textId="77777777" w:rsidR="0005261E" w:rsidRPr="008379F5" w:rsidRDefault="0005261E" w:rsidP="0005261E">
      <w:pPr>
        <w:rPr>
          <w:sz w:val="16"/>
        </w:rPr>
      </w:pPr>
      <w:r w:rsidRPr="008379F5">
        <w:rPr>
          <w:sz w:val="16"/>
        </w:rPr>
        <w:t>“Awareness about what is going on in the Arctic is a key part of preserving peace,” he said.</w:t>
      </w:r>
    </w:p>
    <w:p w14:paraId="15C22D89" w14:textId="77777777" w:rsidR="0005261E" w:rsidRPr="008379F5" w:rsidRDefault="0005261E" w:rsidP="0005261E">
      <w:pPr>
        <w:rPr>
          <w:sz w:val="16"/>
        </w:rPr>
      </w:pPr>
      <w:r w:rsidRPr="008379F5">
        <w:rPr>
          <w:sz w:val="16"/>
        </w:rPr>
        <w:t>For example, in military wargames, the “avenues of approaches over the Arctic” for enemy missiles or bombers are a major concern. “The Arctic is the shortest route between our competitors and us.”</w:t>
      </w:r>
    </w:p>
    <w:p w14:paraId="55599299" w14:textId="77777777" w:rsidR="0005261E" w:rsidRPr="008379F5" w:rsidRDefault="0005261E" w:rsidP="0005261E">
      <w:pPr>
        <w:rPr>
          <w:sz w:val="16"/>
        </w:rPr>
      </w:pPr>
      <w:r w:rsidRPr="008379F5">
        <w:rPr>
          <w:sz w:val="16"/>
        </w:rPr>
        <w:t>The U.S. Air Force has operated in the Arctic for decades, Hinote said. “</w:t>
      </w:r>
      <w:r w:rsidRPr="00341083">
        <w:rPr>
          <w:rStyle w:val="StyleUnderline"/>
        </w:rPr>
        <w:t xml:space="preserve">But our use of the </w:t>
      </w:r>
      <w:r w:rsidRPr="008214F8">
        <w:rPr>
          <w:rStyle w:val="StyleUnderline"/>
          <w:highlight w:val="lightGray"/>
        </w:rPr>
        <w:t xml:space="preserve">Arctic as a </w:t>
      </w:r>
      <w:r w:rsidRPr="008214F8">
        <w:rPr>
          <w:rStyle w:val="Emphasis"/>
          <w:highlight w:val="lightGray"/>
        </w:rPr>
        <w:t>strategic buffer</w:t>
      </w:r>
      <w:r w:rsidRPr="008214F8">
        <w:rPr>
          <w:rStyle w:val="StyleUnderline"/>
          <w:highlight w:val="lightGray"/>
        </w:rPr>
        <w:t xml:space="preserve"> is eroding</w:t>
      </w:r>
      <w:r w:rsidRPr="00341083">
        <w:rPr>
          <w:rStyle w:val="StyleUnderline"/>
        </w:rPr>
        <w:t xml:space="preserve"> for all the reasons that have been talked about, especially climate change, and </w:t>
      </w:r>
      <w:r w:rsidRPr="008214F8">
        <w:rPr>
          <w:rStyle w:val="StyleUnderline"/>
          <w:highlight w:val="lightGray"/>
        </w:rPr>
        <w:t>especially with some of the activities that we see Russia and China engaging in</w:t>
      </w:r>
      <w:r w:rsidRPr="008214F8">
        <w:rPr>
          <w:sz w:val="16"/>
          <w:highlight w:val="lightGray"/>
        </w:rPr>
        <w:t>.”</w:t>
      </w:r>
    </w:p>
    <w:p w14:paraId="6859C967" w14:textId="77777777" w:rsidR="0005261E" w:rsidRPr="008379F5" w:rsidRDefault="0005261E" w:rsidP="0005261E">
      <w:pPr>
        <w:rPr>
          <w:sz w:val="16"/>
        </w:rPr>
      </w:pPr>
      <w:r w:rsidRPr="008379F5">
        <w:rPr>
          <w:sz w:val="16"/>
        </w:rPr>
        <w:t>As the Arctic melts, “</w:t>
      </w:r>
      <w:r w:rsidRPr="008214F8">
        <w:rPr>
          <w:rStyle w:val="StyleUnderline"/>
          <w:highlight w:val="lightGray"/>
        </w:rPr>
        <w:t xml:space="preserve">competition for resources and influence in the region will </w:t>
      </w:r>
      <w:r w:rsidRPr="008214F8">
        <w:rPr>
          <w:rStyle w:val="Emphasis"/>
          <w:highlight w:val="lightGray"/>
        </w:rPr>
        <w:t>increase</w:t>
      </w:r>
      <w:r w:rsidRPr="008379F5">
        <w:rPr>
          <w:sz w:val="16"/>
        </w:rPr>
        <w:t>,” he said.</w:t>
      </w:r>
    </w:p>
    <w:p w14:paraId="57905BBE" w14:textId="77777777" w:rsidR="0005261E" w:rsidRPr="008379F5" w:rsidRDefault="0005261E" w:rsidP="0005261E">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581C745E" w14:textId="77777777" w:rsidR="0005261E" w:rsidRPr="008379F5" w:rsidRDefault="0005261E" w:rsidP="0005261E">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56A92D03" w14:textId="77777777" w:rsidR="0005261E" w:rsidRPr="008379F5" w:rsidRDefault="0005261E" w:rsidP="0005261E">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3330B763" w14:textId="77777777" w:rsidR="0005261E" w:rsidRPr="008379F5" w:rsidRDefault="0005261E" w:rsidP="0005261E">
      <w:pPr>
        <w:rPr>
          <w:sz w:val="16"/>
        </w:rPr>
      </w:pPr>
      <w:r w:rsidRPr="008379F5">
        <w:rPr>
          <w:sz w:val="16"/>
        </w:rPr>
        <w:t>To bolster the U.S. posture in the Arctic, the Air Force is stationing 54 F-35 advanced fighter aircraft at Eielson Air Force Base, Alaska.</w:t>
      </w:r>
    </w:p>
    <w:p w14:paraId="6EF82EFF" w14:textId="77777777" w:rsidR="0005261E" w:rsidRPr="008379F5" w:rsidRDefault="0005261E" w:rsidP="0005261E">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422FEB44" w14:textId="77777777" w:rsidR="0005261E" w:rsidRPr="008379F5" w:rsidRDefault="0005261E" w:rsidP="0005261E">
      <w:pPr>
        <w:rPr>
          <w:rStyle w:val="StyleUnderline"/>
        </w:rPr>
      </w:pPr>
      <w:r w:rsidRPr="008379F5">
        <w:rPr>
          <w:rStyle w:val="StyleUnderline"/>
        </w:rPr>
        <w:t xml:space="preserve">The Department of the Air Force’s Arctic </w:t>
      </w:r>
      <w:r w:rsidRPr="008214F8">
        <w:rPr>
          <w:rStyle w:val="StyleUnderline"/>
          <w:highlight w:val="lightGray"/>
        </w:rPr>
        <w:t>strategy</w:t>
      </w:r>
      <w:r w:rsidRPr="008379F5">
        <w:rPr>
          <w:rStyle w:val="StyleUnderline"/>
        </w:rPr>
        <w:t xml:space="preserve"> also </w:t>
      </w:r>
      <w:r w:rsidRPr="008214F8">
        <w:rPr>
          <w:rStyle w:val="StyleUnderline"/>
          <w:highlight w:val="lightGray"/>
        </w:rPr>
        <w:t xml:space="preserve">recommends greater use of </w:t>
      </w:r>
      <w:r w:rsidRPr="008214F8">
        <w:rPr>
          <w:rStyle w:val="Emphasis"/>
          <w:highlight w:val="lightGray"/>
        </w:rPr>
        <w:t>space assets</w:t>
      </w:r>
      <w:r w:rsidRPr="008379F5">
        <w:rPr>
          <w:rStyle w:val="StyleUnderline"/>
        </w:rPr>
        <w:t xml:space="preserve"> to support military and homeland defense efforts.</w:t>
      </w:r>
    </w:p>
    <w:p w14:paraId="4361687E" w14:textId="77777777" w:rsidR="0005261E" w:rsidRPr="008379F5" w:rsidRDefault="0005261E" w:rsidP="0005261E">
      <w:pPr>
        <w:rPr>
          <w:sz w:val="16"/>
        </w:rPr>
      </w:pPr>
      <w:r w:rsidRPr="008379F5">
        <w:rPr>
          <w:sz w:val="16"/>
        </w:rPr>
        <w:t>“</w:t>
      </w:r>
      <w:r w:rsidRPr="008214F8">
        <w:rPr>
          <w:rStyle w:val="StyleUnderline"/>
          <w:highlight w:val="lightGray"/>
        </w:rPr>
        <w:t>Space capabilities are tailor-made to support</w:t>
      </w:r>
      <w:r w:rsidRPr="008379F5">
        <w:rPr>
          <w:rStyle w:val="StyleUnderline"/>
        </w:rPr>
        <w:t xml:space="preserve"> a region </w:t>
      </w:r>
      <w:r w:rsidRPr="008214F8">
        <w:rPr>
          <w:rStyle w:val="StyleUnderline"/>
          <w:highlight w:val="lightGray"/>
        </w:rPr>
        <w:t>where there is sparse ground infrastructure</w:t>
      </w:r>
      <w:r w:rsidRPr="008379F5">
        <w:rPr>
          <w:sz w:val="16"/>
        </w:rPr>
        <w:t>,” Lt. Gen. William Liquori, deputy chief of space operations for strategy, plans and programs for the U.S. Space Force, said at the Wilson Center panel.</w:t>
      </w:r>
    </w:p>
    <w:p w14:paraId="0AF28CFB" w14:textId="77777777" w:rsidR="0005261E" w:rsidRPr="008379F5" w:rsidRDefault="0005261E" w:rsidP="0005261E">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8214F8">
        <w:rPr>
          <w:rStyle w:val="StyleUnderline"/>
          <w:highlight w:val="lightGray"/>
        </w:rPr>
        <w:t>we’re going to need to have satellite coverage in the Arctic.”</w:t>
      </w:r>
    </w:p>
    <w:p w14:paraId="16173F8B" w14:textId="77777777" w:rsidR="0005261E" w:rsidRPr="008379F5" w:rsidRDefault="0005261E" w:rsidP="0005261E">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14ED807B" w14:textId="77777777" w:rsidR="0005261E" w:rsidRPr="008379F5" w:rsidRDefault="0005261E" w:rsidP="0005261E">
      <w:pPr>
        <w:rPr>
          <w:sz w:val="16"/>
        </w:rPr>
      </w:pPr>
      <w:r w:rsidRPr="008379F5">
        <w:rPr>
          <w:rStyle w:val="StyleUnderline"/>
        </w:rPr>
        <w:t xml:space="preserve">Any Arctic </w:t>
      </w:r>
      <w:r w:rsidRPr="008214F8">
        <w:rPr>
          <w:rStyle w:val="StyleUnderline"/>
          <w:highlight w:val="lightGray"/>
        </w:rPr>
        <w:t xml:space="preserve">strategy has to consider the </w:t>
      </w:r>
      <w:r w:rsidRPr="008214F8">
        <w:rPr>
          <w:rStyle w:val="Emphasis"/>
          <w:highlight w:val="lightGray"/>
        </w:rPr>
        <w:t>importance</w:t>
      </w:r>
      <w:r w:rsidRPr="008214F8">
        <w:rPr>
          <w:rStyle w:val="StyleUnderline"/>
          <w:highlight w:val="lightGray"/>
        </w:rPr>
        <w:t xml:space="preserve"> of the space domain</w:t>
      </w:r>
      <w:r w:rsidRPr="008379F5">
        <w:rPr>
          <w:sz w:val="16"/>
        </w:rPr>
        <w:t>, said Mir Sadat, a nonresident fellow at the Atlantic Council’s Scowcroft Center for Strategy and Security.</w:t>
      </w:r>
    </w:p>
    <w:p w14:paraId="76669F02" w14:textId="77777777" w:rsidR="0005261E" w:rsidRPr="008379F5" w:rsidRDefault="0005261E" w:rsidP="0005261E">
      <w:pPr>
        <w:rPr>
          <w:sz w:val="16"/>
        </w:rPr>
      </w:pPr>
      <w:r w:rsidRPr="008214F8">
        <w:rPr>
          <w:rStyle w:val="StyleUnderline"/>
          <w:highlight w:val="lightGray"/>
        </w:rPr>
        <w:lastRenderedPageBreak/>
        <w:t xml:space="preserve">The United States is </w:t>
      </w:r>
      <w:r w:rsidRPr="008214F8">
        <w:rPr>
          <w:rStyle w:val="Emphasis"/>
          <w:highlight w:val="lightGray"/>
        </w:rPr>
        <w:t>not doing enough</w:t>
      </w:r>
      <w:r w:rsidRPr="008379F5">
        <w:rPr>
          <w:rStyle w:val="StyleUnderline"/>
        </w:rPr>
        <w:t xml:space="preserve"> to “prepare for the new frontier.” In contrast, </w:t>
      </w:r>
      <w:r w:rsidRPr="008214F8">
        <w:rPr>
          <w:rStyle w:val="Emphasis"/>
          <w:highlight w:val="lightGray"/>
        </w:rPr>
        <w:t>Russia and China,</w:t>
      </w:r>
      <w:r w:rsidRPr="008214F8">
        <w:rPr>
          <w:rStyle w:val="StyleUnderline"/>
          <w:highlight w:val="lightGray"/>
        </w:rPr>
        <w:t xml:space="preserve"> by </w:t>
      </w:r>
      <w:r w:rsidRPr="008214F8">
        <w:rPr>
          <w:rStyle w:val="Emphasis"/>
          <w:highlight w:val="lightGray"/>
        </w:rPr>
        <w:t>increasing</w:t>
      </w:r>
      <w:r w:rsidRPr="008214F8">
        <w:rPr>
          <w:rStyle w:val="StyleUnderline"/>
          <w:highlight w:val="lightGray"/>
        </w:rPr>
        <w:t xml:space="preserve"> their </w:t>
      </w:r>
      <w:r w:rsidRPr="008214F8">
        <w:rPr>
          <w:rStyle w:val="Emphasis"/>
          <w:highlight w:val="lightGray"/>
        </w:rPr>
        <w:t>activities</w:t>
      </w:r>
      <w:r w:rsidRPr="008214F8">
        <w:rPr>
          <w:rStyle w:val="StyleUnderline"/>
          <w:highlight w:val="lightGray"/>
        </w:rPr>
        <w:t xml:space="preserve"> in the region,</w:t>
      </w:r>
      <w:r w:rsidRPr="008379F5">
        <w:rPr>
          <w:rStyle w:val="StyleUnderline"/>
        </w:rPr>
        <w:t xml:space="preserve"> are positioning </w:t>
      </w:r>
      <w:r w:rsidRPr="008214F8">
        <w:rPr>
          <w:rStyle w:val="StyleUnderline"/>
          <w:highlight w:val="lightGray"/>
        </w:rPr>
        <w:t>to one day 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59EF15FF" w14:textId="77777777" w:rsidR="0005261E" w:rsidRPr="008379F5" w:rsidRDefault="0005261E" w:rsidP="0005261E">
      <w:pPr>
        <w:rPr>
          <w:sz w:val="16"/>
        </w:rPr>
      </w:pPr>
      <w:r w:rsidRPr="008214F8">
        <w:rPr>
          <w:rStyle w:val="StyleUnderline"/>
          <w:highlight w:val="lightGray"/>
        </w:rPr>
        <w:t>Satellites to watch what Russia and others are doing</w:t>
      </w:r>
      <w:r w:rsidRPr="008379F5">
        <w:rPr>
          <w:rStyle w:val="StyleUnderline"/>
        </w:rPr>
        <w:t xml:space="preserve"> on the ground </w:t>
      </w:r>
      <w:r w:rsidRPr="008214F8">
        <w:rPr>
          <w:rStyle w:val="StyleUnderline"/>
          <w:highlight w:val="lightGray"/>
        </w:rPr>
        <w:t>is</w:t>
      </w:r>
      <w:r w:rsidRPr="008379F5">
        <w:rPr>
          <w:rStyle w:val="StyleUnderline"/>
        </w:rPr>
        <w:t xml:space="preserve"> another </w:t>
      </w:r>
      <w:r w:rsidRPr="008214F8">
        <w:rPr>
          <w:rStyle w:val="Emphasis"/>
          <w:highlight w:val="lightGray"/>
        </w:rPr>
        <w:t>critical capability</w:t>
      </w:r>
      <w:r w:rsidRPr="008379F5">
        <w:rPr>
          <w:rStyle w:val="StyleUnderline"/>
        </w:rPr>
        <w:t xml:space="preserve"> that the United States might need to expand</w:t>
      </w:r>
      <w:r w:rsidRPr="008379F5">
        <w:rPr>
          <w:sz w:val="16"/>
        </w:rPr>
        <w:t>, said Scott Herman, CEO of Cognitive Space.</w:t>
      </w:r>
    </w:p>
    <w:p w14:paraId="442BC4A8" w14:textId="77777777" w:rsidR="0005261E" w:rsidRPr="008379F5" w:rsidRDefault="0005261E" w:rsidP="0005261E">
      <w:pPr>
        <w:rPr>
          <w:sz w:val="16"/>
        </w:rPr>
      </w:pPr>
      <w:r w:rsidRPr="008379F5">
        <w:rPr>
          <w:sz w:val="16"/>
        </w:rPr>
        <w:t>The company participated in the recent Arctic Edge 2022 exercise as a military contractor, orchestrating collection opportunities across commercial satellite operators.</w:t>
      </w:r>
    </w:p>
    <w:p w14:paraId="5E2445E2" w14:textId="77777777" w:rsidR="0005261E" w:rsidRPr="008379F5" w:rsidRDefault="0005261E" w:rsidP="0005261E">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8214F8">
        <w:rPr>
          <w:rStyle w:val="StyleUnderline"/>
          <w:highlight w:val="lightGray"/>
        </w:rPr>
        <w:t xml:space="preserve">the Arctic becomes a </w:t>
      </w:r>
      <w:r w:rsidRPr="008214F8">
        <w:rPr>
          <w:rStyle w:val="Emphasis"/>
          <w:highlight w:val="lightGray"/>
        </w:rPr>
        <w:t>geopolitical flashpoint</w:t>
      </w:r>
      <w:r w:rsidRPr="008379F5">
        <w:rPr>
          <w:rStyle w:val="StyleUnderline"/>
        </w:rPr>
        <w:t>, “you may see some adjustments to some of the satellite constellation plans to make sure they’ve got sufficient northern exposure</w:t>
      </w:r>
      <w:r w:rsidRPr="008379F5">
        <w:rPr>
          <w:sz w:val="16"/>
        </w:rPr>
        <w:t>.”</w:t>
      </w:r>
    </w:p>
    <w:p w14:paraId="3099DBAD" w14:textId="77777777" w:rsidR="0005261E" w:rsidRPr="008379F5" w:rsidRDefault="0005261E" w:rsidP="0005261E">
      <w:pPr>
        <w:rPr>
          <w:sz w:val="16"/>
        </w:rPr>
      </w:pPr>
      <w:r w:rsidRPr="008379F5">
        <w:rPr>
          <w:sz w:val="16"/>
        </w:rPr>
        <w:t>In its strategy, the Department of the Air Force said there is a need for “domain awareness through new technologies ranging from over the horizon radar to space assets.”</w:t>
      </w:r>
    </w:p>
    <w:p w14:paraId="198D36E5" w14:textId="77777777" w:rsidR="0005261E" w:rsidRPr="008379F5" w:rsidRDefault="0005261E" w:rsidP="0005261E">
      <w:pPr>
        <w:rPr>
          <w:sz w:val="16"/>
        </w:rPr>
      </w:pPr>
      <w:r w:rsidRPr="008379F5">
        <w:rPr>
          <w:sz w:val="16"/>
        </w:rPr>
        <w:t>FEARS OF ‘MISCOMMUNICATION’</w:t>
      </w:r>
    </w:p>
    <w:p w14:paraId="597FA7C3" w14:textId="77777777" w:rsidR="0005261E" w:rsidRPr="008379F5" w:rsidRDefault="0005261E" w:rsidP="0005261E">
      <w:pPr>
        <w:rPr>
          <w:sz w:val="16"/>
        </w:rPr>
      </w:pPr>
      <w:r w:rsidRPr="008379F5">
        <w:rPr>
          <w:sz w:val="16"/>
        </w:rPr>
        <w:t>Michael Sfraga, chair and distinguished fellow of the Wilson Center’s Polar Institute, said an imminent war in the Arctic is unlikely.</w:t>
      </w:r>
    </w:p>
    <w:p w14:paraId="1153C300" w14:textId="77777777" w:rsidR="0005261E" w:rsidRPr="008379F5" w:rsidRDefault="0005261E" w:rsidP="0005261E">
      <w:pPr>
        <w:rPr>
          <w:sz w:val="16"/>
        </w:rPr>
      </w:pPr>
      <w:r w:rsidRPr="008379F5">
        <w:rPr>
          <w:sz w:val="16"/>
        </w:rPr>
        <w:t>“I think that’s a low probability,” said Sfraga, who is based in Alaska. But he believes the risk will increase as countries step up activities.</w:t>
      </w:r>
    </w:p>
    <w:p w14:paraId="556CA4B3" w14:textId="77777777" w:rsidR="0005261E" w:rsidRPr="008379F5" w:rsidRDefault="0005261E" w:rsidP="0005261E">
      <w:pPr>
        <w:rPr>
          <w:sz w:val="16"/>
        </w:rPr>
      </w:pPr>
      <w:r w:rsidRPr="008379F5">
        <w:rPr>
          <w:sz w:val="16"/>
        </w:rPr>
        <w:t>“</w:t>
      </w:r>
      <w:r w:rsidRPr="008379F5">
        <w:rPr>
          <w:rStyle w:val="StyleUnderline"/>
        </w:rPr>
        <w:t xml:space="preserve">The </w:t>
      </w:r>
      <w:r w:rsidRPr="008214F8">
        <w:rPr>
          <w:rStyle w:val="StyleUnderline"/>
          <w:highlight w:val="lightGray"/>
        </w:rPr>
        <w:t>higher probability</w:t>
      </w:r>
      <w:r w:rsidRPr="008379F5">
        <w:rPr>
          <w:rStyle w:val="StyleUnderline"/>
        </w:rPr>
        <w:t xml:space="preserve">, unfortunately, </w:t>
      </w:r>
      <w:r w:rsidRPr="008214F8">
        <w:rPr>
          <w:rStyle w:val="StyleUnderline"/>
          <w:highlight w:val="lightGray"/>
        </w:rPr>
        <w:t>is</w:t>
      </w:r>
      <w:r w:rsidRPr="008379F5">
        <w:rPr>
          <w:rStyle w:val="StyleUnderline"/>
        </w:rPr>
        <w:t xml:space="preserve"> a </w:t>
      </w:r>
      <w:r w:rsidRPr="008214F8">
        <w:rPr>
          <w:rStyle w:val="Emphasis"/>
          <w:highlight w:val="lightGray"/>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43F74EBA" w14:textId="77777777" w:rsidR="0005261E" w:rsidRPr="008379F5" w:rsidRDefault="0005261E" w:rsidP="0005261E">
      <w:pPr>
        <w:rPr>
          <w:sz w:val="16"/>
        </w:rPr>
      </w:pPr>
      <w:r w:rsidRPr="008379F5">
        <w:rPr>
          <w:sz w:val="16"/>
        </w:rPr>
        <w:t>Russia’s invasion of Ukraine now casts things in a different light, he added. “No one thought something like Ukraine would actually happen. If anybody would have told you 20 years ago that China would have built islands in the South China Sea and claimed that territory, I would have said that seems pretty far-fetched.” The lesson for the United States is to remain “vigilant and diligent.”</w:t>
      </w:r>
    </w:p>
    <w:p w14:paraId="01941E66" w14:textId="77777777" w:rsidR="0005261E" w:rsidRPr="008379F5" w:rsidRDefault="0005261E" w:rsidP="0005261E">
      <w:pPr>
        <w:rPr>
          <w:sz w:val="16"/>
        </w:rPr>
      </w:pPr>
      <w:r w:rsidRPr="008379F5">
        <w:rPr>
          <w:sz w:val="16"/>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2A5EE6F4" w14:textId="77777777" w:rsidR="0005261E" w:rsidRPr="008379F5" w:rsidRDefault="0005261E" w:rsidP="0005261E">
      <w:pPr>
        <w:rPr>
          <w:sz w:val="16"/>
        </w:rPr>
      </w:pPr>
      <w:r w:rsidRPr="008379F5">
        <w:rPr>
          <w:sz w:val="16"/>
        </w:rPr>
        <w:t>“</w:t>
      </w:r>
      <w:r w:rsidRPr="008379F5">
        <w:rPr>
          <w:rStyle w:val="StyleUnderline"/>
        </w:rPr>
        <w:t xml:space="preserve">While there’s no imminent threat of conflict in the Arctic, the </w:t>
      </w:r>
      <w:r w:rsidRPr="008214F8">
        <w:rPr>
          <w:rStyle w:val="Emphasis"/>
          <w:highlight w:val="lightGray"/>
        </w:rPr>
        <w:t>increasing activity</w:t>
      </w:r>
      <w:r w:rsidRPr="008379F5">
        <w:rPr>
          <w:rStyle w:val="StyleUnderline"/>
        </w:rPr>
        <w:t xml:space="preserve"> and </w:t>
      </w:r>
      <w:r w:rsidRPr="008214F8">
        <w:rPr>
          <w:rStyle w:val="StyleUnderline"/>
          <w:highlight w:val="lightGray"/>
        </w:rPr>
        <w:t>proximity of these aggressive powers requires the U.S. to maintain situational awareness</w:t>
      </w:r>
      <w:r w:rsidRPr="008379F5">
        <w:rPr>
          <w:rStyle w:val="StyleUnderline"/>
        </w:rPr>
        <w:t xml:space="preserve"> and operational capacity</w:t>
      </w:r>
      <w:r w:rsidRPr="008379F5">
        <w:rPr>
          <w:sz w:val="16"/>
        </w:rPr>
        <w:t>,” he said.</w:t>
      </w:r>
    </w:p>
    <w:p w14:paraId="15CEE574" w14:textId="77777777" w:rsidR="0005261E" w:rsidRPr="008379F5" w:rsidRDefault="0005261E" w:rsidP="0005261E">
      <w:pPr>
        <w:rPr>
          <w:rStyle w:val="StyleUnderline"/>
        </w:rPr>
      </w:pPr>
      <w:r w:rsidRPr="008379F5">
        <w:rPr>
          <w:rStyle w:val="StyleUnderline"/>
        </w:rPr>
        <w:t>The United States has to be better prepared to operate in the Arctic, Sfraga said, and noted that satellite-based services are sorely needed in the area.</w:t>
      </w:r>
    </w:p>
    <w:p w14:paraId="3D4544B5" w14:textId="77777777" w:rsidR="0005261E" w:rsidRPr="008379F5" w:rsidRDefault="0005261E" w:rsidP="0005261E">
      <w:pPr>
        <w:rPr>
          <w:sz w:val="16"/>
        </w:rPr>
      </w:pPr>
      <w:r w:rsidRPr="008379F5">
        <w:rPr>
          <w:sz w:val="16"/>
        </w:rPr>
        <w:t>“</w:t>
      </w:r>
      <w:r w:rsidRPr="008214F8">
        <w:rPr>
          <w:rStyle w:val="Emphasis"/>
          <w:highlight w:val="lightGray"/>
        </w:rPr>
        <w:t>Satellite communications</w:t>
      </w:r>
      <w:r w:rsidRPr="008214F8">
        <w:rPr>
          <w:rStyle w:val="StyleUnderline"/>
          <w:highlight w:val="lightGray"/>
        </w:rPr>
        <w:t xml:space="preserve">, imagery, all of those things are </w:t>
      </w:r>
      <w:r w:rsidRPr="008214F8">
        <w:rPr>
          <w:rStyle w:val="Emphasis"/>
          <w:highlight w:val="lightGray"/>
        </w:rPr>
        <w:t>very important</w:t>
      </w:r>
      <w:r w:rsidRPr="008214F8">
        <w:rPr>
          <w:rStyle w:val="StyleUnderline"/>
          <w:highlight w:val="lightGray"/>
        </w:rPr>
        <w:t xml:space="preserve"> to our national and civil security</w:t>
      </w:r>
      <w:r w:rsidRPr="008379F5">
        <w:rPr>
          <w:rStyle w:val="StyleUnderline"/>
        </w:rPr>
        <w:t>, search and rescue</w:t>
      </w:r>
      <w:r w:rsidRPr="008379F5">
        <w:rPr>
          <w:sz w:val="16"/>
        </w:rPr>
        <w:t>,” he said. “There’s just limited capacity.”</w:t>
      </w:r>
    </w:p>
    <w:p w14:paraId="2569A05F" w14:textId="77777777" w:rsidR="0005261E" w:rsidRDefault="0005261E" w:rsidP="0005261E">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603A18C1" w14:textId="77777777" w:rsidR="0005261E" w:rsidRDefault="0005261E" w:rsidP="0005261E">
      <w:pPr>
        <w:pStyle w:val="Heading4"/>
        <w:numPr>
          <w:ilvl w:val="0"/>
          <w:numId w:val="55"/>
        </w:numPr>
        <w:tabs>
          <w:tab w:val="num" w:pos="360"/>
        </w:tabs>
        <w:ind w:left="360"/>
      </w:pPr>
      <w:r>
        <w:t>Satellites are key to the missile defense shield --- that’s Weichert</w:t>
      </w:r>
    </w:p>
    <w:p w14:paraId="2FD47F74" w14:textId="77777777" w:rsidR="0005261E" w:rsidRPr="00023A5F" w:rsidRDefault="0005261E" w:rsidP="0005261E">
      <w:pPr>
        <w:rPr>
          <w:sz w:val="26"/>
          <w:szCs w:val="26"/>
        </w:rPr>
      </w:pPr>
      <w:r w:rsidRPr="00023A5F">
        <w:rPr>
          <w:sz w:val="26"/>
          <w:szCs w:val="26"/>
        </w:rPr>
        <w:t>&lt;&lt;&lt;For Reference&gt;&gt;&gt;</w:t>
      </w:r>
    </w:p>
    <w:p w14:paraId="062A48BB" w14:textId="77777777" w:rsidR="0005261E" w:rsidRDefault="0005261E" w:rsidP="0005261E">
      <w:r>
        <w:t>Phase IV</w:t>
      </w:r>
    </w:p>
    <w:p w14:paraId="1F34DB44" w14:textId="77777777" w:rsidR="0005261E" w:rsidRPr="000719C8" w:rsidRDefault="0005261E" w:rsidP="0005261E">
      <w:pPr>
        <w:rPr>
          <w:rStyle w:val="StyleUnderline"/>
        </w:rPr>
      </w:pPr>
      <w:r w:rsidRPr="000719C8">
        <w:rPr>
          <w:rStyle w:val="StyleUnderline"/>
        </w:rPr>
        <w:lastRenderedPageBreak/>
        <w:t xml:space="preserve">With </w:t>
      </w:r>
      <w:r w:rsidRPr="00023A5F">
        <w:rPr>
          <w:rStyle w:val="StyleUnderline"/>
          <w:highlight w:val="lightGray"/>
        </w:rPr>
        <w:t xml:space="preserve">the rise of </w:t>
      </w:r>
      <w:r w:rsidRPr="00023A5F">
        <w:rPr>
          <w:rStyle w:val="Emphasis"/>
          <w:highlight w:val="lightGray"/>
        </w:rPr>
        <w:t>hypersonic missiles</w:t>
      </w:r>
      <w:r w:rsidRPr="000719C8">
        <w:rPr>
          <w:rStyle w:val="StyleUnderline"/>
        </w:rPr>
        <w:t xml:space="preserve"> as well as a return of the threat of nuclear world war, the old Reagan-era concept of space-based missile defense has become a hot topic among America’s national security space policymakers</w:t>
      </w:r>
      <w: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719C8">
        <w:rPr>
          <w:rStyle w:val="StyleUnderline"/>
        </w:rPr>
        <w:t xml:space="preserve">. Today, however, the technology has more than matured, and </w:t>
      </w:r>
      <w:r w:rsidRPr="00023A5F">
        <w:rPr>
          <w:rStyle w:val="StyleUnderline"/>
          <w:highlight w:val="lightGray"/>
        </w:rPr>
        <w:t xml:space="preserve">the U.S. is now </w:t>
      </w:r>
      <w:r w:rsidRPr="00023A5F">
        <w:rPr>
          <w:rStyle w:val="Emphasis"/>
          <w:highlight w:val="lightGray"/>
        </w:rPr>
        <w:t>vulnerable</w:t>
      </w:r>
      <w:r w:rsidRPr="00023A5F">
        <w:rPr>
          <w:rStyle w:val="StyleUnderline"/>
          <w:highlight w:val="lightGray"/>
        </w:rPr>
        <w:t xml:space="preserve"> to a surprise nuclear missile strike</w:t>
      </w:r>
      <w:r w:rsidRPr="000719C8">
        <w:rPr>
          <w:rStyle w:val="StyleUnderline"/>
        </w:rPr>
        <w:t xml:space="preserve"> each day that the Pentagon refuses to build and deploy these systems.</w:t>
      </w:r>
    </w:p>
    <w:p w14:paraId="49CC956C" w14:textId="77777777" w:rsidR="0005261E" w:rsidRDefault="0005261E" w:rsidP="0005261E">
      <w:r w:rsidRPr="00023A5F">
        <w:rPr>
          <w:rStyle w:val="StyleUnderline"/>
          <w:highlight w:val="lightGray"/>
        </w:rPr>
        <w:t xml:space="preserve">As for the growing threat of hypersonic weapons, multiple defense sources insist that the </w:t>
      </w:r>
      <w:r w:rsidRPr="00023A5F">
        <w:rPr>
          <w:rStyle w:val="Emphasis"/>
          <w:highlight w:val="lightGray"/>
        </w:rPr>
        <w:t>only real defense</w:t>
      </w:r>
      <w:r w:rsidRPr="00023A5F">
        <w:rPr>
          <w:rStyle w:val="StyleUnderline"/>
          <w:highlight w:val="lightGray"/>
        </w:rPr>
        <w:t xml:space="preserve"> against them will be from </w:t>
      </w:r>
      <w:r w:rsidRPr="00023A5F">
        <w:rPr>
          <w:rStyle w:val="Emphasis"/>
          <w:highlight w:val="lightGray"/>
        </w:rPr>
        <w:t>space-based assets</w:t>
      </w:r>
      <w:r>
        <w:t>. Specifically, swarms of satellites operating in Low-Earth Orbit could be used to intercept hypersonic glide vehicles, preventing those weapons from ever reentering the Earth’s atmosphere and destroying their vulnerable targets below.</w:t>
      </w:r>
    </w:p>
    <w:p w14:paraId="488D2248" w14:textId="77777777" w:rsidR="0005261E" w:rsidRPr="000719C8" w:rsidRDefault="0005261E" w:rsidP="0005261E">
      <w:pPr>
        <w:rPr>
          <w:rStyle w:val="StyleUnderline"/>
        </w:rPr>
      </w:pPr>
      <w:r>
        <w:t xml:space="preserve">The threat of hypersonic weapons have less to do with their speed (although they are quite fast), and more to do with the way that they radically maneuver on their way to their target, stymying conventional air defense batteries. </w:t>
      </w:r>
      <w:r w:rsidRPr="000719C8">
        <w:rPr>
          <w:rStyle w:val="StyleUnderline"/>
        </w:rPr>
        <w:t xml:space="preserve">Speaking on condition of anonymity, a source at the Air Force’s Western Air Defense Sector (WADS) at Joint Base McChord confirmed that </w:t>
      </w:r>
      <w:r w:rsidRPr="00023A5F">
        <w:rPr>
          <w:rStyle w:val="StyleUnderline"/>
          <w:highlight w:val="lightGray"/>
        </w:rPr>
        <w:t>the kind of hypersonic weapon the Russians fired at Dnipro</w:t>
      </w:r>
      <w:r w:rsidRPr="000719C8">
        <w:rPr>
          <w:rStyle w:val="StyleUnderline"/>
        </w:rPr>
        <w:t xml:space="preserve"> in retaliation for Ukraine’s use of American-made Army Tactical Missile System (ATACM) and British-built Storm Shadow cruise missiles </w:t>
      </w:r>
      <w:r w:rsidRPr="00023A5F">
        <w:rPr>
          <w:rStyle w:val="Emphasis"/>
          <w:highlight w:val="lightGray"/>
        </w:rPr>
        <w:t>cannot</w:t>
      </w:r>
      <w:r w:rsidRPr="00023A5F">
        <w:rPr>
          <w:rStyle w:val="StyleUnderline"/>
          <w:highlight w:val="lightGray"/>
        </w:rPr>
        <w:t xml:space="preserve"> be </w:t>
      </w:r>
      <w:r w:rsidRPr="00023A5F">
        <w:rPr>
          <w:rStyle w:val="Emphasis"/>
          <w:highlight w:val="lightGray"/>
        </w:rPr>
        <w:t>reliably defended</w:t>
      </w:r>
      <w:r w:rsidRPr="00023A5F">
        <w:rPr>
          <w:rStyle w:val="StyleUnderline"/>
          <w:highlight w:val="lightGray"/>
        </w:rPr>
        <w:t xml:space="preserve"> against by most </w:t>
      </w:r>
      <w:r w:rsidRPr="00023A5F">
        <w:rPr>
          <w:rStyle w:val="Emphasis"/>
          <w:highlight w:val="lightGray"/>
        </w:rPr>
        <w:t>conventional air defense</w:t>
      </w:r>
      <w:r w:rsidRPr="00023A5F">
        <w:rPr>
          <w:rStyle w:val="StyleUnderline"/>
          <w:highlight w:val="lightGray"/>
        </w:rPr>
        <w:t xml:space="preserve"> systems.</w:t>
      </w:r>
    </w:p>
    <w:p w14:paraId="6968FA06" w14:textId="77777777" w:rsidR="0005261E" w:rsidRDefault="0005261E" w:rsidP="0005261E">
      <w:r w:rsidRPr="00023A5F">
        <w:rPr>
          <w:rStyle w:val="StyleUnderline"/>
          <w:highlight w:val="lightGray"/>
        </w:rPr>
        <w:t xml:space="preserve">So, in both conventional nuclear missiles as well as newer hypersonic weapons threats, the </w:t>
      </w:r>
      <w:r w:rsidRPr="00023A5F">
        <w:rPr>
          <w:rStyle w:val="Emphasis"/>
          <w:highlight w:val="lightGray"/>
        </w:rPr>
        <w:t>only defense</w:t>
      </w:r>
      <w:r w:rsidRPr="00023A5F">
        <w:rPr>
          <w:rStyle w:val="StyleUnderline"/>
          <w:highlight w:val="lightGray"/>
        </w:rPr>
        <w:t xml:space="preserve"> is space-based</w:t>
      </w:r>
      <w: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0719C8">
        <w:rPr>
          <w:rStyle w:val="StyleUnderline"/>
        </w:rPr>
        <w:t xml:space="preserve">But </w:t>
      </w:r>
      <w:r w:rsidRPr="00C530E0">
        <w:rPr>
          <w:rStyle w:val="Emphasis"/>
        </w:rPr>
        <w:t>space will be key</w:t>
      </w:r>
      <w:r>
        <w:t>. Indeed, as Reagan conjectured, such space-based defenses could render the entire threat of nuclear weapons attack obsolete. At the very least, it could degrade the threat of nuclear warfare.</w:t>
      </w:r>
    </w:p>
    <w:p w14:paraId="447650E2" w14:textId="6178B315" w:rsidR="0005261E" w:rsidRDefault="0005261E" w:rsidP="0005261E">
      <w:pPr>
        <w:pStyle w:val="Heading4"/>
      </w:pPr>
      <w:r>
        <w:t xml:space="preserve">F. </w:t>
      </w:r>
      <w:r>
        <w:t>Deterrence solves, otherwise Russia causes the impact.</w:t>
      </w:r>
    </w:p>
    <w:p w14:paraId="0A09CED6" w14:textId="77777777" w:rsidR="0005261E" w:rsidRPr="00840115" w:rsidRDefault="0005261E" w:rsidP="0005261E">
      <w:r w:rsidRPr="00840115">
        <w:rPr>
          <w:rStyle w:val="Style13ptBold"/>
        </w:rPr>
        <w:t>Giles 21</w:t>
      </w:r>
      <w:r>
        <w:t xml:space="preserve"> [</w:t>
      </w:r>
      <w:r w:rsidRPr="00840115">
        <w:t>Keir Giles is a senior consulting fellow of the Russia and Eurasia Program</w:t>
      </w:r>
      <w:r>
        <w:t>,</w:t>
      </w:r>
      <w:r w:rsidRPr="00840115">
        <w:t xml:space="preserve"> he worked with the BBC Monitoring Service and the UK Defence Academy, where he wrote and advised on Russian military, defence and security issues including human factors influencing Russian security policy</w:t>
      </w:r>
      <w:r>
        <w:t xml:space="preserve">, “What Deters Russia: Enduring Principles for Responding to Moscow” 9/23/2021, </w:t>
      </w:r>
      <w:r w:rsidRPr="002E1069">
        <w:t>https://www.chathamhouse.org/2021/09/what-deters-russia/02-attitudes-and-behaviours</w:t>
      </w:r>
      <w:r>
        <w:t>] .ctm</w:t>
      </w:r>
    </w:p>
    <w:p w14:paraId="3550AE53" w14:textId="77777777" w:rsidR="0005261E" w:rsidRPr="002926D5" w:rsidRDefault="0005261E" w:rsidP="0005261E">
      <w:pPr>
        <w:rPr>
          <w:sz w:val="16"/>
          <w:szCs w:val="16"/>
        </w:rPr>
      </w:pPr>
      <w:r w:rsidRPr="002926D5">
        <w:rPr>
          <w:sz w:val="16"/>
          <w:szCs w:val="16"/>
        </w:rPr>
        <w:t>Willingness to withdraw</w:t>
      </w:r>
    </w:p>
    <w:p w14:paraId="733C8409" w14:textId="77777777" w:rsidR="0005261E" w:rsidRPr="002926D5" w:rsidRDefault="0005261E" w:rsidP="0005261E">
      <w:pPr>
        <w:rPr>
          <w:sz w:val="16"/>
        </w:rPr>
      </w:pPr>
      <w:r w:rsidRPr="00A271BB">
        <w:rPr>
          <w:sz w:val="16"/>
        </w:rPr>
        <w:t xml:space="preserve">However, </w:t>
      </w:r>
      <w:r w:rsidRPr="00A271BB">
        <w:rPr>
          <w:rStyle w:val="StyleUnderline"/>
        </w:rPr>
        <w:t>another</w:t>
      </w:r>
      <w:r w:rsidRPr="002926D5">
        <w:rPr>
          <w:rStyle w:val="StyleUnderline"/>
        </w:rPr>
        <w:t xml:space="preserve"> </w:t>
      </w:r>
      <w:r w:rsidRPr="00A271BB">
        <w:rPr>
          <w:rStyle w:val="Emphasis"/>
          <w:highlight w:val="cyan"/>
        </w:rPr>
        <w:t>consistent pattern</w:t>
      </w:r>
      <w:r w:rsidRPr="002E1069">
        <w:rPr>
          <w:rStyle w:val="StyleUnderline"/>
          <w:highlight w:val="cyan"/>
        </w:rPr>
        <w:t xml:space="preserve"> in Russia</w:t>
      </w:r>
      <w:r w:rsidRPr="00A271BB">
        <w:rPr>
          <w:rStyle w:val="StyleUnderline"/>
        </w:rPr>
        <w:t>n expansionist</w:t>
      </w:r>
      <w:r w:rsidRPr="002926D5">
        <w:rPr>
          <w:rStyle w:val="StyleUnderline"/>
        </w:rPr>
        <w:t xml:space="preserve"> </w:t>
      </w:r>
      <w:r w:rsidRPr="00A271BB">
        <w:rPr>
          <w:rStyle w:val="StyleUnderline"/>
        </w:rPr>
        <w:t xml:space="preserve">behaviour </w:t>
      </w:r>
      <w:r w:rsidRPr="002E1069">
        <w:rPr>
          <w:rStyle w:val="StyleUnderline"/>
          <w:highlight w:val="cyan"/>
        </w:rPr>
        <w:t>is readiness to stop</w:t>
      </w:r>
      <w:r w:rsidRPr="002926D5">
        <w:rPr>
          <w:rStyle w:val="StyleUnderline"/>
        </w:rPr>
        <w:t xml:space="preserve"> or indeed pull back </w:t>
      </w:r>
      <w:r w:rsidRPr="002E1069">
        <w:rPr>
          <w:rStyle w:val="StyleUnderline"/>
          <w:highlight w:val="cyan"/>
        </w:rPr>
        <w:t>when</w:t>
      </w:r>
      <w:r w:rsidRPr="002926D5">
        <w:rPr>
          <w:rStyle w:val="StyleUnderline"/>
        </w:rPr>
        <w:t xml:space="preserve"> significant </w:t>
      </w:r>
      <w:r w:rsidRPr="002E1069">
        <w:rPr>
          <w:rStyle w:val="StyleUnderline"/>
          <w:highlight w:val="cyan"/>
        </w:rPr>
        <w:t>resistance is encountered</w:t>
      </w:r>
      <w:r w:rsidRPr="002926D5">
        <w:rPr>
          <w:sz w:val="16"/>
        </w:rPr>
        <w:t xml:space="preserve">. A saying commonly attributed to Vladimir Lenin held that in order to expand its influence, Moscow should ‘probe with a bayonet; when you encounter mush, push on; if </w:t>
      </w:r>
      <w:r w:rsidRPr="00A271BB">
        <w:rPr>
          <w:sz w:val="16"/>
        </w:rPr>
        <w:t>you find steel, pull back’.28 Russia’s adversaries have at times perceived this approach clearly: in the mid-19th century British prime minister Lord Palmerston noted: ‘</w:t>
      </w:r>
      <w:r w:rsidRPr="00A271BB">
        <w:rPr>
          <w:rStyle w:val="StyleUnderline"/>
        </w:rPr>
        <w:t xml:space="preserve">The policy and practice of the Russian government has always been to push forwards its encroachments as fast and as far as the apathy and want of firmness of other governments would allow it to go, but always to stop and retire when it met with decided </w:t>
      </w:r>
      <w:r w:rsidRPr="00A271BB">
        <w:rPr>
          <w:rStyle w:val="Emphasis"/>
        </w:rPr>
        <w:t>resistance</w:t>
      </w:r>
      <w:r w:rsidRPr="00A271BB">
        <w:rPr>
          <w:sz w:val="16"/>
        </w:rPr>
        <w:t xml:space="preserve">.’29 Certainly </w:t>
      </w:r>
      <w:r w:rsidRPr="00A271BB">
        <w:rPr>
          <w:rStyle w:val="StyleUnderline"/>
        </w:rPr>
        <w:t>Russia</w:t>
      </w:r>
      <w:r w:rsidRPr="00A271BB">
        <w:rPr>
          <w:sz w:val="16"/>
        </w:rPr>
        <w:t xml:space="preserve"> and its leaders </w:t>
      </w:r>
      <w:r w:rsidRPr="00A271BB">
        <w:rPr>
          <w:rStyle w:val="StyleUnderline"/>
        </w:rPr>
        <w:t>and military commanders have consistently acted</w:t>
      </w:r>
      <w:r w:rsidRPr="00A271BB">
        <w:rPr>
          <w:sz w:val="16"/>
        </w:rPr>
        <w:t xml:space="preserve"> as though </w:t>
      </w:r>
      <w:r w:rsidRPr="00A271BB">
        <w:rPr>
          <w:rStyle w:val="StyleUnderline"/>
        </w:rPr>
        <w:t>guided by this principle</w:t>
      </w:r>
      <w:r w:rsidRPr="00A271BB">
        <w:rPr>
          <w:sz w:val="16"/>
        </w:rPr>
        <w:t xml:space="preserve">. A year later a French political commentator observed that ‘it matters little to Russia to be right or wrong, or to draw back if required’,30 and this principle held good throughout the Soviet period in the </w:t>
      </w:r>
      <w:r w:rsidRPr="00A271BB">
        <w:rPr>
          <w:sz w:val="16"/>
        </w:rPr>
        <w:lastRenderedPageBreak/>
        <w:t xml:space="preserve">next century, consistent with a ‘general rule that </w:t>
      </w:r>
      <w:r w:rsidRPr="00A271BB">
        <w:rPr>
          <w:rStyle w:val="StyleUnderline"/>
        </w:rPr>
        <w:t>the Russians are cautious to a degree</w:t>
      </w:r>
      <w:r w:rsidRPr="002926D5">
        <w:rPr>
          <w:rStyle w:val="StyleUnderline"/>
        </w:rPr>
        <w:t>, are quite good at sensing danger, and, when they do miscalculate</w:t>
      </w:r>
      <w:r w:rsidRPr="002926D5">
        <w:rPr>
          <w:sz w:val="16"/>
        </w:rPr>
        <w:t xml:space="preserve"> in the grand manner, </w:t>
      </w:r>
      <w:r w:rsidRPr="002926D5">
        <w:rPr>
          <w:rStyle w:val="StyleUnderline"/>
        </w:rPr>
        <w:t>think nothing of going into reverse and cutting their losses’</w:t>
      </w:r>
      <w:r w:rsidRPr="002926D5">
        <w:rPr>
          <w:sz w:val="16"/>
        </w:rPr>
        <w:t xml:space="preserve">.31 George Kennan observed that </w:t>
      </w:r>
      <w:r w:rsidRPr="002E1069">
        <w:rPr>
          <w:rStyle w:val="StyleUnderline"/>
          <w:highlight w:val="cyan"/>
        </w:rPr>
        <w:t>showdowns</w:t>
      </w:r>
      <w:r w:rsidRPr="002926D5">
        <w:rPr>
          <w:rStyle w:val="StyleUnderline"/>
        </w:rPr>
        <w:t xml:space="preserve"> with Moscow </w:t>
      </w:r>
      <w:r w:rsidRPr="00A271BB">
        <w:rPr>
          <w:rStyle w:val="StyleUnderline"/>
        </w:rPr>
        <w:t xml:space="preserve">could be </w:t>
      </w:r>
      <w:r w:rsidRPr="002E1069">
        <w:rPr>
          <w:rStyle w:val="Emphasis"/>
          <w:highlight w:val="cyan"/>
        </w:rPr>
        <w:t>avoided</w:t>
      </w:r>
      <w:r w:rsidRPr="002E1069">
        <w:rPr>
          <w:rStyle w:val="StyleUnderline"/>
          <w:highlight w:val="cyan"/>
        </w:rPr>
        <w:t xml:space="preserve"> through</w:t>
      </w:r>
      <w:r w:rsidRPr="002926D5">
        <w:rPr>
          <w:rStyle w:val="StyleUnderline"/>
        </w:rPr>
        <w:t xml:space="preserve"> sufficient </w:t>
      </w:r>
      <w:r w:rsidRPr="002E1069">
        <w:rPr>
          <w:rStyle w:val="StyleUnderline"/>
          <w:highlight w:val="cyan"/>
        </w:rPr>
        <w:t>demonstrations of strength</w:t>
      </w:r>
      <w:r w:rsidRPr="002926D5">
        <w:rPr>
          <w:rStyle w:val="StyleUnderline"/>
        </w:rPr>
        <w:t xml:space="preserve"> and resolve</w:t>
      </w:r>
      <w:r w:rsidRPr="002926D5">
        <w:rPr>
          <w:sz w:val="16"/>
        </w:rPr>
        <w:t>: ‘Impervious to logic of reason [</w:t>
      </w:r>
      <w:r w:rsidRPr="002926D5">
        <w:rPr>
          <w:rStyle w:val="StyleUnderline"/>
        </w:rPr>
        <w:t>Russia] is highly sensitive to logic of force. For this reason it can easily withdraw – and usually does when strong resistance is encountered at any point. Thus, if the adversary has sufficient force and makes clear his readiness to use it, he rarely has to do so.</w:t>
      </w:r>
      <w:r w:rsidRPr="002926D5">
        <w:rPr>
          <w:sz w:val="16"/>
        </w:rPr>
        <w:t xml:space="preserve">’32 The example of the 2017 Syrian standoff described in Chapter 1 suggests that demonstrations of resolve and willingness to stand firm in the face </w:t>
      </w:r>
      <w:r>
        <w:rPr>
          <w:sz w:val="16"/>
        </w:rPr>
        <w:t xml:space="preserve"> </w:t>
      </w:r>
      <w:r w:rsidRPr="002926D5">
        <w:rPr>
          <w:sz w:val="16"/>
        </w:rPr>
        <w:t>of Russian demands, assertions or threats continue to be the best means of avoiding conflict; and anecdotal evidence from US and other service personnel encountering their Russian counterparts in similar situations suggests that this principle consistently holds good.</w:t>
      </w:r>
    </w:p>
    <w:p w14:paraId="73A23DF5" w14:textId="77777777" w:rsidR="0005261E" w:rsidRPr="002E1069" w:rsidRDefault="0005261E" w:rsidP="0005261E">
      <w:pPr>
        <w:rPr>
          <w:sz w:val="16"/>
        </w:rPr>
      </w:pPr>
      <w:r w:rsidRPr="002E1069">
        <w:rPr>
          <w:sz w:val="16"/>
        </w:rPr>
        <w:t xml:space="preserve">At the same time it should not be assumed that Moscow’s ambitions are limited to the immediate cause or focus of conflict, whether geographically or politically. </w:t>
      </w:r>
      <w:r w:rsidRPr="002926D5">
        <w:rPr>
          <w:rStyle w:val="StyleUnderline"/>
        </w:rPr>
        <w:t>Open invitations to seize control or ground will be taken, as in the armed conflict with Georgia in 2008</w:t>
      </w:r>
      <w:r w:rsidRPr="002E1069">
        <w:rPr>
          <w:sz w:val="16"/>
        </w:rPr>
        <w:t>, when the leading elements of Russian troops continued their advance towards Tbilisi after the effective end of the fighting simply because nobody had told them to stop. If Russia achieves its objectives and is still unchecked, previous patterns of behaviour suggest that it will continue, in order to marshal additional means for leverage at the negotiating table. Following another principle that holds good throughout both recent and more distant history, Russia has shown itself content to take two steps forward and one step back in order to advance its position. There is a consistent pattern, whether in territorial control or in any other aspect of international relations: Moscow routinely wins by demanding the whole of somebody else’s cake and then ingraciously settling for only half.</w:t>
      </w:r>
    </w:p>
    <w:p w14:paraId="322FE767" w14:textId="77777777" w:rsidR="0005261E" w:rsidRPr="002E1069" w:rsidRDefault="0005261E" w:rsidP="0005261E">
      <w:pPr>
        <w:rPr>
          <w:sz w:val="16"/>
          <w:szCs w:val="16"/>
        </w:rPr>
      </w:pPr>
      <w:r w:rsidRPr="002E1069">
        <w:rPr>
          <w:sz w:val="16"/>
          <w:szCs w:val="16"/>
        </w:rPr>
        <w:t>Respect for strength</w:t>
      </w:r>
    </w:p>
    <w:p w14:paraId="72CD1695" w14:textId="77777777" w:rsidR="0005261E" w:rsidRPr="00791964" w:rsidRDefault="0005261E" w:rsidP="0005261E">
      <w:pPr>
        <w:rPr>
          <w:sz w:val="16"/>
        </w:rPr>
      </w:pPr>
      <w:r w:rsidRPr="00791964">
        <w:rPr>
          <w:sz w:val="16"/>
        </w:rPr>
        <w:t>According to former Estonian defence minister Sven Mikser: ‘</w:t>
      </w:r>
      <w:r w:rsidRPr="002E1069">
        <w:rPr>
          <w:rStyle w:val="StyleUnderline"/>
          <w:highlight w:val="cyan"/>
        </w:rPr>
        <w:t xml:space="preserve">For Putin, weakness is more </w:t>
      </w:r>
      <w:r w:rsidRPr="00A271BB">
        <w:rPr>
          <w:rStyle w:val="Emphasis"/>
          <w:highlight w:val="cyan"/>
        </w:rPr>
        <w:t>provocative</w:t>
      </w:r>
      <w:r w:rsidRPr="002E1069">
        <w:rPr>
          <w:rStyle w:val="StyleUnderline"/>
          <w:highlight w:val="cyan"/>
        </w:rPr>
        <w:t xml:space="preserve"> than strength</w:t>
      </w:r>
      <w:r w:rsidRPr="00791964">
        <w:rPr>
          <w:sz w:val="16"/>
        </w:rPr>
        <w:t xml:space="preserve">.’33 President </w:t>
      </w:r>
      <w:r w:rsidRPr="002E1069">
        <w:rPr>
          <w:rStyle w:val="StyleUnderline"/>
          <w:highlight w:val="cyan"/>
        </w:rPr>
        <w:t>Putin</w:t>
      </w:r>
      <w:r w:rsidRPr="00791964">
        <w:rPr>
          <w:rStyle w:val="StyleUnderline"/>
        </w:rPr>
        <w:t xml:space="preserve"> has</w:t>
      </w:r>
      <w:r w:rsidRPr="00791964">
        <w:rPr>
          <w:sz w:val="16"/>
        </w:rPr>
        <w:t xml:space="preserve"> indeed </w:t>
      </w:r>
      <w:r w:rsidRPr="00791964">
        <w:rPr>
          <w:rStyle w:val="StyleUnderline"/>
        </w:rPr>
        <w:t xml:space="preserve">expressed this view clearly, </w:t>
      </w:r>
      <w:r w:rsidRPr="002E1069">
        <w:rPr>
          <w:rStyle w:val="StyleUnderline"/>
          <w:highlight w:val="cyan"/>
        </w:rPr>
        <w:t>justifying</w:t>
      </w:r>
      <w:r w:rsidRPr="00791964">
        <w:rPr>
          <w:rStyle w:val="StyleUnderline"/>
        </w:rPr>
        <w:t xml:space="preserve"> his country’s far-reaching</w:t>
      </w:r>
      <w:r w:rsidRPr="00791964">
        <w:rPr>
          <w:sz w:val="16"/>
        </w:rPr>
        <w:t xml:space="preserve"> and enormously expensive </w:t>
      </w:r>
      <w:r w:rsidRPr="00A271BB">
        <w:rPr>
          <w:rStyle w:val="StyleUnderline"/>
        </w:rPr>
        <w:t>military</w:t>
      </w:r>
      <w:r w:rsidRPr="00791964">
        <w:rPr>
          <w:rStyle w:val="StyleUnderline"/>
        </w:rPr>
        <w:t xml:space="preserve"> transformation and </w:t>
      </w:r>
      <w:r w:rsidRPr="002E1069">
        <w:rPr>
          <w:rStyle w:val="StyleUnderline"/>
          <w:highlight w:val="cyan"/>
        </w:rPr>
        <w:t>rearmament with</w:t>
      </w:r>
      <w:r w:rsidRPr="00791964">
        <w:rPr>
          <w:rStyle w:val="StyleUnderline"/>
        </w:rPr>
        <w:t xml:space="preserve"> the </w:t>
      </w:r>
      <w:r w:rsidRPr="002E1069">
        <w:rPr>
          <w:rStyle w:val="StyleUnderline"/>
          <w:highlight w:val="cyan"/>
        </w:rPr>
        <w:t>concern</w:t>
      </w:r>
      <w:r w:rsidRPr="00791964">
        <w:rPr>
          <w:rStyle w:val="StyleUnderline"/>
        </w:rPr>
        <w:t xml:space="preserve"> that </w:t>
      </w:r>
      <w:r w:rsidRPr="002E1069">
        <w:rPr>
          <w:rStyle w:val="StyleUnderline"/>
          <w:highlight w:val="cyan"/>
        </w:rPr>
        <w:t>Russia</w:t>
      </w:r>
      <w:r w:rsidRPr="00A271BB">
        <w:rPr>
          <w:rStyle w:val="StyleUnderline"/>
        </w:rPr>
        <w:t xml:space="preserve"> ‘must </w:t>
      </w:r>
      <w:r w:rsidRPr="002E1069">
        <w:rPr>
          <w:rStyle w:val="StyleUnderline"/>
          <w:highlight w:val="cyan"/>
        </w:rPr>
        <w:t xml:space="preserve">not </w:t>
      </w:r>
      <w:r w:rsidRPr="00A271BB">
        <w:rPr>
          <w:rStyle w:val="StyleUnderline"/>
          <w:highlight w:val="cyan"/>
        </w:rPr>
        <w:t>tempt anyone by</w:t>
      </w:r>
      <w:r w:rsidRPr="00791964">
        <w:rPr>
          <w:rStyle w:val="StyleUnderline"/>
        </w:rPr>
        <w:t xml:space="preserve"> our </w:t>
      </w:r>
      <w:r w:rsidRPr="002E1069">
        <w:rPr>
          <w:rStyle w:val="StyleUnderline"/>
          <w:highlight w:val="cyan"/>
        </w:rPr>
        <w:t>weakness’</w:t>
      </w:r>
      <w:r w:rsidRPr="00791964">
        <w:rPr>
          <w:sz w:val="16"/>
        </w:rPr>
        <w:t xml:space="preserve">.34 In this mindset, </w:t>
      </w:r>
      <w:r w:rsidRPr="00791964">
        <w:rPr>
          <w:rStyle w:val="StyleUnderline"/>
        </w:rPr>
        <w:t xml:space="preserve">both </w:t>
      </w:r>
      <w:r w:rsidRPr="002E1069">
        <w:rPr>
          <w:rStyle w:val="StyleUnderline"/>
          <w:highlight w:val="cyan"/>
        </w:rPr>
        <w:t>deficiencies</w:t>
      </w:r>
      <w:r w:rsidRPr="00A271BB">
        <w:rPr>
          <w:rStyle w:val="StyleUnderline"/>
        </w:rPr>
        <w:t xml:space="preserve"> in conventional military power and a visible deficit in will to resist </w:t>
      </w:r>
      <w:r w:rsidRPr="002E1069">
        <w:rPr>
          <w:rStyle w:val="StyleUnderline"/>
          <w:highlight w:val="cyan"/>
        </w:rPr>
        <w:t>present</w:t>
      </w:r>
      <w:r w:rsidRPr="00791964">
        <w:rPr>
          <w:rStyle w:val="StyleUnderline"/>
        </w:rPr>
        <w:t xml:space="preserve"> a temptation and an </w:t>
      </w:r>
      <w:r w:rsidRPr="002E1069">
        <w:rPr>
          <w:rStyle w:val="Emphasis"/>
          <w:highlight w:val="cyan"/>
        </w:rPr>
        <w:t>invitation</w:t>
      </w:r>
      <w:r w:rsidRPr="00791964">
        <w:rPr>
          <w:rStyle w:val="StyleUnderline"/>
        </w:rPr>
        <w:t xml:space="preserve">. Weakness provokes, but </w:t>
      </w:r>
      <w:r w:rsidRPr="002E1069">
        <w:rPr>
          <w:rStyle w:val="Emphasis"/>
          <w:highlight w:val="cyan"/>
        </w:rPr>
        <w:t>readiness deters</w:t>
      </w:r>
      <w:r w:rsidRPr="00791964">
        <w:rPr>
          <w:sz w:val="16"/>
        </w:rPr>
        <w:t>.</w:t>
      </w:r>
    </w:p>
    <w:p w14:paraId="40E84CDD" w14:textId="77777777" w:rsidR="0005261E" w:rsidRPr="00B11AA4" w:rsidRDefault="0005261E" w:rsidP="0005261E">
      <w:pPr>
        <w:rPr>
          <w:sz w:val="16"/>
        </w:rPr>
      </w:pPr>
      <w:r w:rsidRPr="002E1069">
        <w:rPr>
          <w:sz w:val="16"/>
        </w:rPr>
        <w:t xml:space="preserve">It has been found throughout the history of relations with </w:t>
      </w:r>
      <w:r w:rsidRPr="00A271BB">
        <w:rPr>
          <w:sz w:val="16"/>
        </w:rPr>
        <w:t xml:space="preserve">Russia that </w:t>
      </w:r>
      <w:r w:rsidRPr="00A271BB">
        <w:rPr>
          <w:rStyle w:val="StyleUnderline"/>
        </w:rPr>
        <w:t xml:space="preserve">there is </w:t>
      </w:r>
      <w:r w:rsidRPr="002E1069">
        <w:rPr>
          <w:rStyle w:val="StyleUnderline"/>
          <w:highlight w:val="cyan"/>
        </w:rPr>
        <w:t>only one</w:t>
      </w:r>
      <w:r w:rsidRPr="00A271BB">
        <w:rPr>
          <w:rStyle w:val="StyleUnderline"/>
        </w:rPr>
        <w:t xml:space="preserve"> effective </w:t>
      </w:r>
      <w:r w:rsidRPr="002E1069">
        <w:rPr>
          <w:rStyle w:val="StyleUnderline"/>
          <w:highlight w:val="cyan"/>
        </w:rPr>
        <w:t>deterrent to</w:t>
      </w:r>
      <w:r w:rsidRPr="00A271BB">
        <w:rPr>
          <w:rStyle w:val="StyleUnderline"/>
        </w:rPr>
        <w:t xml:space="preserve"> its military</w:t>
      </w:r>
      <w:r w:rsidRPr="00791964">
        <w:rPr>
          <w:rStyle w:val="StyleUnderline"/>
        </w:rPr>
        <w:t xml:space="preserve"> </w:t>
      </w:r>
      <w:r w:rsidRPr="00A271BB">
        <w:rPr>
          <w:rStyle w:val="StyleUnderline"/>
          <w:highlight w:val="cyan"/>
        </w:rPr>
        <w:t>adventurism:</w:t>
      </w:r>
      <w:r w:rsidRPr="00791964">
        <w:rPr>
          <w:rStyle w:val="StyleUnderline"/>
        </w:rPr>
        <w:t xml:space="preserve"> the possession of </w:t>
      </w:r>
      <w:r w:rsidRPr="00A271BB">
        <w:rPr>
          <w:rStyle w:val="StyleUnderline"/>
        </w:rPr>
        <w:t>significant</w:t>
      </w:r>
      <w:r w:rsidRPr="00791964">
        <w:rPr>
          <w:rStyle w:val="StyleUnderline"/>
        </w:rPr>
        <w:t xml:space="preserve"> military </w:t>
      </w:r>
      <w:r w:rsidRPr="002E1069">
        <w:rPr>
          <w:rStyle w:val="StyleUnderline"/>
          <w:highlight w:val="cyan"/>
        </w:rPr>
        <w:t xml:space="preserve">force, </w:t>
      </w:r>
      <w:r w:rsidRPr="00A271BB">
        <w:rPr>
          <w:rStyle w:val="Emphasis"/>
          <w:highlight w:val="cyan"/>
        </w:rPr>
        <w:t>present</w:t>
      </w:r>
      <w:r w:rsidRPr="002E1069">
        <w:rPr>
          <w:sz w:val="16"/>
        </w:rPr>
        <w:t xml:space="preserve"> in evident mass </w:t>
      </w:r>
      <w:r w:rsidRPr="002E1069">
        <w:rPr>
          <w:rStyle w:val="StyleUnderline"/>
          <w:highlight w:val="cyan"/>
        </w:rPr>
        <w:t>where it is needed</w:t>
      </w:r>
      <w:r w:rsidRPr="00791964">
        <w:rPr>
          <w:rStyle w:val="StyleUnderline"/>
        </w:rPr>
        <w:t xml:space="preserve">, coupled </w:t>
      </w:r>
      <w:r w:rsidRPr="002E1069">
        <w:rPr>
          <w:rStyle w:val="StyleUnderline"/>
          <w:highlight w:val="cyan"/>
        </w:rPr>
        <w:t>with</w:t>
      </w:r>
      <w:r w:rsidRPr="00A271BB">
        <w:rPr>
          <w:rStyle w:val="StyleUnderline"/>
        </w:rPr>
        <w:t xml:space="preserve"> demonstrated </w:t>
      </w:r>
      <w:r w:rsidRPr="002E1069">
        <w:rPr>
          <w:rStyle w:val="Emphasis"/>
          <w:highlight w:val="cyan"/>
        </w:rPr>
        <w:t>willingness</w:t>
      </w:r>
      <w:r w:rsidRPr="00A271BB">
        <w:rPr>
          <w:rStyle w:val="StyleUnderline"/>
        </w:rPr>
        <w:t xml:space="preserve"> to use it.</w:t>
      </w:r>
      <w:r w:rsidRPr="00A271BB">
        <w:rPr>
          <w:sz w:val="16"/>
        </w:rPr>
        <w:t xml:space="preserve"> In</w:t>
      </w:r>
      <w:r w:rsidRPr="002E1069">
        <w:rPr>
          <w:sz w:val="16"/>
        </w:rPr>
        <w:t xml:space="preserve"> 1953 Chatham House published a retrospective of recent history analysing the root causes of the loss of Eastern Europe to Soviet domination. One of its key conclusions, </w:t>
      </w:r>
      <w:r w:rsidRPr="00791964">
        <w:rPr>
          <w:rStyle w:val="StyleUnderline"/>
        </w:rPr>
        <w:t>when reviewing what was effective in dealing with Moscow, was</w:t>
      </w:r>
      <w:r w:rsidRPr="002E1069">
        <w:rPr>
          <w:sz w:val="16"/>
        </w:rPr>
        <w:t xml:space="preserve"> that </w:t>
      </w:r>
      <w:r w:rsidRPr="00791964">
        <w:rPr>
          <w:rStyle w:val="StyleUnderline"/>
        </w:rPr>
        <w:t>any initiative by the Western Allies that was ‘not backed by significant military force merely irritated the Russians without impressing them’</w:t>
      </w:r>
      <w:r w:rsidRPr="002E1069">
        <w:rPr>
          <w:sz w:val="16"/>
        </w:rPr>
        <w:t xml:space="preserve">.35 Precisely the same assessment had been made by Karl Marx exactly a century before: </w:t>
      </w:r>
      <w:r w:rsidRPr="002E1069">
        <w:rPr>
          <w:rStyle w:val="StyleUnderline"/>
        </w:rPr>
        <w:t xml:space="preserve">for countries seeking to reach an understanding with Russia, ‘to show </w:t>
      </w:r>
      <w:r w:rsidRPr="002E1069">
        <w:rPr>
          <w:sz w:val="16"/>
        </w:rPr>
        <w:t xml:space="preserve">that </w:t>
      </w:r>
      <w:r w:rsidRPr="002E1069">
        <w:rPr>
          <w:rStyle w:val="StyleUnderline"/>
        </w:rPr>
        <w:t>they were ready</w:t>
      </w:r>
      <w:r w:rsidRPr="002E1069">
        <w:rPr>
          <w:sz w:val="16"/>
        </w:rPr>
        <w:t xml:space="preserve"> to back up their intention </w:t>
      </w:r>
      <w:r w:rsidRPr="002E1069">
        <w:rPr>
          <w:rStyle w:val="StyleUnderline"/>
        </w:rPr>
        <w:t>with</w:t>
      </w:r>
      <w:r w:rsidRPr="002E1069">
        <w:rPr>
          <w:sz w:val="16"/>
        </w:rPr>
        <w:t xml:space="preserve"> the last reason of kings – </w:t>
      </w:r>
      <w:r w:rsidRPr="002E1069">
        <w:rPr>
          <w:rStyle w:val="StyleUnderline"/>
        </w:rPr>
        <w:t>fleets and armies – was the sure means of maintaining peace. There is only one way to deal with a Power like Russia, and that is the fearless way</w:t>
      </w:r>
      <w:r w:rsidRPr="002E1069">
        <w:rPr>
          <w:sz w:val="16"/>
        </w:rPr>
        <w:t>.’36 Even further back in history, it was consistently the case that ‘when neighbours are in a position to mount military counterforce, as was Sweden or China or the Ottoman Empire, [Russian] expansion stops …. Muscovites typically behaved as pragmatic opportunists; they were characteristically risk-averse and quite willing to give up any objective when resisted or when the goal became too costly.’37</w:t>
      </w:r>
    </w:p>
    <w:p w14:paraId="2AD981FE" w14:textId="77777777" w:rsidR="0005261E" w:rsidRDefault="0005261E" w:rsidP="0005261E">
      <w:pPr>
        <w:pStyle w:val="Heading2"/>
      </w:pPr>
      <w:r>
        <w:lastRenderedPageBreak/>
        <w:t>PPP CP</w:t>
      </w:r>
    </w:p>
    <w:p w14:paraId="755CC097" w14:textId="77777777" w:rsidR="0005261E" w:rsidRPr="002A64B9" w:rsidRDefault="0005261E" w:rsidP="0005261E">
      <w:pPr>
        <w:pStyle w:val="Heading3"/>
      </w:pPr>
      <w:r>
        <w:lastRenderedPageBreak/>
        <w:t>2AC---AT: PPP CP</w:t>
      </w:r>
    </w:p>
    <w:p w14:paraId="76866565" w14:textId="77777777" w:rsidR="0005261E" w:rsidRDefault="0005261E" w:rsidP="0005261E">
      <w:pPr>
        <w:pStyle w:val="Heading4"/>
        <w:numPr>
          <w:ilvl w:val="0"/>
          <w:numId w:val="57"/>
        </w:numPr>
        <w:tabs>
          <w:tab w:val="num" w:pos="1080"/>
        </w:tabs>
        <w:ind w:left="1080"/>
      </w:pPr>
      <w:r>
        <w:t xml:space="preserve">International sharing requires U.S. federal scientific data --- that’s Abnett </w:t>
      </w:r>
    </w:p>
    <w:p w14:paraId="1CECD82B" w14:textId="77777777" w:rsidR="0005261E" w:rsidRDefault="0005261E" w:rsidP="0005261E">
      <w:pPr>
        <w:rPr>
          <w:sz w:val="26"/>
          <w:szCs w:val="26"/>
        </w:rPr>
      </w:pPr>
      <w:r w:rsidRPr="00DB6DCD">
        <w:rPr>
          <w:sz w:val="26"/>
          <w:szCs w:val="26"/>
        </w:rPr>
        <w:t>&lt;&lt;&lt;For Reference&gt;&gt;&gt;</w:t>
      </w:r>
    </w:p>
    <w:p w14:paraId="452DA27E" w14:textId="77777777" w:rsidR="0005261E" w:rsidRPr="00DB6DCD" w:rsidRDefault="0005261E" w:rsidP="0005261E">
      <w:pPr>
        <w:rPr>
          <w:rStyle w:val="StyleUnderline"/>
        </w:rPr>
      </w:pPr>
      <w:r w:rsidRPr="00DB6DCD">
        <w:rPr>
          <w:rStyle w:val="StyleUnderline"/>
        </w:rPr>
        <w:t xml:space="preserve">BRUSSELS/WASHINGTON/BERLIN, August 1 (Reuters) - </w:t>
      </w:r>
      <w:r w:rsidRPr="00DB6DCD">
        <w:rPr>
          <w:rStyle w:val="StyleUnderline"/>
          <w:highlight w:val="lightGray"/>
        </w:rPr>
        <w:t>European</w:t>
      </w:r>
      <w:r w:rsidRPr="00DB6DCD">
        <w:rPr>
          <w:rStyle w:val="StyleUnderline"/>
        </w:rPr>
        <w:t xml:space="preserve"> governments are taking steps to break their </w:t>
      </w:r>
      <w:r w:rsidRPr="00DB6DCD">
        <w:rPr>
          <w:rStyle w:val="StyleUnderline"/>
          <w:highlight w:val="lightGray"/>
        </w:rPr>
        <w:t>dependence on critical scientific data</w:t>
      </w:r>
      <w:r w:rsidRPr="00DB6DCD">
        <w:rPr>
          <w:rStyle w:val="StyleUnderline"/>
        </w:rPr>
        <w:t xml:space="preserve"> the United States historically made freely available to the world, and are ramping up their own data collection systems to monitor climate change and weather extremes, according to Reuters interviews.</w:t>
      </w:r>
    </w:p>
    <w:p w14:paraId="02BF9072" w14:textId="77777777" w:rsidR="0005261E" w:rsidRPr="00DB6DCD" w:rsidRDefault="0005261E" w:rsidP="0005261E">
      <w:pPr>
        <w:rPr>
          <w:rStyle w:val="StyleUnderline"/>
        </w:rPr>
      </w:pPr>
      <w:r w:rsidRPr="00DB6DCD">
        <w:rPr>
          <w:rStyle w:val="StyleUnderline"/>
        </w:rPr>
        <w:t>The effort - which has not been previously reported - marks the most concrete response from the European Union and other European governments so far to the U.S. government's retreat from scientific research under President Donald Trump's administration.</w:t>
      </w:r>
    </w:p>
    <w:p w14:paraId="0A1522A2" w14:textId="77777777" w:rsidR="0005261E" w:rsidRPr="00DB6DCD" w:rsidRDefault="0005261E" w:rsidP="0005261E">
      <w:pPr>
        <w:rPr>
          <w:rStyle w:val="StyleUnderline"/>
        </w:rPr>
      </w:pPr>
      <w:r w:rsidRPr="00DB6DCD">
        <w:rPr>
          <w:rStyle w:val="StyleUnderline"/>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67DE63B0" w14:textId="77777777" w:rsidR="0005261E" w:rsidRPr="00DB6DCD" w:rsidRDefault="0005261E" w:rsidP="0005261E">
      <w:pPr>
        <w:rPr>
          <w:rStyle w:val="StyleUnderline"/>
        </w:rPr>
      </w:pPr>
      <w:r w:rsidRPr="00DB6DCD">
        <w:rPr>
          <w:rStyle w:val="StyleUnderline"/>
        </w:rPr>
        <w:t xml:space="preserve">As those cuts take effect, European </w:t>
      </w:r>
      <w:r w:rsidRPr="00DB6DCD">
        <w:rPr>
          <w:rStyle w:val="StyleUnderline"/>
          <w:highlight w:val="lightGray"/>
        </w:rPr>
        <w:t>officials have expressed increasing alarm that - without continued access to U.S.-supported weather and climate data - governments and businesses will face challenges in planning for extreme weather events and long-term infrastructure</w:t>
      </w:r>
      <w:r w:rsidRPr="00DB6DCD">
        <w:rPr>
          <w:rStyle w:val="StyleUnderline"/>
        </w:rPr>
        <w:t xml:space="preserve"> investment, according to Reuters interviews. In March, more than a dozen European countries urged the EU Commission to move fast to recruit American scientists who lose their jobs to those cuts.</w:t>
      </w:r>
    </w:p>
    <w:p w14:paraId="59A348AB" w14:textId="77777777" w:rsidR="0005261E" w:rsidRPr="00DB6DCD" w:rsidRDefault="0005261E" w:rsidP="0005261E">
      <w:pPr>
        <w:rPr>
          <w:rStyle w:val="StyleUnderline"/>
        </w:rPr>
      </w:pPr>
      <w:r w:rsidRPr="00DB6DCD">
        <w:rPr>
          <w:rStyle w:val="StyleUnderline"/>
        </w:rPr>
        <w:t>Asked for comment on NOAA cuts and the EU's moves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6827AEB2" w14:textId="77777777" w:rsidR="0005261E" w:rsidRPr="00DB6DCD" w:rsidRDefault="0005261E" w:rsidP="0005261E">
      <w:pPr>
        <w:rPr>
          <w:rStyle w:val="StyleUnderline"/>
        </w:rPr>
      </w:pPr>
      <w:r w:rsidRPr="00DB6DCD">
        <w:rPr>
          <w:rStyle w:val="StyleUnderline"/>
        </w:rPr>
        <w:t>"Under President Trump’s leadership, the U.S. is funding real science again,” Rachel Cauley, an OMB spokesperson, said via email.</w:t>
      </w:r>
    </w:p>
    <w:p w14:paraId="5565D60D" w14:textId="77777777" w:rsidR="0005261E" w:rsidRPr="00DB6DCD" w:rsidRDefault="0005261E" w:rsidP="0005261E">
      <w:pPr>
        <w:rPr>
          <w:rStyle w:val="StyleUnderline"/>
        </w:rPr>
      </w:pPr>
      <w:r w:rsidRPr="00DB6DCD">
        <w:rPr>
          <w:rStyle w:val="StyleUnderline"/>
        </w:rPr>
        <w:t xml:space="preserve">European officials told Reuters that - </w:t>
      </w:r>
      <w:r w:rsidRPr="00DB6DCD">
        <w:rPr>
          <w:rStyle w:val="StyleUnderline"/>
          <w:highlight w:val="lightGray"/>
        </w:rPr>
        <w:t>beyond the risk of losing access to data that is bedrock to the world's understanding of climate chang</w:t>
      </w:r>
      <w:r w:rsidRPr="00422AE9">
        <w:rPr>
          <w:rStyle w:val="StyleUnderline"/>
          <w:highlight w:val="lightGray"/>
        </w:rPr>
        <w:t>e</w:t>
      </w:r>
      <w:r w:rsidRPr="00DB6DCD">
        <w:rPr>
          <w:rStyle w:val="StyleUnderline"/>
        </w:rPr>
        <w:t xml:space="preserve"> and marine systems - they were concerned by the general U.S. pullback from research.</w:t>
      </w:r>
    </w:p>
    <w:p w14:paraId="3ED1A66F" w14:textId="77777777" w:rsidR="0005261E" w:rsidRPr="00DB6DCD" w:rsidRDefault="0005261E" w:rsidP="0005261E">
      <w:pPr>
        <w:rPr>
          <w:rStyle w:val="StyleUnderline"/>
        </w:rPr>
      </w:pPr>
      <w:r w:rsidRPr="00DB6DCD">
        <w:rPr>
          <w:rStyle w:val="StyleUnderline"/>
        </w:rPr>
        <w:t>"The current situation is much worse than we could have expected," Sweden's State Secretary for Education and Research Maria Nilsson, told Reuters. "My reaction is, quite frankly, shock."</w:t>
      </w:r>
    </w:p>
    <w:p w14:paraId="0BEAD7E1" w14:textId="77777777" w:rsidR="0005261E" w:rsidRPr="00DB6DCD" w:rsidRDefault="0005261E" w:rsidP="0005261E">
      <w:pPr>
        <w:rPr>
          <w:rStyle w:val="StyleUnderline"/>
        </w:rPr>
      </w:pPr>
      <w:r w:rsidRPr="00DB6DCD">
        <w:rPr>
          <w:rStyle w:val="StyleUnderline"/>
          <w:highlight w:val="lightGray"/>
        </w:rPr>
        <w:t>The Danish Meteorological Institute described the U.S. government data as "absolutely vital</w:t>
      </w:r>
      <w:r w:rsidRPr="00DB6DCD">
        <w:rPr>
          <w:rStyle w:val="StyleUnderline"/>
        </w:rPr>
        <w:t>" - and said it relied on several data sets to measure including sea ice in the Arctic and sea surface temperatures. "</w:t>
      </w:r>
      <w:r w:rsidRPr="00DB6DCD">
        <w:rPr>
          <w:rStyle w:val="StyleUnderline"/>
          <w:highlight w:val="lightGray"/>
        </w:rPr>
        <w:t>This isn’t just a technical issue, reliable data underpins extreme weather warnings, climate projections, protecting communities and ultimately saves lives,</w:t>
      </w:r>
      <w:r w:rsidRPr="00DB6DCD">
        <w:rPr>
          <w:rStyle w:val="StyleUnderline"/>
        </w:rPr>
        <w:t>" said Adrian Lema, director of the DMI's National Center for Climate Research.</w:t>
      </w:r>
    </w:p>
    <w:p w14:paraId="4B688743" w14:textId="77777777" w:rsidR="0005261E" w:rsidRPr="00DB6DCD" w:rsidRDefault="0005261E" w:rsidP="0005261E">
      <w:pPr>
        <w:rPr>
          <w:rStyle w:val="StyleUnderline"/>
        </w:rPr>
      </w:pPr>
      <w:r w:rsidRPr="00DB6DCD">
        <w:rPr>
          <w:rStyle w:val="StyleUnderline"/>
        </w:rPr>
        <w:t xml:space="preserve">Reuters interviewed officials from eight European countries who said their governments were undertaking reviews of their reliance on U.S. marine, climate and weather data. Officials from seven </w:t>
      </w:r>
      <w:r w:rsidRPr="00DB6DCD">
        <w:rPr>
          <w:rStyle w:val="StyleUnderline"/>
        </w:rPr>
        <w:lastRenderedPageBreak/>
        <w:t>countries - Denmark, Finland, Germany, Netherlands, Norway, Spain and Sweden - described joint efforts now in the early stages to safeguard key health and climate data and research programs.</w:t>
      </w:r>
    </w:p>
    <w:p w14:paraId="0419FBD9" w14:textId="77777777" w:rsidR="0005261E" w:rsidRPr="00DB6DCD" w:rsidRDefault="0005261E" w:rsidP="0005261E">
      <w:pPr>
        <w:rPr>
          <w:rStyle w:val="StyleUnderline"/>
        </w:rPr>
      </w:pPr>
      <w:r w:rsidRPr="00DB6DCD">
        <w:rPr>
          <w:rStyle w:val="StyleUnderline"/>
        </w:rPr>
        <w:t>LEANING ON THE U.S.</w:t>
      </w:r>
    </w:p>
    <w:p w14:paraId="73DF5386" w14:textId="77777777" w:rsidR="0005261E" w:rsidRPr="00DB6DCD" w:rsidRDefault="0005261E" w:rsidP="0005261E">
      <w:pPr>
        <w:rPr>
          <w:rStyle w:val="StyleUnderline"/>
        </w:rPr>
      </w:pPr>
      <w:r w:rsidRPr="00DB6DCD">
        <w:rPr>
          <w:rStyle w:val="StyleUnderline"/>
        </w:rPr>
        <w:t>As a priority, the EU is expanding its access to ocean observation data, a senior European Commission official told Reuters. Those data sets are seen as critical to the shipping and energy industries as well as early storm warning systems.</w:t>
      </w:r>
    </w:p>
    <w:p w14:paraId="59943583" w14:textId="77777777" w:rsidR="0005261E" w:rsidRPr="00DB6DCD" w:rsidRDefault="0005261E" w:rsidP="0005261E">
      <w:pPr>
        <w:rPr>
          <w:rStyle w:val="StyleUnderline"/>
        </w:rPr>
      </w:pPr>
      <w:r w:rsidRPr="00DB6DCD">
        <w:rPr>
          <w:rStyle w:val="StyleUnderline"/>
        </w:rPr>
        <w:t>Over the next two years, the senior official said, the EU plans to expand its own European Marine Observation and Data Network which collects and hosts data on shipping routes, seabed habitats, marine litter and other concerns.</w:t>
      </w:r>
    </w:p>
    <w:p w14:paraId="25D5C9C5" w14:textId="77777777" w:rsidR="0005261E" w:rsidRPr="00DB6DCD" w:rsidRDefault="0005261E" w:rsidP="0005261E">
      <w:pPr>
        <w:rPr>
          <w:rStyle w:val="StyleUnderline"/>
        </w:rPr>
      </w:pPr>
      <w:r w:rsidRPr="00DB6DCD">
        <w:rPr>
          <w:rStyle w:val="StyleUnderline"/>
        </w:rPr>
        <w:t>The initiative was aimed at "mirroring and possibly replacing US-based services," the senior European Commission official told Reuters.</w:t>
      </w:r>
    </w:p>
    <w:p w14:paraId="15AA429E" w14:textId="77777777" w:rsidR="0005261E" w:rsidRPr="00DB6DCD" w:rsidRDefault="0005261E" w:rsidP="0005261E">
      <w:pPr>
        <w:rPr>
          <w:rStyle w:val="StyleUnderline"/>
          <w:highlight w:val="lightGray"/>
        </w:rPr>
      </w:pPr>
      <w:r w:rsidRPr="00DB6DCD">
        <w:rPr>
          <w:rStyle w:val="StyleUnderline"/>
          <w:highlight w:val="lightGray"/>
        </w:rPr>
        <w:t>Europe is particularly concerned about its vulnerability to U.S. funding cuts to NOAA's research</w:t>
      </w:r>
      <w:r w:rsidRPr="00DB6DCD">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3FCA55C8" w14:textId="77777777" w:rsidR="0005261E" w:rsidRPr="00DB6DCD" w:rsidRDefault="0005261E" w:rsidP="0005261E">
      <w:pPr>
        <w:rPr>
          <w:rStyle w:val="StyleUnderline"/>
        </w:rPr>
      </w:pPr>
      <w:r w:rsidRPr="00DB6DCD">
        <w:rPr>
          <w:rStyle w:val="StyleUnderline"/>
          <w:highlight w:val="lightGray"/>
        </w:rPr>
        <w:t>The insurance industry relies on the Global Ocean Observing System's disaster records for risk modelling</w:t>
      </w:r>
      <w:r w:rsidRPr="00DB6DCD">
        <w:rPr>
          <w:rStyle w:val="StyleUnderline"/>
          <w:highlight w:val="cyan"/>
        </w:rPr>
        <w:t>.</w:t>
      </w:r>
      <w:r w:rsidRPr="00DB6DCD">
        <w:rPr>
          <w:rStyle w:val="StyleUnderline"/>
        </w:rPr>
        <w:t xml:space="preserve"> Coastal planners use shoreline, sea-level, and hazard data to guide infrastructure investments. The energy industry uses oceanic and seismic datasets to assess offshore drilling or wind farm viability.</w:t>
      </w:r>
    </w:p>
    <w:p w14:paraId="50499DD7" w14:textId="77777777" w:rsidR="0005261E" w:rsidRPr="00DB6DCD" w:rsidRDefault="0005261E" w:rsidP="0005261E">
      <w:pPr>
        <w:rPr>
          <w:rStyle w:val="StyleUnderline"/>
        </w:rPr>
      </w:pPr>
      <w:r w:rsidRPr="00DB6DCD">
        <w:rPr>
          <w:rStyle w:val="StyleUnderline"/>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3339262F" w14:textId="77777777" w:rsidR="0005261E" w:rsidRPr="00DB6DCD" w:rsidRDefault="0005261E" w:rsidP="0005261E">
      <w:pPr>
        <w:rPr>
          <w:rStyle w:val="StyleUnderline"/>
        </w:rPr>
      </w:pPr>
      <w:r w:rsidRPr="00DB6DCD">
        <w:rPr>
          <w:rStyle w:val="StyleUnderline"/>
        </w:rPr>
        <w:t>NOAA last year described the program, in operation for over 25 years, as the "crown jewel", opens new tabof ocean science. It makes its data freely available to the oil and gas industry, marine tourism and other industries.</w:t>
      </w:r>
    </w:p>
    <w:p w14:paraId="327AB430" w14:textId="77777777" w:rsidR="0005261E" w:rsidRPr="00DB6DCD" w:rsidRDefault="0005261E" w:rsidP="0005261E">
      <w:pPr>
        <w:rPr>
          <w:rStyle w:val="StyleUnderline"/>
        </w:rPr>
      </w:pPr>
      <w:r w:rsidRPr="00DB6DCD">
        <w:rPr>
          <w:rStyle w:val="StyleUnderline"/>
        </w:rPr>
        <w:t>The United States funds 57% of Argo's $40 million annual operating expenses, while the EU funds 23%. The White House and NOAA did not respond to questions about future support for that program.</w:t>
      </w:r>
    </w:p>
    <w:p w14:paraId="285F6A7C" w14:textId="77777777" w:rsidR="0005261E" w:rsidRPr="00DB6DCD" w:rsidRDefault="0005261E" w:rsidP="0005261E">
      <w:pPr>
        <w:rPr>
          <w:rStyle w:val="StyleUnderline"/>
        </w:rPr>
      </w:pPr>
      <w:r w:rsidRPr="00DB6DCD">
        <w:rPr>
          <w:rStyle w:val="StyleUnderline"/>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6F84D0BD" w14:textId="77777777" w:rsidR="0005261E" w:rsidRPr="00DB6DCD" w:rsidRDefault="0005261E" w:rsidP="0005261E">
      <w:pPr>
        <w:rPr>
          <w:rStyle w:val="StyleUnderline"/>
        </w:rPr>
      </w:pPr>
      <w:r w:rsidRPr="00DB6DCD">
        <w:rPr>
          <w:rStyle w:val="StyleUnderline"/>
          <w:highlight w:val="lightGray"/>
        </w:rPr>
        <w:t>European scientists acknowledge the outsized role the U.S. government has played in global scientific research and data collection</w:t>
      </w:r>
      <w:r w:rsidRPr="00DB6DCD">
        <w:rPr>
          <w:rStyle w:val="StyleUnderline"/>
        </w:rPr>
        <w:t xml:space="preserve"> - and that European countries have grown overly dependent on that work.</w:t>
      </w:r>
    </w:p>
    <w:p w14:paraId="5548DD9E" w14:textId="77777777" w:rsidR="0005261E" w:rsidRPr="00DB6DCD" w:rsidRDefault="0005261E" w:rsidP="0005261E">
      <w:pPr>
        <w:rPr>
          <w:rStyle w:val="StyleUnderline"/>
        </w:rPr>
      </w:pPr>
      <w:r w:rsidRPr="00DB6DCD">
        <w:rPr>
          <w:rStyle w:val="StyleUnderline"/>
        </w:rPr>
        <w:t>"It’s a bit like defense: we rely heavily on the U.S. in that area, too. They're trailblazers and role models—but that also makes us dependent on them," Katrin Boehning-Gaese, scientific director of Germany's Helmholtz Centre for Environmental Research, told Reuters.</w:t>
      </w:r>
    </w:p>
    <w:p w14:paraId="676AD315" w14:textId="77777777" w:rsidR="0005261E" w:rsidRDefault="0005261E" w:rsidP="0005261E">
      <w:pPr>
        <w:pStyle w:val="Heading4"/>
        <w:numPr>
          <w:ilvl w:val="0"/>
          <w:numId w:val="57"/>
        </w:numPr>
        <w:tabs>
          <w:tab w:val="num" w:pos="1080"/>
        </w:tabs>
        <w:ind w:left="1080"/>
      </w:pPr>
      <w:r>
        <w:lastRenderedPageBreak/>
        <w:t>Federal involvement is key – otherwise China fills the gap --- that’s Erwin</w:t>
      </w:r>
    </w:p>
    <w:p w14:paraId="0830C0EC" w14:textId="77777777" w:rsidR="0005261E" w:rsidRPr="00DB6DCD" w:rsidRDefault="0005261E" w:rsidP="0005261E">
      <w:pPr>
        <w:rPr>
          <w:rStyle w:val="Style13ptBold"/>
          <w:b w:val="0"/>
          <w:bCs w:val="0"/>
          <w:szCs w:val="26"/>
        </w:rPr>
      </w:pPr>
      <w:r w:rsidRPr="00DB6DCD">
        <w:rPr>
          <w:sz w:val="26"/>
          <w:szCs w:val="26"/>
        </w:rPr>
        <w:t>&lt;&lt;&lt;For Reference&gt;&gt;&gt;</w:t>
      </w:r>
    </w:p>
    <w:p w14:paraId="5165CD9D" w14:textId="77777777" w:rsidR="0005261E" w:rsidRDefault="0005261E" w:rsidP="0005261E">
      <w:r>
        <w:t xml:space="preserve">WASHINGTON — </w:t>
      </w:r>
      <w:r w:rsidRPr="00DB6DCD">
        <w:rPr>
          <w:rStyle w:val="StyleUnderline"/>
          <w:highlight w:val="lightGray"/>
        </w:rPr>
        <w:t xml:space="preserve">The U.S. government is poised to make </w:t>
      </w:r>
      <w:r w:rsidRPr="00DB6DCD">
        <w:rPr>
          <w:rStyle w:val="Emphasis"/>
          <w:highlight w:val="lightGray"/>
        </w:rPr>
        <w:t>large investments</w:t>
      </w:r>
      <w:r w:rsidRPr="00DB6DCD">
        <w:rPr>
          <w:rStyle w:val="StyleUnderline"/>
          <w:highlight w:val="lightGray"/>
        </w:rPr>
        <w:t xml:space="preserve"> in environmental monitoring satellites but these efforts are </w:t>
      </w:r>
      <w:r w:rsidRPr="00DB6DCD">
        <w:rPr>
          <w:rStyle w:val="Emphasis"/>
          <w:highlight w:val="lightGray"/>
        </w:rPr>
        <w:t>not well coordinated</w:t>
      </w:r>
      <w:r w:rsidRPr="00800195">
        <w:rPr>
          <w:rStyle w:val="StyleUnderline"/>
        </w:rPr>
        <w:t xml:space="preserve"> across agencies that acquire these systems and the users of data collected by weather satellites</w:t>
      </w:r>
      <w:r>
        <w:t>, says a new report by the Aerospace Corp. published June 8.</w:t>
      </w:r>
    </w:p>
    <w:p w14:paraId="498DDC7F" w14:textId="77777777" w:rsidR="0005261E" w:rsidRDefault="0005261E" w:rsidP="0005261E">
      <w:r w:rsidRPr="00DB6DCD">
        <w:rPr>
          <w:rStyle w:val="StyleUnderline"/>
          <w:highlight w:val="lightGray"/>
        </w:rPr>
        <w:t xml:space="preserve">Weather satellites procured by the Defense Department and the Commerce Department are </w:t>
      </w:r>
      <w:r w:rsidRPr="00DB6DCD">
        <w:rPr>
          <w:rStyle w:val="Emphasis"/>
          <w:highlight w:val="lightGray"/>
        </w:rPr>
        <w:t>critical</w:t>
      </w:r>
      <w:r w:rsidRPr="00DB6DCD">
        <w:rPr>
          <w:rStyle w:val="StyleUnderline"/>
          <w:highlight w:val="lightGray"/>
        </w:rPr>
        <w:t xml:space="preserve"> assets that provide meteorological data to numerous national and </w:t>
      </w:r>
      <w:r w:rsidRPr="00DB6DCD">
        <w:rPr>
          <w:rStyle w:val="Emphasis"/>
          <w:highlight w:val="lightGray"/>
        </w:rPr>
        <w:t>international organizations</w:t>
      </w:r>
      <w:r>
        <w:t>. Both agencies are in the process of transitioning to new systems, which creates a window of opportunity to have a “national dialogue” about these programs, says the study by the Aerospace Center for Space Policy and Strategy.</w:t>
      </w:r>
    </w:p>
    <w:p w14:paraId="6250D385" w14:textId="77777777" w:rsidR="0005261E" w:rsidRDefault="0005261E" w:rsidP="0005261E">
      <w: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51CF77EC" w14:textId="77777777" w:rsidR="0005261E" w:rsidRDefault="0005261E" w:rsidP="0005261E">
      <w:r>
        <w:t>Plans for future weather satellite programs could be discussed and coordinated at White House-level bodies like the United States Group on Earth Observations (USGEO) and the Interagency Council for Advancing Meteorological Services (ICAMS), says the study.</w:t>
      </w:r>
    </w:p>
    <w:p w14:paraId="1F387413" w14:textId="77777777" w:rsidR="0005261E" w:rsidRDefault="0005261E" w:rsidP="0005261E">
      <w:r>
        <w:t>“There can be a richer dialogue, and that was the motivation behind this paper,” Hall tells SpaceNews.</w:t>
      </w:r>
    </w:p>
    <w:p w14:paraId="53C9C07D" w14:textId="77777777" w:rsidR="0005261E" w:rsidRDefault="0005261E" w:rsidP="0005261E">
      <w:r>
        <w:t xml:space="preserve">Thomas Adang,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7DEA4F1A" w14:textId="77777777" w:rsidR="0005261E" w:rsidRDefault="0005261E" w:rsidP="0005261E">
      <w:r w:rsidRPr="00800195">
        <w:rPr>
          <w:rStyle w:val="StyleUnderline"/>
        </w:rPr>
        <w:t>Once launched, weather satellites are in place for decades, Adang says</w:t>
      </w:r>
      <w:r>
        <w:t>. “How do we make sure we have good dialogue, cooperation and feedback from those who have been using the old data, and will use the new data?” There has to be better communication between the developers and the users, says Adang.</w:t>
      </w:r>
    </w:p>
    <w:p w14:paraId="20E99487" w14:textId="77777777" w:rsidR="0005261E" w:rsidRDefault="0005261E" w:rsidP="0005261E">
      <w: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3BF3D117" w14:textId="77777777" w:rsidR="0005261E" w:rsidRDefault="0005261E" w:rsidP="0005261E">
      <w:r>
        <w:t xml:space="preserve">The conversation should be “broader than just a NOAA-DoD thing,” Hall said. </w:t>
      </w:r>
    </w:p>
    <w:p w14:paraId="13A9353A" w14:textId="77777777" w:rsidR="0005261E" w:rsidRDefault="0005261E" w:rsidP="0005261E">
      <w:r w:rsidRPr="00DB6DCD">
        <w:rPr>
          <w:rStyle w:val="StyleUnderline"/>
          <w:highlight w:val="lightGray"/>
        </w:rPr>
        <w:t xml:space="preserve">The study says this issue has national security implications as </w:t>
      </w:r>
      <w:r w:rsidRPr="00DB6DCD">
        <w:rPr>
          <w:rStyle w:val="Emphasis"/>
          <w:highlight w:val="lightGray"/>
        </w:rPr>
        <w:t>China</w:t>
      </w:r>
      <w:r w:rsidRPr="00DB6DCD">
        <w:rPr>
          <w:rStyle w:val="StyleUnderline"/>
          <w:highlight w:val="lightGray"/>
        </w:rPr>
        <w:t xml:space="preserve"> </w:t>
      </w:r>
      <w:r w:rsidRPr="00DB6DCD">
        <w:rPr>
          <w:rStyle w:val="Emphasis"/>
          <w:highlight w:val="lightGray"/>
        </w:rPr>
        <w:t>continues to invest</w:t>
      </w:r>
      <w:r w:rsidRPr="00DB6DCD">
        <w:rPr>
          <w:rStyle w:val="StyleUnderline"/>
          <w:highlight w:val="lightGray"/>
        </w:rPr>
        <w:t xml:space="preserve"> in weather satellites</w:t>
      </w:r>
      <w:r w:rsidRPr="00DB6DCD">
        <w:rPr>
          <w:highlight w:val="lightGray"/>
        </w:rPr>
        <w:t>. “</w:t>
      </w:r>
      <w:r w:rsidRPr="00DB6DCD">
        <w:rPr>
          <w:rStyle w:val="StyleUnderline"/>
          <w:highlight w:val="lightGray"/>
        </w:rPr>
        <w:t xml:space="preserve">If we do not develop a more </w:t>
      </w:r>
      <w:r w:rsidRPr="00DB6DCD">
        <w:rPr>
          <w:rStyle w:val="Emphasis"/>
          <w:highlight w:val="lightGray"/>
        </w:rPr>
        <w:t>coordinated U.S. governmentwide</w:t>
      </w:r>
      <w:r w:rsidRPr="00DB6DCD">
        <w:rPr>
          <w:rStyle w:val="StyleUnderline"/>
          <w:highlight w:val="lightGray"/>
        </w:rPr>
        <w:t xml:space="preserve"> approach</w:t>
      </w:r>
      <w:r w:rsidRPr="00800195">
        <w:rPr>
          <w:rStyle w:val="StyleUnderline"/>
        </w:rPr>
        <w:t xml:space="preserve"> to developing capabilities, </w:t>
      </w:r>
      <w:r w:rsidRPr="00DB6DCD">
        <w:rPr>
          <w:rStyle w:val="StyleUnderline"/>
          <w:highlight w:val="lightGray"/>
        </w:rPr>
        <w:t xml:space="preserve">the United States could find itself at an </w:t>
      </w:r>
      <w:r w:rsidRPr="00DB6DCD">
        <w:rPr>
          <w:rStyle w:val="Emphasis"/>
          <w:highlight w:val="lightGray"/>
        </w:rPr>
        <w:t>international disadvantage</w:t>
      </w:r>
      <w:r>
        <w:t>,” says the report. “In particular</w:t>
      </w:r>
      <w:r w:rsidRPr="00800195">
        <w:rPr>
          <w:rStyle w:val="StyleUnderline"/>
        </w:rPr>
        <w:t xml:space="preserve">, </w:t>
      </w:r>
      <w:r w:rsidRPr="00DB6DCD">
        <w:rPr>
          <w:rStyle w:val="StyleUnderline"/>
          <w:highlight w:val="lightGray"/>
        </w:rPr>
        <w:t>China</w:t>
      </w:r>
      <w:r w:rsidRPr="00800195">
        <w:rPr>
          <w:rStyle w:val="StyleUnderline"/>
        </w:rPr>
        <w:t xml:space="preserve"> is planning to </w:t>
      </w:r>
      <w:r w:rsidRPr="00DB6DCD">
        <w:rPr>
          <w:rStyle w:val="StyleUnderline"/>
          <w:highlight w:val="lightGray"/>
        </w:rPr>
        <w:t>fill</w:t>
      </w:r>
      <w:r w:rsidRPr="00800195">
        <w:rPr>
          <w:rStyle w:val="StyleUnderline"/>
        </w:rPr>
        <w:t xml:space="preserve"> potential </w:t>
      </w:r>
      <w:r w:rsidRPr="00DB6DCD">
        <w:rPr>
          <w:rStyle w:val="Emphasis"/>
          <w:highlight w:val="lightGray"/>
        </w:rPr>
        <w:t>capability gaps</w:t>
      </w:r>
      <w:r w:rsidRPr="00800195">
        <w:rPr>
          <w:rStyle w:val="StyleUnderline"/>
        </w:rPr>
        <w:t xml:space="preserve"> traditionally provided by U.S. assets, </w:t>
      </w:r>
      <w:r w:rsidRPr="00DB6DCD">
        <w:rPr>
          <w:rStyle w:val="StyleUnderline"/>
          <w:highlight w:val="lightGray"/>
        </w:rPr>
        <w:t>putting</w:t>
      </w:r>
      <w:r w:rsidRPr="00800195">
        <w:rPr>
          <w:rStyle w:val="StyleUnderline"/>
        </w:rPr>
        <w:t xml:space="preserve"> both </w:t>
      </w:r>
      <w:r w:rsidRPr="00DB6DCD">
        <w:rPr>
          <w:rStyle w:val="StyleUnderline"/>
          <w:highlight w:val="lightGray"/>
        </w:rPr>
        <w:t>the U.S. and allies</w:t>
      </w:r>
      <w:r w:rsidRPr="00800195">
        <w:rPr>
          <w:rStyle w:val="StyleUnderline"/>
        </w:rPr>
        <w:t xml:space="preserve"> into the position of </w:t>
      </w:r>
      <w:r w:rsidRPr="00DB6DCD">
        <w:rPr>
          <w:rStyle w:val="StyleUnderline"/>
          <w:highlight w:val="lightGray"/>
        </w:rPr>
        <w:t xml:space="preserve">relying on </w:t>
      </w:r>
      <w:r w:rsidRPr="00DB6DCD">
        <w:rPr>
          <w:rStyle w:val="Emphasis"/>
          <w:highlight w:val="lightGray"/>
        </w:rPr>
        <w:t>an adversary</w:t>
      </w:r>
      <w:r w:rsidRPr="00DB6DCD">
        <w:rPr>
          <w:rStyle w:val="StyleUnderline"/>
          <w:highlight w:val="lightGray"/>
        </w:rPr>
        <w:t xml:space="preserve"> for critical</w:t>
      </w:r>
      <w:r w:rsidRPr="00800195">
        <w:rPr>
          <w:rStyle w:val="StyleUnderline"/>
        </w:rPr>
        <w:t xml:space="preserve"> weather </w:t>
      </w:r>
      <w:r w:rsidRPr="00DB6DCD">
        <w:rPr>
          <w:rStyle w:val="StyleUnderline"/>
          <w:highlight w:val="lightGray"/>
        </w:rPr>
        <w:t>data</w:t>
      </w:r>
      <w:r>
        <w:t>.”</w:t>
      </w:r>
    </w:p>
    <w:p w14:paraId="5D6BABB0" w14:textId="77777777" w:rsidR="0005261E" w:rsidRDefault="0005261E" w:rsidP="0005261E">
      <w:r>
        <w:t xml:space="preserve">Agencies share responsibilities </w:t>
      </w:r>
    </w:p>
    <w:p w14:paraId="06A672EE" w14:textId="77777777" w:rsidR="0005261E" w:rsidRDefault="0005261E" w:rsidP="0005261E">
      <w:r>
        <w:lastRenderedPageBreak/>
        <w:t>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program but it got too complex and expensive. NPOESS collapsed in 2010 and since then NOAA and DoD have pursued separate paths.</w:t>
      </w:r>
    </w:p>
    <w:p w14:paraId="3A93CED5" w14:textId="77777777" w:rsidR="0005261E" w:rsidRDefault="0005261E" w:rsidP="0005261E">
      <w:r>
        <w:t xml:space="preserve">DoD, NOAA and Europe’s Eumetsat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537287F6" w14:textId="77777777" w:rsidR="0005261E" w:rsidRDefault="0005261E" w:rsidP="0005261E">
      <w:r>
        <w:t>After NPOESS broke up, DoD got the responsibility for covering the early morning orbit, Eumetsat the mid-morning orbit and NOAA the afternoon orbit. The three-orbit architecture provides satellite cloud imagery coverage over every point on the Earth at least every four hours.</w:t>
      </w:r>
    </w:p>
    <w:p w14:paraId="6BD6C640" w14:textId="77777777" w:rsidR="0005261E" w:rsidRPr="00800195" w:rsidRDefault="0005261E" w:rsidP="0005261E">
      <w:pPr>
        <w:rPr>
          <w:rStyle w:val="StyleUnderline"/>
        </w:rPr>
      </w:pPr>
      <w:r w:rsidRPr="00800195">
        <w:rPr>
          <w:rStyle w:val="StyleUnderline"/>
        </w:rPr>
        <w:t xml:space="preserve">The Aerospace study notes that the </w:t>
      </w:r>
      <w:r w:rsidRPr="00DB6DCD">
        <w:rPr>
          <w:rStyle w:val="StyleUnderline"/>
          <w:highlight w:val="lightGray"/>
        </w:rPr>
        <w:t>DoD satellites</w:t>
      </w:r>
      <w:r w:rsidRPr="00800195">
        <w:rPr>
          <w:rStyle w:val="StyleUnderline"/>
        </w:rPr>
        <w:t xml:space="preserve"> that cover the morning orbit — the Defense Meteorological Satellite Program (DMSP) — </w:t>
      </w:r>
      <w:r w:rsidRPr="00CC5141">
        <w:rPr>
          <w:rStyle w:val="StyleUnderline"/>
          <w:highlight w:val="lightGray"/>
        </w:rPr>
        <w:t xml:space="preserve">are </w:t>
      </w:r>
      <w:r w:rsidRPr="00DB6DCD">
        <w:rPr>
          <w:rStyle w:val="StyleUnderline"/>
          <w:highlight w:val="lightGray"/>
        </w:rPr>
        <w:t xml:space="preserve">aging and at </w:t>
      </w:r>
      <w:r w:rsidRPr="00DB6DCD">
        <w:rPr>
          <w:rStyle w:val="Emphasis"/>
          <w:highlight w:val="lightGray"/>
        </w:rPr>
        <w:t>risk of failing</w:t>
      </w:r>
      <w:r w:rsidRPr="00800195">
        <w:rPr>
          <w:rStyle w:val="StyleUnderline"/>
        </w:rPr>
        <w:t>. “Cloud imaging instruments continue to function,” the report says. But DMSP’s atmospheric sounding capabilities have failed.</w:t>
      </w:r>
    </w:p>
    <w:p w14:paraId="298075F2" w14:textId="77777777" w:rsidR="0005261E" w:rsidRPr="00DA37DF" w:rsidRDefault="0005261E" w:rsidP="0005261E">
      <w:pPr>
        <w:rPr>
          <w:u w:val="single"/>
        </w:rPr>
      </w:pPr>
      <w:r w:rsidRPr="00800195">
        <w:rPr>
          <w:rStyle w:val="StyleUnderline"/>
        </w:rPr>
        <w:t xml:space="preserve">The study says </w:t>
      </w:r>
      <w:r w:rsidRPr="00DB6DCD">
        <w:rPr>
          <w:rStyle w:val="StyleUnderline"/>
          <w:highlight w:val="lightGray"/>
        </w:rPr>
        <w:t xml:space="preserve">China is </w:t>
      </w:r>
      <w:r w:rsidRPr="00DB6DCD">
        <w:rPr>
          <w:rStyle w:val="Emphasis"/>
          <w:highlight w:val="lightGray"/>
        </w:rPr>
        <w:t>poised</w:t>
      </w:r>
      <w:r w:rsidRPr="00DB6DCD">
        <w:rPr>
          <w:rStyle w:val="StyleUnderline"/>
          <w:highlight w:val="lightGray"/>
        </w:rPr>
        <w:t xml:space="preserve"> to insert satellites into nearby orbits</w:t>
      </w:r>
      <w:r w:rsidRPr="00800195">
        <w:rPr>
          <w:rStyle w:val="StyleUnderline"/>
        </w:rPr>
        <w:t xml:space="preserve"> and share the data with U.S. allies and adversaries, “filling a gap that could exist for the U.S. and its international partners when DMSP end-of-life is reached.”</w:t>
      </w:r>
    </w:p>
    <w:p w14:paraId="40397F95" w14:textId="77777777" w:rsidR="0005261E" w:rsidRDefault="0005261E" w:rsidP="0005261E">
      <w:pPr>
        <w:pStyle w:val="Heading4"/>
        <w:numPr>
          <w:ilvl w:val="0"/>
          <w:numId w:val="57"/>
        </w:numPr>
        <w:tabs>
          <w:tab w:val="num" w:pos="1080"/>
        </w:tabs>
        <w:ind w:left="1080"/>
      </w:pPr>
      <w:r>
        <w:t xml:space="preserve">Federal programs are key --- that’s Pope </w:t>
      </w:r>
    </w:p>
    <w:p w14:paraId="78E05995" w14:textId="77777777" w:rsidR="0005261E" w:rsidRPr="00DB6DCD" w:rsidRDefault="0005261E" w:rsidP="0005261E">
      <w:pPr>
        <w:rPr>
          <w:sz w:val="26"/>
          <w:szCs w:val="26"/>
        </w:rPr>
      </w:pPr>
      <w:r w:rsidRPr="00DB6DCD">
        <w:rPr>
          <w:sz w:val="26"/>
          <w:szCs w:val="26"/>
        </w:rPr>
        <w:t>&lt;&lt;&lt;For Reference&gt;&gt;&gt;</w:t>
      </w:r>
    </w:p>
    <w:p w14:paraId="51D99CE4" w14:textId="77777777" w:rsidR="0005261E" w:rsidRPr="008B38A3" w:rsidRDefault="0005261E" w:rsidP="0005261E">
      <w:pPr>
        <w:rPr>
          <w:rStyle w:val="Emphasis"/>
        </w:rPr>
      </w:pPr>
      <w:r w:rsidRPr="007F153E">
        <w:rPr>
          <w:rStyle w:val="StyleUnderline"/>
        </w:rPr>
        <w:t xml:space="preserve">Two shoebox-sized </w:t>
      </w:r>
      <w:r w:rsidRPr="00DB6DCD">
        <w:rPr>
          <w:rStyle w:val="StyleUnderline"/>
          <w:highlight w:val="lightGray"/>
        </w:rPr>
        <w:t>satellites</w:t>
      </w:r>
      <w:r w:rsidRPr="007F153E">
        <w:rPr>
          <w:rStyle w:val="StyleUnderline"/>
        </w:rPr>
        <w:t xml:space="preserve">, each weighing less than six pounds, are orbiting Earth, flying high above places like the Greenland Ice Sheet to </w:t>
      </w:r>
      <w:r w:rsidRPr="00DB6DCD">
        <w:rPr>
          <w:rStyle w:val="StyleUnderline"/>
          <w:highlight w:val="lightGray"/>
        </w:rPr>
        <w:t xml:space="preserve">collect </w:t>
      </w:r>
      <w:r w:rsidRPr="00DB6DCD">
        <w:rPr>
          <w:rStyle w:val="Emphasis"/>
          <w:highlight w:val="lightGray"/>
        </w:rPr>
        <w:t>valuable data</w:t>
      </w:r>
      <w:r w:rsidRPr="00DB6DCD">
        <w:rPr>
          <w:rStyle w:val="StyleUnderline"/>
          <w:highlight w:val="lightGray"/>
        </w:rPr>
        <w:t xml:space="preserve"> about the Arctic</w:t>
      </w:r>
      <w:r w:rsidRPr="007F153E">
        <w:rPr>
          <w:rStyle w:val="StyleUnderline"/>
        </w:rPr>
        <w:t xml:space="preserve"> and Antarctic</w:t>
      </w:r>
      <w:r w:rsidRPr="007F153E">
        <w:rPr>
          <w:sz w:val="16"/>
        </w:rPr>
        <w:t xml:space="preserve">. Their </w:t>
      </w:r>
      <w:r w:rsidRPr="00DB6DCD">
        <w:rPr>
          <w:rStyle w:val="StyleUnderline"/>
          <w:highlight w:val="lightGray"/>
        </w:rPr>
        <w:t>unique 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DB6DCD">
        <w:rPr>
          <w:rStyle w:val="Emphasis"/>
          <w:highlight w:val="lightGray"/>
        </w:rPr>
        <w:t>inform</w:t>
      </w:r>
      <w:r w:rsidRPr="00DB6DCD">
        <w:rPr>
          <w:rStyle w:val="StyleUnderline"/>
          <w:highlight w:val="lightGray"/>
        </w:rPr>
        <w:t xml:space="preserve"> and </w:t>
      </w:r>
      <w:r w:rsidRPr="00DB6DCD">
        <w:rPr>
          <w:rStyle w:val="Emphasis"/>
          <w:highlight w:val="lightGray"/>
        </w:rPr>
        <w:t>improve</w:t>
      </w:r>
      <w:r w:rsidRPr="00DB6DCD">
        <w:rPr>
          <w:rStyle w:val="StyleUnderline"/>
          <w:highlight w:val="lightGray"/>
        </w:rPr>
        <w:t xml:space="preserve"> </w:t>
      </w:r>
      <w:r w:rsidRPr="00DB6DCD">
        <w:rPr>
          <w:rStyle w:val="Emphasis"/>
          <w:highlight w:val="lightGray"/>
        </w:rPr>
        <w:t>climate modeling</w:t>
      </w:r>
      <w:r w:rsidRPr="008B38A3">
        <w:rPr>
          <w:rStyle w:val="Emphasis"/>
        </w:rPr>
        <w:t>.</w:t>
      </w:r>
    </w:p>
    <w:p w14:paraId="2464C919" w14:textId="77777777" w:rsidR="0005261E" w:rsidRPr="007F153E" w:rsidRDefault="0005261E" w:rsidP="0005261E">
      <w:pPr>
        <w:rPr>
          <w:sz w:val="16"/>
        </w:rPr>
      </w:pPr>
      <w:r w:rsidRPr="007F153E">
        <w:rPr>
          <w:sz w:val="16"/>
        </w:rPr>
        <w:t xml:space="preserve">The two CubeSats were launched into space in late May and early June on Rocket Lab’s Electron rocket, which lifted off from New Zealand. Over the next year, these two tiny </w:t>
      </w:r>
      <w:r w:rsidRPr="00DB6DCD">
        <w:rPr>
          <w:rStyle w:val="StyleUnderline"/>
          <w:highlight w:val="lightGray"/>
        </w:rPr>
        <w:t>satellites</w:t>
      </w:r>
      <w:r w:rsidRPr="007F153E">
        <w:rPr>
          <w:rStyle w:val="StyleUnderline"/>
        </w:rPr>
        <w:t xml:space="preserve"> will </w:t>
      </w:r>
      <w:r w:rsidRPr="00DB6DCD">
        <w:rPr>
          <w:rStyle w:val="StyleUnderline"/>
          <w:highlight w:val="lightGray"/>
        </w:rPr>
        <w:t xml:space="preserve">collect data to help improve climate modeling, which is </w:t>
      </w:r>
      <w:r w:rsidRPr="00DB6DCD">
        <w:rPr>
          <w:rStyle w:val="Emphasis"/>
          <w:highlight w:val="lightGray"/>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498377A2" w14:textId="77777777" w:rsidR="0005261E" w:rsidRPr="007F153E" w:rsidRDefault="0005261E" w:rsidP="0005261E">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53915A7E" w14:textId="77777777" w:rsidR="0005261E" w:rsidRPr="007F153E" w:rsidRDefault="0005261E" w:rsidP="0005261E">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0A49690C" w14:textId="77777777" w:rsidR="0005261E" w:rsidRPr="007F153E" w:rsidRDefault="0005261E" w:rsidP="0005261E">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3D4F9999" w14:textId="77777777" w:rsidR="0005261E" w:rsidRPr="007F153E" w:rsidRDefault="0005261E" w:rsidP="0005261E">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DB6DCD">
        <w:rPr>
          <w:rStyle w:val="StyleUnderline"/>
          <w:highlight w:val="lightGray"/>
        </w:rPr>
        <w:t>There’s</w:t>
      </w:r>
      <w:r w:rsidRPr="007F153E">
        <w:rPr>
          <w:rStyle w:val="StyleUnderline"/>
        </w:rPr>
        <w:t xml:space="preserve"> really </w:t>
      </w:r>
      <w:r w:rsidRPr="00DB6DCD">
        <w:rPr>
          <w:rStyle w:val="Emphasis"/>
          <w:highlight w:val="lightGray"/>
        </w:rPr>
        <w:t>no way</w:t>
      </w:r>
      <w:r w:rsidRPr="00DB6DCD">
        <w:rPr>
          <w:rStyle w:val="StyleUnderline"/>
          <w:highlight w:val="lightGray"/>
        </w:rPr>
        <w:t xml:space="preserve"> of measuring the entire Arctic or Antarctic [from Earth]… It’s really </w:t>
      </w:r>
      <w:r w:rsidRPr="00DB6DCD">
        <w:rPr>
          <w:rStyle w:val="Emphasis"/>
          <w:highlight w:val="lightGray"/>
        </w:rPr>
        <w:lastRenderedPageBreak/>
        <w:t>impossible</w:t>
      </w:r>
      <w:r w:rsidRPr="007F153E">
        <w:rPr>
          <w:rStyle w:val="StyleUnderline"/>
        </w:rPr>
        <w:t xml:space="preserve"> to make measurements that span the entire polar regions </w:t>
      </w:r>
      <w:r w:rsidRPr="00DB6DCD">
        <w:rPr>
          <w:rStyle w:val="Emphasis"/>
          <w:highlight w:val="lightGray"/>
        </w:rPr>
        <w:t>without</w:t>
      </w:r>
      <w:r w:rsidRPr="00DB6DCD">
        <w:rPr>
          <w:rStyle w:val="StyleUnderline"/>
          <w:highlight w:val="lightGray"/>
        </w:rPr>
        <w:t xml:space="preserve"> doing it from </w:t>
      </w:r>
      <w:r w:rsidRPr="00DB6DCD">
        <w:rPr>
          <w:rStyle w:val="Emphasis"/>
          <w:highlight w:val="lightGray"/>
        </w:rPr>
        <w:t>space</w:t>
      </w:r>
      <w:r w:rsidRPr="00DB6DCD">
        <w:rPr>
          <w:sz w:val="16"/>
          <w:highlight w:val="lightGray"/>
        </w:rPr>
        <w:t>.</w:t>
      </w:r>
      <w:r w:rsidRPr="007F153E">
        <w:rPr>
          <w:sz w:val="16"/>
        </w:rPr>
        <w:t>” He also emphasizes the importance of collecting year-round measurements to learn more about seasonal variations in energy fluxes.</w:t>
      </w:r>
    </w:p>
    <w:p w14:paraId="31C44AD0" w14:textId="77777777" w:rsidR="0005261E" w:rsidRPr="007F153E" w:rsidRDefault="0005261E" w:rsidP="0005261E">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DB6DCD">
        <w:rPr>
          <w:rStyle w:val="StyleUnderline"/>
          <w:highlight w:val="lightGray"/>
        </w:rPr>
        <w:t xml:space="preserve">The data they collect will be used to fine-tune and improve </w:t>
      </w:r>
      <w:r w:rsidRPr="00DB6DCD">
        <w:rPr>
          <w:rStyle w:val="Emphasis"/>
          <w:highlight w:val="lightGray"/>
        </w:rPr>
        <w:t>climate</w:t>
      </w:r>
      <w:r w:rsidRPr="00DB6DCD">
        <w:rPr>
          <w:rStyle w:val="StyleUnderline"/>
          <w:highlight w:val="lightGray"/>
        </w:rPr>
        <w:t xml:space="preserve"> and </w:t>
      </w:r>
      <w:r w:rsidRPr="00DB6DCD">
        <w:rPr>
          <w:rStyle w:val="Emphasis"/>
          <w:highlight w:val="lightGray"/>
        </w:rPr>
        <w:t>ice modeling</w:t>
      </w:r>
      <w:r w:rsidRPr="007F153E">
        <w:rPr>
          <w:rStyle w:val="StyleUnderline"/>
        </w:rPr>
        <w:t xml:space="preserve">, and to inform models that simulate processes like ice sheet melt rates. </w:t>
      </w:r>
      <w:r w:rsidRPr="00DB6DCD">
        <w:rPr>
          <w:rStyle w:val="StyleUnderline"/>
          <w:highlight w:val="lightGray"/>
        </w:rPr>
        <w:t xml:space="preserve">This will provide us with </w:t>
      </w:r>
      <w:r w:rsidRPr="00DB6DCD">
        <w:rPr>
          <w:rStyle w:val="Emphasis"/>
          <w:highlight w:val="lightGray"/>
        </w:rPr>
        <w:t>better ideas</w:t>
      </w:r>
      <w:r w:rsidRPr="00DB6DCD">
        <w:rPr>
          <w:rStyle w:val="StyleUnderline"/>
          <w:highlight w:val="lightGray"/>
        </w:rPr>
        <w:t xml:space="preserve"> of what to expect regarding climate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5276EB4C" w14:textId="77777777" w:rsidR="0005261E" w:rsidRPr="007F153E" w:rsidRDefault="0005261E" w:rsidP="0005261E">
      <w:pPr>
        <w:rPr>
          <w:sz w:val="16"/>
        </w:rPr>
      </w:pPr>
      <w:r w:rsidRPr="007F153E">
        <w:rPr>
          <w:sz w:val="16"/>
        </w:rPr>
        <w:t>Having two CubeSats collecting provides not only redundancy in case one were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372DA55E" w14:textId="77777777" w:rsidR="0005261E" w:rsidRPr="007F153E" w:rsidRDefault="0005261E" w:rsidP="0005261E">
      <w:pPr>
        <w:rPr>
          <w:sz w:val="16"/>
        </w:rPr>
      </w:pPr>
      <w:r w:rsidRPr="007F153E">
        <w:rPr>
          <w:sz w:val="16"/>
        </w:rPr>
        <w:t>“It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measurements in the same location, but several hours apart, will let us figure out not only what the heat flux at the top of the atmosphere is, but how it gets impacted by changes in the ice surface or in terms of what’s going on in the atmosphere.”</w:t>
      </w:r>
    </w:p>
    <w:p w14:paraId="6D2DCA0F" w14:textId="77777777" w:rsidR="0005261E" w:rsidRPr="007F153E" w:rsidRDefault="0005261E" w:rsidP="0005261E">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10AD8329" w14:textId="77777777" w:rsidR="0005261E" w:rsidRPr="007F153E" w:rsidRDefault="0005261E" w:rsidP="0005261E">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6B8D69F9" w14:textId="77777777" w:rsidR="0005261E" w:rsidRPr="007F153E" w:rsidRDefault="0005261E" w:rsidP="0005261E">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2B276A7F" w14:textId="77777777" w:rsidR="0005261E" w:rsidRPr="007F153E" w:rsidRDefault="0005261E" w:rsidP="0005261E">
      <w:pPr>
        <w:rPr>
          <w:sz w:val="16"/>
        </w:rPr>
      </w:pPr>
      <w:r w:rsidRPr="00DB6DCD">
        <w:rPr>
          <w:rStyle w:val="StyleUnderline"/>
          <w:highlight w:val="lightGray"/>
        </w:rPr>
        <w:t xml:space="preserve">These projects illustrate </w:t>
      </w:r>
      <w:r w:rsidRPr="00DB6DCD">
        <w:rPr>
          <w:rStyle w:val="Emphasis"/>
          <w:highlight w:val="lightGray"/>
        </w:rPr>
        <w:t>NASA’s key role</w:t>
      </w:r>
      <w:r w:rsidRPr="00DB6DCD">
        <w:rPr>
          <w:rStyle w:val="StyleUnderline"/>
          <w:highlight w:val="lightGray"/>
        </w:rPr>
        <w:t xml:space="preserve"> in climate change research</w:t>
      </w:r>
      <w:r w:rsidRPr="007F153E">
        <w:rPr>
          <w:rStyle w:val="StyleUnderline"/>
        </w:rPr>
        <w:t>,</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222D5957" w14:textId="77777777" w:rsidR="0005261E" w:rsidRPr="007F153E" w:rsidRDefault="0005261E" w:rsidP="0005261E">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40C911DB" w14:textId="77777777" w:rsidR="0005261E" w:rsidRPr="007F153E" w:rsidRDefault="0005261E" w:rsidP="0005261E">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7CBEE1AF" w14:textId="77777777" w:rsidR="0005261E" w:rsidRPr="007F153E" w:rsidRDefault="0005261E" w:rsidP="0005261E">
      <w:pPr>
        <w:rPr>
          <w:sz w:val="16"/>
        </w:rPr>
      </w:pPr>
      <w:r w:rsidRPr="007F153E">
        <w:rPr>
          <w:sz w:val="16"/>
        </w:rPr>
        <w:t>That’s where NASA comes in with its unique vantage point.</w:t>
      </w:r>
    </w:p>
    <w:p w14:paraId="41E502B1" w14:textId="77777777" w:rsidR="0005261E" w:rsidRPr="00512E73" w:rsidRDefault="0005261E" w:rsidP="0005261E">
      <w:pPr>
        <w:rPr>
          <w:rStyle w:val="StyleUnderline"/>
          <w:sz w:val="16"/>
          <w:u w:val="none"/>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DB6DCD">
        <w:rPr>
          <w:rStyle w:val="StyleUnderline"/>
          <w:highlight w:val="lightGray"/>
        </w:rPr>
        <w:t xml:space="preserve">NASA is able to measure things around the entire globe. It’s really </w:t>
      </w:r>
      <w:r w:rsidRPr="00DB6DCD">
        <w:rPr>
          <w:rStyle w:val="Emphasis"/>
          <w:highlight w:val="lightGray"/>
        </w:rPr>
        <w:t>the only way</w:t>
      </w:r>
      <w:r w:rsidRPr="00DB6DCD">
        <w:rPr>
          <w:rStyle w:val="StyleUnderline"/>
          <w:highlight w:val="lightGray"/>
        </w:rPr>
        <w:t xml:space="preserve"> that we get information from all the very remote areas of the globe</w:t>
      </w:r>
      <w:r w:rsidRPr="00DB6DCD">
        <w:rPr>
          <w:sz w:val="16"/>
          <w:highlight w:val="lightGray"/>
        </w:rPr>
        <w:t>.”</w:t>
      </w:r>
    </w:p>
    <w:p w14:paraId="09A50D68" w14:textId="77777777" w:rsidR="0005261E" w:rsidRDefault="0005261E" w:rsidP="0005261E">
      <w:pPr>
        <w:pStyle w:val="Heading4"/>
        <w:numPr>
          <w:ilvl w:val="0"/>
          <w:numId w:val="57"/>
        </w:numPr>
        <w:tabs>
          <w:tab w:val="num" w:pos="1080"/>
        </w:tabs>
        <w:ind w:left="1080"/>
      </w:pPr>
      <w:r>
        <w:t>Too uncertain &amp; say no</w:t>
      </w:r>
    </w:p>
    <w:p w14:paraId="1BFFFEBD" w14:textId="77777777" w:rsidR="0005261E" w:rsidRPr="00F65E09" w:rsidRDefault="0005261E" w:rsidP="0005261E">
      <w:r>
        <w:t xml:space="preserve">Jomo </w:t>
      </w:r>
      <w:r w:rsidRPr="00F65E09">
        <w:rPr>
          <w:rStyle w:val="Style13ptBold"/>
        </w:rPr>
        <w:t>KS et al. 16</w:t>
      </w:r>
      <w:r>
        <w:t xml:space="preserve">, Assistant Secretary General in the United Nations system responsible for economic research, Anis Chowdhury, Chief, Multi-Stakeholder Engagement &amp; Outreach, Financing for Development Office, Krishnan Sharma, Senior Economic Affairs Officer, Financing for Development Office, Daniel Platz, Economic Affairs Officer, Financing for Development Office, “Public-Private </w:t>
      </w:r>
      <w:r>
        <w:lastRenderedPageBreak/>
        <w:t>Partnerships and the 2030 Agenda for Sustainable Development: Fit for purpose?” DESA Working Paper, No. 148</w:t>
      </w:r>
    </w:p>
    <w:p w14:paraId="46DC55BA" w14:textId="77777777" w:rsidR="0005261E" w:rsidRPr="00E868DD" w:rsidRDefault="0005261E" w:rsidP="0005261E">
      <w:pPr>
        <w:rPr>
          <w:rStyle w:val="StyleUnderline"/>
        </w:rPr>
      </w:pPr>
      <w:r w:rsidRPr="00247C64">
        <w:rPr>
          <w:sz w:val="16"/>
        </w:rPr>
        <w:t xml:space="preserve">The cost of a project would need to be assessed over its lifetime, taking into account the entire gamut of expenses linked to financing, construction and transactions related to tendering, negotiations and monitoring projects. In this regard, the </w:t>
      </w:r>
      <w:r w:rsidRPr="00E868DD">
        <w:rPr>
          <w:rStyle w:val="StyleUnderline"/>
        </w:rPr>
        <w:t xml:space="preserve">evidence provided by various academic researchers and international organizations suggests that </w:t>
      </w:r>
      <w:r w:rsidRPr="00203D48">
        <w:rPr>
          <w:rStyle w:val="StyleUnderline"/>
          <w:highlight w:val="cyan"/>
        </w:rPr>
        <w:t xml:space="preserve">PPPs </w:t>
      </w:r>
      <w:r w:rsidRPr="00A67DB4">
        <w:rPr>
          <w:rStyle w:val="StyleUnderline"/>
        </w:rPr>
        <w:t>have</w:t>
      </w:r>
      <w:r w:rsidRPr="00E868DD">
        <w:rPr>
          <w:rStyle w:val="StyleUnderline"/>
        </w:rPr>
        <w:t xml:space="preserve"> </w:t>
      </w:r>
      <w:r w:rsidRPr="00203D48">
        <w:rPr>
          <w:rStyle w:val="StyleUnderline"/>
          <w:highlight w:val="cyan"/>
        </w:rPr>
        <w:t>often</w:t>
      </w:r>
      <w:r w:rsidRPr="00E868DD">
        <w:rPr>
          <w:rStyle w:val="StyleUnderline"/>
        </w:rPr>
        <w:t xml:space="preserve"> tended to be </w:t>
      </w:r>
      <w:r w:rsidRPr="00203D48">
        <w:rPr>
          <w:rStyle w:val="Emphasis"/>
          <w:highlight w:val="cyan"/>
        </w:rPr>
        <w:t>more expensive</w:t>
      </w:r>
      <w:r w:rsidRPr="00E868DD">
        <w:rPr>
          <w:rStyle w:val="StyleUnderline"/>
        </w:rPr>
        <w:t xml:space="preserve"> than the </w:t>
      </w:r>
      <w:r w:rsidRPr="00E868DD">
        <w:rPr>
          <w:rStyle w:val="Emphasis"/>
        </w:rPr>
        <w:t>alternative of public procurement</w:t>
      </w:r>
      <w:r w:rsidRPr="00E868DD">
        <w:rPr>
          <w:rStyle w:val="StyleUnderline"/>
        </w:rPr>
        <w:t>.</w:t>
      </w:r>
    </w:p>
    <w:p w14:paraId="0DD19BD6" w14:textId="77777777" w:rsidR="0005261E" w:rsidRPr="00247C64" w:rsidRDefault="0005261E" w:rsidP="0005261E">
      <w:pPr>
        <w:rPr>
          <w:sz w:val="16"/>
        </w:rPr>
      </w:pPr>
      <w:r w:rsidRPr="00247C64">
        <w:rPr>
          <w:sz w:val="16"/>
        </w:rPr>
        <w:t xml:space="preserve">To elaborate, </w:t>
      </w:r>
      <w:r w:rsidRPr="00203D48">
        <w:rPr>
          <w:rStyle w:val="StyleUnderline"/>
          <w:highlight w:val="cyan"/>
        </w:rPr>
        <w:t xml:space="preserve">private sector </w:t>
      </w:r>
      <w:r w:rsidRPr="00203D48">
        <w:rPr>
          <w:rStyle w:val="Emphasis"/>
          <w:highlight w:val="cyan"/>
        </w:rPr>
        <w:t>borrowing costs</w:t>
      </w:r>
      <w:r w:rsidRPr="00E868DD">
        <w:rPr>
          <w:rStyle w:val="StyleUnderline"/>
        </w:rPr>
        <w:t xml:space="preserve"> often tend to be </w:t>
      </w:r>
      <w:r w:rsidRPr="00203D48">
        <w:rPr>
          <w:rStyle w:val="StyleUnderline"/>
          <w:highlight w:val="cyan"/>
        </w:rPr>
        <w:t>higher</w:t>
      </w:r>
      <w:r w:rsidRPr="00E868DD">
        <w:rPr>
          <w:rStyle w:val="StyleUnderline"/>
        </w:rPr>
        <w:t xml:space="preserve"> than those of their public counterparts</w:t>
      </w:r>
      <w:r w:rsidRPr="00247C64">
        <w:rPr>
          <w:sz w:val="16"/>
        </w:rPr>
        <w:t xml:space="preserve"> (with sovereigns in particular being able to obtain finance on more favourable terms). This is illustrated in studies by Romero (2015) and Hall (2015) which, for example, cite a 2015 review by the UK’s National Audit Office (NAO) showing the effective interest rate of all private finance deals (7%– 8%) to be double that of all government borrowing (3%–4%), implying a far greater burden on the public purse than if the government had borrowed from private banks or issued bonds directly. At the same time, </w:t>
      </w:r>
      <w:r w:rsidRPr="00203D48">
        <w:rPr>
          <w:rStyle w:val="StyleUnderline"/>
          <w:highlight w:val="cyan"/>
        </w:rPr>
        <w:t>PPPs</w:t>
      </w:r>
      <w:r w:rsidRPr="00F65E09">
        <w:rPr>
          <w:rStyle w:val="StyleUnderline"/>
        </w:rPr>
        <w:t xml:space="preserve"> are typically </w:t>
      </w:r>
      <w:r w:rsidRPr="00203D48">
        <w:rPr>
          <w:rStyle w:val="Emphasis"/>
          <w:highlight w:val="cyan"/>
        </w:rPr>
        <w:t>very complex</w:t>
      </w:r>
      <w:r w:rsidRPr="00F65E09">
        <w:rPr>
          <w:rStyle w:val="StyleUnderline"/>
        </w:rPr>
        <w:t xml:space="preserve"> to </w:t>
      </w:r>
      <w:r w:rsidRPr="00F65E09">
        <w:rPr>
          <w:rStyle w:val="Emphasis"/>
        </w:rPr>
        <w:t>tender and negotiate</w:t>
      </w:r>
      <w:r w:rsidRPr="00F65E09">
        <w:rPr>
          <w:rStyle w:val="StyleUnderline"/>
        </w:rPr>
        <w:t xml:space="preserve"> and this, together with the fact that they are </w:t>
      </w:r>
      <w:r w:rsidRPr="00203D48">
        <w:rPr>
          <w:rStyle w:val="Emphasis"/>
          <w:highlight w:val="cyan"/>
        </w:rPr>
        <w:t>frequently renegotiated</w:t>
      </w:r>
      <w:r w:rsidRPr="00F65E09">
        <w:rPr>
          <w:rStyle w:val="StyleUnderline"/>
        </w:rPr>
        <w:t xml:space="preserve">, has often </w:t>
      </w:r>
      <w:r w:rsidRPr="00203D48">
        <w:rPr>
          <w:rStyle w:val="StyleUnderline"/>
          <w:highlight w:val="cyan"/>
        </w:rPr>
        <w:t xml:space="preserve">entailed </w:t>
      </w:r>
      <w:r w:rsidRPr="00203D48">
        <w:rPr>
          <w:rStyle w:val="Emphasis"/>
          <w:highlight w:val="cyan"/>
        </w:rPr>
        <w:t>higher transactions costs</w:t>
      </w:r>
      <w:r w:rsidRPr="00F65E09">
        <w:rPr>
          <w:rStyle w:val="StyleUnderline"/>
        </w:rPr>
        <w:t>.</w:t>
      </w:r>
      <w:r w:rsidRPr="00247C64">
        <w:rPr>
          <w:sz w:val="16"/>
        </w:rPr>
        <w:t xml:space="preserve"> According to Hall (2015), the </w:t>
      </w:r>
      <w:r w:rsidRPr="00F65E09">
        <w:rPr>
          <w:rStyle w:val="StyleUnderline"/>
        </w:rPr>
        <w:t>transactions costs of tendering and monitoring PPPs add</w:t>
      </w:r>
      <w:r w:rsidRPr="00247C64">
        <w:rPr>
          <w:sz w:val="16"/>
        </w:rPr>
        <w:t xml:space="preserve"> 10-20 per cent </w:t>
      </w:r>
      <w:r w:rsidRPr="00F65E09">
        <w:rPr>
          <w:rStyle w:val="StyleUnderline"/>
        </w:rPr>
        <w:t>to their costs</w:t>
      </w:r>
      <w:r w:rsidRPr="00247C64">
        <w:rPr>
          <w:sz w:val="16"/>
        </w:rPr>
        <w:t xml:space="preserve">, while the </w:t>
      </w:r>
      <w:r w:rsidRPr="00F65E09">
        <w:rPr>
          <w:rStyle w:val="StyleUnderline"/>
        </w:rPr>
        <w:t xml:space="preserve">cost of construction is higher under a PPP because the financiers require a </w:t>
      </w:r>
      <w:r w:rsidRPr="00F65E09">
        <w:rPr>
          <w:rStyle w:val="Emphasis"/>
        </w:rPr>
        <w:t>turnkey contract</w:t>
      </w:r>
      <w:r w:rsidRPr="00247C64">
        <w:rPr>
          <w:sz w:val="16"/>
        </w:rPr>
        <w:t>, which is about 25 per cent more expensive. The author argues that this is the case in both higher income and developing countries alike.</w:t>
      </w:r>
    </w:p>
    <w:p w14:paraId="3D541D5C" w14:textId="77777777" w:rsidR="0005261E" w:rsidRPr="00247C64" w:rsidRDefault="0005261E" w:rsidP="0005261E">
      <w:pPr>
        <w:rPr>
          <w:sz w:val="16"/>
        </w:rPr>
      </w:pPr>
      <w:r w:rsidRPr="00247C64">
        <w:rPr>
          <w:sz w:val="16"/>
        </w:rPr>
        <w:t xml:space="preserve">The above findings of academic researchers are generally consistent with the internal (staff research and independent) evaluations of various institutions or organizations which promote PPPs. For example, a European Investment Bank (Blanc-Brude, Goldsmith and Välilä 2006, p. 2) report, which compares the cost of 227 new road sections across 15 European countries of which 65 were PPPs, “estimate that the </w:t>
      </w:r>
      <w:r w:rsidRPr="00F65E09">
        <w:rPr>
          <w:rStyle w:val="StyleUnderline"/>
        </w:rPr>
        <w:t>ex-ante cost</w:t>
      </w:r>
      <w:r w:rsidRPr="00247C64">
        <w:rPr>
          <w:sz w:val="16"/>
        </w:rPr>
        <w:t xml:space="preserve"> of a PPP road to be, on average, 24% </w:t>
      </w:r>
      <w:r w:rsidRPr="00203D48">
        <w:rPr>
          <w:rStyle w:val="Emphasis"/>
          <w:highlight w:val="cyan"/>
        </w:rPr>
        <w:t>more expensive</w:t>
      </w:r>
      <w:r w:rsidRPr="00F65E09">
        <w:rPr>
          <w:rStyle w:val="StyleUnderline"/>
        </w:rPr>
        <w:t xml:space="preserve"> than a traditionally procured road</w:t>
      </w:r>
      <w:r w:rsidRPr="00247C64">
        <w:rPr>
          <w:sz w:val="16"/>
        </w:rPr>
        <w:t>”.</w:t>
      </w:r>
    </w:p>
    <w:p w14:paraId="5EF72A3C" w14:textId="77777777" w:rsidR="0005261E" w:rsidRPr="000C09A2" w:rsidRDefault="0005261E" w:rsidP="0005261E">
      <w:pPr>
        <w:rPr>
          <w:rStyle w:val="StyleUnderline"/>
        </w:rPr>
      </w:pPr>
      <w:r w:rsidRPr="00247C64">
        <w:rPr>
          <w:sz w:val="16"/>
        </w:rPr>
        <w:t xml:space="preserve">To these costs </w:t>
      </w:r>
      <w:r w:rsidRPr="00F65E09">
        <w:rPr>
          <w:rStyle w:val="StyleUnderline"/>
        </w:rPr>
        <w:t xml:space="preserve">must be </w:t>
      </w:r>
      <w:r w:rsidRPr="00203D48">
        <w:rPr>
          <w:rStyle w:val="StyleUnderline"/>
          <w:highlight w:val="cyan"/>
        </w:rPr>
        <w:t xml:space="preserve">added the potential </w:t>
      </w:r>
      <w:r w:rsidRPr="00203D48">
        <w:rPr>
          <w:rStyle w:val="Emphasis"/>
          <w:highlight w:val="cyan"/>
        </w:rPr>
        <w:t>risks</w:t>
      </w:r>
      <w:r w:rsidRPr="00F65E09">
        <w:rPr>
          <w:rStyle w:val="StyleUnderline"/>
        </w:rPr>
        <w:t>, or contingent fiscal liabilities</w:t>
      </w:r>
      <w:r w:rsidRPr="00247C64">
        <w:rPr>
          <w:sz w:val="16"/>
        </w:rPr>
        <w:t xml:space="preserve">, relating to PPPs. In </w:t>
      </w:r>
      <w:r w:rsidRPr="00F65E09">
        <w:rPr>
          <w:rStyle w:val="StyleUnderline"/>
        </w:rPr>
        <w:t>particular, infrastructure projects are associated with various types of risks</w:t>
      </w:r>
      <w:r w:rsidRPr="00247C64">
        <w:rPr>
          <w:sz w:val="16"/>
        </w:rPr>
        <w:t xml:space="preserve">. These include construction risks (e.g., design problems, cost and time over-run); financial risks (e.g., interest rate and exchange rate variations); availability risks (e.g., equipment performance, quality of service); demand risks (variations in the need/use of the service) and residual risks (future value of the project when transferred to the government). The principle underlying a PPP is that such </w:t>
      </w:r>
      <w:r w:rsidRPr="00F65E09">
        <w:rPr>
          <w:rStyle w:val="StyleUnderline"/>
        </w:rPr>
        <w:t xml:space="preserve">risks which are best managed by the private partner should be allocated to the </w:t>
      </w:r>
      <w:r w:rsidRPr="00F65E09">
        <w:rPr>
          <w:rStyle w:val="Emphasis"/>
        </w:rPr>
        <w:t>private partner</w:t>
      </w:r>
      <w:r w:rsidRPr="00247C64">
        <w:rPr>
          <w:sz w:val="16"/>
        </w:rPr>
        <w:t xml:space="preserve">. However, </w:t>
      </w:r>
      <w:r w:rsidRPr="00F65E09">
        <w:rPr>
          <w:rStyle w:val="StyleUnderline"/>
        </w:rPr>
        <w:t xml:space="preserve">assessing risk transfer is difficult given the multitude of risks to which </w:t>
      </w:r>
      <w:r w:rsidRPr="00203D48">
        <w:rPr>
          <w:rStyle w:val="StyleUnderline"/>
          <w:highlight w:val="cyan"/>
        </w:rPr>
        <w:t>PPPs are exposed and</w:t>
      </w:r>
      <w:r w:rsidRPr="00F65E09">
        <w:rPr>
          <w:rStyle w:val="StyleUnderline"/>
        </w:rPr>
        <w:t xml:space="preserve"> the </w:t>
      </w:r>
      <w:r w:rsidRPr="00203D48">
        <w:rPr>
          <w:rStyle w:val="Emphasis"/>
          <w:highlight w:val="cyan"/>
        </w:rPr>
        <w:t>complexity of</w:t>
      </w:r>
      <w:r w:rsidRPr="00A67DB4">
        <w:rPr>
          <w:rStyle w:val="Emphasis"/>
        </w:rPr>
        <w:t xml:space="preserve"> PPP</w:t>
      </w:r>
      <w:r w:rsidRPr="00F65E09">
        <w:rPr>
          <w:rStyle w:val="Emphasis"/>
        </w:rPr>
        <w:t xml:space="preserve"> </w:t>
      </w:r>
      <w:r w:rsidRPr="00203D48">
        <w:rPr>
          <w:rStyle w:val="Emphasis"/>
          <w:highlight w:val="cyan"/>
        </w:rPr>
        <w:t>contracts</w:t>
      </w:r>
      <w:r w:rsidRPr="00247C64">
        <w:rPr>
          <w:sz w:val="16"/>
        </w:rPr>
        <w:t xml:space="preserve">. If the </w:t>
      </w:r>
      <w:r w:rsidRPr="00F65E09">
        <w:rPr>
          <w:rStyle w:val="StyleUnderline"/>
        </w:rPr>
        <w:t xml:space="preserve">risk assumed by the private sector partner were </w:t>
      </w:r>
      <w:r w:rsidRPr="00203D48">
        <w:rPr>
          <w:rStyle w:val="StyleUnderline"/>
          <w:highlight w:val="cyan"/>
        </w:rPr>
        <w:t xml:space="preserve">to be </w:t>
      </w:r>
      <w:r w:rsidRPr="00203D48">
        <w:rPr>
          <w:rStyle w:val="Emphasis"/>
          <w:highlight w:val="cyan"/>
        </w:rPr>
        <w:t>over-priced</w:t>
      </w:r>
      <w:r w:rsidRPr="00F65E09">
        <w:rPr>
          <w:rStyle w:val="StyleUnderline"/>
        </w:rPr>
        <w:t>, it would increase the cost of the service to the consumer, making PPPs unviable</w:t>
      </w:r>
      <w:r w:rsidRPr="00247C64">
        <w:rPr>
          <w:sz w:val="16"/>
        </w:rPr>
        <w:t xml:space="preserve">. The IMF has warned that </w:t>
      </w:r>
      <w:r w:rsidRPr="000C09A2">
        <w:rPr>
          <w:rStyle w:val="StyleUnderline"/>
        </w:rPr>
        <w:t>governments</w:t>
      </w:r>
      <w:r w:rsidRPr="00247C64">
        <w:rPr>
          <w:sz w:val="16"/>
        </w:rPr>
        <w:t xml:space="preserve"> may sometimes </w:t>
      </w:r>
      <w:r w:rsidRPr="000C09A2">
        <w:rPr>
          <w:rStyle w:val="StyleUnderline"/>
        </w:rPr>
        <w:t xml:space="preserve">exaggerate the </w:t>
      </w:r>
      <w:r w:rsidRPr="000C09A2">
        <w:rPr>
          <w:rStyle w:val="Emphasis"/>
        </w:rPr>
        <w:t>true value of risk transfer</w:t>
      </w:r>
      <w:r w:rsidRPr="000C09A2">
        <w:rPr>
          <w:rStyle w:val="StyleUnderline"/>
        </w:rPr>
        <w:t xml:space="preserve">, leading to an </w:t>
      </w:r>
      <w:r w:rsidRPr="000C09A2">
        <w:rPr>
          <w:rStyle w:val="Emphasis"/>
        </w:rPr>
        <w:t>overpricing</w:t>
      </w:r>
      <w:r w:rsidRPr="000C09A2">
        <w:rPr>
          <w:rStyle w:val="StyleUnderline"/>
        </w:rPr>
        <w:t xml:space="preserve"> of risk that raises the cost of PPPs relative to direct public investment</w:t>
      </w:r>
      <w:r w:rsidRPr="00247C64">
        <w:rPr>
          <w:sz w:val="16"/>
        </w:rPr>
        <w:t xml:space="preserve">. On the other hand, quite often the risk assumed by the private partner is under-priced and governments are forced to extend a guarantee to cover the price differential. In doing so, </w:t>
      </w:r>
      <w:r w:rsidRPr="00203D48">
        <w:rPr>
          <w:rStyle w:val="StyleUnderline"/>
          <w:highlight w:val="cyan"/>
        </w:rPr>
        <w:t>governments</w:t>
      </w:r>
      <w:r w:rsidRPr="000C09A2">
        <w:rPr>
          <w:rStyle w:val="StyleUnderline"/>
        </w:rPr>
        <w:t xml:space="preserve"> can be left </w:t>
      </w:r>
      <w:r w:rsidRPr="00203D48">
        <w:rPr>
          <w:rStyle w:val="StyleUnderline"/>
          <w:highlight w:val="cyan"/>
        </w:rPr>
        <w:t>bearing</w:t>
      </w:r>
      <w:r w:rsidRPr="000C09A2">
        <w:rPr>
          <w:rStyle w:val="StyleUnderline"/>
        </w:rPr>
        <w:t xml:space="preserve"> an </w:t>
      </w:r>
      <w:r w:rsidRPr="00203D48">
        <w:rPr>
          <w:rStyle w:val="Emphasis"/>
          <w:highlight w:val="cyan"/>
        </w:rPr>
        <w:t>unduly large</w:t>
      </w:r>
      <w:r w:rsidRPr="000C09A2">
        <w:rPr>
          <w:rStyle w:val="Emphasis"/>
        </w:rPr>
        <w:t xml:space="preserve"> share of the </w:t>
      </w:r>
      <w:r w:rsidRPr="00203D48">
        <w:rPr>
          <w:rStyle w:val="Emphasis"/>
          <w:highlight w:val="cyan"/>
        </w:rPr>
        <w:t>risk</w:t>
      </w:r>
      <w:r w:rsidRPr="000C09A2">
        <w:rPr>
          <w:rStyle w:val="StyleUnderline"/>
        </w:rPr>
        <w:t xml:space="preserve"> involved in a PPP </w:t>
      </w:r>
      <w:r w:rsidRPr="00203D48">
        <w:rPr>
          <w:rStyle w:val="StyleUnderline"/>
          <w:highlight w:val="cyan"/>
        </w:rPr>
        <w:t>and</w:t>
      </w:r>
      <w:r w:rsidRPr="000C09A2">
        <w:rPr>
          <w:rStyle w:val="StyleUnderline"/>
        </w:rPr>
        <w:t xml:space="preserve"> facing </w:t>
      </w:r>
      <w:r w:rsidRPr="00203D48">
        <w:rPr>
          <w:rStyle w:val="StyleUnderline"/>
          <w:highlight w:val="cyan"/>
        </w:rPr>
        <w:t xml:space="preserve">potentially </w:t>
      </w:r>
      <w:r w:rsidRPr="00203D48">
        <w:rPr>
          <w:rStyle w:val="Emphasis"/>
          <w:highlight w:val="cyan"/>
        </w:rPr>
        <w:t>large fiscal costs</w:t>
      </w:r>
      <w:r w:rsidRPr="000C09A2">
        <w:rPr>
          <w:rStyle w:val="StyleUnderline"/>
        </w:rPr>
        <w:t xml:space="preserve"> over the medium term.</w:t>
      </w:r>
    </w:p>
    <w:p w14:paraId="4B1C3B81" w14:textId="77777777" w:rsidR="0005261E" w:rsidRDefault="0005261E" w:rsidP="0005261E">
      <w:pPr>
        <w:rPr>
          <w:rStyle w:val="StyleUnderline"/>
        </w:rPr>
      </w:pPr>
      <w:r w:rsidRPr="00247C64">
        <w:rPr>
          <w:sz w:val="16"/>
        </w:rPr>
        <w:t xml:space="preserve">Overall, analyses by both the IMF and World Bank have expressed </w:t>
      </w:r>
      <w:r w:rsidRPr="00247C64">
        <w:rPr>
          <w:rStyle w:val="StyleUnderline"/>
        </w:rPr>
        <w:t>concerns regarding perverse incentives on the part of governments to treat PPP contingent liabilities as “off balance sheet”, which in turn undermines sound fiscal management.</w:t>
      </w:r>
      <w:r w:rsidRPr="00247C64">
        <w:rPr>
          <w:sz w:val="16"/>
        </w:rPr>
        <w:t xml:space="preserve"> According to Romero (2015), the historical experience of several countries in the developed and developing world shows that </w:t>
      </w:r>
      <w:r w:rsidRPr="00203D48">
        <w:rPr>
          <w:rStyle w:val="StyleUnderline"/>
          <w:highlight w:val="cyan"/>
        </w:rPr>
        <w:t>PPPs can pose a huge financial risk to the public sector</w:t>
      </w:r>
      <w:r w:rsidRPr="00247C64">
        <w:rPr>
          <w:rStyle w:val="StyleUnderline"/>
        </w:rPr>
        <w:t>.</w:t>
      </w:r>
      <w:r w:rsidRPr="00247C64">
        <w:rPr>
          <w:sz w:val="16"/>
        </w:rPr>
        <w:t xml:space="preserve"> The author cites the much-discussed case of recently built hospital in Lesotho to provide an illustrative example of how a </w:t>
      </w:r>
      <w:r w:rsidRPr="00247C64">
        <w:rPr>
          <w:rStyle w:val="StyleUnderline"/>
        </w:rPr>
        <w:t>seemingly successful PPP</w:t>
      </w:r>
      <w:r w:rsidRPr="00247C64">
        <w:rPr>
          <w:sz w:val="16"/>
        </w:rPr>
        <w:t xml:space="preserve"> (based on traditional project development criteria) </w:t>
      </w:r>
      <w:r w:rsidRPr="00247C64">
        <w:rPr>
          <w:rStyle w:val="StyleUnderline"/>
        </w:rPr>
        <w:t>may have negative impacts on the country’s non-transparent contingent fiscal liabilities, and hence on overall social development efforts</w:t>
      </w:r>
      <w:r w:rsidRPr="00247C64">
        <w:rPr>
          <w:sz w:val="16"/>
        </w:rPr>
        <w:t xml:space="preserve">. The newly-built, 425-bed hospital was the result of a public-private partnership, facilitated by the IFC. A recent study (McIntosh et al. 2015, p. 960) of the project, using quantitative measures that reflected capacity, utilization, clinical quality, and patient outcomes, calls the project successful and generally concludes “that health care public-private partnerships may improve hospital performance in developing countries and that changes in management and leadership practices might </w:t>
      </w:r>
      <w:r w:rsidRPr="00247C64">
        <w:rPr>
          <w:sz w:val="16"/>
        </w:rPr>
        <w:lastRenderedPageBreak/>
        <w:t xml:space="preserve">account for differences in clinical outcomes”. However, referring to the very same project, an Oxfam study (2014) asserts that the </w:t>
      </w:r>
      <w:r w:rsidRPr="00247C64">
        <w:rPr>
          <w:rStyle w:val="StyleUnderline"/>
        </w:rPr>
        <w:t>hospital threatens to bankrupt</w:t>
      </w:r>
      <w:r w:rsidRPr="00247C64">
        <w:rPr>
          <w:sz w:val="16"/>
        </w:rPr>
        <w:t xml:space="preserve"> the impoverished African country’s health budget, since more than half the country’s entire health budget (51%) is being spent on payments to the private consortium that built and runs the hospital in the capital. The </w:t>
      </w:r>
      <w:r w:rsidRPr="00247C64">
        <w:rPr>
          <w:rStyle w:val="StyleUnderline"/>
        </w:rPr>
        <w:t>PPP</w:t>
      </w:r>
      <w:r w:rsidRPr="00247C64">
        <w:rPr>
          <w:sz w:val="16"/>
        </w:rPr>
        <w:t xml:space="preserve"> hospital </w:t>
      </w:r>
      <w:r w:rsidRPr="00247C64">
        <w:rPr>
          <w:rStyle w:val="StyleUnderline"/>
        </w:rPr>
        <w:t>cost</w:t>
      </w:r>
      <w:r w:rsidRPr="00247C64">
        <w:rPr>
          <w:sz w:val="16"/>
        </w:rPr>
        <w:t xml:space="preserve"> US$67 million per year – </w:t>
      </w:r>
      <w:r w:rsidRPr="00247C64">
        <w:rPr>
          <w:rStyle w:val="StyleUnderline"/>
        </w:rPr>
        <w:t>at least three times what the old public hospital would have cost today, and it consumed more than half of the total government health budget.</w:t>
      </w:r>
    </w:p>
    <w:p w14:paraId="1523996F" w14:textId="77777777" w:rsidR="0005261E" w:rsidRPr="002A264F" w:rsidRDefault="0005261E" w:rsidP="0005261E">
      <w:pPr>
        <w:pStyle w:val="Heading4"/>
        <w:numPr>
          <w:ilvl w:val="0"/>
          <w:numId w:val="57"/>
        </w:numPr>
        <w:tabs>
          <w:tab w:val="num" w:pos="1080"/>
        </w:tabs>
        <w:ind w:left="1080"/>
      </w:pPr>
      <w:r>
        <w:t xml:space="preserve">PPPs force </w:t>
      </w:r>
      <w:r>
        <w:rPr>
          <w:u w:val="single"/>
        </w:rPr>
        <w:t>mutual concessions</w:t>
      </w:r>
      <w:r>
        <w:t xml:space="preserve">---ensuring </w:t>
      </w:r>
      <w:r>
        <w:rPr>
          <w:u w:val="single"/>
        </w:rPr>
        <w:t>project failure</w:t>
      </w:r>
      <w:r>
        <w:t xml:space="preserve">. </w:t>
      </w:r>
    </w:p>
    <w:p w14:paraId="11C1FB70" w14:textId="77777777" w:rsidR="0005261E" w:rsidRPr="00CF7DE6" w:rsidRDefault="0005261E" w:rsidP="0005261E">
      <w:r>
        <w:t xml:space="preserve">Marc </w:t>
      </w:r>
      <w:r w:rsidRPr="00CF7DE6">
        <w:rPr>
          <w:rStyle w:val="Style13ptBold"/>
        </w:rPr>
        <w:t>Scribner 11,</w:t>
      </w:r>
      <w:r>
        <w:t xml:space="preserve"> senior transportation policy analyst at Reason Foundation, “The Limitations of Public-Private Partnerships: Recent Lessons from the Surface Transportation and Real Estate Sectors,” </w:t>
      </w:r>
      <w:r>
        <w:rPr>
          <w:i/>
          <w:iCs/>
        </w:rPr>
        <w:t>Competitive Enterprise Institute</w:t>
      </w:r>
      <w:r>
        <w:t>, No. 1</w:t>
      </w:r>
    </w:p>
    <w:p w14:paraId="59D7AF6F" w14:textId="77777777" w:rsidR="0005261E" w:rsidRPr="002A264F" w:rsidRDefault="0005261E" w:rsidP="0005261E">
      <w:pPr>
        <w:rPr>
          <w:u w:val="single"/>
        </w:rPr>
      </w:pPr>
      <w:r w:rsidRPr="00CF7DE6">
        <w:rPr>
          <w:sz w:val="16"/>
        </w:rPr>
        <w:t xml:space="preserve">Unfortunately, </w:t>
      </w:r>
      <w:r w:rsidRPr="00203D48">
        <w:rPr>
          <w:rStyle w:val="Emphasis"/>
          <w:highlight w:val="cyan"/>
        </w:rPr>
        <w:t>concession projects</w:t>
      </w:r>
      <w:r w:rsidRPr="00CF7DE6">
        <w:rPr>
          <w:sz w:val="16"/>
        </w:rPr>
        <w:t xml:space="preserve"> remain the most popular form of public-private partnership in transportation. </w:t>
      </w:r>
      <w:r w:rsidRPr="00CF7DE6">
        <w:rPr>
          <w:rStyle w:val="StyleUnderline"/>
        </w:rPr>
        <w:t>Government</w:t>
      </w:r>
      <w:r w:rsidRPr="00CF7DE6">
        <w:rPr>
          <w:sz w:val="16"/>
        </w:rPr>
        <w:t xml:space="preserve"> officials are </w:t>
      </w:r>
      <w:r w:rsidRPr="00203D48">
        <w:rPr>
          <w:rStyle w:val="StyleUnderline"/>
          <w:highlight w:val="cyan"/>
        </w:rPr>
        <w:t>more likely</w:t>
      </w:r>
      <w:r w:rsidRPr="00CF7DE6">
        <w:rPr>
          <w:rStyle w:val="StyleUnderline"/>
        </w:rPr>
        <w:t xml:space="preserve"> to agree to </w:t>
      </w:r>
      <w:r w:rsidRPr="00203D48">
        <w:rPr>
          <w:rStyle w:val="StyleUnderline"/>
          <w:highlight w:val="cyan"/>
        </w:rPr>
        <w:t>a PPP project</w:t>
      </w:r>
      <w:r w:rsidRPr="00CF7DE6">
        <w:rPr>
          <w:rStyle w:val="StyleUnderline"/>
        </w:rPr>
        <w:t xml:space="preserve"> if they are able to retain ownership in the long run without taking on the </w:t>
      </w:r>
      <w:r w:rsidRPr="00CF7DE6">
        <w:rPr>
          <w:rStyle w:val="Emphasis"/>
        </w:rPr>
        <w:t>financial and construction risks</w:t>
      </w:r>
      <w:r w:rsidRPr="00CF7DE6">
        <w:rPr>
          <w:sz w:val="16"/>
        </w:rPr>
        <w:t xml:space="preserve">. This is a </w:t>
      </w:r>
      <w:r w:rsidRPr="00203D48">
        <w:rPr>
          <w:rStyle w:val="Emphasis"/>
          <w:highlight w:val="cyan"/>
        </w:rPr>
        <w:t>serious problem</w:t>
      </w:r>
      <w:r w:rsidRPr="00CF7DE6">
        <w:rPr>
          <w:sz w:val="16"/>
        </w:rPr>
        <w:t xml:space="preserve">. </w:t>
      </w:r>
      <w:r w:rsidRPr="00CF7DE6">
        <w:rPr>
          <w:rStyle w:val="StyleUnderline"/>
        </w:rPr>
        <w:t xml:space="preserve">If </w:t>
      </w:r>
      <w:r w:rsidRPr="00203D48">
        <w:rPr>
          <w:rStyle w:val="StyleUnderline"/>
          <w:highlight w:val="cyan"/>
        </w:rPr>
        <w:t>government</w:t>
      </w:r>
      <w:r w:rsidRPr="00CF7DE6">
        <w:rPr>
          <w:rStyle w:val="StyleUnderline"/>
        </w:rPr>
        <w:t xml:space="preserve"> is going to </w:t>
      </w:r>
      <w:r w:rsidRPr="00203D48">
        <w:rPr>
          <w:rStyle w:val="StyleUnderline"/>
          <w:highlight w:val="cyan"/>
        </w:rPr>
        <w:t>engage in concession partnerships</w:t>
      </w:r>
      <w:r w:rsidRPr="00CF7DE6">
        <w:rPr>
          <w:sz w:val="16"/>
        </w:rPr>
        <w:t xml:space="preserve"> with private industry, </w:t>
      </w:r>
      <w:r w:rsidRPr="00CF7DE6">
        <w:rPr>
          <w:rStyle w:val="StyleUnderline"/>
        </w:rPr>
        <w:t xml:space="preserve">it must </w:t>
      </w:r>
      <w:r w:rsidRPr="00203D48">
        <w:rPr>
          <w:rStyle w:val="StyleUnderline"/>
          <w:highlight w:val="cyan"/>
        </w:rPr>
        <w:t>accept</w:t>
      </w:r>
      <w:r w:rsidRPr="00CF7DE6">
        <w:rPr>
          <w:rStyle w:val="StyleUnderline"/>
        </w:rPr>
        <w:t xml:space="preserve"> that </w:t>
      </w:r>
      <w:r w:rsidRPr="00203D48">
        <w:rPr>
          <w:rStyle w:val="StyleUnderline"/>
          <w:highlight w:val="cyan"/>
        </w:rPr>
        <w:t xml:space="preserve">transferring all </w:t>
      </w:r>
      <w:r w:rsidRPr="00203D48">
        <w:rPr>
          <w:rStyle w:val="Emphasis"/>
          <w:highlight w:val="cyan"/>
        </w:rPr>
        <w:t>associated project risk</w:t>
      </w:r>
      <w:r w:rsidRPr="00CF7DE6">
        <w:rPr>
          <w:sz w:val="16"/>
        </w:rPr>
        <w:t xml:space="preserve">—including inflation and exchange rate risk to financing—to private firms will increase the total cost of the project.23 Likewise, </w:t>
      </w:r>
      <w:r w:rsidRPr="00CF7DE6">
        <w:rPr>
          <w:rStyle w:val="StyleUnderline"/>
        </w:rPr>
        <w:t xml:space="preserve">if </w:t>
      </w:r>
      <w:r w:rsidRPr="00203D48">
        <w:rPr>
          <w:rStyle w:val="StyleUnderline"/>
          <w:highlight w:val="cyan"/>
        </w:rPr>
        <w:t xml:space="preserve">government retains </w:t>
      </w:r>
      <w:r w:rsidRPr="00203D48">
        <w:rPr>
          <w:rStyle w:val="Emphasis"/>
          <w:highlight w:val="cyan"/>
        </w:rPr>
        <w:t>too much risk</w:t>
      </w:r>
      <w:r w:rsidRPr="00CF7DE6">
        <w:rPr>
          <w:sz w:val="16"/>
        </w:rPr>
        <w:t xml:space="preserve"> (particularly in the construction phase), the </w:t>
      </w:r>
      <w:r w:rsidRPr="00CF7DE6">
        <w:rPr>
          <w:rStyle w:val="StyleUnderline"/>
        </w:rPr>
        <w:t xml:space="preserve">resulting </w:t>
      </w:r>
      <w:r w:rsidRPr="00CF7DE6">
        <w:rPr>
          <w:rStyle w:val="Emphasis"/>
        </w:rPr>
        <w:t>moral hazard</w:t>
      </w:r>
      <w:r w:rsidRPr="00CF7DE6">
        <w:rPr>
          <w:rStyle w:val="StyleUnderline"/>
        </w:rPr>
        <w:t xml:space="preserve"> to the firm significantly </w:t>
      </w:r>
      <w:r w:rsidRPr="00203D48">
        <w:rPr>
          <w:rStyle w:val="StyleUnderline"/>
          <w:highlight w:val="cyan"/>
        </w:rPr>
        <w:t>diminishes</w:t>
      </w:r>
      <w:r w:rsidRPr="00CF7DE6">
        <w:rPr>
          <w:rStyle w:val="StyleUnderline"/>
        </w:rPr>
        <w:t xml:space="preserve"> the project’s chances of </w:t>
      </w:r>
      <w:r w:rsidRPr="00203D48">
        <w:rPr>
          <w:rStyle w:val="Emphasis"/>
          <w:highlight w:val="cyan"/>
        </w:rPr>
        <w:t>success</w:t>
      </w:r>
      <w:r w:rsidRPr="00203D48">
        <w:rPr>
          <w:rStyle w:val="StyleUnderline"/>
          <w:highlight w:val="cyan"/>
        </w:rPr>
        <w:t xml:space="preserve"> and</w:t>
      </w:r>
      <w:r w:rsidRPr="00CF7DE6">
        <w:rPr>
          <w:rStyle w:val="StyleUnderline"/>
        </w:rPr>
        <w:t xml:space="preserve"> greatly </w:t>
      </w:r>
      <w:r w:rsidRPr="00203D48">
        <w:rPr>
          <w:rStyle w:val="StyleUnderline"/>
          <w:highlight w:val="cyan"/>
        </w:rPr>
        <w:t>increases</w:t>
      </w:r>
      <w:r w:rsidRPr="00CF7DE6">
        <w:rPr>
          <w:rStyle w:val="StyleUnderline"/>
        </w:rPr>
        <w:t xml:space="preserve"> the likelihood of </w:t>
      </w:r>
      <w:r w:rsidRPr="00203D48">
        <w:rPr>
          <w:rStyle w:val="Emphasis"/>
          <w:highlight w:val="cyan"/>
        </w:rPr>
        <w:t>cost overruns</w:t>
      </w:r>
      <w:r w:rsidRPr="00203D48">
        <w:rPr>
          <w:rStyle w:val="StyleUnderline"/>
          <w:highlight w:val="cyan"/>
        </w:rPr>
        <w:t xml:space="preserve"> and construction </w:t>
      </w:r>
      <w:r w:rsidRPr="00203D48">
        <w:rPr>
          <w:rStyle w:val="Emphasis"/>
          <w:highlight w:val="cyan"/>
        </w:rPr>
        <w:t>delays</w:t>
      </w:r>
      <w:r w:rsidRPr="00CF7DE6">
        <w:rPr>
          <w:rStyle w:val="StyleUnderline"/>
        </w:rPr>
        <w:t>.</w:t>
      </w:r>
      <w:r>
        <w:t xml:space="preserve"> </w:t>
      </w:r>
    </w:p>
    <w:p w14:paraId="2D8B869F" w14:textId="77777777" w:rsidR="0005261E" w:rsidRPr="001D130F" w:rsidRDefault="0005261E" w:rsidP="0005261E">
      <w:pPr>
        <w:pStyle w:val="Heading4"/>
        <w:numPr>
          <w:ilvl w:val="1"/>
          <w:numId w:val="56"/>
        </w:numPr>
        <w:tabs>
          <w:tab w:val="num" w:pos="720"/>
        </w:tabs>
        <w:ind w:left="720"/>
        <w:rPr>
          <w:bCs/>
        </w:rPr>
      </w:pPr>
      <w:r w:rsidRPr="001D130F">
        <w:rPr>
          <w:bCs/>
        </w:rPr>
        <w:t xml:space="preserve">Activity conducted on </w:t>
      </w:r>
      <w:r w:rsidRPr="001D130F">
        <w:rPr>
          <w:bCs/>
          <w:u w:val="single"/>
        </w:rPr>
        <w:t>behalf</w:t>
      </w:r>
      <w:r w:rsidRPr="001D130F">
        <w:rPr>
          <w:bCs/>
        </w:rPr>
        <w:t xml:space="preserve"> of a federal agency is </w:t>
      </w:r>
      <w:r w:rsidRPr="001D130F">
        <w:rPr>
          <w:bCs/>
          <w:u w:val="single"/>
        </w:rPr>
        <w:t>federal development</w:t>
      </w:r>
      <w:r w:rsidRPr="001D130F">
        <w:rPr>
          <w:bCs/>
        </w:rPr>
        <w:t>.</w:t>
      </w:r>
    </w:p>
    <w:p w14:paraId="5CB83EFA" w14:textId="77777777" w:rsidR="0005261E" w:rsidRPr="006E7DBA" w:rsidRDefault="0005261E" w:rsidP="0005261E">
      <w:r w:rsidRPr="00A842FA">
        <w:rPr>
          <w:rStyle w:val="Style13ptBold"/>
        </w:rPr>
        <w:t>DOE 14</w:t>
      </w:r>
      <w:r w:rsidRPr="006E7DBA">
        <w:rPr>
          <w:b/>
        </w:rPr>
        <w:t xml:space="preserve"> </w:t>
      </w:r>
      <w:r>
        <w:t>[</w:t>
      </w:r>
      <w:r w:rsidRPr="006E7DBA">
        <w:t>Office of Health, Safety, and Security at the Department of Energy (“Coastal Zone Management Act and Related Legislation” 2/27, http://homer.ornl.gov/sesa/environment/policy/czma.html</w:t>
      </w:r>
      <w:r>
        <w:t>]</w:t>
      </w:r>
    </w:p>
    <w:p w14:paraId="2354E606" w14:textId="77777777" w:rsidR="0005261E" w:rsidRDefault="0005261E" w:rsidP="0005261E">
      <w:pPr>
        <w:rPr>
          <w:sz w:val="16"/>
        </w:rPr>
      </w:pPr>
      <w:r w:rsidRPr="006E7DBA">
        <w:rPr>
          <w:sz w:val="16"/>
        </w:rPr>
        <w:t xml:space="preserve">Provisions for Federal Agency Actions 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 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 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 Federal consistency is required for federal agency actions that include: federal agency activities, including development projects (15 CFR part 930, subpart C) (see definitions below); actions requiring a federal license or permit (15 CFR part 930, subpart D); outer continental shelf (OCS) exploration, development, and production activities (15 CFR part 930, subpart E); and, federal assistance to state and local governments (15 CFR part 930, </w:t>
      </w:r>
      <w:r w:rsidRPr="00F94113">
        <w:rPr>
          <w:sz w:val="16"/>
        </w:rPr>
        <w:t>subpart F). "</w:t>
      </w:r>
      <w:r w:rsidRPr="00F94113">
        <w:rPr>
          <w:rStyle w:val="StyleUnderline"/>
        </w:rPr>
        <w:t xml:space="preserve">The term </w:t>
      </w:r>
      <w:r w:rsidRPr="000A52BC">
        <w:rPr>
          <w:rStyle w:val="StyleUnderline"/>
          <w:highlight w:val="cyan"/>
        </w:rPr>
        <w:t>'federal</w:t>
      </w:r>
      <w:r w:rsidRPr="00F94113">
        <w:rPr>
          <w:rStyle w:val="StyleUnderline"/>
        </w:rPr>
        <w:t xml:space="preserve"> agency </w:t>
      </w:r>
      <w:r w:rsidRPr="000A52BC">
        <w:rPr>
          <w:rStyle w:val="StyleUnderline"/>
          <w:highlight w:val="cyan"/>
        </w:rPr>
        <w:t>activity' means</w:t>
      </w:r>
      <w:r w:rsidRPr="00F94113">
        <w:rPr>
          <w:rStyle w:val="StyleUnderline"/>
        </w:rPr>
        <w:t xml:space="preserve"> any </w:t>
      </w:r>
      <w:r w:rsidRPr="000A52BC">
        <w:rPr>
          <w:rStyle w:val="StyleUnderline"/>
          <w:highlight w:val="cyan"/>
        </w:rPr>
        <w:t>function performed</w:t>
      </w:r>
      <w:r w:rsidRPr="00F94113">
        <w:rPr>
          <w:rStyle w:val="StyleUnderline"/>
        </w:rPr>
        <w:t xml:space="preserve"> by</w:t>
      </w:r>
      <w:r w:rsidRPr="00F94113">
        <w:rPr>
          <w:sz w:val="16"/>
        </w:rPr>
        <w:t xml:space="preserve"> </w:t>
      </w:r>
      <w:r w:rsidRPr="00F94113">
        <w:rPr>
          <w:rStyle w:val="Emphasis"/>
        </w:rPr>
        <w:t xml:space="preserve">or </w:t>
      </w:r>
      <w:r w:rsidRPr="000A52BC">
        <w:rPr>
          <w:rStyle w:val="Emphasis"/>
          <w:highlight w:val="cyan"/>
        </w:rPr>
        <w:t xml:space="preserve">on behalf </w:t>
      </w:r>
      <w:r w:rsidRPr="00F94113">
        <w:rPr>
          <w:rStyle w:val="Emphasis"/>
          <w:highlight w:val="cyan"/>
        </w:rPr>
        <w:t>of</w:t>
      </w:r>
      <w:r w:rsidRPr="00F94113">
        <w:rPr>
          <w:rStyle w:val="StyleUnderline"/>
        </w:rPr>
        <w:t xml:space="preserve"> a </w:t>
      </w:r>
      <w:r w:rsidRPr="00F94113">
        <w:rPr>
          <w:rStyle w:val="StyleUnderline"/>
          <w:highlight w:val="cyan"/>
        </w:rPr>
        <w:t xml:space="preserve">federal </w:t>
      </w:r>
      <w:r w:rsidRPr="00F94113">
        <w:rPr>
          <w:rStyle w:val="StyleUnderline"/>
        </w:rPr>
        <w:t>agency</w:t>
      </w:r>
      <w:r w:rsidRPr="006E7DBA">
        <w:rPr>
          <w:sz w:val="16"/>
        </w:rPr>
        <w:t xml:space="preserve"> in the exercise of its statutory responsibilities."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6E7DBA">
        <w:rPr>
          <w:rStyle w:val="StyleUnderline"/>
        </w:rPr>
        <w:t>The term does not include issuing a federal license or permit to an applicant</w:t>
      </w:r>
      <w:r w:rsidRPr="006E7DBA">
        <w:rPr>
          <w:sz w:val="16"/>
        </w:rPr>
        <w:t xml:space="preserve"> or person </w:t>
      </w:r>
      <w:r w:rsidRPr="006E7DBA">
        <w:rPr>
          <w:rStyle w:val="StyleUnderline"/>
        </w:rPr>
        <w:t>or granting federal assistance</w:t>
      </w:r>
      <w:r w:rsidRPr="006E7DBA">
        <w:rPr>
          <w:sz w:val="16"/>
        </w:rPr>
        <w:t xml:space="preserve"> to an applicant </w:t>
      </w:r>
      <w:r w:rsidRPr="00F94113">
        <w:rPr>
          <w:sz w:val="16"/>
        </w:rPr>
        <w:t xml:space="preserve">agency. </w:t>
      </w:r>
      <w:r w:rsidRPr="00F94113">
        <w:rPr>
          <w:rStyle w:val="StyleUnderline"/>
        </w:rPr>
        <w:t xml:space="preserve">"The term </w:t>
      </w:r>
      <w:r w:rsidRPr="000A52BC">
        <w:rPr>
          <w:rStyle w:val="StyleUnderline"/>
          <w:highlight w:val="cyan"/>
        </w:rPr>
        <w:t xml:space="preserve">federal </w:t>
      </w:r>
      <w:r w:rsidRPr="00F94113">
        <w:rPr>
          <w:rStyle w:val="Emphasis"/>
          <w:highlight w:val="cyan"/>
        </w:rPr>
        <w:t>'development project'</w:t>
      </w:r>
      <w:r w:rsidRPr="000A52BC">
        <w:rPr>
          <w:rStyle w:val="StyleUnderline"/>
          <w:highlight w:val="cyan"/>
        </w:rPr>
        <w:t xml:space="preserve"> means a</w:t>
      </w:r>
      <w:r w:rsidRPr="00F94113">
        <w:rPr>
          <w:rStyle w:val="StyleUnderline"/>
        </w:rPr>
        <w:t xml:space="preserve"> </w:t>
      </w:r>
      <w:r w:rsidRPr="00F94113">
        <w:rPr>
          <w:rStyle w:val="Emphasis"/>
        </w:rPr>
        <w:t xml:space="preserve">federal </w:t>
      </w:r>
      <w:r w:rsidRPr="00F94113">
        <w:rPr>
          <w:rStyle w:val="Emphasis"/>
          <w:highlight w:val="cyan"/>
        </w:rPr>
        <w:t>agency</w:t>
      </w:r>
      <w:r w:rsidRPr="000A52BC">
        <w:rPr>
          <w:rStyle w:val="StyleUnderline"/>
          <w:highlight w:val="cyan"/>
        </w:rPr>
        <w:t xml:space="preserve"> activity involving the planning,</w:t>
      </w:r>
      <w:r w:rsidRPr="00F94113">
        <w:rPr>
          <w:rStyle w:val="StyleUnderline"/>
        </w:rPr>
        <w:t xml:space="preserve"> construction, modification, </w:t>
      </w:r>
      <w:r w:rsidRPr="000A52BC">
        <w:rPr>
          <w:rStyle w:val="StyleUnderline"/>
          <w:highlight w:val="cyan"/>
        </w:rPr>
        <w:t>or</w:t>
      </w:r>
      <w:r w:rsidRPr="00F94113">
        <w:rPr>
          <w:rStyle w:val="StyleUnderline"/>
        </w:rPr>
        <w:t xml:space="preserve"> removal of public works, facilities, or </w:t>
      </w:r>
      <w:r w:rsidRPr="00F94113">
        <w:rPr>
          <w:rStyle w:val="StyleUnderline"/>
          <w:highlight w:val="cyan"/>
        </w:rPr>
        <w:t>other</w:t>
      </w:r>
      <w:r w:rsidRPr="00F94113">
        <w:rPr>
          <w:rStyle w:val="StyleUnderline"/>
        </w:rPr>
        <w:t xml:space="preserve"> structures</w:t>
      </w:r>
      <w:r w:rsidRPr="006E7DBA">
        <w:rPr>
          <w:sz w:val="16"/>
        </w:rPr>
        <w:t xml:space="preserve"> </w:t>
      </w:r>
      <w:r w:rsidRPr="006E7DBA">
        <w:rPr>
          <w:rStyle w:val="StyleUnderline"/>
        </w:rPr>
        <w:t>and includes the acquisition, use, or disposal of any coastal use or resource</w:t>
      </w:r>
      <w:r w:rsidRPr="006E7DBA">
        <w:rPr>
          <w:sz w:val="16"/>
        </w:rPr>
        <w:t>." (15 CFR 930.31[b])</w:t>
      </w:r>
    </w:p>
    <w:p w14:paraId="3D36984E" w14:textId="77777777" w:rsidR="0005261E" w:rsidRPr="005613A0" w:rsidRDefault="0005261E" w:rsidP="0005261E">
      <w:pPr>
        <w:pStyle w:val="Heading4"/>
        <w:rPr>
          <w:rFonts w:cs="Arial"/>
        </w:rPr>
      </w:pPr>
      <w:r>
        <w:lastRenderedPageBreak/>
        <w:t xml:space="preserve">a. </w:t>
      </w:r>
      <w:r w:rsidRPr="004742C8">
        <w:rPr>
          <w:rFonts w:cs="Arial"/>
        </w:rPr>
        <w:t>No CMR crisis.</w:t>
      </w:r>
      <w:r>
        <w:rPr>
          <w:rFonts w:cs="Arial"/>
        </w:rPr>
        <w:t xml:space="preserve"> </w:t>
      </w:r>
    </w:p>
    <w:p w14:paraId="727DB9B5" w14:textId="77777777" w:rsidR="0005261E" w:rsidRPr="00EE1F82" w:rsidRDefault="0005261E" w:rsidP="0005261E">
      <w:r w:rsidRPr="00EE1F82">
        <w:rPr>
          <w:rStyle w:val="Style13ptBold"/>
        </w:rPr>
        <w:t>Dunlap 18</w:t>
      </w:r>
      <w:r w:rsidRPr="00EE1F82">
        <w:t xml:space="preserve"> </w:t>
      </w:r>
      <w:r w:rsidRPr="00EE1F82">
        <w:rPr>
          <w:sz w:val="16"/>
          <w:szCs w:val="16"/>
        </w:rPr>
        <w:t>[Charlie, Professor of the practice of law and Executive Director of the Center on Law, Ethics and National Security, Duke University. "Let’s Temper the Rhetoric About Civil-Military Relations". 5-13-2018. https://smallwarsjournal.com/jrnl/art/lets-temper-rhetoric-about-civil-military-relations]</w:t>
      </w:r>
    </w:p>
    <w:p w14:paraId="5C4A38A2" w14:textId="77777777" w:rsidR="0005261E" w:rsidRPr="00EE1F82" w:rsidRDefault="0005261E" w:rsidP="0005261E">
      <w:pPr>
        <w:rPr>
          <w:sz w:val="16"/>
        </w:rPr>
      </w:pPr>
      <w:r w:rsidRPr="006C4060">
        <w:rPr>
          <w:rStyle w:val="StyleUnderline"/>
          <w:highlight w:val="cyan"/>
        </w:rPr>
        <w:t>Claiming</w:t>
      </w:r>
      <w:r w:rsidRPr="00EE1F82">
        <w:rPr>
          <w:rStyle w:val="StyleUnderline"/>
        </w:rPr>
        <w:t xml:space="preserve"> a “</w:t>
      </w:r>
      <w:r w:rsidRPr="006C4060">
        <w:rPr>
          <w:rStyle w:val="Emphasis"/>
          <w:highlight w:val="cyan"/>
        </w:rPr>
        <w:t>crisis</w:t>
      </w:r>
      <w:r w:rsidRPr="006C4060">
        <w:rPr>
          <w:rStyle w:val="StyleUnderline"/>
          <w:highlight w:val="cyan"/>
        </w:rPr>
        <w:t>” in c</w:t>
      </w:r>
      <w:r w:rsidRPr="00EE1F82">
        <w:rPr>
          <w:sz w:val="16"/>
        </w:rPr>
        <w:t>ivil-</w:t>
      </w:r>
      <w:r w:rsidRPr="006C4060">
        <w:rPr>
          <w:rStyle w:val="StyleUnderline"/>
          <w:highlight w:val="cyan"/>
        </w:rPr>
        <w:t>m</w:t>
      </w:r>
      <w:r w:rsidRPr="00EE1F82">
        <w:rPr>
          <w:sz w:val="16"/>
        </w:rPr>
        <w:t xml:space="preserve">ilitary </w:t>
      </w:r>
      <w:r w:rsidRPr="006C4060">
        <w:rPr>
          <w:rStyle w:val="StyleUnderline"/>
          <w:highlight w:val="cyan"/>
        </w:rPr>
        <w:t>r</w:t>
      </w:r>
      <w:r w:rsidRPr="00EE1F82">
        <w:rPr>
          <w:sz w:val="16"/>
        </w:rPr>
        <w:t xml:space="preserve">elations as the title to Matt’s essay suggests </w:t>
      </w:r>
      <w:r w:rsidRPr="006C4060">
        <w:rPr>
          <w:rStyle w:val="StyleUnderline"/>
          <w:highlight w:val="cyan"/>
        </w:rPr>
        <w:t xml:space="preserve">is a </w:t>
      </w:r>
      <w:r w:rsidRPr="006C4060">
        <w:rPr>
          <w:rStyle w:val="Emphasis"/>
          <w:highlight w:val="cyan"/>
        </w:rPr>
        <w:t>perennial favorite</w:t>
      </w:r>
      <w:r w:rsidRPr="00EE1F82">
        <w:rPr>
          <w:sz w:val="16"/>
        </w:rPr>
        <w:t xml:space="preserve"> among academics and pundits. Almost 25 years ago Dick Kohn virtually founded the “crisis” school of civil military relations with his eponymous essay Out of Control: The Crisis in Civil-Military Relations. The intellectual problem? </w:t>
      </w:r>
      <w:r w:rsidRPr="006C4060">
        <w:rPr>
          <w:rStyle w:val="Emphasis"/>
          <w:highlight w:val="cyan"/>
        </w:rPr>
        <w:t>The crisis never materialized</w:t>
      </w:r>
      <w:r w:rsidRPr="00EE1F82">
        <w:rPr>
          <w:sz w:val="16"/>
        </w:rPr>
        <w:t xml:space="preserve">. Instead, </w:t>
      </w:r>
      <w:r w:rsidRPr="006C4060">
        <w:rPr>
          <w:rStyle w:val="StyleUnderline"/>
          <w:highlight w:val="cyan"/>
        </w:rPr>
        <w:t>we’ve seen a military that</w:t>
      </w:r>
      <w:r w:rsidRPr="00EE1F82">
        <w:rPr>
          <w:rStyle w:val="StyleUnderline"/>
        </w:rPr>
        <w:t xml:space="preserve"> has</w:t>
      </w:r>
      <w:r w:rsidRPr="00EE1F82">
        <w:rPr>
          <w:sz w:val="16"/>
        </w:rPr>
        <w:t xml:space="preserve">, despite all sorts of pressures through administrations of both parties, </w:t>
      </w:r>
      <w:r w:rsidRPr="006C4060">
        <w:rPr>
          <w:rStyle w:val="StyleUnderline"/>
          <w:highlight w:val="cyan"/>
        </w:rPr>
        <w:t xml:space="preserve">remained </w:t>
      </w:r>
      <w:r w:rsidRPr="006C4060">
        <w:rPr>
          <w:rStyle w:val="Emphasis"/>
          <w:highlight w:val="cyan"/>
        </w:rPr>
        <w:t>dutifully adherent to the Constitution</w:t>
      </w:r>
      <w:r w:rsidRPr="00EE1F82">
        <w:rPr>
          <w:sz w:val="16"/>
        </w:rPr>
        <w:t>.</w:t>
      </w:r>
    </w:p>
    <w:p w14:paraId="478749A1" w14:textId="76C1E95A" w:rsidR="0005261E" w:rsidRPr="0005261E" w:rsidRDefault="0005261E" w:rsidP="0005261E">
      <w:pPr>
        <w:rPr>
          <w:sz w:val="16"/>
        </w:rPr>
      </w:pPr>
      <w:r w:rsidRPr="00EE1F82">
        <w:rPr>
          <w:sz w:val="16"/>
        </w:rPr>
        <w:t xml:space="preserve">Along that line Matt says that he was at a conference recently where he believes the assertion was made that there was no issue today with civil-military relations because there is no real possibility of a coup. I’m pretty sure I was at the same conference and I agree </w:t>
      </w:r>
      <w:r w:rsidRPr="00EE1F82">
        <w:rPr>
          <w:rStyle w:val="StyleUnderline"/>
        </w:rPr>
        <w:t xml:space="preserve">there is </w:t>
      </w:r>
      <w:r w:rsidRPr="006C4060">
        <w:rPr>
          <w:rStyle w:val="Emphasis"/>
          <w:highlight w:val="cyan"/>
        </w:rPr>
        <w:t>no possibility</w:t>
      </w:r>
      <w:r w:rsidRPr="006C4060">
        <w:rPr>
          <w:rStyle w:val="StyleUnderline"/>
          <w:highlight w:val="cyan"/>
        </w:rPr>
        <w:t xml:space="preserve"> of a coup</w:t>
      </w:r>
      <w:r w:rsidRPr="00EE1F82">
        <w:rPr>
          <w:sz w:val="16"/>
        </w:rPr>
        <w:t xml:space="preserve"> involving today’s military, but my takeaway was somewhat different: </w:t>
      </w:r>
      <w:r w:rsidRPr="006C4060">
        <w:rPr>
          <w:rStyle w:val="StyleUnderline"/>
          <w:highlight w:val="cyan"/>
        </w:rPr>
        <w:t>the c</w:t>
      </w:r>
      <w:r w:rsidRPr="00EE1F82">
        <w:rPr>
          <w:sz w:val="16"/>
        </w:rPr>
        <w:t>ivil-</w:t>
      </w:r>
      <w:r w:rsidRPr="006C4060">
        <w:rPr>
          <w:rStyle w:val="StyleUnderline"/>
          <w:highlight w:val="cyan"/>
        </w:rPr>
        <w:t>m</w:t>
      </w:r>
      <w:r w:rsidRPr="00EE1F82">
        <w:rPr>
          <w:sz w:val="16"/>
        </w:rPr>
        <w:t xml:space="preserve">ilitary </w:t>
      </w:r>
      <w:r w:rsidRPr="006C4060">
        <w:rPr>
          <w:rStyle w:val="StyleUnderline"/>
          <w:highlight w:val="cyan"/>
        </w:rPr>
        <w:t>r</w:t>
      </w:r>
      <w:r w:rsidRPr="00EE1F82">
        <w:rPr>
          <w:sz w:val="16"/>
        </w:rPr>
        <w:t xml:space="preserve">elations </w:t>
      </w:r>
      <w:r w:rsidRPr="006C4060">
        <w:rPr>
          <w:rStyle w:val="StyleUnderline"/>
          <w:highlight w:val="cyan"/>
        </w:rPr>
        <w:t>issue</w:t>
      </w:r>
      <w:r w:rsidRPr="00EE1F82">
        <w:rPr>
          <w:rStyle w:val="StyleUnderline"/>
        </w:rPr>
        <w:t xml:space="preserve"> the Framers were concerned about was the physical threat </w:t>
      </w:r>
      <w:r w:rsidRPr="006C4060">
        <w:rPr>
          <w:rStyle w:val="StyleUnderline"/>
          <w:highlight w:val="cyan"/>
        </w:rPr>
        <w:t>that</w:t>
      </w:r>
      <w:r w:rsidRPr="00EE1F82">
        <w:rPr>
          <w:rStyle w:val="StyleUnderline"/>
        </w:rPr>
        <w:t xml:space="preserve"> a professional military might pose, not what seems to </w:t>
      </w:r>
      <w:r w:rsidRPr="006C4060">
        <w:rPr>
          <w:rStyle w:val="Emphasis"/>
          <w:highlight w:val="cyan"/>
        </w:rPr>
        <w:t>energize critics today</w:t>
      </w:r>
      <w:r w:rsidRPr="00EE1F82">
        <w:rPr>
          <w:rStyle w:val="StyleUnderline"/>
        </w:rPr>
        <w:t xml:space="preserve">: the idea that military </w:t>
      </w:r>
      <w:r w:rsidRPr="006C4060">
        <w:rPr>
          <w:rStyle w:val="StyleUnderline"/>
          <w:highlight w:val="cyan"/>
        </w:rPr>
        <w:t>pro</w:t>
      </w:r>
      <w:r w:rsidRPr="00EE1F82">
        <w:rPr>
          <w:rStyle w:val="StyleUnderline"/>
        </w:rPr>
        <w:t>fessional</w:t>
      </w:r>
      <w:r w:rsidRPr="006C4060">
        <w:rPr>
          <w:rStyle w:val="StyleUnderline"/>
          <w:highlight w:val="cyan"/>
        </w:rPr>
        <w:t>s</w:t>
      </w:r>
      <w:r w:rsidRPr="00EE1F82">
        <w:rPr>
          <w:sz w:val="16"/>
        </w:rPr>
        <w:t xml:space="preserve">, active or retired, </w:t>
      </w:r>
      <w:r w:rsidRPr="006C4060">
        <w:rPr>
          <w:rStyle w:val="StyleUnderline"/>
          <w:highlight w:val="cyan"/>
        </w:rPr>
        <w:t xml:space="preserve">might </w:t>
      </w:r>
      <w:r w:rsidRPr="006C4060">
        <w:rPr>
          <w:rStyle w:val="Emphasis"/>
          <w:highlight w:val="cyan"/>
        </w:rPr>
        <w:t xml:space="preserve">engage in </w:t>
      </w:r>
      <w:r w:rsidRPr="00EE1F82">
        <w:rPr>
          <w:rStyle w:val="Emphasis"/>
        </w:rPr>
        <w:t xml:space="preserve">policy </w:t>
      </w:r>
      <w:r w:rsidRPr="006C4060">
        <w:rPr>
          <w:rStyle w:val="Emphasis"/>
          <w:highlight w:val="cyan"/>
        </w:rPr>
        <w:t>debates</w:t>
      </w:r>
      <w:r w:rsidRPr="00EE1F82">
        <w:rPr>
          <w:sz w:val="16"/>
        </w:rPr>
        <w:t>.</w:t>
      </w:r>
    </w:p>
    <w:p w14:paraId="2C208C71" w14:textId="77777777" w:rsidR="0005261E" w:rsidRDefault="0005261E" w:rsidP="0005261E">
      <w:pPr>
        <w:pStyle w:val="Heading2"/>
      </w:pPr>
      <w:r>
        <w:lastRenderedPageBreak/>
        <w:t xml:space="preserve">Passive Takings CP </w:t>
      </w:r>
    </w:p>
    <w:p w14:paraId="77B8948D" w14:textId="77777777" w:rsidR="0005261E" w:rsidRDefault="0005261E" w:rsidP="0005261E">
      <w:pPr>
        <w:pStyle w:val="Heading3"/>
      </w:pPr>
      <w:r>
        <w:lastRenderedPageBreak/>
        <w:t xml:space="preserve">2AC---AT: Passive Takings CP </w:t>
      </w:r>
    </w:p>
    <w:p w14:paraId="368A47ED" w14:textId="77777777" w:rsidR="0005261E" w:rsidRDefault="0005261E" w:rsidP="0005261E">
      <w:pPr>
        <w:pStyle w:val="Heading4"/>
        <w:numPr>
          <w:ilvl w:val="0"/>
          <w:numId w:val="63"/>
        </w:numPr>
      </w:pPr>
      <w:r>
        <w:t xml:space="preserve">Certainty is key for investment --- that’s Stefani   </w:t>
      </w:r>
    </w:p>
    <w:p w14:paraId="71F62244" w14:textId="77777777" w:rsidR="0005261E" w:rsidRPr="00C53ABB" w:rsidRDefault="0005261E" w:rsidP="0005261E">
      <w:pPr>
        <w:rPr>
          <w:sz w:val="26"/>
          <w:szCs w:val="26"/>
        </w:rPr>
      </w:pPr>
      <w:r w:rsidRPr="00C53ABB">
        <w:rPr>
          <w:sz w:val="26"/>
          <w:szCs w:val="26"/>
        </w:rPr>
        <w:t>&lt;&lt;&lt;For Reference&gt;&gt;&gt;</w:t>
      </w:r>
    </w:p>
    <w:p w14:paraId="0A8D7C5F" w14:textId="77777777" w:rsidR="0005261E" w:rsidRDefault="0005261E" w:rsidP="0005261E">
      <w:r>
        <w:t>The United States is in the midst of incredible growth in the New Space sector, from new low Earth orbit (LEO) satellite constellations and Earth sensing satellites to the development of novel in-space servicing, assembling, and manufacturing (ISAM) enterprises. Private companies are planning space stations and lunar and Mars missions.</w:t>
      </w:r>
    </w:p>
    <w:p w14:paraId="70E9111D" w14:textId="77777777" w:rsidR="0005261E" w:rsidRPr="00D76ABF" w:rsidRDefault="0005261E" w:rsidP="0005261E">
      <w:pPr>
        <w:rPr>
          <w:rStyle w:val="StyleUnderline"/>
        </w:rPr>
      </w:pPr>
      <w:r w:rsidRPr="00D76ABF">
        <w:rPr>
          <w:rStyle w:val="StyleUnderline"/>
        </w:rPr>
        <w:t xml:space="preserve">Aside from spurring economic growth, these new space initiatives will create novel legal issues, especially in the regulatory realm. </w:t>
      </w:r>
      <w:r w:rsidRPr="00FE5E7F">
        <w:rPr>
          <w:rStyle w:val="Emphasis"/>
          <w:highlight w:val="lightGray"/>
        </w:rPr>
        <w:t>Investment</w:t>
      </w:r>
      <w:r w:rsidRPr="00FE5E7F">
        <w:rPr>
          <w:rStyle w:val="StyleUnderline"/>
          <w:highlight w:val="lightGray"/>
        </w:rPr>
        <w:t xml:space="preserve"> in these enterprises has </w:t>
      </w:r>
      <w:r w:rsidRPr="00FE5E7F">
        <w:rPr>
          <w:rStyle w:val="Emphasis"/>
          <w:highlight w:val="lightGray"/>
        </w:rPr>
        <w:t>shifted</w:t>
      </w:r>
      <w:r w:rsidRPr="00D76ABF">
        <w:rPr>
          <w:rStyle w:val="StyleUnderline"/>
        </w:rPr>
        <w:t xml:space="preserve">, after several very active years of momentum investing, </w:t>
      </w:r>
      <w:r w:rsidRPr="00FE5E7F">
        <w:rPr>
          <w:rStyle w:val="StyleUnderline"/>
          <w:highlight w:val="lightGray"/>
        </w:rPr>
        <w:t xml:space="preserve">to a </w:t>
      </w:r>
      <w:r w:rsidRPr="00FE5E7F">
        <w:rPr>
          <w:rStyle w:val="Emphasis"/>
          <w:highlight w:val="lightGray"/>
        </w:rPr>
        <w:t>more cautious approach</w:t>
      </w:r>
      <w:r w:rsidRPr="00FE5E7F">
        <w:rPr>
          <w:rStyle w:val="StyleUnderline"/>
          <w:highlight w:val="lightGray"/>
        </w:rPr>
        <w:t xml:space="preserve"> </w:t>
      </w:r>
      <w:r w:rsidRPr="00FE5E7F">
        <w:rPr>
          <w:rStyle w:val="StyleUnderline"/>
        </w:rPr>
        <w:t>with</w:t>
      </w:r>
      <w:r w:rsidRPr="00D76ABF">
        <w:rPr>
          <w:rStyle w:val="StyleUnderline"/>
        </w:rPr>
        <w:t xml:space="preserve"> a focus on diligence and pricing.</w:t>
      </w:r>
    </w:p>
    <w:p w14:paraId="3842861D" w14:textId="77777777" w:rsidR="0005261E" w:rsidRPr="00EE1C58" w:rsidRDefault="0005261E" w:rsidP="0005261E">
      <w:pPr>
        <w:rPr>
          <w:rStyle w:val="Emphasis"/>
        </w:rPr>
      </w:pPr>
      <w:r>
        <w:t xml:space="preserve">What should investors now consider? Obviously, a close look at core competencies, technical performance, and the likely demand for a service are all important. </w:t>
      </w:r>
      <w:r w:rsidRPr="00D76ABF">
        <w:rPr>
          <w:rStyle w:val="StyleUnderline"/>
        </w:rPr>
        <w:t xml:space="preserve">And because space services by their nature are generally highly regulated, </w:t>
      </w:r>
      <w:r w:rsidRPr="00FE5E7F">
        <w:rPr>
          <w:rStyle w:val="StyleUnderline"/>
          <w:highlight w:val="lightGray"/>
        </w:rPr>
        <w:t xml:space="preserve">it is always important to consider the </w:t>
      </w:r>
      <w:r w:rsidRPr="00FE5E7F">
        <w:rPr>
          <w:rStyle w:val="Emphasis"/>
          <w:highlight w:val="lightGray"/>
        </w:rPr>
        <w:t>regulatory environment.</w:t>
      </w:r>
    </w:p>
    <w:p w14:paraId="6B1FD4AF" w14:textId="77777777" w:rsidR="0005261E" w:rsidRPr="00D76ABF" w:rsidRDefault="0005261E" w:rsidP="0005261E">
      <w:pPr>
        <w:rPr>
          <w:rStyle w:val="StyleUnderline"/>
        </w:rPr>
      </w:pPr>
      <w:r w:rsidRPr="00D76ABF">
        <w:rPr>
          <w:rStyle w:val="StyleUnderline"/>
        </w:rPr>
        <w:t xml:space="preserve">The </w:t>
      </w:r>
      <w:r w:rsidRPr="00FE5E7F">
        <w:rPr>
          <w:rStyle w:val="StyleUnderline"/>
          <w:highlight w:val="lightGray"/>
        </w:rPr>
        <w:t>success</w:t>
      </w:r>
      <w:r w:rsidRPr="00D76ABF">
        <w:rPr>
          <w:rStyle w:val="StyleUnderline"/>
        </w:rPr>
        <w:t xml:space="preserve"> of New Space </w:t>
      </w:r>
      <w:r w:rsidRPr="00FE5E7F">
        <w:rPr>
          <w:rStyle w:val="StyleUnderline"/>
          <w:highlight w:val="lightGray"/>
        </w:rPr>
        <w:t xml:space="preserve">demands a </w:t>
      </w:r>
      <w:r w:rsidRPr="00FE5E7F">
        <w:rPr>
          <w:rStyle w:val="Emphasis"/>
          <w:highlight w:val="lightGray"/>
        </w:rPr>
        <w:t>whole-of-government</w:t>
      </w:r>
      <w:r w:rsidRPr="00FE5E7F">
        <w:rPr>
          <w:rStyle w:val="StyleUnderline"/>
          <w:highlight w:val="lightGray"/>
        </w:rPr>
        <w:t xml:space="preserve"> regulatory approach</w:t>
      </w:r>
      <w:r w:rsidRPr="00D76ABF">
        <w:rPr>
          <w:rStyle w:val="StyleUnderline"/>
        </w:rPr>
        <w:t xml:space="preserve">, one that is </w:t>
      </w:r>
      <w:r w:rsidRPr="00FE5E7F">
        <w:rPr>
          <w:rStyle w:val="Emphasis"/>
          <w:highlight w:val="lightGray"/>
        </w:rPr>
        <w:t>reasonable</w:t>
      </w:r>
      <w:r w:rsidRPr="00FE5E7F">
        <w:rPr>
          <w:rStyle w:val="StyleUnderline"/>
          <w:highlight w:val="lightGray"/>
        </w:rPr>
        <w:t xml:space="preserve">, </w:t>
      </w:r>
      <w:r w:rsidRPr="00FE5E7F">
        <w:rPr>
          <w:rStyle w:val="Emphasis"/>
          <w:highlight w:val="lightGray"/>
        </w:rPr>
        <w:t>predictable</w:t>
      </w:r>
      <w:r w:rsidRPr="00FE5E7F">
        <w:rPr>
          <w:rStyle w:val="StyleUnderline"/>
          <w:highlight w:val="lightGray"/>
        </w:rPr>
        <w:t xml:space="preserve">, and </w:t>
      </w:r>
      <w:r w:rsidRPr="00FE5E7F">
        <w:rPr>
          <w:rStyle w:val="Emphasis"/>
          <w:highlight w:val="lightGray"/>
        </w:rPr>
        <w:t>streamlined</w:t>
      </w:r>
      <w:r>
        <w:t xml:space="preserve">. Spectrum allocations and licensing decisions must make sense for spacecraft that will traverse orbits and communicate as much in space as they do between Earth and space. </w:t>
      </w:r>
      <w:r w:rsidRPr="00D76ABF">
        <w:rPr>
          <w:rStyle w:val="StyleUnderline"/>
        </w:rPr>
        <w:t xml:space="preserve">Absent a national regulatory strategy where government authority is either placed primarily in the hands of one agency, or clearly delineated by Congress, </w:t>
      </w:r>
      <w:r w:rsidRPr="00FE5E7F">
        <w:rPr>
          <w:rStyle w:val="StyleUnderline"/>
          <w:highlight w:val="lightGray"/>
        </w:rPr>
        <w:t xml:space="preserve">the industry will suffer from </w:t>
      </w:r>
      <w:r w:rsidRPr="00FE5E7F">
        <w:rPr>
          <w:rStyle w:val="Emphasis"/>
          <w:highlight w:val="lightGray"/>
        </w:rPr>
        <w:t>regulatory burden</w:t>
      </w:r>
      <w:r w:rsidRPr="00FE5E7F">
        <w:rPr>
          <w:rStyle w:val="StyleUnderline"/>
          <w:highlight w:val="lightGray"/>
        </w:rPr>
        <w:t xml:space="preserve"> and </w:t>
      </w:r>
      <w:r w:rsidRPr="00FE5E7F">
        <w:rPr>
          <w:rStyle w:val="Emphasis"/>
          <w:highlight w:val="lightGray"/>
        </w:rPr>
        <w:t>delay</w:t>
      </w:r>
      <w:r w:rsidRPr="00FE5E7F">
        <w:rPr>
          <w:rStyle w:val="StyleUnderline"/>
          <w:highlight w:val="lightGray"/>
        </w:rPr>
        <w:t>.</w:t>
      </w:r>
    </w:p>
    <w:p w14:paraId="3F2F28B9" w14:textId="77777777" w:rsidR="0005261E" w:rsidRDefault="0005261E" w:rsidP="0005261E">
      <w:r>
        <w:t>New Space services can differ from traditional satellite services. On an operational level, spacecraft and objects may not be placed into a specific orbital location, which traditionally has been the pathway for assigning shared radio frequency use. Rather, some missions involve moving through different orbits, such as to repair or refuel other spacecraft. Other missions are much shorter term than even small satellites with short life spans, such as space planes designed to resupply space stations and provide other in-space missions.</w:t>
      </w:r>
    </w:p>
    <w:p w14:paraId="0F3A114F" w14:textId="77777777" w:rsidR="0005261E" w:rsidRDefault="0005261E" w:rsidP="0005261E">
      <w:r>
        <w:t>For these reasons, traditional licensing, regulatory fee, and spectrum management regimes do not always apply well to New Space activities. Bond requirements and other traditional satellite licensing requirements imposed in the U.S. by the Federal Communications Commission also may not make sense for missions that are shorter term.</w:t>
      </w:r>
    </w:p>
    <w:p w14:paraId="41B6BDD8" w14:textId="77777777" w:rsidR="0005261E" w:rsidRDefault="0005261E" w:rsidP="0005261E">
      <w:r>
        <w:t>The FCC will need to rethink its regulatory regime and develop new policies. It has begun this work, starting the process of establishing a new Space Bureau and considering more streamlined licensing requirements. The question is whether the agency will do enough, fast enough, to provide regulatory relief and certainty.</w:t>
      </w:r>
    </w:p>
    <w:p w14:paraId="1A9DDF83" w14:textId="77777777" w:rsidR="0005261E" w:rsidRDefault="0005261E" w:rsidP="0005261E">
      <w:r w:rsidRPr="00EE1C58">
        <w:rPr>
          <w:rStyle w:val="StyleUnderline"/>
        </w:rPr>
        <w:t xml:space="preserve">Complicating the issue is that </w:t>
      </w:r>
      <w:r w:rsidRPr="00FE5E7F">
        <w:rPr>
          <w:rStyle w:val="StyleUnderline"/>
          <w:highlight w:val="lightGray"/>
        </w:rPr>
        <w:t xml:space="preserve">regulatory uncertainty may </w:t>
      </w:r>
      <w:r w:rsidRPr="00FE5E7F">
        <w:rPr>
          <w:rStyle w:val="Emphasis"/>
          <w:highlight w:val="lightGray"/>
        </w:rPr>
        <w:t>continue</w:t>
      </w:r>
      <w:r w:rsidRPr="00EE1C58">
        <w:rPr>
          <w:rStyle w:val="StyleUnderline"/>
        </w:rPr>
        <w:t>, at a cost to those in the space business, as long as Congress does not act to clearly define the roles of the various agencies involved in the regulation of the U.S. space industry</w:t>
      </w:r>
      <w:r>
        <w:t xml:space="preserve">. While the roles of some agencies are clear—the Federal Aviation Administration's issuance of launch licenses, for example, or the National Oceanic and Atmospheric Administration's issuance of space observation licenses—other aspects of the regulation of </w:t>
      </w:r>
      <w:r>
        <w:lastRenderedPageBreak/>
        <w:t>New Space are not. One major issue is the management of orbit debris, which the FCC has traditionally assessed as part of its role in issuing radio spectrum licenses to space stations. However, no law specifically grants this authority to the FCC or any other agency.</w:t>
      </w:r>
    </w:p>
    <w:p w14:paraId="3594687A" w14:textId="77777777" w:rsidR="0005261E" w:rsidRPr="000D40CC" w:rsidRDefault="0005261E" w:rsidP="0005261E">
      <w:pPr>
        <w:pStyle w:val="Heading4"/>
        <w:numPr>
          <w:ilvl w:val="0"/>
          <w:numId w:val="62"/>
        </w:numPr>
        <w:rPr>
          <w:rFonts w:cs="Calibri"/>
        </w:rPr>
      </w:pPr>
      <w:r w:rsidRPr="000D40CC">
        <w:rPr>
          <w:rFonts w:cs="Calibri"/>
          <w:u w:val="single"/>
        </w:rPr>
        <w:t>Sovereign Immunity</w:t>
      </w:r>
      <w:r w:rsidRPr="000D40CC">
        <w:rPr>
          <w:rFonts w:cs="Calibri"/>
        </w:rPr>
        <w:t xml:space="preserve"> makes the CP fail to solve</w:t>
      </w:r>
    </w:p>
    <w:p w14:paraId="1978D987" w14:textId="77777777" w:rsidR="0005261E" w:rsidRPr="000D40CC" w:rsidRDefault="0005261E" w:rsidP="0005261E">
      <w:r w:rsidRPr="000D40CC">
        <w:t xml:space="preserve">William </w:t>
      </w:r>
      <w:r w:rsidRPr="000D40CC">
        <w:rPr>
          <w:rStyle w:val="Style13ptBold"/>
        </w:rPr>
        <w:t>Baude 19</w:t>
      </w:r>
      <w:r w:rsidRPr="000D40CC">
        <w:t xml:space="preserve">, professor at University of Chicago Law School, 11/04/2019, “William Baude &amp; Stephen Sachs: The Misunderstood Eleventh Amendment Michael Ramsey,” </w:t>
      </w:r>
      <w:r w:rsidRPr="000D40CC">
        <w:rPr>
          <w:i/>
          <w:iCs/>
        </w:rPr>
        <w:t>The Originalism Blog</w:t>
      </w:r>
      <w:r w:rsidRPr="000D40CC">
        <w:t>, https://originalismblog.typepad.com/the-originalism-blog/2019/11/william-baude-stephen-sachs-the-misunderstood-eleventh-amendmentmichael-ramsey.html, oj</w:t>
      </w:r>
    </w:p>
    <w:p w14:paraId="4C3DD547" w14:textId="77777777" w:rsidR="0005261E" w:rsidRPr="000D40CC" w:rsidRDefault="0005261E" w:rsidP="0005261E">
      <w:pPr>
        <w:rPr>
          <w:sz w:val="16"/>
        </w:rPr>
      </w:pPr>
      <w:r w:rsidRPr="000D40CC">
        <w:rPr>
          <w:sz w:val="16"/>
        </w:rPr>
        <w:t>The Eleventh Amendment might be the most misunderstood amendment to the Constitution. Both its friends and enemies have treated the Amendment’s written text, and the unwritten doctrines of state sovereign immunity, as one and the same — whether by reading broad principles into its precise words, or by treating the written Amendment as merely an illustration of unwritten doctrines. The result is a bewildering forest of case law, which takes neither the words nor the doctrines seriously.</w:t>
      </w:r>
    </w:p>
    <w:p w14:paraId="04673542" w14:textId="74374543" w:rsidR="0005261E" w:rsidRPr="0005261E" w:rsidRDefault="0005261E" w:rsidP="0005261E">
      <w:pPr>
        <w:rPr>
          <w:sz w:val="16"/>
        </w:rPr>
      </w:pPr>
      <w:r w:rsidRPr="000D40CC">
        <w:rPr>
          <w:sz w:val="16"/>
        </w:rPr>
        <w:t xml:space="preserve">The truth is simpler: </w:t>
      </w:r>
      <w:r w:rsidRPr="000D40CC">
        <w:rPr>
          <w:highlight w:val="cyan"/>
          <w:u w:val="single"/>
        </w:rPr>
        <w:t xml:space="preserve">the </w:t>
      </w:r>
      <w:r w:rsidRPr="000D40CC">
        <w:rPr>
          <w:rStyle w:val="Emphasis"/>
          <w:highlight w:val="cyan"/>
        </w:rPr>
        <w:t>Eleventh Amendment</w:t>
      </w:r>
      <w:r w:rsidRPr="000D40CC">
        <w:rPr>
          <w:highlight w:val="cyan"/>
          <w:u w:val="single"/>
        </w:rPr>
        <w:t xml:space="preserve"> means what it says</w:t>
      </w:r>
      <w:r w:rsidRPr="000D40CC">
        <w:rPr>
          <w:u w:val="single"/>
        </w:rPr>
        <w:t xml:space="preserve">. </w:t>
      </w:r>
      <w:r w:rsidRPr="000D40CC">
        <w:rPr>
          <w:highlight w:val="cyan"/>
          <w:u w:val="single"/>
        </w:rPr>
        <w:t xml:space="preserve">It </w:t>
      </w:r>
      <w:r w:rsidRPr="000D40CC">
        <w:rPr>
          <w:rStyle w:val="Emphasis"/>
          <w:highlight w:val="cyan"/>
        </w:rPr>
        <w:t>strips</w:t>
      </w:r>
      <w:r w:rsidRPr="000D40CC">
        <w:rPr>
          <w:highlight w:val="cyan"/>
          <w:u w:val="single"/>
        </w:rPr>
        <w:t xml:space="preserve"> the federal government of </w:t>
      </w:r>
      <w:r w:rsidRPr="000D40CC">
        <w:rPr>
          <w:rStyle w:val="Emphasis"/>
          <w:highlight w:val="cyan"/>
        </w:rPr>
        <w:t>judicial power</w:t>
      </w:r>
      <w:r w:rsidRPr="000D40CC">
        <w:rPr>
          <w:highlight w:val="cyan"/>
          <w:u w:val="single"/>
        </w:rPr>
        <w:t xml:space="preserve"> over </w:t>
      </w:r>
      <w:r w:rsidRPr="000D40CC">
        <w:rPr>
          <w:rStyle w:val="Emphasis"/>
          <w:highlight w:val="cyan"/>
        </w:rPr>
        <w:t>suits</w:t>
      </w:r>
      <w:r w:rsidRPr="000D40CC">
        <w:rPr>
          <w:highlight w:val="cyan"/>
          <w:u w:val="single"/>
        </w:rPr>
        <w:t xml:space="preserve"> brought </w:t>
      </w:r>
      <w:r w:rsidRPr="000D40CC">
        <w:rPr>
          <w:rStyle w:val="Emphasis"/>
          <w:highlight w:val="cyan"/>
        </w:rPr>
        <w:t>against states</w:t>
      </w:r>
      <w:r w:rsidRPr="000D40CC">
        <w:rPr>
          <w:u w:val="single"/>
        </w:rPr>
        <w:t>, in law or equity, by diverse plaintiffs</w:t>
      </w:r>
      <w:r w:rsidRPr="000D40CC">
        <w:rPr>
          <w:sz w:val="16"/>
        </w:rPr>
        <w:t xml:space="preserve">. </w:t>
      </w:r>
      <w:r w:rsidRPr="000D40CC">
        <w:rPr>
          <w:highlight w:val="cyan"/>
          <w:u w:val="single"/>
        </w:rPr>
        <w:t xml:space="preserve">It </w:t>
      </w:r>
      <w:r w:rsidRPr="000D40CC">
        <w:rPr>
          <w:rStyle w:val="Emphasis"/>
          <w:highlight w:val="cyan"/>
        </w:rPr>
        <w:t xml:space="preserve">denies </w:t>
      </w:r>
      <w:r w:rsidRPr="000D40CC">
        <w:rPr>
          <w:rStyle w:val="Emphasis"/>
          <w:sz w:val="26"/>
          <w:szCs w:val="26"/>
          <w:highlight w:val="cyan"/>
        </w:rPr>
        <w:t>subject-matter jurisdiction</w:t>
      </w:r>
      <w:r w:rsidRPr="000D40CC">
        <w:rPr>
          <w:highlight w:val="cyan"/>
          <w:u w:val="single"/>
        </w:rPr>
        <w:t xml:space="preserve"> in </w:t>
      </w:r>
      <w:r w:rsidRPr="000D40CC">
        <w:rPr>
          <w:rStyle w:val="Emphasis"/>
          <w:sz w:val="26"/>
          <w:szCs w:val="26"/>
          <w:highlight w:val="cyan"/>
        </w:rPr>
        <w:t>all such cases</w:t>
      </w:r>
      <w:r w:rsidRPr="000D40CC">
        <w:rPr>
          <w:u w:val="single"/>
        </w:rPr>
        <w:t>, to federal claims as well as state ones</w:t>
      </w:r>
      <w:r w:rsidRPr="000D40CC">
        <w:rPr>
          <w:sz w:val="16"/>
        </w:rPr>
        <w:t xml:space="preserve">, and in only such cases. </w:t>
      </w:r>
      <w:r w:rsidRPr="000D40CC">
        <w:rPr>
          <w:highlight w:val="cyan"/>
          <w:u w:val="single"/>
        </w:rPr>
        <w:t xml:space="preserve">It </w:t>
      </w:r>
      <w:r w:rsidRPr="000D40CC">
        <w:rPr>
          <w:rStyle w:val="Emphasis"/>
          <w:sz w:val="26"/>
          <w:szCs w:val="26"/>
          <w:highlight w:val="cyan"/>
        </w:rPr>
        <w:t>cannot be waived</w:t>
      </w:r>
      <w:r w:rsidRPr="000D40CC">
        <w:rPr>
          <w:highlight w:val="cyan"/>
          <w:u w:val="single"/>
        </w:rPr>
        <w:t>.</w:t>
      </w:r>
      <w:r w:rsidRPr="000D40CC">
        <w:rPr>
          <w:u w:val="single"/>
        </w:rPr>
        <w:t xml:space="preserve"> It cannot be abrogated. It applies on appeal. It means what it says.</w:t>
      </w:r>
      <w:r w:rsidRPr="000D40CC">
        <w:rPr>
          <w:sz w:val="16"/>
        </w:rPr>
        <w:t xml:space="preserve"> Likewise, the Amendment does not mean what it does not say: </w:t>
      </w:r>
      <w:r w:rsidRPr="000D40CC">
        <w:rPr>
          <w:u w:val="single"/>
        </w:rPr>
        <w:t xml:space="preserve">it neither </w:t>
      </w:r>
      <w:r w:rsidRPr="000D40CC">
        <w:rPr>
          <w:rStyle w:val="Emphasis"/>
        </w:rPr>
        <w:t>abridges nor enlarges</w:t>
      </w:r>
      <w:r w:rsidRPr="000D40CC">
        <w:rPr>
          <w:u w:val="single"/>
        </w:rPr>
        <w:t xml:space="preserve"> other, similar rules of sovereign immunity, derived from the </w:t>
      </w:r>
      <w:r w:rsidRPr="000D40CC">
        <w:rPr>
          <w:rStyle w:val="Emphasis"/>
        </w:rPr>
        <w:t>common law</w:t>
      </w:r>
      <w:r w:rsidRPr="000D40CC">
        <w:rPr>
          <w:u w:val="single"/>
        </w:rPr>
        <w:t xml:space="preserve"> and the </w:t>
      </w:r>
      <w:r w:rsidRPr="000D40CC">
        <w:rPr>
          <w:rStyle w:val="Emphasis"/>
        </w:rPr>
        <w:t>law of nations</w:t>
      </w:r>
      <w:r w:rsidRPr="000D40CC">
        <w:rPr>
          <w:sz w:val="16"/>
        </w:rPr>
        <w:t>, that limit the federal courts’ personal jurisdiction over unconsenting states.</w:t>
      </w:r>
    </w:p>
    <w:p w14:paraId="0672D3BC" w14:textId="77777777" w:rsidR="0005261E" w:rsidRPr="000D40CC" w:rsidRDefault="0005261E" w:rsidP="0005261E">
      <w:pPr>
        <w:pStyle w:val="Heading4"/>
        <w:rPr>
          <w:rFonts w:cs="Calibri"/>
        </w:rPr>
      </w:pPr>
      <w:r>
        <w:rPr>
          <w:rFonts w:cs="Calibri"/>
        </w:rPr>
        <w:t>6</w:t>
      </w:r>
      <w:r w:rsidRPr="000D40CC">
        <w:rPr>
          <w:rFonts w:cs="Calibri"/>
        </w:rPr>
        <w:t>. Perm do the CP then the plan</w:t>
      </w:r>
      <w:r w:rsidRPr="000D40CC">
        <w:rPr>
          <w:rFonts w:cs="Calibri"/>
          <w:b w:val="0"/>
        </w:rPr>
        <w:t xml:space="preserve"> - ‘Should’ refers to the future.</w:t>
      </w:r>
    </w:p>
    <w:p w14:paraId="7E3193F5" w14:textId="77777777" w:rsidR="0005261E" w:rsidRPr="000D40CC" w:rsidRDefault="0005261E" w:rsidP="0005261E">
      <w:r w:rsidRPr="000D40CC">
        <w:t xml:space="preserve">Mary Ann </w:t>
      </w:r>
      <w:r w:rsidRPr="000D40CC">
        <w:rPr>
          <w:rStyle w:val="Style13ptBold"/>
        </w:rPr>
        <w:t>Brown 8</w:t>
      </w:r>
      <w:r w:rsidRPr="000D40CC">
        <w:t>, Judge on the Court of Appeals of Iowa, 5/14/2008, “In re Est. of Guthrie,” 752 N.W.2d 452</w:t>
      </w:r>
    </w:p>
    <w:p w14:paraId="4F0614D7" w14:textId="77777777" w:rsidR="0005261E" w:rsidRPr="000D40CC" w:rsidRDefault="0005261E" w:rsidP="0005261E">
      <w:pPr>
        <w:rPr>
          <w:sz w:val="16"/>
        </w:rPr>
      </w:pPr>
      <w:r w:rsidRPr="000D40CC">
        <w:rPr>
          <w:sz w:val="16"/>
        </w:rPr>
        <w:t xml:space="preserve">Brock and Kaitlyn look to </w:t>
      </w:r>
      <w:r w:rsidRPr="000D40CC">
        <w:rPr>
          <w:rStyle w:val="StyleUnderline"/>
        </w:rPr>
        <w:t xml:space="preserve">the </w:t>
      </w:r>
      <w:r w:rsidRPr="000D40CC">
        <w:rPr>
          <w:rStyle w:val="Emphasis"/>
        </w:rPr>
        <w:t>word</w:t>
      </w:r>
      <w:r w:rsidRPr="000D40CC">
        <w:rPr>
          <w:rStyle w:val="StyleUnderline"/>
        </w:rPr>
        <w:t xml:space="preserve"> </w:t>
      </w:r>
      <w:r w:rsidRPr="000D40CC">
        <w:rPr>
          <w:rStyle w:val="StyleUnderline"/>
          <w:highlight w:val="cyan"/>
        </w:rPr>
        <w:t>“should”</w:t>
      </w:r>
      <w:r w:rsidRPr="000D40CC">
        <w:rPr>
          <w:rStyle w:val="StyleUnderline"/>
        </w:rPr>
        <w:t xml:space="preserve"> in the phrase</w:t>
      </w:r>
      <w:r w:rsidRPr="000D40CC">
        <w:rPr>
          <w:sz w:val="16"/>
        </w:rPr>
        <w:t xml:space="preserve"> “in the event any of my children should predecease me” and claim the district court improperly found the word </w:t>
      </w:r>
      <w:r w:rsidRPr="000D40CC">
        <w:rPr>
          <w:rStyle w:val="StyleUnderline"/>
          <w:highlight w:val="cyan"/>
        </w:rPr>
        <w:t xml:space="preserve">looked to the </w:t>
      </w:r>
      <w:r w:rsidRPr="000D40CC">
        <w:rPr>
          <w:rStyle w:val="Emphasis"/>
          <w:highlight w:val="cyan"/>
        </w:rPr>
        <w:t>future</w:t>
      </w:r>
      <w:r w:rsidRPr="000D40CC">
        <w:rPr>
          <w:rStyle w:val="StyleUnderline"/>
        </w:rPr>
        <w:t xml:space="preserve">. They claim the word should be interpreted as the </w:t>
      </w:r>
      <w:r w:rsidRPr="000D40CC">
        <w:rPr>
          <w:rStyle w:val="Emphasis"/>
        </w:rPr>
        <w:t>past tense</w:t>
      </w:r>
      <w:r w:rsidRPr="000D40CC">
        <w:rPr>
          <w:rStyle w:val="StyleUnderline"/>
        </w:rPr>
        <w:t xml:space="preserve"> of “shall” to imply a duty or obligation</w:t>
      </w:r>
      <w:r w:rsidRPr="000D40CC">
        <w:rPr>
          <w:sz w:val="16"/>
        </w:rPr>
        <w:t xml:space="preserve">. See Black's Law Dictionary 1379 (6th ed.1990). </w:t>
      </w:r>
      <w:r w:rsidRPr="000D40CC">
        <w:rPr>
          <w:rStyle w:val="StyleUnderline"/>
        </w:rPr>
        <w:t xml:space="preserve">Looking at </w:t>
      </w:r>
      <w:r w:rsidRPr="000D40CC">
        <w:rPr>
          <w:rStyle w:val="Emphasis"/>
        </w:rPr>
        <w:t>the phrase as a whole, however</w:t>
      </w:r>
      <w:r w:rsidRPr="000D40CC">
        <w:rPr>
          <w:rStyle w:val="StyleUnderline"/>
        </w:rPr>
        <w:t xml:space="preserve">, rather than at a </w:t>
      </w:r>
      <w:r w:rsidRPr="000D40CC">
        <w:rPr>
          <w:rStyle w:val="Emphasis"/>
        </w:rPr>
        <w:t>single word</w:t>
      </w:r>
      <w:r w:rsidRPr="000D40CC">
        <w:rPr>
          <w:rStyle w:val="StyleUnderline"/>
        </w:rPr>
        <w:t xml:space="preserve">, we determine the phrase is </w:t>
      </w:r>
      <w:r w:rsidRPr="000D40CC">
        <w:rPr>
          <w:rStyle w:val="StyleUnderline"/>
          <w:highlight w:val="cyan"/>
        </w:rPr>
        <w:t xml:space="preserve">considering </w:t>
      </w:r>
      <w:r w:rsidRPr="000D40CC">
        <w:rPr>
          <w:rStyle w:val="Emphasis"/>
          <w:highlight w:val="cyan"/>
        </w:rPr>
        <w:t>possible future events</w:t>
      </w:r>
      <w:r w:rsidRPr="000D40CC">
        <w:rPr>
          <w:sz w:val="16"/>
        </w:rPr>
        <w:t>. See In re Estate of Grulke, 546 N.W.2d 626, 627 (Iowa Ct.App.1996) (noting we must ascertain a testator's intent from the entire will).</w:t>
      </w:r>
    </w:p>
    <w:p w14:paraId="371121D8" w14:textId="77777777" w:rsidR="0005261E" w:rsidRDefault="0005261E" w:rsidP="0005261E">
      <w:pPr>
        <w:pStyle w:val="Heading2"/>
      </w:pPr>
      <w:r>
        <w:lastRenderedPageBreak/>
        <w:t>Russia Politics DA</w:t>
      </w:r>
    </w:p>
    <w:p w14:paraId="274C2CC5" w14:textId="77777777" w:rsidR="0005261E" w:rsidRDefault="0005261E" w:rsidP="0005261E">
      <w:pPr>
        <w:pStyle w:val="Heading3"/>
      </w:pPr>
      <w:r>
        <w:lastRenderedPageBreak/>
        <w:t>2AC---AT: Russia Politics DA</w:t>
      </w:r>
    </w:p>
    <w:p w14:paraId="299B935E" w14:textId="10673857" w:rsidR="0005261E" w:rsidRPr="009A6A51" w:rsidRDefault="0005261E" w:rsidP="0005261E">
      <w:pPr>
        <w:pStyle w:val="Heading4"/>
        <w:rPr>
          <w:highlight w:val="green"/>
        </w:rPr>
      </w:pPr>
      <w:r>
        <w:t xml:space="preserve">2. </w:t>
      </w:r>
      <w:r>
        <w:t>Thumped – minor incidents should’ve triggered it</w:t>
      </w:r>
      <w:r w:rsidRPr="00ED26DD">
        <w:t>.</w:t>
      </w:r>
      <w:r>
        <w:t xml:space="preserve"> </w:t>
      </w:r>
      <w:r w:rsidRPr="009A6A51">
        <w:rPr>
          <w:highlight w:val="green"/>
        </w:rPr>
        <w:t>BVN IN GREEN</w:t>
      </w:r>
    </w:p>
    <w:p w14:paraId="50714707" w14:textId="77777777" w:rsidR="0005261E" w:rsidRPr="008C16D4" w:rsidRDefault="0005261E" w:rsidP="0005261E">
      <w:r>
        <w:t xml:space="preserve">Maksim </w:t>
      </w:r>
      <w:r w:rsidRPr="008A738D">
        <w:rPr>
          <w:rStyle w:val="Style13ptBold"/>
        </w:rPr>
        <w:t xml:space="preserve">1NC,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24BEB521" w14:textId="77777777" w:rsidR="0005261E" w:rsidRPr="00A61C65" w:rsidRDefault="0005261E" w:rsidP="0005261E">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433787CF" w14:textId="77777777" w:rsidR="0005261E" w:rsidRPr="00A61C65" w:rsidRDefault="0005261E" w:rsidP="0005261E">
      <w:pPr>
        <w:rPr>
          <w:sz w:val="16"/>
        </w:rPr>
      </w:pPr>
      <w:r w:rsidRPr="00A61C65">
        <w:rPr>
          <w:sz w:val="16"/>
        </w:rPr>
        <w:t xml:space="preserve">Consider that, </w:t>
      </w:r>
      <w:r w:rsidRPr="00452774">
        <w:rPr>
          <w:rStyle w:val="StyleUnderline"/>
          <w:highlight w:val="cyan"/>
        </w:rPr>
        <w:t>just a year ago, hardly anyone could have envisioned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 xml:space="preserve">or </w:t>
      </w:r>
      <w:r w:rsidRPr="00B338BA">
        <w:rPr>
          <w:rStyle w:val="Emphasis"/>
          <w:highlight w:val="cyan"/>
        </w:rPr>
        <w:t>a</w:t>
      </w:r>
      <w:r w:rsidRPr="00DB3586">
        <w:rPr>
          <w:rStyle w:val="StyleUnderline"/>
        </w:rPr>
        <w:t xml:space="preserve">n anti-Semitic </w:t>
      </w:r>
      <w:r w:rsidRPr="00452774">
        <w:rPr>
          <w:rStyle w:val="StyleUnderline"/>
          <w:highlight w:val="cyan"/>
        </w:rPr>
        <w:t xml:space="preserve">mob </w:t>
      </w:r>
      <w:r w:rsidRPr="009A6A51">
        <w:rPr>
          <w:rStyle w:val="StyleUnderline"/>
          <w:highlight w:val="green"/>
        </w:rPr>
        <w:t xml:space="preserve">storming </w:t>
      </w:r>
      <w:r w:rsidRPr="00452774">
        <w:rPr>
          <w:rStyle w:val="StyleUnderline"/>
          <w:highlight w:val="cyan"/>
        </w:rPr>
        <w:t>a Russian international airport</w:t>
      </w:r>
      <w:r w:rsidRPr="00A61C65">
        <w:rPr>
          <w:sz w:val="16"/>
        </w:rPr>
        <w:t xml:space="preserve">. </w:t>
      </w:r>
      <w:r w:rsidRPr="00B338BA">
        <w:rPr>
          <w:rStyle w:val="StyleUnderline"/>
        </w:rPr>
        <w:t>Similar unpredictability is likely to mark future crises</w:t>
      </w:r>
      <w:r w:rsidRPr="0092715D">
        <w:rPr>
          <w:rStyle w:val="StyleUnderline"/>
        </w:rPr>
        <w:t xml:space="preserve"> of the Russian regime.</w:t>
      </w:r>
      <w:r w:rsidRPr="00A61C65">
        <w:rPr>
          <w:sz w:val="16"/>
        </w:rPr>
        <w:t xml:space="preserve"> </w:t>
      </w:r>
      <w:r w:rsidRPr="009A6A51">
        <w:rPr>
          <w:rStyle w:val="StyleUnderline"/>
          <w:highlight w:val="green"/>
        </w:rPr>
        <w:t>Even a minor incident</w:t>
      </w:r>
      <w:r w:rsidRPr="00A61C65">
        <w:rPr>
          <w:sz w:val="16"/>
        </w:rPr>
        <w:t xml:space="preserve">, </w:t>
      </w:r>
      <w:r w:rsidRPr="00114A0E">
        <w:rPr>
          <w:rStyle w:val="StyleUnderline"/>
        </w:rPr>
        <w:t>whether</w:t>
      </w:r>
      <w:r w:rsidRPr="00240974">
        <w:rPr>
          <w:rStyle w:val="StyleUnderline"/>
        </w:rPr>
        <w:t xml:space="preserve"> a </w:t>
      </w:r>
      <w:r w:rsidRPr="009A6A51">
        <w:rPr>
          <w:rStyle w:val="Emphasis"/>
          <w:highlight w:val="green"/>
        </w:rPr>
        <w:t>setback in Ukraine</w:t>
      </w:r>
      <w:r w:rsidRPr="009A6A51">
        <w:rPr>
          <w:sz w:val="16"/>
          <w:highlight w:val="green"/>
        </w:rPr>
        <w:t xml:space="preserve">, </w:t>
      </w:r>
      <w:r w:rsidRPr="009A6A51">
        <w:rPr>
          <w:rStyle w:val="Emphasis"/>
          <w:highlight w:val="green"/>
        </w:rPr>
        <w:t>elite infighting</w:t>
      </w:r>
      <w:r w:rsidRPr="009A6A51">
        <w:rPr>
          <w:sz w:val="16"/>
          <w:highlight w:val="green"/>
        </w:rPr>
        <w:t xml:space="preserve">, </w:t>
      </w:r>
      <w:r w:rsidRPr="009A6A51">
        <w:rPr>
          <w:rStyle w:val="Emphasis"/>
          <w:highlight w:val="green"/>
        </w:rPr>
        <w:t>or new domestic unrest</w:t>
      </w:r>
      <w:r w:rsidRPr="00A61C65">
        <w:rPr>
          <w:sz w:val="16"/>
        </w:rPr>
        <w:t xml:space="preserve">, </w:t>
      </w:r>
      <w:r w:rsidRPr="00452774">
        <w:rPr>
          <w:rStyle w:val="StyleUnderline"/>
          <w:highlight w:val="cyan"/>
        </w:rPr>
        <w:t xml:space="preserve">could </w:t>
      </w:r>
      <w:r w:rsidRPr="009A6A51">
        <w:rPr>
          <w:rStyle w:val="StyleUnderline"/>
          <w:highlight w:val="green"/>
        </w:rPr>
        <w:t>trigger a political avalanche</w:t>
      </w:r>
      <w:r w:rsidRPr="00A61C65">
        <w:rPr>
          <w:sz w:val="16"/>
        </w:rPr>
        <w:t xml:space="preserve"> if </w:t>
      </w:r>
      <w:r w:rsidRPr="00114A0E">
        <w:rPr>
          <w:rStyle w:val="StyleUnderline"/>
        </w:rPr>
        <w:t>accelerated by</w:t>
      </w:r>
      <w:r w:rsidRPr="00114A0E">
        <w:rPr>
          <w:sz w:val="16"/>
        </w:rPr>
        <w:t xml:space="preserve"> the authorities’</w:t>
      </w:r>
      <w:r w:rsidRPr="00114A0E">
        <w:rPr>
          <w:rStyle w:val="StyleUnderline"/>
        </w:rPr>
        <w:t xml:space="preserve"> inaction or policies based on Putin’s delusions.</w:t>
      </w:r>
      <w:r w:rsidRPr="00114A0E">
        <w:rPr>
          <w:sz w:val="16"/>
        </w:rPr>
        <w:t xml:space="preserve"> It is not the gravity of Russia’s problems</w:t>
      </w:r>
      <w:r w:rsidRPr="00A61C65">
        <w:rPr>
          <w:sz w:val="16"/>
        </w:rPr>
        <w:t xml:space="preserve"> but how </w:t>
      </w:r>
      <w:r w:rsidRPr="002A790A">
        <w:rPr>
          <w:rStyle w:val="StyleUnderline"/>
        </w:rPr>
        <w:t>the Kremlin</w:t>
      </w:r>
      <w:r w:rsidRPr="00A61C65">
        <w:rPr>
          <w:sz w:val="16"/>
        </w:rPr>
        <w:t xml:space="preserve"> deal</w:t>
      </w:r>
      <w:r w:rsidRPr="002A790A">
        <w:rPr>
          <w:rStyle w:val="Emphasis"/>
        </w:rPr>
        <w:t>s</w:t>
      </w:r>
      <w:r w:rsidRPr="00A61C65">
        <w:rPr>
          <w:sz w:val="16"/>
        </w:rPr>
        <w:t xml:space="preserve"> with them that has </w:t>
      </w:r>
      <w:r w:rsidRPr="002A790A">
        <w:rPr>
          <w:rStyle w:val="StyleUnderline"/>
        </w:rPr>
        <w:t>positioned</w:t>
      </w:r>
      <w:r w:rsidRPr="00A61C65">
        <w:rPr>
          <w:sz w:val="16"/>
        </w:rPr>
        <w:t xml:space="preserve"> the regime </w:t>
      </w:r>
      <w:r w:rsidRPr="002A790A">
        <w:rPr>
          <w:rStyle w:val="StyleUnderline"/>
        </w:rPr>
        <w:t>permanently</w:t>
      </w:r>
      <w:r w:rsidRPr="00240974">
        <w:rPr>
          <w:rStyle w:val="StyleUnderline"/>
        </w:rPr>
        <w:t xml:space="preserve"> </w:t>
      </w:r>
      <w:r w:rsidRPr="00452774">
        <w:rPr>
          <w:rStyle w:val="Emphasis"/>
          <w:highlight w:val="cyan"/>
        </w:rPr>
        <w:t xml:space="preserve">on </w:t>
      </w:r>
      <w:r w:rsidRPr="002A790A">
        <w:rPr>
          <w:rStyle w:val="Emphasis"/>
          <w:highlight w:val="cyan"/>
        </w:rPr>
        <w:t>the brink of collapse</w:t>
      </w:r>
      <w:r w:rsidRPr="00A61C65">
        <w:rPr>
          <w:sz w:val="16"/>
        </w:rPr>
        <w:t>.</w:t>
      </w:r>
    </w:p>
    <w:p w14:paraId="4461DB5A" w14:textId="77777777" w:rsidR="0005261E" w:rsidRPr="00ED26DD" w:rsidRDefault="0005261E" w:rsidP="0005261E">
      <w:pPr>
        <w:rPr>
          <w:sz w:val="16"/>
        </w:rPr>
      </w:pPr>
      <w:r w:rsidRPr="00302191">
        <w:rPr>
          <w:rStyle w:val="StyleUnderline"/>
        </w:rPr>
        <w:t xml:space="preserve">A </w:t>
      </w:r>
      <w:r w:rsidRPr="002A790A">
        <w:rPr>
          <w:rStyle w:val="StyleUnderline"/>
        </w:rPr>
        <w:t>collapse</w:t>
      </w:r>
      <w:r w:rsidRPr="00302191">
        <w:rPr>
          <w:rStyle w:val="StyleUnderline"/>
        </w:rPr>
        <w:t xml:space="preserve"> may </w:t>
      </w:r>
      <w:r w:rsidRPr="002A790A">
        <w:rPr>
          <w:rStyle w:val="StyleUnderline"/>
        </w:rPr>
        <w:t>take years</w:t>
      </w:r>
      <w:r w:rsidRPr="00302191">
        <w:rPr>
          <w:rStyle w:val="StyleUnderline"/>
        </w:rPr>
        <w:t xml:space="preserve"> to materialize.</w:t>
      </w:r>
      <w:r w:rsidRPr="00A61C65">
        <w:rPr>
          <w:sz w:val="16"/>
        </w:rPr>
        <w:t xml:space="preserve"> Or it could happen in a matter of weeks. But the West should </w:t>
      </w:r>
      <w:r w:rsidRPr="00114A0E">
        <w:rPr>
          <w:sz w:val="16"/>
        </w:rPr>
        <w:t xml:space="preserve">be aware that at </w:t>
      </w:r>
      <w:r w:rsidRPr="00114A0E">
        <w:rPr>
          <w:rStyle w:val="StyleUnderline"/>
        </w:rPr>
        <w:t>any</w:t>
      </w:r>
      <w:r w:rsidRPr="002A790A">
        <w:rPr>
          <w:rStyle w:val="StyleUnderline"/>
        </w:rPr>
        <w:t xml:space="preserve"> given </w:t>
      </w:r>
      <w:r w:rsidRPr="00114A0E">
        <w:rPr>
          <w:rStyle w:val="StyleUnderline"/>
        </w:rPr>
        <w:t>moment</w:t>
      </w:r>
      <w:r w:rsidRPr="002A790A">
        <w:rPr>
          <w:rStyle w:val="StyleUnderline"/>
        </w:rPr>
        <w:t xml:space="preserve"> the ev</w:t>
      </w:r>
      <w:r w:rsidRPr="00E3367E">
        <w:rPr>
          <w:rStyle w:val="StyleUnderline"/>
        </w:rPr>
        <w:t xml:space="preserve">ents in </w:t>
      </w:r>
      <w:r w:rsidRPr="00114A0E">
        <w:rPr>
          <w:rStyle w:val="StyleUnderline"/>
        </w:rPr>
        <w:t>Russia</w:t>
      </w:r>
      <w:r w:rsidRPr="002A790A">
        <w:rPr>
          <w:rStyle w:val="StyleUnderline"/>
        </w:rPr>
        <w:t xml:space="preserve"> </w:t>
      </w:r>
      <w:r w:rsidRPr="00114A0E">
        <w:rPr>
          <w:rStyle w:val="StyleUnderline"/>
          <w:highlight w:val="cyan"/>
        </w:rPr>
        <w:t xml:space="preserve">may spiral out </w:t>
      </w:r>
      <w:r w:rsidRPr="00452774">
        <w:rPr>
          <w:rStyle w:val="StyleUnderline"/>
          <w:highlight w:val="cyan"/>
        </w:rPr>
        <w:t>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w:t>
      </w:r>
      <w:r w:rsidRPr="00302191">
        <w:rPr>
          <w:rStyle w:val="Emphasis"/>
        </w:rPr>
        <w:t>seemingly</w:t>
      </w:r>
      <w:r w:rsidRPr="00E3367E">
        <w:rPr>
          <w:rStyle w:val="Emphasis"/>
        </w:rPr>
        <w:t xml:space="preserve"> imperishable </w:t>
      </w:r>
      <w:r w:rsidRPr="00452774">
        <w:rPr>
          <w:rStyle w:val="Emphasis"/>
          <w:highlight w:val="cyan"/>
        </w:rPr>
        <w:t>regime</w:t>
      </w:r>
    </w:p>
    <w:p w14:paraId="7928ECA6" w14:textId="77777777" w:rsidR="0005261E" w:rsidRDefault="0005261E" w:rsidP="0005261E">
      <w:pPr>
        <w:pStyle w:val="Heading4"/>
      </w:pPr>
      <w:r>
        <w:t xml:space="preserve">3. Putin’s resilient. </w:t>
      </w:r>
    </w:p>
    <w:p w14:paraId="320B9E28" w14:textId="77777777" w:rsidR="0005261E" w:rsidRPr="00AB7615" w:rsidRDefault="0005261E" w:rsidP="0005261E">
      <w:pPr>
        <w:pStyle w:val="Heading4"/>
        <w:tabs>
          <w:tab w:val="num" w:pos="1440"/>
        </w:tabs>
        <w:rPr>
          <w:u w:val="single"/>
        </w:rPr>
      </w:pPr>
      <w:r>
        <w:t xml:space="preserve">a. </w:t>
      </w:r>
      <w:r>
        <w:rPr>
          <w:u w:val="single"/>
        </w:rPr>
        <w:t>Structurally</w:t>
      </w:r>
      <w:r>
        <w:t xml:space="preserve">. </w:t>
      </w:r>
      <w:r w:rsidRPr="0016544D">
        <w:rPr>
          <w:b w:val="0"/>
          <w:bCs/>
        </w:rPr>
        <w:t>Analogies miss the mark and the countries new formation.</w:t>
      </w:r>
    </w:p>
    <w:p w14:paraId="02BF3622" w14:textId="77777777" w:rsidR="0005261E" w:rsidRPr="00B86641" w:rsidRDefault="0005261E" w:rsidP="0005261E">
      <w:r w:rsidRPr="00A804E0">
        <w:rPr>
          <w:rStyle w:val="Style13ptBold"/>
        </w:rPr>
        <w:t>Rutland 24</w:t>
      </w:r>
      <w:r>
        <w:t xml:space="preserve">, Professor of Government at Wesleyan University and associate of the Davis Center for Russian and Eurasian Studies at Harvard University. Before that he taught at the University of Texas at Austin, and at the University of York and London University in the UK. (Peter, “A Putin collapse? The dangers of wishful thinking. Some say that like the USSR, the current Russian presidency is brittle. But they are overlooking a lot,” </w:t>
      </w:r>
      <w:r w:rsidRPr="00A804E0">
        <w:rPr>
          <w:i/>
          <w:iCs/>
        </w:rPr>
        <w:t>Responsible Statecraft</w:t>
      </w:r>
      <w:r>
        <w:t>, https://responsiblestatecraft.org/iran-war-2672502741/)</w:t>
      </w:r>
    </w:p>
    <w:p w14:paraId="7C8C6268" w14:textId="77777777" w:rsidR="0005261E" w:rsidRPr="006779DE" w:rsidRDefault="0005261E" w:rsidP="0005261E">
      <w:pPr>
        <w:rPr>
          <w:sz w:val="16"/>
        </w:rPr>
      </w:pPr>
      <w:r w:rsidRPr="006779DE">
        <w:rPr>
          <w:sz w:val="16"/>
        </w:rPr>
        <w:t xml:space="preserve">The Carnegie Center’s Maksim </w:t>
      </w:r>
      <w:r w:rsidRPr="009643B9">
        <w:rPr>
          <w:rStyle w:val="Emphasis"/>
          <w:highlight w:val="cyan"/>
        </w:rPr>
        <w:t>Samorukov</w:t>
      </w:r>
      <w:r w:rsidRPr="006779DE">
        <w:rPr>
          <w:sz w:val="16"/>
        </w:rPr>
        <w:t xml:space="preserve"> recently published an article in Foreign Affairs entitled “Putin’s brittle regime. Like the Soviet one that preceded it, his system is always on the brink of collapse.”</w:t>
      </w:r>
    </w:p>
    <w:p w14:paraId="30A8287F" w14:textId="77777777" w:rsidR="0005261E" w:rsidRPr="006779DE" w:rsidRDefault="0005261E" w:rsidP="0005261E">
      <w:pPr>
        <w:rPr>
          <w:sz w:val="16"/>
        </w:rPr>
      </w:pPr>
      <w:r w:rsidRPr="006779DE">
        <w:rPr>
          <w:sz w:val="16"/>
        </w:rPr>
        <w:t xml:space="preserve">The argument </w:t>
      </w:r>
      <w:r w:rsidRPr="002D21CD">
        <w:rPr>
          <w:u w:val="single"/>
        </w:rPr>
        <w:t xml:space="preserve">is driven by a straightforward </w:t>
      </w:r>
      <w:r w:rsidRPr="002D21CD">
        <w:rPr>
          <w:rStyle w:val="Emphasis"/>
        </w:rPr>
        <w:t>historical analogy</w:t>
      </w:r>
      <w:r w:rsidRPr="006779DE">
        <w:rPr>
          <w:sz w:val="16"/>
        </w:rPr>
        <w:t>. The Soviet system appeared strong and immutable, and virtually no one predicted its collapse. But collapse it did. Likewise, the Putin system appears strong and resilient, and few people can imagine its collapse. But collapse it will.</w:t>
      </w:r>
    </w:p>
    <w:p w14:paraId="3E264C28" w14:textId="77777777" w:rsidR="0005261E" w:rsidRPr="006779DE" w:rsidRDefault="0005261E" w:rsidP="0005261E">
      <w:pPr>
        <w:rPr>
          <w:sz w:val="16"/>
        </w:rPr>
      </w:pPr>
      <w:r w:rsidRPr="002D21CD">
        <w:rPr>
          <w:u w:val="single"/>
        </w:rPr>
        <w:t xml:space="preserve">One can understand why this argument would be </w:t>
      </w:r>
      <w:r w:rsidRPr="002D21CD">
        <w:rPr>
          <w:rStyle w:val="Emphasis"/>
        </w:rPr>
        <w:t>attractive</w:t>
      </w:r>
      <w:r w:rsidRPr="002D21CD">
        <w:rPr>
          <w:u w:val="single"/>
        </w:rPr>
        <w:t xml:space="preserve"> to </w:t>
      </w:r>
      <w:r w:rsidRPr="002D21CD">
        <w:rPr>
          <w:rStyle w:val="Emphasis"/>
        </w:rPr>
        <w:t>Foreign Affairs</w:t>
      </w:r>
      <w:r w:rsidRPr="002D21CD">
        <w:rPr>
          <w:u w:val="single"/>
        </w:rPr>
        <w:t>.</w:t>
      </w:r>
      <w:r w:rsidRPr="006779DE">
        <w:rPr>
          <w:sz w:val="16"/>
        </w:rPr>
        <w:t xml:space="preserve"> </w:t>
      </w:r>
      <w:r w:rsidRPr="002D21CD">
        <w:rPr>
          <w:u w:val="single"/>
        </w:rPr>
        <w:t xml:space="preserve">Wishful thinking always gets an </w:t>
      </w:r>
      <w:r w:rsidRPr="002D21CD">
        <w:rPr>
          <w:rStyle w:val="Emphasis"/>
        </w:rPr>
        <w:t>audience</w:t>
      </w:r>
      <w:r w:rsidRPr="002D21CD">
        <w:rPr>
          <w:u w:val="single"/>
        </w:rPr>
        <w:t xml:space="preserve">: people like to be told what they </w:t>
      </w:r>
      <w:r w:rsidRPr="002D21CD">
        <w:rPr>
          <w:rStyle w:val="Emphasis"/>
        </w:rPr>
        <w:t>want to hear</w:t>
      </w:r>
      <w:r w:rsidRPr="002D21CD">
        <w:rPr>
          <w:u w:val="single"/>
        </w:rPr>
        <w:t>.</w:t>
      </w:r>
      <w:r w:rsidRPr="006779DE">
        <w:rPr>
          <w:sz w:val="16"/>
        </w:rPr>
        <w:t xml:space="preserve"> Absent any prospects of a successful counter-offensive in Ukraine, the most likely scenario for Ukrainian victory is regime collapse in Russia.</w:t>
      </w:r>
    </w:p>
    <w:p w14:paraId="5E4460F6" w14:textId="77777777" w:rsidR="0005261E" w:rsidRPr="006779DE" w:rsidRDefault="0005261E" w:rsidP="0005261E">
      <w:pPr>
        <w:rPr>
          <w:sz w:val="16"/>
        </w:rPr>
      </w:pPr>
      <w:r w:rsidRPr="006779DE">
        <w:rPr>
          <w:highlight w:val="cyan"/>
          <w:u w:val="single"/>
        </w:rPr>
        <w:lastRenderedPageBreak/>
        <w:t>Historical analogies</w:t>
      </w:r>
      <w:r w:rsidRPr="002D21CD">
        <w:rPr>
          <w:u w:val="single"/>
        </w:rPr>
        <w:t xml:space="preserve"> can be attractive but </w:t>
      </w:r>
      <w:r w:rsidRPr="004D5B85">
        <w:rPr>
          <w:rStyle w:val="Emphasis"/>
        </w:rPr>
        <w:t>misleading</w:t>
      </w:r>
      <w:r w:rsidRPr="006779DE">
        <w:rPr>
          <w:sz w:val="16"/>
        </w:rPr>
        <w:t xml:space="preserve"> in that </w:t>
      </w:r>
      <w:r w:rsidRPr="002D21CD">
        <w:rPr>
          <w:u w:val="single"/>
        </w:rPr>
        <w:t xml:space="preserve">they may focus our attention on </w:t>
      </w:r>
      <w:r w:rsidRPr="002D21CD">
        <w:rPr>
          <w:rStyle w:val="Emphasis"/>
        </w:rPr>
        <w:t>superficial similarities</w:t>
      </w:r>
      <w:r w:rsidRPr="002D21CD">
        <w:rPr>
          <w:u w:val="single"/>
        </w:rPr>
        <w:t xml:space="preserve">, while </w:t>
      </w:r>
      <w:r w:rsidRPr="006779DE">
        <w:rPr>
          <w:highlight w:val="cyan"/>
          <w:u w:val="single"/>
        </w:rPr>
        <w:t>ignori</w:t>
      </w:r>
      <w:r w:rsidRPr="002D21CD">
        <w:rPr>
          <w:u w:val="single"/>
        </w:rPr>
        <w:t xml:space="preserve">ng </w:t>
      </w:r>
      <w:r w:rsidRPr="006779DE">
        <w:rPr>
          <w:rStyle w:val="Emphasis"/>
          <w:highlight w:val="cyan"/>
        </w:rPr>
        <w:t>structural differences</w:t>
      </w:r>
      <w:r w:rsidRPr="002D21CD">
        <w:rPr>
          <w:u w:val="single"/>
        </w:rPr>
        <w:t>.</w:t>
      </w:r>
      <w:r w:rsidRPr="006779DE">
        <w:rPr>
          <w:sz w:val="16"/>
        </w:rPr>
        <w:t xml:space="preserve"> And there are several important respects in which </w:t>
      </w:r>
      <w:r w:rsidRPr="002D21CD">
        <w:rPr>
          <w:u w:val="single"/>
        </w:rPr>
        <w:t>Putin’s regime</w:t>
      </w:r>
      <w:r w:rsidRPr="006779DE">
        <w:rPr>
          <w:sz w:val="16"/>
        </w:rPr>
        <w:t xml:space="preserve"> is in a </w:t>
      </w:r>
      <w:r w:rsidRPr="002D21CD">
        <w:rPr>
          <w:rStyle w:val="Emphasis"/>
        </w:rPr>
        <w:t>very different</w:t>
      </w:r>
      <w:r w:rsidRPr="006779DE">
        <w:rPr>
          <w:sz w:val="16"/>
        </w:rPr>
        <w:t xml:space="preserve"> place </w:t>
      </w:r>
      <w:r w:rsidRPr="002D21CD">
        <w:rPr>
          <w:u w:val="single"/>
        </w:rPr>
        <w:t xml:space="preserve">from the </w:t>
      </w:r>
      <w:r w:rsidRPr="002D21CD">
        <w:rPr>
          <w:rStyle w:val="Emphasis"/>
        </w:rPr>
        <w:t>Soviet Union</w:t>
      </w:r>
      <w:r w:rsidRPr="006779DE">
        <w:rPr>
          <w:sz w:val="16"/>
        </w:rPr>
        <w:t xml:space="preserve"> of the perestroika era.</w:t>
      </w:r>
    </w:p>
    <w:p w14:paraId="0048B3AF" w14:textId="77777777" w:rsidR="0005261E" w:rsidRPr="006779DE" w:rsidRDefault="0005261E" w:rsidP="0005261E">
      <w:pPr>
        <w:rPr>
          <w:sz w:val="16"/>
        </w:rPr>
      </w:pPr>
      <w:r w:rsidRPr="006779DE">
        <w:rPr>
          <w:sz w:val="16"/>
        </w:rPr>
        <w:t xml:space="preserve">First, Mikhail </w:t>
      </w:r>
      <w:r w:rsidRPr="002D21CD">
        <w:rPr>
          <w:rStyle w:val="Emphasis"/>
        </w:rPr>
        <w:t>Gorbachev</w:t>
      </w:r>
      <w:r w:rsidRPr="006779DE">
        <w:rPr>
          <w:sz w:val="16"/>
        </w:rPr>
        <w:t xml:space="preserve"> was only in power for six years and he was </w:t>
      </w:r>
      <w:r w:rsidRPr="002D21CD">
        <w:rPr>
          <w:u w:val="single"/>
        </w:rPr>
        <w:t>never</w:t>
      </w:r>
      <w:r w:rsidRPr="006779DE">
        <w:rPr>
          <w:sz w:val="16"/>
        </w:rPr>
        <w:t xml:space="preserve"> able to </w:t>
      </w:r>
      <w:r w:rsidRPr="002D21CD">
        <w:rPr>
          <w:u w:val="single"/>
        </w:rPr>
        <w:t xml:space="preserve">establish </w:t>
      </w:r>
      <w:r w:rsidRPr="002D21CD">
        <w:rPr>
          <w:rStyle w:val="Emphasis"/>
        </w:rPr>
        <w:t>effective control</w:t>
      </w:r>
      <w:r w:rsidRPr="002D21CD">
        <w:rPr>
          <w:u w:val="single"/>
        </w:rPr>
        <w:t xml:space="preserve"> over the </w:t>
      </w:r>
      <w:r w:rsidRPr="002D21CD">
        <w:rPr>
          <w:rStyle w:val="Emphasis"/>
        </w:rPr>
        <w:t>inner circle</w:t>
      </w:r>
      <w:r w:rsidRPr="006779DE">
        <w:rPr>
          <w:sz w:val="16"/>
        </w:rPr>
        <w:t xml:space="preserve"> of Soviet leaders, nor the bureaucracy at large. As a result, his policy initiatives were blocked from effective implementation, forcing him to adopt more radical measures which destabilized the entire system.</w:t>
      </w:r>
    </w:p>
    <w:p w14:paraId="0021ECC9" w14:textId="77777777" w:rsidR="0005261E" w:rsidRPr="002D21CD" w:rsidRDefault="0005261E" w:rsidP="0005261E">
      <w:pPr>
        <w:rPr>
          <w:u w:val="single"/>
        </w:rPr>
      </w:pPr>
      <w:r w:rsidRPr="002D21CD">
        <w:rPr>
          <w:u w:val="single"/>
        </w:rPr>
        <w:t xml:space="preserve">In contrast, </w:t>
      </w:r>
      <w:r w:rsidRPr="006779DE">
        <w:rPr>
          <w:highlight w:val="cyan"/>
          <w:u w:val="single"/>
        </w:rPr>
        <w:t>Putin</w:t>
      </w:r>
      <w:r w:rsidRPr="006779DE">
        <w:rPr>
          <w:sz w:val="16"/>
        </w:rPr>
        <w:t xml:space="preserve"> very quickly </w:t>
      </w:r>
      <w:r w:rsidRPr="004D5B85">
        <w:rPr>
          <w:u w:val="single"/>
        </w:rPr>
        <w:t xml:space="preserve">established </w:t>
      </w:r>
      <w:r w:rsidRPr="004D5B85">
        <w:rPr>
          <w:rStyle w:val="Emphasis"/>
        </w:rPr>
        <w:t xml:space="preserve">strong </w:t>
      </w:r>
      <w:r w:rsidRPr="006779DE">
        <w:rPr>
          <w:rStyle w:val="Emphasis"/>
          <w:highlight w:val="cyan"/>
        </w:rPr>
        <w:t>control</w:t>
      </w:r>
      <w:r w:rsidRPr="004D5B85">
        <w:rPr>
          <w:u w:val="single"/>
        </w:rPr>
        <w:t xml:space="preserve"> over</w:t>
      </w:r>
      <w:r w:rsidRPr="002D21CD">
        <w:rPr>
          <w:u w:val="single"/>
        </w:rPr>
        <w:t xml:space="preserve"> rival </w:t>
      </w:r>
      <w:r w:rsidRPr="006779DE">
        <w:rPr>
          <w:rStyle w:val="Emphasis"/>
          <w:highlight w:val="cyan"/>
        </w:rPr>
        <w:t>elites</w:t>
      </w:r>
      <w:r w:rsidRPr="006779DE">
        <w:rPr>
          <w:sz w:val="16"/>
        </w:rPr>
        <w:t xml:space="preserve"> after he came to power in 2000, </w:t>
      </w:r>
      <w:r w:rsidRPr="002D21CD">
        <w:rPr>
          <w:u w:val="single"/>
        </w:rPr>
        <w:t>restoring the “</w:t>
      </w:r>
      <w:r w:rsidRPr="002D21CD">
        <w:rPr>
          <w:rStyle w:val="Emphasis"/>
        </w:rPr>
        <w:t>power vertical</w:t>
      </w:r>
      <w:r w:rsidRPr="002D21CD">
        <w:rPr>
          <w:u w:val="single"/>
        </w:rPr>
        <w:t>.”</w:t>
      </w:r>
      <w:r w:rsidRPr="006779DE">
        <w:rPr>
          <w:sz w:val="16"/>
        </w:rPr>
        <w:t xml:space="preserve"> </w:t>
      </w:r>
      <w:r w:rsidRPr="002D21CD">
        <w:rPr>
          <w:u w:val="single"/>
        </w:rPr>
        <w:t xml:space="preserve">He has been in charge for </w:t>
      </w:r>
      <w:r w:rsidRPr="002D21CD">
        <w:rPr>
          <w:rStyle w:val="Emphasis"/>
        </w:rPr>
        <w:t>24 years</w:t>
      </w:r>
      <w:r w:rsidRPr="002D21CD">
        <w:rPr>
          <w:u w:val="single"/>
        </w:rPr>
        <w:t>, and</w:t>
      </w:r>
      <w:r w:rsidRPr="006779DE">
        <w:rPr>
          <w:sz w:val="16"/>
        </w:rPr>
        <w:t xml:space="preserve"> most </w:t>
      </w:r>
      <w:r w:rsidRPr="006779DE">
        <w:rPr>
          <w:highlight w:val="cyan"/>
          <w:u w:val="single"/>
        </w:rPr>
        <w:t>analysts agree</w:t>
      </w:r>
      <w:r w:rsidRPr="002D21CD">
        <w:rPr>
          <w:u w:val="single"/>
        </w:rPr>
        <w:t xml:space="preserve"> that the </w:t>
      </w:r>
      <w:r w:rsidRPr="002D21CD">
        <w:rPr>
          <w:rStyle w:val="Emphasis"/>
        </w:rPr>
        <w:t xml:space="preserve">institutional </w:t>
      </w:r>
      <w:r w:rsidRPr="006779DE">
        <w:rPr>
          <w:rStyle w:val="Emphasis"/>
          <w:highlight w:val="cyan"/>
        </w:rPr>
        <w:t>foundations</w:t>
      </w:r>
      <w:r w:rsidRPr="006779DE">
        <w:rPr>
          <w:highlight w:val="cyan"/>
          <w:u w:val="single"/>
        </w:rPr>
        <w:t xml:space="preserve"> of</w:t>
      </w:r>
      <w:r w:rsidRPr="002D21CD">
        <w:rPr>
          <w:u w:val="single"/>
        </w:rPr>
        <w:t xml:space="preserve"> the Putin </w:t>
      </w:r>
      <w:r w:rsidRPr="006779DE">
        <w:rPr>
          <w:highlight w:val="cyan"/>
          <w:u w:val="single"/>
        </w:rPr>
        <w:t xml:space="preserve">regime are </w:t>
      </w:r>
      <w:r w:rsidRPr="006779DE">
        <w:rPr>
          <w:rStyle w:val="Emphasis"/>
          <w:highlight w:val="cyan"/>
        </w:rPr>
        <w:t>robust</w:t>
      </w:r>
      <w:r w:rsidRPr="002D21CD">
        <w:rPr>
          <w:u w:val="single"/>
        </w:rPr>
        <w:t xml:space="preserve"> and it will likely </w:t>
      </w:r>
      <w:r w:rsidRPr="002D21CD">
        <w:rPr>
          <w:rStyle w:val="Emphasis"/>
        </w:rPr>
        <w:t>survive</w:t>
      </w:r>
      <w:r w:rsidRPr="002D21CD">
        <w:rPr>
          <w:u w:val="single"/>
        </w:rPr>
        <w:t xml:space="preserve"> the death of its founder.</w:t>
      </w:r>
    </w:p>
    <w:p w14:paraId="308594F1" w14:textId="77777777" w:rsidR="0005261E" w:rsidRPr="002D21CD" w:rsidRDefault="0005261E" w:rsidP="0005261E">
      <w:pPr>
        <w:rPr>
          <w:u w:val="single"/>
        </w:rPr>
      </w:pPr>
      <w:r w:rsidRPr="002D21CD">
        <w:rPr>
          <w:u w:val="single"/>
        </w:rPr>
        <w:t xml:space="preserve">Second, a </w:t>
      </w:r>
      <w:r w:rsidRPr="002D21CD">
        <w:rPr>
          <w:rStyle w:val="Emphasis"/>
        </w:rPr>
        <w:t>critical factor</w:t>
      </w:r>
      <w:r w:rsidRPr="002D21CD">
        <w:rPr>
          <w:u w:val="single"/>
        </w:rPr>
        <w:t xml:space="preserve"> in the </w:t>
      </w:r>
      <w:r w:rsidRPr="002D21CD">
        <w:rPr>
          <w:rStyle w:val="Emphasis"/>
        </w:rPr>
        <w:t>unraveling</w:t>
      </w:r>
      <w:r w:rsidRPr="002D21CD">
        <w:rPr>
          <w:u w:val="single"/>
        </w:rPr>
        <w:t xml:space="preserve"> of the USSR was</w:t>
      </w:r>
      <w:r w:rsidRPr="006779DE">
        <w:rPr>
          <w:sz w:val="16"/>
        </w:rPr>
        <w:t xml:space="preserve"> the fact that it was fighting an </w:t>
      </w:r>
      <w:r w:rsidRPr="002D21CD">
        <w:rPr>
          <w:u w:val="single"/>
        </w:rPr>
        <w:t xml:space="preserve">unwinnable war in </w:t>
      </w:r>
      <w:r w:rsidRPr="002D21CD">
        <w:rPr>
          <w:rStyle w:val="Emphasis"/>
        </w:rPr>
        <w:t>Afghanistan</w:t>
      </w:r>
      <w:r w:rsidRPr="006779DE">
        <w:rPr>
          <w:sz w:val="16"/>
        </w:rPr>
        <w:t xml:space="preserve">, which forced it to enter negotiations with the West. </w:t>
      </w:r>
      <w:r w:rsidRPr="006779DE">
        <w:rPr>
          <w:highlight w:val="cyan"/>
          <w:u w:val="single"/>
        </w:rPr>
        <w:t>Russia</w:t>
      </w:r>
      <w:r w:rsidRPr="000F721F">
        <w:rPr>
          <w:u w:val="single"/>
        </w:rPr>
        <w:t xml:space="preserve"> is fighting</w:t>
      </w:r>
      <w:r w:rsidRPr="002D21CD">
        <w:rPr>
          <w:u w:val="single"/>
        </w:rPr>
        <w:t xml:space="preserve"> a war </w:t>
      </w:r>
      <w:r w:rsidRPr="006779DE">
        <w:rPr>
          <w:highlight w:val="cyan"/>
          <w:u w:val="single"/>
        </w:rPr>
        <w:t xml:space="preserve">in </w:t>
      </w:r>
      <w:r w:rsidRPr="006779DE">
        <w:rPr>
          <w:rStyle w:val="Emphasis"/>
          <w:highlight w:val="cyan"/>
        </w:rPr>
        <w:t>Ukraine</w:t>
      </w:r>
      <w:r w:rsidRPr="002D21CD">
        <w:rPr>
          <w:u w:val="single"/>
        </w:rPr>
        <w:t xml:space="preserve"> which it </w:t>
      </w:r>
      <w:r w:rsidRPr="000F721F">
        <w:rPr>
          <w:highlight w:val="cyan"/>
          <w:u w:val="single"/>
        </w:rPr>
        <w:t>is</w:t>
      </w:r>
      <w:r w:rsidRPr="002D21CD">
        <w:rPr>
          <w:u w:val="single"/>
        </w:rPr>
        <w:t xml:space="preserve"> still </w:t>
      </w:r>
      <w:r w:rsidRPr="006779DE">
        <w:rPr>
          <w:rStyle w:val="Emphasis"/>
          <w:highlight w:val="cyan"/>
        </w:rPr>
        <w:t>confident</w:t>
      </w:r>
      <w:r w:rsidRPr="006779DE">
        <w:rPr>
          <w:highlight w:val="cyan"/>
          <w:u w:val="single"/>
        </w:rPr>
        <w:t xml:space="preserve"> it can win.</w:t>
      </w:r>
    </w:p>
    <w:p w14:paraId="0FAFB310" w14:textId="77777777" w:rsidR="0005261E" w:rsidRPr="002D21CD" w:rsidRDefault="0005261E" w:rsidP="0005261E">
      <w:pPr>
        <w:rPr>
          <w:u w:val="single"/>
        </w:rPr>
      </w:pPr>
      <w:r w:rsidRPr="002D21CD">
        <w:rPr>
          <w:u w:val="single"/>
        </w:rPr>
        <w:t xml:space="preserve">Third, the Soviet Union was </w:t>
      </w:r>
      <w:r w:rsidRPr="002D21CD">
        <w:rPr>
          <w:rStyle w:val="Emphasis"/>
        </w:rPr>
        <w:t>bankrupt</w:t>
      </w:r>
      <w:r w:rsidRPr="006779DE">
        <w:rPr>
          <w:sz w:val="16"/>
        </w:rPr>
        <w:t xml:space="preserve">, running trade deficits and borrowing money abroad. In contrast, despite the pressure of Western sanctions, Russia ran a $50 billion trade surplus last year. The Soviet planned economy was rigid and value-destroying, a sinkhole of state subsidies. </w:t>
      </w:r>
      <w:r w:rsidRPr="002D21CD">
        <w:rPr>
          <w:u w:val="single"/>
        </w:rPr>
        <w:t xml:space="preserve">Unlike the Soviet Union, </w:t>
      </w:r>
      <w:r w:rsidRPr="006779DE">
        <w:rPr>
          <w:highlight w:val="cyan"/>
          <w:u w:val="single"/>
        </w:rPr>
        <w:t>Russia has a</w:t>
      </w:r>
      <w:r w:rsidRPr="002D21CD">
        <w:rPr>
          <w:u w:val="single"/>
        </w:rPr>
        <w:t xml:space="preserve"> dynamic </w:t>
      </w:r>
      <w:r w:rsidRPr="006779DE">
        <w:rPr>
          <w:rStyle w:val="Emphasis"/>
          <w:highlight w:val="cyan"/>
        </w:rPr>
        <w:t>capitalist economy</w:t>
      </w:r>
      <w:r w:rsidRPr="002D21CD">
        <w:rPr>
          <w:u w:val="single"/>
        </w:rPr>
        <w:t xml:space="preserve">, well </w:t>
      </w:r>
      <w:r w:rsidRPr="004D5B85">
        <w:rPr>
          <w:u w:val="single"/>
        </w:rPr>
        <w:t>integrated into</w:t>
      </w:r>
      <w:r w:rsidRPr="002D21CD">
        <w:rPr>
          <w:u w:val="single"/>
        </w:rPr>
        <w:t xml:space="preserve"> the </w:t>
      </w:r>
      <w:r w:rsidRPr="004D5B85">
        <w:rPr>
          <w:rStyle w:val="Emphasis"/>
        </w:rPr>
        <w:t>global economy</w:t>
      </w:r>
      <w:r w:rsidRPr="002D21CD">
        <w:rPr>
          <w:u w:val="single"/>
        </w:rPr>
        <w:t xml:space="preserve">, and one whose </w:t>
      </w:r>
      <w:r w:rsidRPr="002D21CD">
        <w:rPr>
          <w:rStyle w:val="Emphasis"/>
        </w:rPr>
        <w:t>entrepreneurs</w:t>
      </w:r>
      <w:r w:rsidRPr="002D21CD">
        <w:rPr>
          <w:u w:val="single"/>
        </w:rPr>
        <w:t xml:space="preserve"> have been adept at </w:t>
      </w:r>
      <w:r w:rsidRPr="006779DE">
        <w:rPr>
          <w:rStyle w:val="Emphasis"/>
          <w:highlight w:val="cyan"/>
        </w:rPr>
        <w:t>evading</w:t>
      </w:r>
      <w:r w:rsidRPr="002D21CD">
        <w:rPr>
          <w:u w:val="single"/>
        </w:rPr>
        <w:t xml:space="preserve"> Western </w:t>
      </w:r>
      <w:r w:rsidRPr="006779DE">
        <w:rPr>
          <w:rStyle w:val="Emphasis"/>
          <w:highlight w:val="cyan"/>
        </w:rPr>
        <w:t>sanctions</w:t>
      </w:r>
      <w:r w:rsidRPr="002D21CD">
        <w:rPr>
          <w:u w:val="single"/>
        </w:rPr>
        <w:t>.</w:t>
      </w:r>
    </w:p>
    <w:p w14:paraId="627532A5" w14:textId="77777777" w:rsidR="0005261E" w:rsidRPr="002D21CD" w:rsidRDefault="0005261E" w:rsidP="0005261E">
      <w:pPr>
        <w:rPr>
          <w:u w:val="single"/>
        </w:rPr>
      </w:pPr>
      <w:r w:rsidRPr="002D21CD">
        <w:rPr>
          <w:u w:val="single"/>
        </w:rPr>
        <w:t xml:space="preserve">Fourth, the USSR was a </w:t>
      </w:r>
      <w:r w:rsidRPr="002D21CD">
        <w:rPr>
          <w:rStyle w:val="Emphasis"/>
        </w:rPr>
        <w:t>federation</w:t>
      </w:r>
      <w:r w:rsidRPr="002D21CD">
        <w:rPr>
          <w:u w:val="single"/>
        </w:rPr>
        <w:t xml:space="preserve"> where </w:t>
      </w:r>
      <w:r w:rsidRPr="002D21CD">
        <w:rPr>
          <w:rStyle w:val="Emphasis"/>
        </w:rPr>
        <w:t>ethnic</w:t>
      </w:r>
      <w:r w:rsidRPr="002D21CD">
        <w:rPr>
          <w:u w:val="single"/>
        </w:rPr>
        <w:t xml:space="preserve"> Russians made up </w:t>
      </w:r>
      <w:r w:rsidRPr="002D21CD">
        <w:rPr>
          <w:rStyle w:val="Emphasis"/>
        </w:rPr>
        <w:t>52%</w:t>
      </w:r>
      <w:r w:rsidRPr="002D21CD">
        <w:rPr>
          <w:u w:val="single"/>
        </w:rPr>
        <w:t xml:space="preserve"> of the population. </w:t>
      </w:r>
      <w:r w:rsidRPr="006779DE">
        <w:rPr>
          <w:highlight w:val="cyan"/>
          <w:u w:val="single"/>
        </w:rPr>
        <w:t>Putin’s Russia is</w:t>
      </w:r>
      <w:r w:rsidRPr="002D21CD">
        <w:rPr>
          <w:u w:val="single"/>
        </w:rPr>
        <w:t xml:space="preserve"> a more </w:t>
      </w:r>
      <w:r w:rsidRPr="006779DE">
        <w:rPr>
          <w:rStyle w:val="Emphasis"/>
          <w:highlight w:val="cyan"/>
        </w:rPr>
        <w:t>centralized</w:t>
      </w:r>
      <w:r w:rsidRPr="002D21CD">
        <w:rPr>
          <w:u w:val="single"/>
        </w:rPr>
        <w:t xml:space="preserve"> state </w:t>
      </w:r>
      <w:r w:rsidRPr="006779DE">
        <w:rPr>
          <w:highlight w:val="cyan"/>
          <w:u w:val="single"/>
        </w:rPr>
        <w:t xml:space="preserve">where Russians are </w:t>
      </w:r>
      <w:r w:rsidRPr="006779DE">
        <w:rPr>
          <w:rStyle w:val="Emphasis"/>
          <w:highlight w:val="cyan"/>
        </w:rPr>
        <w:t>82%</w:t>
      </w:r>
      <w:r w:rsidRPr="006779DE">
        <w:rPr>
          <w:highlight w:val="cyan"/>
          <w:u w:val="single"/>
        </w:rPr>
        <w:t xml:space="preserve"> of</w:t>
      </w:r>
      <w:r w:rsidRPr="002D21CD">
        <w:rPr>
          <w:u w:val="single"/>
        </w:rPr>
        <w:t xml:space="preserve"> the </w:t>
      </w:r>
      <w:r w:rsidRPr="006779DE">
        <w:rPr>
          <w:highlight w:val="cyan"/>
          <w:u w:val="single"/>
        </w:rPr>
        <w:t>population</w:t>
      </w:r>
      <w:r w:rsidRPr="002D21CD">
        <w:rPr>
          <w:u w:val="single"/>
        </w:rPr>
        <w:t>.</w:t>
      </w:r>
    </w:p>
    <w:p w14:paraId="4524C8DF" w14:textId="77777777" w:rsidR="0005261E" w:rsidRPr="006779DE" w:rsidRDefault="0005261E" w:rsidP="0005261E">
      <w:pPr>
        <w:rPr>
          <w:sz w:val="16"/>
        </w:rPr>
      </w:pPr>
      <w:r w:rsidRPr="006779DE">
        <w:rPr>
          <w:sz w:val="16"/>
        </w:rPr>
        <w:t>Admittedly, the possibility of an Islamist insurrection in the North Caucasus is a potential security challenge. But the logic that turned Chechen leader Ramzan Kadyrov into a loyal vassal of Moscow would apply to any successor. It is better to enjoy a flow of subsidies from Moscow and buy Lamborghinis, than to have Grozny turned back into a sea of rubble. The Chechens have learned their lesson from the first and second wars: that pursuit of independence is not worth the effort. None of the other ethnic republics in the Russian Federation are remotely interested in starting a war with Moscow.</w:t>
      </w:r>
    </w:p>
    <w:p w14:paraId="2F3AE030" w14:textId="77777777" w:rsidR="0005261E" w:rsidRPr="002D21CD" w:rsidRDefault="0005261E" w:rsidP="0005261E">
      <w:pPr>
        <w:rPr>
          <w:u w:val="single"/>
        </w:rPr>
      </w:pPr>
      <w:r w:rsidRPr="006779DE">
        <w:rPr>
          <w:sz w:val="16"/>
        </w:rPr>
        <w:t xml:space="preserve">The Crocus City Hall attack of April 22 was not only a reminder that Islamist terrorism remains a security threat for Russia, but it represented a massive intelligence failure by the Russian security services. They were warned in advance by the U.S. that such an attack was coming: they should have placed armed guards at all concert halls in Moscow. However, </w:t>
      </w:r>
      <w:r w:rsidRPr="002D21CD">
        <w:rPr>
          <w:u w:val="single"/>
        </w:rPr>
        <w:t xml:space="preserve">attacks like </w:t>
      </w:r>
      <w:r w:rsidRPr="006779DE">
        <w:rPr>
          <w:rStyle w:val="Emphasis"/>
          <w:highlight w:val="cyan"/>
        </w:rPr>
        <w:t>Crocus</w:t>
      </w:r>
      <w:r w:rsidRPr="002D21CD">
        <w:rPr>
          <w:u w:val="single"/>
        </w:rPr>
        <w:t xml:space="preserve"> are not going to cause </w:t>
      </w:r>
      <w:r w:rsidRPr="002D21CD">
        <w:rPr>
          <w:rStyle w:val="Emphasis"/>
        </w:rPr>
        <w:t>regime change</w:t>
      </w:r>
      <w:r w:rsidRPr="002D21CD">
        <w:rPr>
          <w:u w:val="single"/>
        </w:rPr>
        <w:t xml:space="preserve"> in Russia.</w:t>
      </w:r>
    </w:p>
    <w:p w14:paraId="00B76EBA" w14:textId="77777777" w:rsidR="0005261E" w:rsidRPr="006779DE" w:rsidRDefault="0005261E" w:rsidP="0005261E">
      <w:pPr>
        <w:rPr>
          <w:sz w:val="16"/>
        </w:rPr>
      </w:pPr>
      <w:r w:rsidRPr="006779DE">
        <w:rPr>
          <w:sz w:val="16"/>
        </w:rPr>
        <w:t>The terrorists did not come from North Caucasus, but from Tajikistan. That indicates that the 8 million migrant workers from Central Asia are a potential security risk. But their value in Russia’s labor-short economy still outweighs the security challenge, at least for now.</w:t>
      </w:r>
    </w:p>
    <w:p w14:paraId="181F8E85" w14:textId="77777777" w:rsidR="0005261E" w:rsidRPr="006779DE" w:rsidRDefault="0005261E" w:rsidP="0005261E">
      <w:pPr>
        <w:rPr>
          <w:sz w:val="16"/>
        </w:rPr>
      </w:pPr>
      <w:r w:rsidRPr="006779DE">
        <w:rPr>
          <w:sz w:val="16"/>
        </w:rPr>
        <w:t xml:space="preserve">The </w:t>
      </w:r>
      <w:r w:rsidRPr="006779DE">
        <w:rPr>
          <w:rStyle w:val="Emphasis"/>
          <w:highlight w:val="cyan"/>
        </w:rPr>
        <w:t>Wagner</w:t>
      </w:r>
      <w:r w:rsidRPr="006779DE">
        <w:rPr>
          <w:highlight w:val="cyan"/>
          <w:u w:val="single"/>
        </w:rPr>
        <w:t xml:space="preserve"> insurrection</w:t>
      </w:r>
      <w:r w:rsidRPr="006779DE">
        <w:rPr>
          <w:sz w:val="16"/>
        </w:rPr>
        <w:t xml:space="preserve"> in June 2023 was an extraordinary development, the most serious threat to the stability of the Putin regime since its foundation in 2000. We’ll never know what would have happened if the dog had caught up with the car: if Yevgeny Prigozhin had not turned back, but had ordered his troops to advance into Moscow. What we do know is that the insurrection </w:t>
      </w:r>
      <w:r w:rsidRPr="006779DE">
        <w:rPr>
          <w:highlight w:val="cyan"/>
          <w:u w:val="single"/>
        </w:rPr>
        <w:t>failed</w:t>
      </w:r>
      <w:r w:rsidRPr="006779DE">
        <w:rPr>
          <w:sz w:val="16"/>
        </w:rPr>
        <w:t xml:space="preserve">. Prigozhin is dead and buried, </w:t>
      </w:r>
      <w:r w:rsidRPr="002D21CD">
        <w:rPr>
          <w:u w:val="single"/>
        </w:rPr>
        <w:t xml:space="preserve">and regime stability was </w:t>
      </w:r>
      <w:r w:rsidRPr="002D21CD">
        <w:rPr>
          <w:rStyle w:val="Emphasis"/>
        </w:rPr>
        <w:t>quickly restored</w:t>
      </w:r>
      <w:r w:rsidRPr="006779DE">
        <w:rPr>
          <w:sz w:val="16"/>
        </w:rPr>
        <w:t>.</w:t>
      </w:r>
    </w:p>
    <w:p w14:paraId="0DAB3998" w14:textId="77777777" w:rsidR="0005261E" w:rsidRPr="002D21CD" w:rsidRDefault="0005261E" w:rsidP="0005261E">
      <w:pPr>
        <w:rPr>
          <w:u w:val="single"/>
        </w:rPr>
      </w:pPr>
      <w:r w:rsidRPr="006779DE">
        <w:rPr>
          <w:sz w:val="16"/>
        </w:rPr>
        <w:t xml:space="preserve">Allowing the Wagner group to develop to a point where it could launch that mutiny was a serious error by Putin — second only to his decision to launch the full-scale invasion of Ukraine. But </w:t>
      </w:r>
      <w:r w:rsidRPr="002D21CD">
        <w:rPr>
          <w:u w:val="single"/>
        </w:rPr>
        <w:t xml:space="preserve">it remains an </w:t>
      </w:r>
      <w:r w:rsidRPr="002D21CD">
        <w:rPr>
          <w:rStyle w:val="Emphasis"/>
        </w:rPr>
        <w:t>outlier</w:t>
      </w:r>
      <w:r w:rsidRPr="002D21CD">
        <w:rPr>
          <w:u w:val="single"/>
        </w:rPr>
        <w:t xml:space="preserve">, and cannot serve as a </w:t>
      </w:r>
      <w:r w:rsidRPr="002D21CD">
        <w:rPr>
          <w:rStyle w:val="Emphasis"/>
        </w:rPr>
        <w:t>foundation</w:t>
      </w:r>
      <w:r w:rsidRPr="002D21CD">
        <w:rPr>
          <w:u w:val="single"/>
        </w:rPr>
        <w:t xml:space="preserve"> for U.S.</w:t>
      </w:r>
      <w:r>
        <w:rPr>
          <w:u w:val="single"/>
        </w:rPr>
        <w:t xml:space="preserve"> </w:t>
      </w:r>
      <w:r w:rsidRPr="002D21CD">
        <w:rPr>
          <w:u w:val="single"/>
        </w:rPr>
        <w:t>policy.</w:t>
      </w:r>
    </w:p>
    <w:p w14:paraId="7CCD40D0" w14:textId="77777777" w:rsidR="0005261E" w:rsidRDefault="0005261E" w:rsidP="0005261E">
      <w:pPr>
        <w:rPr>
          <w:u w:val="single"/>
        </w:rPr>
      </w:pPr>
      <w:r w:rsidRPr="006779DE">
        <w:rPr>
          <w:sz w:val="16"/>
        </w:rPr>
        <w:t xml:space="preserve">To prevail in diplomacy and war one needs a realistic assessment of the adversary’s strengths and weaknesses. The abrupt collapse of the Soviet Union reminds us to expect the unexpected. But </w:t>
      </w:r>
      <w:r w:rsidRPr="006779DE">
        <w:rPr>
          <w:highlight w:val="cyan"/>
          <w:u w:val="single"/>
        </w:rPr>
        <w:t>Putin</w:t>
      </w:r>
      <w:r w:rsidRPr="006779DE">
        <w:rPr>
          <w:sz w:val="16"/>
        </w:rPr>
        <w:t xml:space="preserve"> (and China’s President Xi Jinping) have </w:t>
      </w:r>
      <w:r w:rsidRPr="006779DE">
        <w:rPr>
          <w:highlight w:val="cyan"/>
          <w:u w:val="single"/>
        </w:rPr>
        <w:t xml:space="preserve">learned from </w:t>
      </w:r>
      <w:r w:rsidRPr="006779DE">
        <w:rPr>
          <w:rStyle w:val="Emphasis"/>
          <w:highlight w:val="cyan"/>
        </w:rPr>
        <w:t>Gorbachev</w:t>
      </w:r>
      <w:r w:rsidRPr="0016544D">
        <w:rPr>
          <w:rStyle w:val="Emphasis"/>
        </w:rPr>
        <w:t xml:space="preserve">’s </w:t>
      </w:r>
      <w:r w:rsidRPr="0016544D">
        <w:rPr>
          <w:rStyle w:val="Emphasis"/>
        </w:rPr>
        <w:lastRenderedPageBreak/>
        <w:t>mistakes</w:t>
      </w:r>
      <w:r w:rsidRPr="0016544D">
        <w:rPr>
          <w:sz w:val="16"/>
        </w:rPr>
        <w:t xml:space="preserve">. </w:t>
      </w:r>
      <w:r w:rsidRPr="0016544D">
        <w:rPr>
          <w:u w:val="single"/>
        </w:rPr>
        <w:t xml:space="preserve">Washington should not </w:t>
      </w:r>
      <w:r w:rsidRPr="0016544D">
        <w:rPr>
          <w:rStyle w:val="Emphasis"/>
        </w:rPr>
        <w:t>build</w:t>
      </w:r>
      <w:r w:rsidRPr="0016544D">
        <w:rPr>
          <w:u w:val="single"/>
        </w:rPr>
        <w:t xml:space="preserve"> its Russia policy on the </w:t>
      </w:r>
      <w:r w:rsidRPr="0016544D">
        <w:rPr>
          <w:rStyle w:val="Emphasis"/>
        </w:rPr>
        <w:t>assumption</w:t>
      </w:r>
      <w:r w:rsidRPr="0016544D">
        <w:rPr>
          <w:u w:val="single"/>
        </w:rPr>
        <w:t xml:space="preserve"> that lightning will </w:t>
      </w:r>
      <w:r w:rsidRPr="0016544D">
        <w:rPr>
          <w:rStyle w:val="Emphasis"/>
        </w:rPr>
        <w:t>strike</w:t>
      </w:r>
      <w:r w:rsidRPr="002D21CD">
        <w:rPr>
          <w:rStyle w:val="Emphasis"/>
        </w:rPr>
        <w:t xml:space="preserve"> twice</w:t>
      </w:r>
      <w:r w:rsidRPr="002D21CD">
        <w:rPr>
          <w:u w:val="single"/>
        </w:rPr>
        <w:t xml:space="preserve"> in the same place.</w:t>
      </w:r>
    </w:p>
    <w:p w14:paraId="693C63C8" w14:textId="77777777" w:rsidR="0005261E" w:rsidRDefault="0005261E" w:rsidP="0005261E">
      <w:pPr>
        <w:pStyle w:val="Heading4"/>
      </w:pPr>
      <w:r>
        <w:t xml:space="preserve">b.Anti-western support. </w:t>
      </w:r>
    </w:p>
    <w:p w14:paraId="4CCCED9C" w14:textId="77777777" w:rsidR="0005261E" w:rsidRPr="00A27D34" w:rsidRDefault="0005261E" w:rsidP="0005261E">
      <w:r w:rsidRPr="00A27D34">
        <w:rPr>
          <w:rStyle w:val="Style13ptBold"/>
        </w:rPr>
        <w:t>Engel 24</w:t>
      </w:r>
      <w:r>
        <w:t xml:space="preserve"> [Valery Engel,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“This Is Why the Russian People Chose Imperialism for Survival,” Fair Observer, https://www.fairobserver.com/russian-newsrussia-news/this-is-why-the-russian-people-chose-imperialism-for-survival/]//BB</w:t>
      </w:r>
    </w:p>
    <w:p w14:paraId="6CC46079" w14:textId="77777777" w:rsidR="0005261E" w:rsidRPr="007F5880" w:rsidRDefault="0005261E" w:rsidP="0005261E">
      <w:pPr>
        <w:rPr>
          <w:rStyle w:val="Emphasis"/>
        </w:rPr>
      </w:pPr>
      <w:r w:rsidRPr="00032637">
        <w:rPr>
          <w:rStyle w:val="Emphasis"/>
        </w:rPr>
        <w:t>Anti-Westernism</w:t>
      </w:r>
      <w:r w:rsidRPr="00032637">
        <w:rPr>
          <w:rStyle w:val="StyleUnderline"/>
        </w:rPr>
        <w:t xml:space="preserve"> is a Russian </w:t>
      </w:r>
      <w:r w:rsidRPr="007F5880">
        <w:rPr>
          <w:rStyle w:val="Emphasis"/>
        </w:rPr>
        <w:t>national idea</w:t>
      </w:r>
    </w:p>
    <w:p w14:paraId="44B5E3E3" w14:textId="77777777" w:rsidR="0005261E" w:rsidRPr="00476859" w:rsidRDefault="0005261E" w:rsidP="0005261E">
      <w:pPr>
        <w:rPr>
          <w:sz w:val="16"/>
        </w:rPr>
      </w:pPr>
      <w:r w:rsidRPr="007F5880">
        <w:rPr>
          <w:rStyle w:val="StyleUnderline"/>
        </w:rPr>
        <w:t xml:space="preserve">With traditional sources of purpose in decline, </w:t>
      </w:r>
      <w:r w:rsidRPr="00032637">
        <w:rPr>
          <w:rStyle w:val="StyleUnderline"/>
          <w:highlight w:val="cyan"/>
        </w:rPr>
        <w:t>Russia</w:t>
      </w:r>
      <w:r w:rsidRPr="007F5880">
        <w:rPr>
          <w:rStyle w:val="StyleUnderline"/>
        </w:rPr>
        <w:t xml:space="preserve"> </w:t>
      </w:r>
      <w:r w:rsidRPr="00283013">
        <w:rPr>
          <w:rStyle w:val="Emphasis"/>
        </w:rPr>
        <w:t>increasingly</w:t>
      </w:r>
      <w:r w:rsidRPr="007F5880">
        <w:rPr>
          <w:rStyle w:val="Emphasis"/>
        </w:rPr>
        <w:t xml:space="preserve"> </w:t>
      </w:r>
      <w:r w:rsidRPr="00070AA1">
        <w:rPr>
          <w:rStyle w:val="Emphasis"/>
          <w:highlight w:val="cyan"/>
        </w:rPr>
        <w:t>relies on anti-</w:t>
      </w:r>
      <w:r w:rsidRPr="00032637">
        <w:rPr>
          <w:rStyle w:val="Emphasis"/>
          <w:highlight w:val="cyan"/>
        </w:rPr>
        <w:t>Western</w:t>
      </w:r>
      <w:r w:rsidRPr="00032637">
        <w:rPr>
          <w:rStyle w:val="Emphasis"/>
        </w:rPr>
        <w:t xml:space="preserve"> sentiment</w:t>
      </w:r>
      <w:r w:rsidRPr="007F5880">
        <w:rPr>
          <w:rStyle w:val="StyleUnderline"/>
        </w:rPr>
        <w:t xml:space="preserve"> </w:t>
      </w:r>
      <w:r w:rsidRPr="00070AA1">
        <w:rPr>
          <w:rStyle w:val="StyleUnderline"/>
          <w:highlight w:val="cyan"/>
        </w:rPr>
        <w:t>t</w:t>
      </w:r>
      <w:r w:rsidRPr="00032637">
        <w:rPr>
          <w:rStyle w:val="StyleUnderline"/>
          <w:highlight w:val="cyan"/>
        </w:rPr>
        <w:t>o unify</w:t>
      </w:r>
      <w:r w:rsidRPr="007F5880">
        <w:rPr>
          <w:rStyle w:val="StyleUnderline"/>
        </w:rPr>
        <w:t xml:space="preserve"> its </w:t>
      </w:r>
      <w:r w:rsidRPr="00283013">
        <w:rPr>
          <w:rStyle w:val="StyleUnderline"/>
        </w:rPr>
        <w:t>people</w:t>
      </w:r>
      <w:r w:rsidRPr="007F5880">
        <w:rPr>
          <w:rStyle w:val="StyleUnderline"/>
        </w:rPr>
        <w:t xml:space="preserve">. This ideology is a form of xenophobia that </w:t>
      </w:r>
      <w:r w:rsidRPr="00032637">
        <w:rPr>
          <w:rStyle w:val="StyleUnderline"/>
        </w:rPr>
        <w:t>repudiates Western v</w:t>
      </w:r>
      <w:r w:rsidRPr="007F5880">
        <w:rPr>
          <w:rStyle w:val="StyleUnderline"/>
        </w:rPr>
        <w:t>alues and aspires to resurrect past glories</w:t>
      </w:r>
      <w:r w:rsidRPr="00476859">
        <w:rPr>
          <w:sz w:val="16"/>
        </w:rPr>
        <w:t xml:space="preserve">. </w:t>
      </w:r>
      <w:r w:rsidRPr="007F5880">
        <w:rPr>
          <w:rStyle w:val="StyleUnderline"/>
        </w:rPr>
        <w:t>It permeates the social fabric, shaping Russia’s</w:t>
      </w:r>
      <w:r w:rsidRPr="00476859">
        <w:rPr>
          <w:sz w:val="16"/>
        </w:rPr>
        <w:t xml:space="preserve"> assertive foreign policy and imperial </w:t>
      </w:r>
      <w:r w:rsidRPr="007F5880">
        <w:rPr>
          <w:rStyle w:val="StyleUnderline"/>
        </w:rPr>
        <w:t>ambitions</w:t>
      </w:r>
      <w:r w:rsidRPr="00476859">
        <w:rPr>
          <w:sz w:val="16"/>
        </w:rPr>
        <w:t>. Anti-Westernism manifests in geopolitical maneuvers and a confrontational stance in international relations, fostering tension with the West.</w:t>
      </w:r>
    </w:p>
    <w:p w14:paraId="10F464E4" w14:textId="77777777" w:rsidR="0005261E" w:rsidRPr="00476859" w:rsidRDefault="0005261E" w:rsidP="0005261E">
      <w:pPr>
        <w:rPr>
          <w:sz w:val="16"/>
        </w:rPr>
      </w:pPr>
      <w:r w:rsidRPr="00476859">
        <w:rPr>
          <w:sz w:val="16"/>
        </w:rPr>
        <w:t xml:space="preserve">While unlikely to secure complete national cohesion on its own, </w:t>
      </w:r>
      <w:r w:rsidRPr="007F5880">
        <w:rPr>
          <w:rStyle w:val="StyleUnderline"/>
        </w:rPr>
        <w:t xml:space="preserve">this </w:t>
      </w:r>
      <w:r w:rsidRPr="00032637">
        <w:rPr>
          <w:rStyle w:val="StyleUnderline"/>
          <w:highlight w:val="cyan"/>
        </w:rPr>
        <w:t>external xenophobia</w:t>
      </w:r>
      <w:r w:rsidRPr="007F5880">
        <w:rPr>
          <w:rStyle w:val="StyleUnderline"/>
        </w:rPr>
        <w:t xml:space="preserve"> has </w:t>
      </w:r>
      <w:r w:rsidRPr="00032637">
        <w:rPr>
          <w:rStyle w:val="StyleUnderline"/>
          <w:highlight w:val="cyan"/>
        </w:rPr>
        <w:t xml:space="preserve">forged a </w:t>
      </w:r>
      <w:r w:rsidRPr="00032637">
        <w:rPr>
          <w:rStyle w:val="Emphasis"/>
          <w:highlight w:val="cyan"/>
        </w:rPr>
        <w:t xml:space="preserve">shared </w:t>
      </w:r>
      <w:r w:rsidRPr="00070AA1">
        <w:rPr>
          <w:rStyle w:val="Emphasis"/>
          <w:highlight w:val="cyan"/>
        </w:rPr>
        <w:t>identity</w:t>
      </w:r>
      <w:r w:rsidRPr="00476859">
        <w:rPr>
          <w:sz w:val="16"/>
        </w:rPr>
        <w:t xml:space="preserve">, </w:t>
      </w:r>
      <w:r w:rsidRPr="007F5880">
        <w:rPr>
          <w:rStyle w:val="StyleUnderline"/>
        </w:rPr>
        <w:t xml:space="preserve">a feat that </w:t>
      </w:r>
      <w:r w:rsidRPr="00032637">
        <w:rPr>
          <w:rStyle w:val="StyleUnderline"/>
        </w:rPr>
        <w:t>eluded preceding ideologies</w:t>
      </w:r>
      <w:r w:rsidRPr="007F5880">
        <w:rPr>
          <w:rStyle w:val="StyleUnderline"/>
        </w:rPr>
        <w:t xml:space="preserve"> such as Russian Orthodoxy, Marxism-Leninism and the floundering liberal reforms of the late Soviet era. Filling the ideological vacuum, this </w:t>
      </w:r>
      <w:r w:rsidRPr="00283013">
        <w:rPr>
          <w:rStyle w:val="StyleUnderline"/>
        </w:rPr>
        <w:t xml:space="preserve">narrative provides a </w:t>
      </w:r>
      <w:r w:rsidRPr="00283013">
        <w:rPr>
          <w:rStyle w:val="Emphasis"/>
        </w:rPr>
        <w:t>unifying identity</w:t>
      </w:r>
      <w:r w:rsidRPr="007F5880">
        <w:rPr>
          <w:rStyle w:val="Emphasis"/>
        </w:rPr>
        <w:t xml:space="preserve"> </w:t>
      </w:r>
      <w:r w:rsidRPr="00070AA1">
        <w:rPr>
          <w:rStyle w:val="Emphasis"/>
          <w:highlight w:val="cyan"/>
        </w:rPr>
        <w:t xml:space="preserve">that </w:t>
      </w:r>
      <w:r w:rsidRPr="00032637">
        <w:rPr>
          <w:rStyle w:val="Emphasis"/>
          <w:highlight w:val="cyan"/>
        </w:rPr>
        <w:t>resonates with the populace</w:t>
      </w:r>
      <w:r w:rsidRPr="00283013">
        <w:rPr>
          <w:sz w:val="16"/>
        </w:rPr>
        <w:t>.</w:t>
      </w:r>
    </w:p>
    <w:p w14:paraId="0ACF481D" w14:textId="77777777" w:rsidR="0005261E" w:rsidRPr="00476859" w:rsidRDefault="0005261E" w:rsidP="0005261E">
      <w:pPr>
        <w:rPr>
          <w:sz w:val="16"/>
        </w:rPr>
      </w:pPr>
      <w:r w:rsidRPr="007F5880">
        <w:rPr>
          <w:rStyle w:val="StyleUnderline"/>
        </w:rPr>
        <w:t xml:space="preserve">A </w:t>
      </w:r>
      <w:r w:rsidRPr="00032637">
        <w:rPr>
          <w:rStyle w:val="StyleUnderline"/>
        </w:rPr>
        <w:t>large</w:t>
      </w:r>
      <w:r w:rsidRPr="007F5880">
        <w:rPr>
          <w:rStyle w:val="StyleUnderline"/>
        </w:rPr>
        <w:t xml:space="preserve"> segment of </w:t>
      </w:r>
      <w:r w:rsidRPr="00032637">
        <w:rPr>
          <w:rStyle w:val="StyleUnderline"/>
          <w:highlight w:val="cyan"/>
        </w:rPr>
        <w:t>Russian society</w:t>
      </w:r>
      <w:r w:rsidRPr="007F5880">
        <w:rPr>
          <w:rStyle w:val="StyleUnderline"/>
        </w:rPr>
        <w:t xml:space="preserve"> actively </w:t>
      </w:r>
      <w:r w:rsidRPr="00032637">
        <w:rPr>
          <w:rStyle w:val="StyleUnderline"/>
          <w:highlight w:val="cyan"/>
        </w:rPr>
        <w:t>opposes the West</w:t>
      </w:r>
      <w:r w:rsidRPr="00476859">
        <w:rPr>
          <w:sz w:val="16"/>
        </w:rPr>
        <w:t xml:space="preserve"> or advocates for a sovereign development model. A 2022 All-Russian Public Opinion Poll reveals that a significant </w:t>
      </w:r>
      <w:r w:rsidRPr="00032637">
        <w:rPr>
          <w:rStyle w:val="StyleUnderline"/>
        </w:rPr>
        <w:t>54%</w:t>
      </w:r>
      <w:r w:rsidRPr="007F5880">
        <w:rPr>
          <w:rStyle w:val="StyleUnderline"/>
        </w:rPr>
        <w:t xml:space="preserve"> of Russians explicitly express hatred for Western values</w:t>
      </w:r>
      <w:r w:rsidRPr="00476859">
        <w:rPr>
          <w:sz w:val="16"/>
        </w:rPr>
        <w:t>. An additional 27% hold similar views on Western development, forming a periphery of the core anti-Western group. This peripheral group differs by allowing a minimal inclusion of Western values in Russia, as long as it does not alter the national identity. Combined, supporters of sovereign development constitute a staggering 81% — the overwhelming majority of Russian society.</w:t>
      </w:r>
    </w:p>
    <w:p w14:paraId="4D0E2660" w14:textId="77777777" w:rsidR="0005261E" w:rsidRPr="00476859" w:rsidRDefault="0005261E" w:rsidP="0005261E">
      <w:pPr>
        <w:rPr>
          <w:sz w:val="6"/>
          <w:szCs w:val="6"/>
        </w:rPr>
      </w:pPr>
      <w:r w:rsidRPr="00476859">
        <w:rPr>
          <w:sz w:val="6"/>
          <w:szCs w:val="6"/>
        </w:rPr>
        <w:t>A wide range of social and ethnic groups in Russia support this ideology, including many wealthy people who often saw their wealth increase during the war. They hold a xenophobic worldview, rejecting everything Western and foreign in general. This ideology stems from 19th-century Russian Slavophilism and gained further momentum under Stalin’s repressions and his anti-cosmopolitanism campaign. They view Mikhail Gorbachev’s perestroika — the policy of restructuring the economic and political system — and the 1990s’ liberal reforms as a national betrayal, considering Russian liberals agents of the collective West.</w:t>
      </w:r>
      <w:r>
        <w:rPr>
          <w:sz w:val="6"/>
          <w:szCs w:val="6"/>
        </w:rPr>
        <w:t xml:space="preserve"> </w:t>
      </w:r>
      <w:r w:rsidRPr="00476859">
        <w:rPr>
          <w:sz w:val="6"/>
          <w:szCs w:val="6"/>
        </w:rPr>
        <w:t>However, their ideology extends beyond anti-Westernism. It also emphasizes great-power status for Russia, a strong central government for order and development and social justice. While not pure great-power chauvinism — for ethnic Russians are not the only supporters — this ideology harbors disdain towards national minorities within Russia, without being outright racist or classically discriminatory.</w:t>
      </w:r>
      <w:r>
        <w:rPr>
          <w:sz w:val="6"/>
          <w:szCs w:val="6"/>
        </w:rPr>
        <w:t xml:space="preserve"> </w:t>
      </w:r>
      <w:r w:rsidRPr="00476859">
        <w:rPr>
          <w:sz w:val="6"/>
          <w:szCs w:val="6"/>
        </w:rPr>
        <w:t>The Russian Empire’s centuries of Orthodox intolerance towards foreigners, along with the Soviet era’s active promotion of anti-Westernism under the guise of anti-capitalism, have ingrained a deep-seated xenophobia in the Russian psyche. Both societies started with grand ambitions of global dominance: Moscow as the Third Rome and the USSR as the bastion of peace and justice. This perspective reflects the historical path of Chinese society, which has also grappled with its own form of xenophobia and a complicated relationship with Western influence. However, they eventually fell into narratives of victimhood, pointing fingers at the West for their problems. The claim is that the West has robbed Russia. In a similar vein, China has frequently attributed its historical struggles to foreign meddling, further reinforcing its parallel with Russia’s narrative.</w:t>
      </w:r>
      <w:r>
        <w:rPr>
          <w:sz w:val="6"/>
          <w:szCs w:val="6"/>
        </w:rPr>
        <w:t xml:space="preserve"> </w:t>
      </w:r>
      <w:r w:rsidRPr="00476859">
        <w:rPr>
          <w:sz w:val="6"/>
          <w:szCs w:val="6"/>
        </w:rPr>
        <w:t>The 1990s after the Soviet collapse saw a rise in external phobias in Russia. People feared the uncontrolled Western market and a foreign culture that supposedly threatened to destroy their traditions. They also harbored anxieties about NATO’s alleged expansionist aims. Ironically, this last fear was a key factor in keeping many regions, especially those with ethnic minorities, from seeking independence like the former Soviet republics.</w:t>
      </w:r>
      <w:r>
        <w:rPr>
          <w:sz w:val="6"/>
          <w:szCs w:val="6"/>
        </w:rPr>
        <w:t xml:space="preserve"> </w:t>
      </w:r>
      <w:r w:rsidRPr="00476859">
        <w:rPr>
          <w:sz w:val="6"/>
          <w:szCs w:val="6"/>
        </w:rPr>
        <w:t>By then, the USSR’s disintegration had played out. Russians witnessed the rise of non-citizenship laws in Latvia and Estonia. These targeted not just the old Soviet elite from the Russian-speaking minority, but the entire Russian-speaking population. They saw the turmoil in Tajikistan, which escalated from civil strife to a full-blown war fueled by Islamic radicals.</w:t>
      </w:r>
      <w:r>
        <w:rPr>
          <w:sz w:val="6"/>
          <w:szCs w:val="6"/>
        </w:rPr>
        <w:t xml:space="preserve"> </w:t>
      </w:r>
      <w:r w:rsidRPr="00476859">
        <w:rPr>
          <w:sz w:val="6"/>
          <w:szCs w:val="6"/>
        </w:rPr>
        <w:t>Similarly, Georgia’s independence led to civil war in Abkhazia and South Ossetia, along with a severe energy crisis that gripped Georgia and Armenia. It forced people to resort to fireplaces for warmth even in apartment buildings. Furthermore, Soviet collapse severed economic ties between republics, sparking fears of a similar break if Russia fractured. This worried many Russian regions already grappling with economic reforms.</w:t>
      </w:r>
      <w:r>
        <w:rPr>
          <w:sz w:val="6"/>
          <w:szCs w:val="6"/>
        </w:rPr>
        <w:t xml:space="preserve"> </w:t>
      </w:r>
      <w:r w:rsidRPr="00476859">
        <w:rPr>
          <w:sz w:val="6"/>
          <w:szCs w:val="6"/>
        </w:rPr>
        <w:t>By the early 1990s, Russia’s population was even more ethnically diverse than other former Soviet republics. Regional leaders were often Russian-speaking representatives of the old Soviet elite. For instance, in modern Tatarstan, ethnic Tatars only make up 52% of the population. It was even lower back then, at 48.48%. This ethnic diversity, coupled with the economic hardships, discouraged both the general population and regional elites from seeking separation from Russia.</w:t>
      </w:r>
      <w:r>
        <w:rPr>
          <w:sz w:val="6"/>
          <w:szCs w:val="6"/>
        </w:rPr>
        <w:t xml:space="preserve"> </w:t>
      </w:r>
      <w:r w:rsidRPr="00476859">
        <w:rPr>
          <w:sz w:val="6"/>
          <w:szCs w:val="6"/>
        </w:rPr>
        <w:t>Regional leaders in the early 1990s, aware of their dependence on Russian resources like hydrocarbons, sought autonomy within Russia. Resource-rich regions, for example, could not function without Russian infrastructure and materials (like the Nizhnekamsk refinery needing Tyumen oil for processing). Their goals were clear: secure a strong position in the new Russian Federation, gain economic independence and maintain stability, while avoiding the pitfalls found by some former Soviet republics. Society as a whole, wary of the uncertain future promised by local nationalists, preferred the familiar socio-economic reality of the early 1990s Russian Federation.</w:t>
      </w:r>
      <w:r>
        <w:rPr>
          <w:sz w:val="6"/>
          <w:szCs w:val="6"/>
        </w:rPr>
        <w:t xml:space="preserve"> </w:t>
      </w:r>
      <w:r w:rsidRPr="00476859">
        <w:rPr>
          <w:sz w:val="6"/>
          <w:szCs w:val="6"/>
        </w:rPr>
        <w:t>Chechnya was an exception. It saw federal authorities take a hands-off approach. Bordering Russia directly, this republic held the potential to export energy resources independently. Further fueling separatism, the Chechen Revolution and rising nationalism in the early 1990s led the Russian-speaking population to vacate, removing a key obstacle to independence. Historical memory, particularly the Stalinist deportation of Chechens in 1944, also played a role.</w:t>
      </w:r>
      <w:r>
        <w:rPr>
          <w:sz w:val="6"/>
          <w:szCs w:val="6"/>
        </w:rPr>
        <w:t xml:space="preserve"> </w:t>
      </w:r>
      <w:r w:rsidRPr="00476859">
        <w:rPr>
          <w:sz w:val="6"/>
          <w:szCs w:val="6"/>
        </w:rPr>
        <w:t>In the 1990s, Russia saw a rise in active anti-Western sentiment alongside existing passive phobias —</w:t>
      </w:r>
      <w:r>
        <w:rPr>
          <w:sz w:val="6"/>
          <w:szCs w:val="6"/>
        </w:rPr>
        <w:t xml:space="preserve"> </w:t>
      </w:r>
      <w:r w:rsidRPr="00476859">
        <w:rPr>
          <w:sz w:val="6"/>
          <w:szCs w:val="6"/>
        </w:rPr>
        <w:t>less overt forms of anti-Western sentiment that were already present in Russian society. Russians rejected their label as the Cold War loser, believing their goodwill averted a major conflict. They resented the West’s gloating and the US’s push for its policies and values. They saw NATO’s eastward expansion from 1994 as a direct challenge.</w:t>
      </w:r>
      <w:r>
        <w:rPr>
          <w:sz w:val="6"/>
          <w:szCs w:val="6"/>
        </w:rPr>
        <w:t xml:space="preserve"> </w:t>
      </w:r>
      <w:r w:rsidRPr="00476859">
        <w:rPr>
          <w:sz w:val="6"/>
          <w:szCs w:val="6"/>
        </w:rPr>
        <w:t>The NATO bombing of Yugoslavia intensified anti-Western attitudes. It transcended geopolitics, becoming a civilizational clash. Yugoslavia, a historical ally with religious and cultural ties, was under attack. This marked a turning point; the West was no longer a savior and the US was no longer an arbiter. Russia stood alone. Many harbored resentment beyond Serbian solidarity.</w:t>
      </w:r>
      <w:r>
        <w:rPr>
          <w:sz w:val="6"/>
          <w:szCs w:val="6"/>
        </w:rPr>
        <w:t xml:space="preserve"> </w:t>
      </w:r>
      <w:r w:rsidRPr="00476859">
        <w:rPr>
          <w:sz w:val="6"/>
          <w:szCs w:val="6"/>
        </w:rPr>
        <w:t>The US then strained relations further. It unilaterally withdrew from the Anti-Ballistic Missile Treaty in 2002 and deployed missile defense systems in the Czech Republic and Romania, rejecting Russia’s proposal for a joint system. Russia viewed these actions as hostile, particularly after it closed its Lourdes radar station in Cuba and Cam Ranh Bay base in Vietnam earlier in 2002.</w:t>
      </w:r>
      <w:r>
        <w:rPr>
          <w:sz w:val="6"/>
          <w:szCs w:val="6"/>
        </w:rPr>
        <w:t xml:space="preserve"> </w:t>
      </w:r>
      <w:r w:rsidRPr="00476859">
        <w:rPr>
          <w:sz w:val="6"/>
          <w:szCs w:val="6"/>
        </w:rPr>
        <w:t>Western foreign policy fueled a growing sense of betrayal in Russia. The populace saw these decisions as dismantling the legacy of the Soviet Union. From 2003-2004, Color Revolutions in Georgia and Ukraine coincided with intensified separatist activity in the Caucasus, culminating in the Beslan school hostage crisis. This allowed the Kremlin to abolish regional elections in Russia. It embraced securitization in Russian domestic politics. This tactic involved framing restrictions on democratic rights as essential security measures.</w:t>
      </w:r>
      <w:r>
        <w:rPr>
          <w:sz w:val="6"/>
          <w:szCs w:val="6"/>
        </w:rPr>
        <w:t xml:space="preserve"> </w:t>
      </w:r>
      <w:r w:rsidRPr="00476859">
        <w:rPr>
          <w:sz w:val="6"/>
          <w:szCs w:val="6"/>
        </w:rPr>
        <w:t>Following the Color Revolutions, Georgia attempted to retake South Ossetia in 2008. This triggered a Russian military intervention and recognition of South Ossetia and Abkhazia as independent states. Russia also saw this as a response to Western recognition of Kosovo’s independence.</w:t>
      </w:r>
      <w:r>
        <w:rPr>
          <w:sz w:val="6"/>
          <w:szCs w:val="6"/>
        </w:rPr>
        <w:t xml:space="preserve"> </w:t>
      </w:r>
      <w:r w:rsidRPr="00476859">
        <w:rPr>
          <w:sz w:val="6"/>
          <w:szCs w:val="6"/>
        </w:rPr>
        <w:t>Make Sense of the World</w:t>
      </w:r>
      <w:r>
        <w:rPr>
          <w:sz w:val="6"/>
          <w:szCs w:val="6"/>
        </w:rPr>
        <w:t xml:space="preserve"> </w:t>
      </w:r>
      <w:r w:rsidRPr="00476859">
        <w:rPr>
          <w:sz w:val="6"/>
          <w:szCs w:val="6"/>
        </w:rPr>
        <w:t>Unique Insights from 2,500+ Contributors in 90+ Countries</w:t>
      </w:r>
      <w:r>
        <w:rPr>
          <w:sz w:val="6"/>
          <w:szCs w:val="6"/>
        </w:rPr>
        <w:t xml:space="preserve"> </w:t>
      </w:r>
      <w:r w:rsidRPr="00476859">
        <w:rPr>
          <w:sz w:val="6"/>
          <w:szCs w:val="6"/>
        </w:rPr>
        <w:t>Enter your email address</w:t>
      </w:r>
      <w:r>
        <w:rPr>
          <w:sz w:val="6"/>
          <w:szCs w:val="6"/>
        </w:rPr>
        <w:t xml:space="preserve"> </w:t>
      </w:r>
      <w:r w:rsidRPr="00476859">
        <w:rPr>
          <w:sz w:val="6"/>
          <w:szCs w:val="6"/>
        </w:rPr>
        <w:t>This emphasis on anti-Westernism gained significant traction in the wake of Ukraine’s 2014 pro-Western Maidan Revolution. Viewing this event as a US-backed coup, Russia retaliated by annexing Crimea and covertly supporting separatist movements in eastern Ukraine. This ignited a full-blown political confrontation with the West, marked by crippling sanctions and a significant deterioration in diplomatic relations. The culmination of these tensions arrived in February 2022 with Russia’s large-scale military intervention in Ukraine, a move that shattered the fragile European security architecture and raised the specter of a wider conflict.</w:t>
      </w:r>
    </w:p>
    <w:p w14:paraId="32E3004D" w14:textId="77777777" w:rsidR="0005261E" w:rsidRDefault="0005261E" w:rsidP="0005261E">
      <w:pPr>
        <w:rPr>
          <w:sz w:val="16"/>
        </w:rPr>
      </w:pPr>
      <w:r w:rsidRPr="00476859">
        <w:rPr>
          <w:sz w:val="16"/>
        </w:rPr>
        <w:t xml:space="preserve">Russia’s military interventions mark a steady escalation of aggression. This culminated in open hostility not just towards Ukraine, but the entire collective West. Russia’s new ideology casts it as a virtuous nation </w:t>
      </w:r>
      <w:r w:rsidRPr="00032637">
        <w:rPr>
          <w:sz w:val="16"/>
        </w:rPr>
        <w:t xml:space="preserve">surrounded by enemies. </w:t>
      </w:r>
      <w:r w:rsidRPr="00032637">
        <w:rPr>
          <w:rStyle w:val="Emphasis"/>
        </w:rPr>
        <w:t xml:space="preserve">This </w:t>
      </w:r>
      <w:r w:rsidRPr="00032637">
        <w:rPr>
          <w:rStyle w:val="Emphasis"/>
          <w:highlight w:val="cyan"/>
        </w:rPr>
        <w:t>anti-Western</w:t>
      </w:r>
      <w:r w:rsidRPr="00032637">
        <w:rPr>
          <w:sz w:val="16"/>
        </w:rPr>
        <w:t xml:space="preserve">, xenophobic </w:t>
      </w:r>
      <w:r w:rsidRPr="00032637">
        <w:rPr>
          <w:rStyle w:val="Emphasis"/>
          <w:highlight w:val="cyan"/>
        </w:rPr>
        <w:t>narrative fuels support</w:t>
      </w:r>
      <w:r w:rsidRPr="00032637">
        <w:rPr>
          <w:rStyle w:val="Emphasis"/>
        </w:rPr>
        <w:t xml:space="preserve"> for the Kremlin</w:t>
      </w:r>
      <w:r w:rsidRPr="00032637">
        <w:rPr>
          <w:sz w:val="16"/>
        </w:rPr>
        <w:t>’s aggression. While collapse would not solve this, it could spark a civil war like Yugoslavia’s — now with nuclear weapons.</w:t>
      </w:r>
    </w:p>
    <w:p w14:paraId="498F5221" w14:textId="77777777" w:rsidR="0005261E" w:rsidRDefault="0005261E" w:rsidP="0005261E">
      <w:pPr>
        <w:pStyle w:val="Heading4"/>
      </w:pPr>
      <w:r>
        <w:lastRenderedPageBreak/>
        <w:t xml:space="preserve">4. Arctic is </w:t>
      </w:r>
      <w:r w:rsidRPr="00CE7065">
        <w:rPr>
          <w:u w:val="single"/>
        </w:rPr>
        <w:t>not Key</w:t>
      </w:r>
      <w:r>
        <w:t>. Aff doesn’t change posture and It can’t be used to solidify nationalism.</w:t>
      </w:r>
    </w:p>
    <w:p w14:paraId="1A4E92C2" w14:textId="77777777" w:rsidR="0005261E" w:rsidRPr="0030440A" w:rsidRDefault="0005261E" w:rsidP="0005261E">
      <w:r w:rsidRPr="0030440A">
        <w:rPr>
          <w:rStyle w:val="Style13ptBold"/>
        </w:rPr>
        <w:t>Elmore 21</w:t>
      </w:r>
      <w:r>
        <w:t xml:space="preserve"> [MA in Security Studies, Captain, United States Air Force (Jeffrey, “RUSSIA’S CONTRADICTORY ARCTIC STRATEGIES: COOPERATION, CONFLICT, AND EVERYTHING IN-BETWEEN,” https://apps.dtic.mil/sti/trecms/pdf/AD1164907.pdf)] //BB</w:t>
      </w:r>
    </w:p>
    <w:p w14:paraId="5360DCFD" w14:textId="77777777" w:rsidR="0005261E" w:rsidRPr="00746D65" w:rsidRDefault="0005261E" w:rsidP="0005261E">
      <w:pPr>
        <w:rPr>
          <w:sz w:val="16"/>
        </w:rPr>
      </w:pPr>
      <w:r w:rsidRPr="00746D65">
        <w:rPr>
          <w:rStyle w:val="Emphasis"/>
        </w:rPr>
        <w:t>An</w:t>
      </w:r>
      <w:r w:rsidRPr="00746D65">
        <w:rPr>
          <w:sz w:val="16"/>
        </w:rPr>
        <w:t xml:space="preserve">other </w:t>
      </w:r>
      <w:r w:rsidRPr="00746D65">
        <w:rPr>
          <w:rStyle w:val="StyleUnderline"/>
        </w:rPr>
        <w:t>obstacle that stands in the way of Moscow’s attempts to garner domestic support</w:t>
      </w:r>
      <w:r w:rsidRPr="00746D65">
        <w:rPr>
          <w:sz w:val="16"/>
        </w:rPr>
        <w:t xml:space="preserve">, by attempting to incite public outrage at the incursion of NATO forces into the Arctic, </w:t>
      </w:r>
      <w:r w:rsidRPr="00746D65">
        <w:rPr>
          <w:rStyle w:val="StyleUnderline"/>
        </w:rPr>
        <w:t xml:space="preserve">is the fact that the </w:t>
      </w:r>
      <w:r w:rsidRPr="00ED26DD">
        <w:rPr>
          <w:rStyle w:val="StyleUnderline"/>
          <w:highlight w:val="cyan"/>
        </w:rPr>
        <w:t xml:space="preserve">Russian public is </w:t>
      </w:r>
      <w:r w:rsidRPr="00ED26DD">
        <w:rPr>
          <w:rStyle w:val="Emphasis"/>
          <w:highlight w:val="cyan"/>
        </w:rPr>
        <w:t>not</w:t>
      </w:r>
      <w:r w:rsidRPr="00746D65">
        <w:rPr>
          <w:rStyle w:val="Emphasis"/>
        </w:rPr>
        <w:t xml:space="preserve"> as </w:t>
      </w:r>
      <w:r w:rsidRPr="00ED26DD">
        <w:rPr>
          <w:rStyle w:val="Emphasis"/>
          <w:highlight w:val="cyan"/>
        </w:rPr>
        <w:t>invested in</w:t>
      </w:r>
      <w:r w:rsidRPr="00746D65">
        <w:rPr>
          <w:rStyle w:val="Emphasis"/>
        </w:rPr>
        <w:t xml:space="preserve"> Russian </w:t>
      </w:r>
      <w:r w:rsidRPr="00ED26DD">
        <w:rPr>
          <w:rStyle w:val="Emphasis"/>
          <w:highlight w:val="cyan"/>
        </w:rPr>
        <w:t>Arctic mythology</w:t>
      </w:r>
      <w:r w:rsidRPr="00746D65">
        <w:rPr>
          <w:rStyle w:val="StyleUnderline"/>
        </w:rPr>
        <w:t xml:space="preserve"> as the regime would like it to be, rendering Moscow’s distractive tactics </w:t>
      </w:r>
      <w:r w:rsidRPr="00746D65">
        <w:rPr>
          <w:rStyle w:val="Emphasis"/>
        </w:rPr>
        <w:t>ineffective</w:t>
      </w:r>
      <w:r w:rsidRPr="00746D65">
        <w:rPr>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746D65">
        <w:rPr>
          <w:rStyle w:val="StyleUnderline"/>
        </w:rPr>
        <w:t xml:space="preserve">Russia’s </w:t>
      </w:r>
      <w:r w:rsidRPr="00ED26DD">
        <w:rPr>
          <w:rStyle w:val="StyleUnderline"/>
          <w:highlight w:val="cyan"/>
        </w:rPr>
        <w:t xml:space="preserve">domestic population has </w:t>
      </w:r>
      <w:r w:rsidRPr="00ED26DD">
        <w:rPr>
          <w:rStyle w:val="Emphasis"/>
          <w:highlight w:val="cyan"/>
        </w:rPr>
        <w:t xml:space="preserve">too </w:t>
      </w:r>
      <w:r w:rsidRPr="0078309E">
        <w:rPr>
          <w:rStyle w:val="Emphasis"/>
          <w:highlight w:val="cyan"/>
        </w:rPr>
        <w:t>much on their plates</w:t>
      </w:r>
      <w:r w:rsidRPr="00746D65">
        <w:rPr>
          <w:rStyle w:val="StyleUnderline"/>
        </w:rPr>
        <w:t xml:space="preserve"> to be interested in Moscow’s Arctic exploits</w:t>
      </w:r>
      <w:r w:rsidRPr="00746D65">
        <w:rPr>
          <w:sz w:val="16"/>
        </w:rPr>
        <w:t>. Pavel Baev writes:</w:t>
      </w:r>
    </w:p>
    <w:p w14:paraId="460ABECF" w14:textId="77777777" w:rsidR="0005261E" w:rsidRPr="00746D65" w:rsidRDefault="0005261E" w:rsidP="0005261E">
      <w:pPr>
        <w:ind w:left="720"/>
        <w:rPr>
          <w:sz w:val="16"/>
        </w:rPr>
      </w:pPr>
      <w:r w:rsidRPr="00746D65">
        <w:rPr>
          <w:sz w:val="16"/>
        </w:rPr>
        <w:t xml:space="preserve">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w:t>
      </w:r>
      <w:r w:rsidRPr="00041542">
        <w:rPr>
          <w:rStyle w:val="StyleUnderline"/>
          <w:highlight w:val="cyan"/>
        </w:rPr>
        <w:t>Every project</w:t>
      </w:r>
      <w:r w:rsidRPr="00746D65">
        <w:rPr>
          <w:rStyle w:val="StyleUnderline"/>
        </w:rPr>
        <w:t xml:space="preserve"> for the High North or initiative on Arctic cooperation has to have a </w:t>
      </w:r>
      <w:r w:rsidRPr="00041542">
        <w:rPr>
          <w:rStyle w:val="StyleUnderline"/>
          <w:highlight w:val="cyan"/>
        </w:rPr>
        <w:t>time</w:t>
      </w:r>
      <w:r w:rsidRPr="00746D65">
        <w:rPr>
          <w:rStyle w:val="StyleUnderline"/>
        </w:rPr>
        <w:t xml:space="preserve"> span </w:t>
      </w:r>
      <w:r w:rsidRPr="00041542">
        <w:rPr>
          <w:rStyle w:val="StyleUnderline"/>
          <w:highlight w:val="cyan"/>
        </w:rPr>
        <w:t>measured</w:t>
      </w:r>
      <w:r w:rsidRPr="00746D65">
        <w:rPr>
          <w:rStyle w:val="StyleUnderline"/>
        </w:rPr>
        <w:t xml:space="preserve"> in many years or even </w:t>
      </w:r>
      <w:r w:rsidRPr="00041542">
        <w:rPr>
          <w:rStyle w:val="StyleUnderline"/>
          <w:highlight w:val="cyan"/>
        </w:rPr>
        <w:t>decades</w:t>
      </w:r>
      <w:r w:rsidRPr="00746D65">
        <w:rPr>
          <w:rStyle w:val="StyleUnderline"/>
        </w:rPr>
        <w:t>, which in the current political turmoil in Moscow is entirely beyond the horizon of feasible</w:t>
      </w:r>
      <w:r w:rsidRPr="00746D65">
        <w:rPr>
          <w:sz w:val="16"/>
        </w:rPr>
        <w:t>.230</w:t>
      </w:r>
    </w:p>
    <w:p w14:paraId="2546F06E" w14:textId="77777777" w:rsidR="0005261E" w:rsidRDefault="0005261E" w:rsidP="0005261E">
      <w:pPr>
        <w:rPr>
          <w:sz w:val="16"/>
        </w:rPr>
      </w:pPr>
      <w:r w:rsidRPr="00746D65">
        <w:rPr>
          <w:sz w:val="16"/>
        </w:rPr>
        <w:t xml:space="preserve">It seems apparent that </w:t>
      </w:r>
      <w:r w:rsidRPr="00746D65">
        <w:rPr>
          <w:rStyle w:val="StyleUnderline"/>
        </w:rPr>
        <w:t xml:space="preserve">Moscow’s attempts at showcasing its </w:t>
      </w:r>
      <w:r w:rsidRPr="00ED26DD">
        <w:rPr>
          <w:rStyle w:val="StyleUnderline"/>
          <w:highlight w:val="cyan"/>
        </w:rPr>
        <w:t>Arctic endeavors</w:t>
      </w:r>
      <w:r w:rsidRPr="00746D65">
        <w:rPr>
          <w:rStyle w:val="StyleUnderline"/>
        </w:rPr>
        <w:t xml:space="preserve"> to </w:t>
      </w:r>
      <w:r w:rsidRPr="00ED26DD">
        <w:rPr>
          <w:rStyle w:val="StyleUnderline"/>
        </w:rPr>
        <w:t>gain</w:t>
      </w:r>
      <w:r w:rsidRPr="00746D65">
        <w:rPr>
          <w:rStyle w:val="StyleUnderline"/>
        </w:rPr>
        <w:t xml:space="preserve"> public support for its authoritarian regime are likely to </w:t>
      </w:r>
      <w:r w:rsidRPr="00ED26DD">
        <w:rPr>
          <w:rStyle w:val="StyleUnderline"/>
          <w:highlight w:val="cyan"/>
        </w:rPr>
        <w:t xml:space="preserve">pay </w:t>
      </w:r>
      <w:r w:rsidRPr="00ED26DD">
        <w:rPr>
          <w:rStyle w:val="Emphasis"/>
          <w:highlight w:val="cyan"/>
        </w:rPr>
        <w:t>diminishing returns</w:t>
      </w:r>
      <w:r w:rsidRPr="00746D65">
        <w:rPr>
          <w:rStyle w:val="StyleUnderline"/>
        </w:rPr>
        <w:t xml:space="preserve"> </w:t>
      </w:r>
      <w:r w:rsidRPr="00746D65">
        <w:rPr>
          <w:sz w:val="16"/>
        </w:rPr>
        <w:t>considering that Russia’s populace remains dissatisfied with the economic decline that the regime has been unsuccessful in reversing.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7FDBA31A" w14:textId="77777777" w:rsidR="0005261E" w:rsidRPr="009F6A3A" w:rsidRDefault="0005261E" w:rsidP="0005261E">
      <w:pPr>
        <w:pStyle w:val="Heading4"/>
        <w:numPr>
          <w:ilvl w:val="1"/>
          <w:numId w:val="52"/>
        </w:numPr>
        <w:tabs>
          <w:tab w:val="num" w:pos="720"/>
        </w:tabs>
        <w:ind w:left="720"/>
      </w:pPr>
      <w:r>
        <w:t>No regime change impact.</w:t>
      </w:r>
    </w:p>
    <w:p w14:paraId="280D239E" w14:textId="77777777" w:rsidR="0005261E" w:rsidRPr="00140ACF" w:rsidRDefault="0005261E" w:rsidP="0005261E">
      <w:r w:rsidRPr="00140ACF">
        <w:rPr>
          <w:rStyle w:val="Style13ptBold"/>
        </w:rPr>
        <w:t>Kolesnikov ’23</w:t>
      </w:r>
      <w:r>
        <w:t xml:space="preserve"> </w:t>
      </w:r>
      <w:r w:rsidRPr="00140ACF">
        <w:t>[</w:t>
      </w:r>
      <w:r>
        <w:t>Andrei Kolesnikov</w:t>
      </w:r>
      <w:r w:rsidRPr="00140ACF">
        <w:t xml:space="preserve">; </w:t>
      </w:r>
      <w:r>
        <w:t xml:space="preserve">Former senior director at the </w:t>
      </w:r>
      <w:r w:rsidRPr="003B5017">
        <w:t>Carnegie Russia Eurasia</w:t>
      </w:r>
      <w:r>
        <w:t>, M</w:t>
      </w:r>
      <w:r w:rsidRPr="003D7A01">
        <w:t>ember of the scientific advisory council of the Finnish Institute of International Affairs (FIIA)</w:t>
      </w:r>
      <w:r>
        <w:t xml:space="preserve">, </w:t>
      </w:r>
      <w:r w:rsidRPr="003D7A01">
        <w:t xml:space="preserve">and </w:t>
      </w:r>
      <w:r>
        <w:t>s</w:t>
      </w:r>
      <w:r w:rsidRPr="003D7A01">
        <w:t>enior research associate fellow at the Italian Institute for International Political Studies (ISPI)</w:t>
      </w:r>
      <w:r w:rsidRPr="003B5017">
        <w:t xml:space="preserve"> Center</w:t>
      </w:r>
      <w:r w:rsidRPr="00140ACF">
        <w:t>; 9-25-2023; "</w:t>
      </w:r>
      <w:r w:rsidRPr="00452774">
        <w:rPr>
          <w:rStyle w:val="Emphasis"/>
          <w:highlight w:val="cyan"/>
        </w:rPr>
        <w:t>Regime Change</w:t>
      </w:r>
      <w:r w:rsidRPr="00E2405B">
        <w:rPr>
          <w:rStyle w:val="StyleUnderline"/>
        </w:rPr>
        <w:t xml:space="preserve"> in Russia </w:t>
      </w:r>
      <w:r w:rsidRPr="00452774">
        <w:rPr>
          <w:rStyle w:val="Emphasis"/>
          <w:highlight w:val="cyan"/>
        </w:rPr>
        <w:t>Won’t Lead to Chaos</w:t>
      </w:r>
      <w:r w:rsidRPr="005B10B7">
        <w:rPr>
          <w:rStyle w:val="Emphasis"/>
        </w:rPr>
        <w:t xml:space="preserve"> or Collapse</w:t>
      </w:r>
      <w:r w:rsidRPr="00140ACF">
        <w:t>"; Carnegie Endowment for International Peace; https://carnegieendowment.org/russia-eurasia/politika/2023/09/regime-change-in-russia-wont-lead-to-chaos-or-collapse?lang=en] KL</w:t>
      </w:r>
    </w:p>
    <w:p w14:paraId="1B1C31F4" w14:textId="77777777" w:rsidR="0005261E" w:rsidRPr="00967516" w:rsidRDefault="0005261E" w:rsidP="0005261E">
      <w:pPr>
        <w:rPr>
          <w:rStyle w:val="StyleUnderline"/>
        </w:rPr>
      </w:pPr>
      <w:r w:rsidRPr="00967516">
        <w:rPr>
          <w:rStyle w:val="StyleUnderline"/>
        </w:rPr>
        <w:t>When</w:t>
      </w:r>
      <w:r w:rsidRPr="00967516">
        <w:rPr>
          <w:sz w:val="16"/>
        </w:rPr>
        <w:t xml:space="preserve"> President Vladimir Putin </w:t>
      </w:r>
      <w:r w:rsidRPr="00967516">
        <w:rPr>
          <w:rStyle w:val="StyleUnderline"/>
        </w:rPr>
        <w:t xml:space="preserve">leaves office—however that happens—we will enter the </w:t>
      </w:r>
      <w:r w:rsidRPr="00967516">
        <w:rPr>
          <w:rStyle w:val="Emphasis"/>
        </w:rPr>
        <w:t>post-Putin era</w:t>
      </w:r>
      <w:r w:rsidRPr="00967516">
        <w:rPr>
          <w:rStyle w:val="StyleUnderline"/>
        </w:rPr>
        <w:t>. Much about this next period</w:t>
      </w:r>
      <w:r w:rsidRPr="00967516">
        <w:rPr>
          <w:sz w:val="16"/>
        </w:rPr>
        <w:t xml:space="preserve"> in Russian history </w:t>
      </w:r>
      <w:r w:rsidRPr="00967516">
        <w:rPr>
          <w:rStyle w:val="StyleUnderline"/>
        </w:rPr>
        <w:t xml:space="preserve">is </w:t>
      </w:r>
      <w:r w:rsidRPr="00967516">
        <w:rPr>
          <w:rStyle w:val="Emphasis"/>
        </w:rPr>
        <w:t>uncertain</w:t>
      </w:r>
      <w:r w:rsidRPr="00967516">
        <w:rPr>
          <w:rStyle w:val="StyleUnderline"/>
        </w:rPr>
        <w:t>, and many fear what it could bring</w:t>
      </w:r>
      <w:r w:rsidRPr="00967516">
        <w:rPr>
          <w:sz w:val="16"/>
        </w:rPr>
        <w:t xml:space="preserve">: perhaps a more brutal leader will emerge, </w:t>
      </w:r>
      <w:r w:rsidRPr="00967516">
        <w:rPr>
          <w:rStyle w:val="StyleUnderline"/>
        </w:rPr>
        <w:t>perhaps Russia will </w:t>
      </w:r>
      <w:r w:rsidRPr="00967516">
        <w:rPr>
          <w:rStyle w:val="Emphasis"/>
        </w:rPr>
        <w:t>disintegrate</w:t>
      </w:r>
      <w:r w:rsidRPr="00967516">
        <w:rPr>
          <w:rStyle w:val="StyleUnderline"/>
        </w:rPr>
        <w:t xml:space="preserve">, or </w:t>
      </w:r>
      <w:r w:rsidRPr="00967516">
        <w:rPr>
          <w:rStyle w:val="Emphasis"/>
        </w:rPr>
        <w:t>descend into chaos</w:t>
      </w:r>
      <w:r w:rsidRPr="00967516">
        <w:rPr>
          <w:rStyle w:val="StyleUnderline"/>
        </w:rPr>
        <w:t>.</w:t>
      </w:r>
    </w:p>
    <w:p w14:paraId="23B5110B" w14:textId="77777777" w:rsidR="0005261E" w:rsidRPr="00967516" w:rsidRDefault="0005261E" w:rsidP="0005261E">
      <w:pPr>
        <w:rPr>
          <w:sz w:val="16"/>
        </w:rPr>
      </w:pPr>
      <w:r w:rsidRPr="00967516">
        <w:rPr>
          <w:sz w:val="16"/>
        </w:rPr>
        <w:t>Such apocalyptic predictions appeared to find confirmation in the events of this summer, when Wagner leader Yevgeny Prigozhin launched his short-lived rebellion. However, the resulting military showdown was not, actually, evidence of chaos; instead, the rebellion’s leaders quickly wound up dead, and its supporters either switched sides or disappeared into Russia’s vast expanses.</w:t>
      </w:r>
    </w:p>
    <w:p w14:paraId="745B9DB2" w14:textId="77777777" w:rsidR="0005261E" w:rsidRPr="00967516" w:rsidRDefault="0005261E" w:rsidP="0005261E">
      <w:pPr>
        <w:rPr>
          <w:sz w:val="16"/>
        </w:rPr>
      </w:pPr>
      <w:r w:rsidRPr="00967516">
        <w:rPr>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79BDB989" w14:textId="77777777" w:rsidR="0005261E" w:rsidRPr="00967516" w:rsidRDefault="0005261E" w:rsidP="0005261E">
      <w:pPr>
        <w:rPr>
          <w:rStyle w:val="StyleUnderline"/>
        </w:rPr>
      </w:pPr>
      <w:r w:rsidRPr="00E2405B">
        <w:rPr>
          <w:rStyle w:val="StyleUnderline"/>
        </w:rPr>
        <w:t>It’s odd to try and scare the world with the specter of a </w:t>
      </w:r>
      <w:r w:rsidRPr="00E2405B">
        <w:rPr>
          <w:rStyle w:val="Emphasis"/>
        </w:rPr>
        <w:t xml:space="preserve">leader more terrible than </w:t>
      </w:r>
      <w:r w:rsidRPr="00452774">
        <w:rPr>
          <w:rStyle w:val="Emphasis"/>
          <w:highlight w:val="cyan"/>
        </w:rPr>
        <w:t>Putin</w:t>
      </w:r>
      <w:r w:rsidRPr="002B1F33">
        <w:rPr>
          <w:rStyle w:val="StyleUnderline"/>
        </w:rPr>
        <w:t>.</w:t>
      </w:r>
      <w:r w:rsidRPr="00967516">
        <w:rPr>
          <w:rStyle w:val="StyleUnderline"/>
        </w:rPr>
        <w:t xml:space="preserve"> What could be worse than the </w:t>
      </w:r>
      <w:r w:rsidRPr="00967516">
        <w:rPr>
          <w:rStyle w:val="Emphasis"/>
        </w:rPr>
        <w:t>biggest military conflict in Europe</w:t>
      </w:r>
      <w:r w:rsidRPr="00967516">
        <w:rPr>
          <w:rStyle w:val="StyleUnderline"/>
        </w:rPr>
        <w:t xml:space="preserve"> of the twenty-first century, and </w:t>
      </w:r>
      <w:r w:rsidRPr="00967516">
        <w:rPr>
          <w:rStyle w:val="Emphasis"/>
        </w:rPr>
        <w:t>greater repression</w:t>
      </w:r>
      <w:r w:rsidRPr="00967516">
        <w:rPr>
          <w:rStyle w:val="StyleUnderline"/>
        </w:rPr>
        <w:t xml:space="preserve"> in </w:t>
      </w:r>
      <w:r w:rsidRPr="00967516">
        <w:rPr>
          <w:rStyle w:val="StyleUnderline"/>
        </w:rPr>
        <w:lastRenderedPageBreak/>
        <w:t>Russia than the</w:t>
      </w:r>
      <w:r w:rsidRPr="00967516">
        <w:rPr>
          <w:sz w:val="16"/>
        </w:rPr>
        <w:t xml:space="preserve"> late </w:t>
      </w:r>
      <w:r w:rsidRPr="00967516">
        <w:rPr>
          <w:rStyle w:val="StyleUnderline"/>
        </w:rPr>
        <w:t xml:space="preserve">Soviet Union? Thanks to the Kremlin and a </w:t>
      </w:r>
      <w:r w:rsidRPr="00E2405B">
        <w:rPr>
          <w:rStyle w:val="StyleUnderline"/>
        </w:rPr>
        <w:t xml:space="preserve">spineless elite, </w:t>
      </w:r>
      <w:r w:rsidRPr="00E2405B">
        <w:rPr>
          <w:rStyle w:val="Emphasis"/>
        </w:rPr>
        <w:t xml:space="preserve">we’re </w:t>
      </w:r>
      <w:r w:rsidRPr="00452774">
        <w:rPr>
          <w:rStyle w:val="Emphasis"/>
          <w:highlight w:val="cyan"/>
        </w:rPr>
        <w:t>already</w:t>
      </w:r>
      <w:r w:rsidRPr="00E2405B">
        <w:rPr>
          <w:rStyle w:val="Emphasis"/>
        </w:rPr>
        <w:t xml:space="preserve"> living in </w:t>
      </w:r>
      <w:r w:rsidRPr="00452774">
        <w:rPr>
          <w:rStyle w:val="Emphasis"/>
          <w:highlight w:val="cyan"/>
        </w:rPr>
        <w:t>an anti-utopia</w:t>
      </w:r>
      <w:r w:rsidRPr="00E2405B">
        <w:rPr>
          <w:rStyle w:val="StyleUnderline"/>
        </w:rPr>
        <w:t>.</w:t>
      </w:r>
    </w:p>
    <w:p w14:paraId="7E83B0FB" w14:textId="77777777" w:rsidR="0005261E" w:rsidRPr="00967516" w:rsidRDefault="0005261E" w:rsidP="0005261E">
      <w:pPr>
        <w:rPr>
          <w:sz w:val="16"/>
        </w:rPr>
      </w:pPr>
      <w:r w:rsidRPr="00967516">
        <w:rPr>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1D2982E6" w14:textId="77777777" w:rsidR="0005261E" w:rsidRPr="00967516" w:rsidRDefault="0005261E" w:rsidP="0005261E">
      <w:pPr>
        <w:rPr>
          <w:sz w:val="16"/>
        </w:rPr>
      </w:pPr>
      <w:r w:rsidRPr="00967516">
        <w:rPr>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5C8F72D1" w14:textId="77777777" w:rsidR="0005261E" w:rsidRPr="00967516" w:rsidRDefault="0005261E" w:rsidP="0005261E">
      <w:pPr>
        <w:rPr>
          <w:sz w:val="16"/>
        </w:rPr>
      </w:pPr>
      <w:r w:rsidRPr="00967516">
        <w:rPr>
          <w:sz w:val="16"/>
        </w:rPr>
        <w:t>Is a coup possible? It’s not in the political culture. To think that conspiracy is the most likely outcome is like seriously predicting mass protests because of falling living standards.</w:t>
      </w:r>
    </w:p>
    <w:p w14:paraId="06349DC9" w14:textId="77777777" w:rsidR="0005261E" w:rsidRPr="00967516" w:rsidRDefault="0005261E" w:rsidP="0005261E">
      <w:pPr>
        <w:rPr>
          <w:sz w:val="16"/>
        </w:rPr>
      </w:pPr>
      <w:r w:rsidRPr="00967516">
        <w:rPr>
          <w:sz w:val="16"/>
        </w:rPr>
        <w:t>It’s important to remember in all this that any major anti-Putin street protest would be quashed within seconds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2B95E40A" w14:textId="77777777" w:rsidR="0005261E" w:rsidRPr="00967516" w:rsidRDefault="0005261E" w:rsidP="0005261E">
      <w:pPr>
        <w:rPr>
          <w:sz w:val="16"/>
        </w:rPr>
      </w:pPr>
      <w:r w:rsidRPr="00967516">
        <w:rPr>
          <w:sz w:val="16"/>
        </w:rPr>
        <w:t xml:space="preserve">And, even in an anti-utopia, Russia’s social fabric is not unraveling. Despite all the problems, the country’s economic system has remained relatively stable. Russian society’s ability to adapt was underestimated: alongside the </w:t>
      </w:r>
      <w:r w:rsidRPr="00452774">
        <w:rPr>
          <w:rStyle w:val="Emphasis"/>
          <w:highlight w:val="cyan"/>
        </w:rPr>
        <w:t>indifference of</w:t>
      </w:r>
      <w:r w:rsidRPr="002B1F33">
        <w:rPr>
          <w:sz w:val="16"/>
          <w:szCs w:val="16"/>
        </w:rPr>
        <w:t xml:space="preserve"> most </w:t>
      </w:r>
      <w:r w:rsidRPr="00452774">
        <w:rPr>
          <w:rStyle w:val="Emphasis"/>
          <w:highlight w:val="cyan"/>
        </w:rPr>
        <w:t>people to politic</w:t>
      </w:r>
      <w:r w:rsidRPr="002B1F33">
        <w:rPr>
          <w:rStyle w:val="StyleUnderline"/>
        </w:rPr>
        <w:t>al event</w:t>
      </w:r>
      <w:r w:rsidRPr="00452774">
        <w:rPr>
          <w:rStyle w:val="Emphasis"/>
          <w:highlight w:val="cyan"/>
        </w:rPr>
        <w:t>s</w:t>
      </w:r>
      <w:r w:rsidRPr="00967516">
        <w:rPr>
          <w:sz w:val="16"/>
        </w:rPr>
        <w:t xml:space="preserve">, a facility for adaptation helps ensure at </w:t>
      </w:r>
      <w:r w:rsidRPr="00E2405B">
        <w:rPr>
          <w:sz w:val="16"/>
        </w:rPr>
        <w:t>least</w:t>
      </w:r>
      <w:r w:rsidRPr="00967516">
        <w:rPr>
          <w:sz w:val="16"/>
        </w:rPr>
        <w:t xml:space="preserve"> some support for the authorities.</w:t>
      </w:r>
    </w:p>
    <w:p w14:paraId="305A1A11" w14:textId="77777777" w:rsidR="0005261E" w:rsidRPr="00967516" w:rsidRDefault="0005261E" w:rsidP="0005261E">
      <w:pPr>
        <w:rPr>
          <w:sz w:val="16"/>
        </w:rPr>
      </w:pPr>
      <w:r w:rsidRPr="00967516">
        <w:rPr>
          <w:rStyle w:val="Emphasis"/>
        </w:rPr>
        <w:t xml:space="preserve">Widespread indifference in Russia </w:t>
      </w:r>
      <w:r w:rsidRPr="00E2405B">
        <w:rPr>
          <w:rStyle w:val="Emphasis"/>
        </w:rPr>
        <w:t xml:space="preserve">will </w:t>
      </w:r>
      <w:r w:rsidRPr="00452774">
        <w:rPr>
          <w:rStyle w:val="Emphasis"/>
          <w:highlight w:val="cyan"/>
        </w:rPr>
        <w:t>help</w:t>
      </w:r>
      <w:r w:rsidRPr="00E2405B">
        <w:rPr>
          <w:rStyle w:val="Emphasis"/>
        </w:rPr>
        <w:t xml:space="preserve"> an orderly </w:t>
      </w:r>
      <w:r w:rsidRPr="00452774">
        <w:rPr>
          <w:rStyle w:val="Emphasis"/>
          <w:highlight w:val="cyan"/>
        </w:rPr>
        <w:t>transition to</w:t>
      </w:r>
      <w:r w:rsidRPr="00E2405B">
        <w:rPr>
          <w:rStyle w:val="Emphasis"/>
        </w:rPr>
        <w:t xml:space="preserve"> a </w:t>
      </w:r>
      <w:r w:rsidRPr="00452774">
        <w:rPr>
          <w:rStyle w:val="Emphasis"/>
          <w:highlight w:val="cyan"/>
        </w:rPr>
        <w:t>new</w:t>
      </w:r>
      <w:r w:rsidRPr="00E2405B">
        <w:rPr>
          <w:rStyle w:val="Emphasis"/>
        </w:rPr>
        <w:t xml:space="preserve"> regime</w:t>
      </w:r>
      <w:r w:rsidRPr="00967516">
        <w:rPr>
          <w:sz w:val="16"/>
        </w:rPr>
        <w:t xml:space="preserve">: </w:t>
      </w:r>
      <w:r w:rsidRPr="00967516">
        <w:rPr>
          <w:rStyle w:val="StyleUnderline"/>
        </w:rPr>
        <w:t xml:space="preserve">ordinary </w:t>
      </w:r>
      <w:r w:rsidRPr="00452774">
        <w:rPr>
          <w:rStyle w:val="StyleUnderline"/>
          <w:highlight w:val="cyan"/>
        </w:rPr>
        <w:t xml:space="preserve">people </w:t>
      </w:r>
      <w:r w:rsidRPr="00E2405B">
        <w:rPr>
          <w:rStyle w:val="StyleUnderline"/>
        </w:rPr>
        <w:t xml:space="preserve">will </w:t>
      </w:r>
      <w:r w:rsidRPr="00452774">
        <w:rPr>
          <w:rStyle w:val="Emphasis"/>
          <w:highlight w:val="cyan"/>
        </w:rPr>
        <w:t>obey any</w:t>
      </w:r>
      <w:r w:rsidRPr="002B1F33">
        <w:rPr>
          <w:rStyle w:val="Emphasis"/>
        </w:rPr>
        <w:t xml:space="preserve"> ruler </w:t>
      </w:r>
      <w:r w:rsidRPr="00452774">
        <w:rPr>
          <w:rStyle w:val="Emphasis"/>
          <w:highlight w:val="cyan"/>
        </w:rPr>
        <w:t>who appear</w:t>
      </w:r>
      <w:r w:rsidRPr="002B1F33">
        <w:rPr>
          <w:rStyle w:val="StyleUnderline"/>
        </w:rPr>
        <w:t xml:space="preserve">s to be </w:t>
      </w:r>
      <w:r w:rsidRPr="00452774">
        <w:rPr>
          <w:rStyle w:val="Emphasis"/>
          <w:highlight w:val="cyan"/>
        </w:rPr>
        <w:t>legitimate</w:t>
      </w:r>
      <w:r w:rsidRPr="00967516">
        <w:rPr>
          <w:sz w:val="16"/>
        </w:rPr>
        <w:t xml:space="preserve">. </w:t>
      </w:r>
      <w:r w:rsidRPr="00E2405B">
        <w:rPr>
          <w:rStyle w:val="StyleUnderline"/>
        </w:rPr>
        <w:t>Beloved Putin will no longer be beloved as soon</w:t>
      </w:r>
      <w:r w:rsidRPr="00967516">
        <w:rPr>
          <w:rStyle w:val="StyleUnderline"/>
        </w:rPr>
        <w:t xml:space="preserve"> as a power transition takes place.</w:t>
      </w:r>
      <w:r w:rsidRPr="00967516">
        <w:rPr>
          <w:sz w:val="16"/>
        </w:rPr>
        <w:t xml:space="preserve"> That’s how it has always been.</w:t>
      </w:r>
    </w:p>
    <w:p w14:paraId="0BA6CE21" w14:textId="77777777" w:rsidR="0005261E" w:rsidRPr="00967516" w:rsidRDefault="0005261E" w:rsidP="0005261E">
      <w:pPr>
        <w:rPr>
          <w:sz w:val="16"/>
        </w:rPr>
      </w:pPr>
      <w:r w:rsidRPr="00967516">
        <w:rPr>
          <w:sz w:val="16"/>
        </w:rPr>
        <w:t>Moreover, if we’re talking historical precedents, a change of leader in Russia has almost always been accompanied by liberalization, not bloody chaos (Khrushchev’s thaw after Stalin, Gorbachev’s perestroika after Brezhnev’s gerontocracy, and Yeltsin’s reforms after the end of the Soviet Union). Even power struggles at the top have not, historically speaking, tended to lead to chaos.</w:t>
      </w:r>
    </w:p>
    <w:p w14:paraId="193E7433" w14:textId="77777777" w:rsidR="0005261E" w:rsidRPr="00967516" w:rsidRDefault="0005261E" w:rsidP="0005261E">
      <w:pPr>
        <w:rPr>
          <w:rStyle w:val="StyleUnderline"/>
        </w:rPr>
      </w:pPr>
      <w:r w:rsidRPr="00E2405B">
        <w:rPr>
          <w:sz w:val="16"/>
        </w:rPr>
        <w:t xml:space="preserve">Notably, </w:t>
      </w:r>
      <w:r w:rsidRPr="00E2405B">
        <w:rPr>
          <w:rStyle w:val="StyleUnderline"/>
        </w:rPr>
        <w:t xml:space="preserve">the </w:t>
      </w:r>
      <w:r w:rsidRPr="00452774">
        <w:rPr>
          <w:rStyle w:val="StyleUnderline"/>
          <w:highlight w:val="cyan"/>
        </w:rPr>
        <w:t>collapse of</w:t>
      </w:r>
      <w:r w:rsidRPr="00E2405B">
        <w:rPr>
          <w:rStyle w:val="StyleUnderline"/>
        </w:rPr>
        <w:t xml:space="preserve"> the </w:t>
      </w:r>
      <w:r w:rsidRPr="00452774">
        <w:rPr>
          <w:rStyle w:val="StyleUnderline"/>
          <w:highlight w:val="cyan"/>
        </w:rPr>
        <w:t>Soviet</w:t>
      </w:r>
      <w:r w:rsidRPr="00E2405B">
        <w:rPr>
          <w:rStyle w:val="StyleUnderline"/>
        </w:rPr>
        <w:t xml:space="preserve"> U</w:t>
      </w:r>
      <w:r w:rsidRPr="002B1F33">
        <w:rPr>
          <w:rStyle w:val="StyleUnderline"/>
        </w:rPr>
        <w:t>n</w:t>
      </w:r>
      <w:r w:rsidRPr="00E2405B">
        <w:rPr>
          <w:rStyle w:val="StyleUnderline"/>
        </w:rPr>
        <w:t xml:space="preserve">ion </w:t>
      </w:r>
      <w:r w:rsidRPr="00452774">
        <w:rPr>
          <w:rStyle w:val="StyleUnderline"/>
          <w:highlight w:val="cyan"/>
        </w:rPr>
        <w:t>did not lead to</w:t>
      </w:r>
      <w:r w:rsidRPr="00967516">
        <w:rPr>
          <w:rStyle w:val="StyleUnderline"/>
        </w:rPr>
        <w:t xml:space="preserve"> really serious </w:t>
      </w:r>
      <w:r w:rsidRPr="00452774">
        <w:rPr>
          <w:rStyle w:val="StyleUnderline"/>
          <w:highlight w:val="cyan"/>
        </w:rPr>
        <w:t>unrest</w:t>
      </w:r>
      <w:r w:rsidRPr="00967516">
        <w:rPr>
          <w:rStyle w:val="StyleUnderline"/>
        </w:rPr>
        <w:t xml:space="preserve"> in Russia. Most </w:t>
      </w:r>
      <w:r w:rsidRPr="00452774">
        <w:rPr>
          <w:rStyle w:val="StyleUnderline"/>
          <w:highlight w:val="cyan"/>
        </w:rPr>
        <w:t>people</w:t>
      </w:r>
      <w:r w:rsidRPr="00E2405B">
        <w:rPr>
          <w:rStyle w:val="StyleUnderline"/>
        </w:rPr>
        <w:t xml:space="preserve"> were </w:t>
      </w:r>
      <w:r w:rsidRPr="00452774">
        <w:rPr>
          <w:rStyle w:val="StyleUnderline"/>
          <w:highlight w:val="cyan"/>
        </w:rPr>
        <w:t xml:space="preserve">focused on </w:t>
      </w:r>
      <w:r w:rsidRPr="00452774">
        <w:rPr>
          <w:rStyle w:val="Emphasis"/>
          <w:highlight w:val="cyan"/>
        </w:rPr>
        <w:t>survival</w:t>
      </w:r>
      <w:r w:rsidRPr="00E2405B">
        <w:rPr>
          <w:sz w:val="16"/>
        </w:rPr>
        <w:t xml:space="preserve">, </w:t>
      </w:r>
      <w:r w:rsidRPr="00E2405B">
        <w:rPr>
          <w:rStyle w:val="Emphasis"/>
        </w:rPr>
        <w:t>adapting</w:t>
      </w:r>
      <w:r w:rsidRPr="00E2405B">
        <w:rPr>
          <w:sz w:val="16"/>
        </w:rPr>
        <w:t xml:space="preserve">, </w:t>
      </w:r>
      <w:r w:rsidRPr="00452774">
        <w:rPr>
          <w:rStyle w:val="StyleUnderline"/>
          <w:highlight w:val="cyan"/>
        </w:rPr>
        <w:t>and</w:t>
      </w:r>
      <w:r w:rsidRPr="00967516">
        <w:rPr>
          <w:sz w:val="16"/>
        </w:rPr>
        <w:t>—most importantly—</w:t>
      </w:r>
      <w:r w:rsidRPr="00E2405B">
        <w:rPr>
          <w:rStyle w:val="Emphasis"/>
        </w:rPr>
        <w:t xml:space="preserve">taking advantage of the </w:t>
      </w:r>
      <w:r w:rsidRPr="002B1F33">
        <w:rPr>
          <w:rStyle w:val="Emphasis"/>
        </w:rPr>
        <w:t xml:space="preserve">new </w:t>
      </w:r>
      <w:r w:rsidRPr="00452774">
        <w:rPr>
          <w:rStyle w:val="Emphasis"/>
          <w:highlight w:val="cyan"/>
        </w:rPr>
        <w:t>opportunities</w:t>
      </w:r>
      <w:r w:rsidRPr="00967516">
        <w:rPr>
          <w:sz w:val="16"/>
        </w:rPr>
        <w:t xml:space="preserve">. It’s true that the country witnessed a battle between the president and parliament that ended in a brief moment of civil war in October 1993. But most people were not involved, and accepted the side that won. In short, </w:t>
      </w:r>
      <w:r w:rsidRPr="00E2405B">
        <w:rPr>
          <w:rStyle w:val="StyleUnderline"/>
        </w:rPr>
        <w:t xml:space="preserve">there is </w:t>
      </w:r>
      <w:r w:rsidRPr="00452774">
        <w:rPr>
          <w:rStyle w:val="StyleUnderline"/>
          <w:highlight w:val="cyan"/>
        </w:rPr>
        <w:t>nothing to indicate</w:t>
      </w:r>
      <w:r w:rsidRPr="00E2405B">
        <w:rPr>
          <w:rStyle w:val="StyleUnderline"/>
        </w:rPr>
        <w:t xml:space="preserve"> that </w:t>
      </w:r>
      <w:r w:rsidRPr="00452774">
        <w:rPr>
          <w:rStyle w:val="StyleUnderline"/>
          <w:highlight w:val="cyan"/>
        </w:rPr>
        <w:t xml:space="preserve">Russia’s </w:t>
      </w:r>
      <w:r w:rsidRPr="00E2405B">
        <w:rPr>
          <w:rStyle w:val="Emphasis"/>
        </w:rPr>
        <w:t>upcoming</w:t>
      </w:r>
      <w:r w:rsidRPr="00967516">
        <w:rPr>
          <w:rStyle w:val="Emphasis"/>
        </w:rPr>
        <w:t xml:space="preserve"> power </w:t>
      </w:r>
      <w:r w:rsidRPr="00452774">
        <w:rPr>
          <w:rStyle w:val="Emphasis"/>
          <w:highlight w:val="cyan"/>
        </w:rPr>
        <w:t>transition</w:t>
      </w:r>
      <w:r w:rsidRPr="00967516">
        <w:rPr>
          <w:sz w:val="16"/>
        </w:rPr>
        <w:t xml:space="preserve">, which will happen sooner or later, </w:t>
      </w:r>
      <w:r w:rsidRPr="00452774">
        <w:rPr>
          <w:rStyle w:val="StyleUnderline"/>
          <w:highlight w:val="cyan"/>
        </w:rPr>
        <w:t>is</w:t>
      </w:r>
      <w:r w:rsidRPr="00967516">
        <w:rPr>
          <w:rStyle w:val="StyleUnderline"/>
        </w:rPr>
        <w:t xml:space="preserve"> fated to lead to a </w:t>
      </w:r>
      <w:r w:rsidRPr="00452774">
        <w:rPr>
          <w:rStyle w:val="StyleUnderline"/>
          <w:highlight w:val="cyan"/>
        </w:rPr>
        <w:t xml:space="preserve">more </w:t>
      </w:r>
      <w:r w:rsidRPr="00452774">
        <w:rPr>
          <w:rStyle w:val="Emphasis"/>
          <w:highlight w:val="cyan"/>
        </w:rPr>
        <w:t>hawkish</w:t>
      </w:r>
      <w:r w:rsidRPr="00967516">
        <w:rPr>
          <w:rStyle w:val="Emphasis"/>
        </w:rPr>
        <w:t xml:space="preserve"> regime</w:t>
      </w:r>
      <w:r w:rsidRPr="00967516">
        <w:rPr>
          <w:u w:val="single"/>
        </w:rPr>
        <w:t xml:space="preserve">, </w:t>
      </w:r>
      <w:r w:rsidRPr="00967516">
        <w:rPr>
          <w:rStyle w:val="StyleUnderline"/>
        </w:rPr>
        <w:t>or to chaos.</w:t>
      </w:r>
    </w:p>
    <w:p w14:paraId="0BFC8273" w14:textId="77777777" w:rsidR="0005261E" w:rsidRPr="00967516" w:rsidRDefault="0005261E" w:rsidP="0005261E">
      <w:pPr>
        <w:rPr>
          <w:sz w:val="16"/>
        </w:rPr>
      </w:pPr>
      <w:r w:rsidRPr="00967516">
        <w:rPr>
          <w:sz w:val="16"/>
        </w:rPr>
        <w:t>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712538E9" w14:textId="77777777" w:rsidR="0005261E" w:rsidRDefault="0005261E" w:rsidP="0005261E">
      <w:pPr>
        <w:rPr>
          <w:sz w:val="16"/>
        </w:rPr>
      </w:pPr>
      <w:r w:rsidRPr="00967516">
        <w:rPr>
          <w:rStyle w:val="StyleUnderline"/>
        </w:rPr>
        <w:t xml:space="preserve">There are compelling </w:t>
      </w:r>
      <w:r w:rsidRPr="00967516">
        <w:rPr>
          <w:rStyle w:val="Emphasis"/>
        </w:rPr>
        <w:t>economic</w:t>
      </w:r>
      <w:r w:rsidRPr="00967516">
        <w:rPr>
          <w:rStyle w:val="StyleUnderline"/>
        </w:rPr>
        <w:t xml:space="preserve">, </w:t>
      </w:r>
      <w:r w:rsidRPr="00967516">
        <w:rPr>
          <w:rStyle w:val="Emphasis"/>
        </w:rPr>
        <w:t>budgetary</w:t>
      </w:r>
      <w:r w:rsidRPr="00967516">
        <w:rPr>
          <w:rStyle w:val="StyleUnderline"/>
        </w:rPr>
        <w:t xml:space="preserve">, and </w:t>
      </w:r>
      <w:r w:rsidRPr="00967516">
        <w:rPr>
          <w:rStyle w:val="Emphasis"/>
        </w:rPr>
        <w:t>political-management</w:t>
      </w:r>
      <w:r w:rsidRPr="00967516">
        <w:rPr>
          <w:rStyle w:val="StyleUnderline"/>
        </w:rPr>
        <w:t xml:space="preserve"> reasons why </w:t>
      </w:r>
      <w:r w:rsidRPr="00E2405B">
        <w:rPr>
          <w:rStyle w:val="Emphasis"/>
        </w:rPr>
        <w:t>Russia will not disintegrate</w:t>
      </w:r>
      <w:r w:rsidRPr="00967516">
        <w:rPr>
          <w:rStyle w:val="StyleUnderline"/>
        </w:rPr>
        <w:t xml:space="preserve"> in the post-Putin era. </w:t>
      </w:r>
      <w:r w:rsidRPr="00452774">
        <w:rPr>
          <w:rStyle w:val="StyleUnderline"/>
          <w:highlight w:val="cyan"/>
        </w:rPr>
        <w:t>Russia is not</w:t>
      </w:r>
      <w:r w:rsidRPr="00967516">
        <w:rPr>
          <w:sz w:val="16"/>
        </w:rPr>
        <w:t xml:space="preserve"> a particularly </w:t>
      </w:r>
      <w:r w:rsidRPr="00452774">
        <w:rPr>
          <w:rStyle w:val="StyleUnderline"/>
          <w:highlight w:val="cyan"/>
        </w:rPr>
        <w:t>rich</w:t>
      </w:r>
      <w:r w:rsidRPr="00967516">
        <w:rPr>
          <w:sz w:val="16"/>
        </w:rPr>
        <w:t xml:space="preserve"> country, </w:t>
      </w:r>
      <w:r w:rsidRPr="00452774">
        <w:rPr>
          <w:rStyle w:val="StyleUnderline"/>
          <w:highlight w:val="cyan"/>
        </w:rPr>
        <w:t>and</w:t>
      </w:r>
      <w:r w:rsidRPr="00967516">
        <w:rPr>
          <w:rStyle w:val="StyleUnderline"/>
        </w:rPr>
        <w:t xml:space="preserve"> wealth </w:t>
      </w:r>
      <w:r w:rsidRPr="00452774">
        <w:rPr>
          <w:rStyle w:val="StyleUnderline"/>
          <w:highlight w:val="cyan"/>
        </w:rPr>
        <w:t>inequality is</w:t>
      </w:r>
      <w:r w:rsidRPr="00967516">
        <w:rPr>
          <w:rStyle w:val="StyleUnderline"/>
        </w:rPr>
        <w:t xml:space="preserve"> compounded</w:t>
      </w:r>
      <w:r w:rsidRPr="00967516">
        <w:rPr>
          <w:sz w:val="16"/>
        </w:rPr>
        <w:t xml:space="preserve"> by regional inequality—</w:t>
      </w:r>
      <w:r w:rsidRPr="00452774">
        <w:rPr>
          <w:rStyle w:val="StyleUnderline"/>
          <w:highlight w:val="cyan"/>
        </w:rPr>
        <w:t>making many</w:t>
      </w:r>
      <w:r w:rsidRPr="00E2405B">
        <w:rPr>
          <w:rStyle w:val="StyleUnderline"/>
        </w:rPr>
        <w:t xml:space="preserve"> </w:t>
      </w:r>
      <w:r w:rsidRPr="00E2405B">
        <w:rPr>
          <w:rStyle w:val="Emphasis"/>
        </w:rPr>
        <w:t xml:space="preserve">regions </w:t>
      </w:r>
      <w:r w:rsidRPr="00E2405B">
        <w:rPr>
          <w:rStyle w:val="Emphasis"/>
          <w:highlight w:val="cyan"/>
        </w:rPr>
        <w:t>dependent</w:t>
      </w:r>
      <w:r w:rsidRPr="00452774">
        <w:rPr>
          <w:rStyle w:val="StyleUnderline"/>
          <w:highlight w:val="cyan"/>
        </w:rPr>
        <w:t xml:space="preserve"> on </w:t>
      </w:r>
      <w:r w:rsidRPr="00E2405B">
        <w:rPr>
          <w:rStyle w:val="Emphasis"/>
        </w:rPr>
        <w:t xml:space="preserve">federal </w:t>
      </w:r>
      <w:r w:rsidRPr="00E2405B">
        <w:rPr>
          <w:rStyle w:val="Emphasis"/>
          <w:highlight w:val="cyan"/>
        </w:rPr>
        <w:t>subsidies</w:t>
      </w:r>
      <w:r w:rsidRPr="00967516">
        <w:rPr>
          <w:sz w:val="16"/>
        </w:rPr>
        <w:t xml:space="preserve">. In short, </w:t>
      </w:r>
      <w:r w:rsidRPr="00967516">
        <w:rPr>
          <w:rStyle w:val="StyleUnderline"/>
        </w:rPr>
        <w:t>regional economies cannot survive on their own</w:t>
      </w:r>
      <w:r w:rsidRPr="00967516">
        <w:rPr>
          <w:sz w:val="16"/>
        </w:rPr>
        <w:t xml:space="preserve">, and </w:t>
      </w:r>
      <w:r w:rsidRPr="00967516">
        <w:rPr>
          <w:rStyle w:val="StyleUnderline"/>
        </w:rPr>
        <w:t>leaving the</w:t>
      </w:r>
      <w:r w:rsidRPr="00967516">
        <w:rPr>
          <w:sz w:val="16"/>
        </w:rPr>
        <w:t xml:space="preserve"> Russian </w:t>
      </w:r>
      <w:r w:rsidRPr="00967516">
        <w:rPr>
          <w:rStyle w:val="StyleUnderline"/>
        </w:rPr>
        <w:t xml:space="preserve">Federation would cause </w:t>
      </w:r>
      <w:r w:rsidRPr="00967516">
        <w:rPr>
          <w:rStyle w:val="Emphasis"/>
        </w:rPr>
        <w:t>serious problems</w:t>
      </w:r>
      <w:r w:rsidRPr="00967516">
        <w:rPr>
          <w:sz w:val="16"/>
        </w:rPr>
        <w:t>.</w:t>
      </w:r>
    </w:p>
    <w:p w14:paraId="274F973F" w14:textId="68B622D0" w:rsidR="0005261E" w:rsidRPr="00DB0CCC" w:rsidRDefault="0005261E" w:rsidP="0005261E">
      <w:pPr>
        <w:pStyle w:val="Heading2"/>
      </w:pPr>
      <w:r>
        <w:lastRenderedPageBreak/>
        <w:t xml:space="preserve">ACA DA </w:t>
      </w:r>
    </w:p>
    <w:p w14:paraId="74532EB6" w14:textId="77777777" w:rsidR="0005261E" w:rsidRDefault="0005261E" w:rsidP="0005261E">
      <w:pPr>
        <w:pStyle w:val="Heading3"/>
      </w:pPr>
      <w:r>
        <w:lastRenderedPageBreak/>
        <w:t>AT: ACA DA---2AC</w:t>
      </w:r>
    </w:p>
    <w:p w14:paraId="6264CA37" w14:textId="77777777" w:rsidR="0005261E" w:rsidRDefault="0005261E" w:rsidP="0005261E">
      <w:pPr>
        <w:pStyle w:val="Heading4"/>
      </w:pPr>
      <w:r>
        <w:t>Wont pass now.</w:t>
      </w:r>
    </w:p>
    <w:p w14:paraId="4FAE807D" w14:textId="77777777" w:rsidR="0005261E" w:rsidRPr="00EA60FE" w:rsidRDefault="0005261E" w:rsidP="0005261E">
      <w:r>
        <w:rPr>
          <w:rStyle w:val="Style13ptBold"/>
        </w:rPr>
        <w:t xml:space="preserve">Kapur 11/19 </w:t>
      </w:r>
      <w:r w:rsidRPr="00EA60FE">
        <w:t>[Sahil; 2025; Reporter for NBC; “Obamacare tax credits look likely to expire as Trump rules out an extension” https://www.nbcnews.com/politics/congress/obamacare-premium-subsidies-likely-expire-trump-opposes-extension-rcna244650] at</w:t>
      </w:r>
      <w:r>
        <w:t>n</w:t>
      </w:r>
    </w:p>
    <w:p w14:paraId="74841373" w14:textId="77777777" w:rsidR="0005261E" w:rsidRPr="00EA60FE" w:rsidRDefault="0005261E" w:rsidP="0005261E">
      <w:pPr>
        <w:rPr>
          <w:sz w:val="16"/>
        </w:rPr>
      </w:pPr>
      <w:r w:rsidRPr="00EA60FE">
        <w:rPr>
          <w:u w:val="single"/>
        </w:rPr>
        <w:t>Republicans</w:t>
      </w:r>
      <w:r w:rsidRPr="00EA60FE">
        <w:rPr>
          <w:sz w:val="16"/>
        </w:rPr>
        <w:t xml:space="preserve"> are </w:t>
      </w:r>
      <w:r w:rsidRPr="00EA60FE">
        <w:rPr>
          <w:u w:val="single"/>
        </w:rPr>
        <w:t xml:space="preserve">careening to a </w:t>
      </w:r>
      <w:r w:rsidRPr="00EA60FE">
        <w:rPr>
          <w:rStyle w:val="Emphasis"/>
          <w:highlight w:val="cyan"/>
        </w:rPr>
        <w:t>health care cliff</w:t>
      </w:r>
      <w:r w:rsidRPr="00EA60FE">
        <w:rPr>
          <w:highlight w:val="cyan"/>
          <w:u w:val="single"/>
        </w:rPr>
        <w:t xml:space="preserve"> with </w:t>
      </w:r>
      <w:r w:rsidRPr="00EA60FE">
        <w:rPr>
          <w:rStyle w:val="Emphasis"/>
          <w:highlight w:val="cyan"/>
        </w:rPr>
        <w:t>no solution</w:t>
      </w:r>
      <w:r w:rsidRPr="00EA60FE">
        <w:rPr>
          <w:sz w:val="16"/>
        </w:rPr>
        <w:t xml:space="preserve"> in hand. An estimated 22 million people in the U.S. are about to see their health insurance premiums soar by, in some cases, thousands of dollars per month, as </w:t>
      </w:r>
      <w:r w:rsidRPr="00EA60FE">
        <w:rPr>
          <w:highlight w:val="cyan"/>
          <w:u w:val="single"/>
        </w:rPr>
        <w:t>billions in funding for the</w:t>
      </w:r>
      <w:r w:rsidRPr="00EA60FE">
        <w:rPr>
          <w:u w:val="single"/>
        </w:rPr>
        <w:t xml:space="preserve"> </w:t>
      </w:r>
      <w:r w:rsidRPr="00EA60FE">
        <w:rPr>
          <w:rStyle w:val="Emphasis"/>
        </w:rPr>
        <w:t>Affordable Care Act</w:t>
      </w:r>
      <w:r w:rsidRPr="00EA60FE">
        <w:rPr>
          <w:u w:val="single"/>
        </w:rPr>
        <w:t xml:space="preserve"> expires on Dec. 31</w:t>
      </w:r>
      <w:r w:rsidRPr="00EA60FE">
        <w:rPr>
          <w:sz w:val="16"/>
        </w:rPr>
        <w:t xml:space="preserve">. The expiring funds, costing about $35 billion per year, were first passed during the pandemic to subsidize insurance payments, </w:t>
      </w:r>
      <w:r w:rsidRPr="00EA60FE">
        <w:rPr>
          <w:u w:val="single"/>
        </w:rPr>
        <w:t xml:space="preserve">capping </w:t>
      </w:r>
      <w:r w:rsidRPr="00EA60FE">
        <w:rPr>
          <w:rStyle w:val="Emphasis"/>
        </w:rPr>
        <w:t>premiums</w:t>
      </w:r>
      <w:r w:rsidRPr="00EA60FE">
        <w:rPr>
          <w:u w:val="single"/>
        </w:rPr>
        <w:t xml:space="preserve"> for a “benchmark” </w:t>
      </w:r>
      <w:r w:rsidRPr="00EA60FE">
        <w:rPr>
          <w:highlight w:val="cyan"/>
          <w:u w:val="single"/>
        </w:rPr>
        <w:t>ACA</w:t>
      </w:r>
      <w:r w:rsidRPr="00EA60FE">
        <w:rPr>
          <w:u w:val="single"/>
        </w:rPr>
        <w:t xml:space="preserve">, or “Obamacare,” plan to </w:t>
      </w:r>
      <w:r w:rsidRPr="00EA60FE">
        <w:rPr>
          <w:rStyle w:val="Emphasis"/>
        </w:rPr>
        <w:t>8.5% of income</w:t>
      </w:r>
      <w:r w:rsidRPr="00EA60FE">
        <w:rPr>
          <w:sz w:val="16"/>
        </w:rPr>
        <w:t>.</w:t>
      </w:r>
    </w:p>
    <w:p w14:paraId="09EB0D07" w14:textId="77777777" w:rsidR="0005261E" w:rsidRPr="00EA60FE" w:rsidRDefault="0005261E" w:rsidP="0005261E">
      <w:pPr>
        <w:rPr>
          <w:sz w:val="16"/>
        </w:rPr>
      </w:pPr>
      <w:r w:rsidRPr="00EA60FE">
        <w:rPr>
          <w:sz w:val="16"/>
        </w:rPr>
        <w:t>Kiggans has offered a bill to extend those funds for one year, as a stopgap option to prevent cost increases while Congress haggles over a longer-term solution.</w:t>
      </w:r>
    </w:p>
    <w:p w14:paraId="195F8EC0" w14:textId="77777777" w:rsidR="0005261E" w:rsidRPr="00EA60FE" w:rsidRDefault="0005261E" w:rsidP="0005261E">
      <w:pPr>
        <w:rPr>
          <w:sz w:val="16"/>
        </w:rPr>
      </w:pPr>
      <w:r w:rsidRPr="00EA60FE">
        <w:rPr>
          <w:rStyle w:val="Emphasis"/>
        </w:rPr>
        <w:t xml:space="preserve">But </w:t>
      </w:r>
      <w:r w:rsidRPr="00EA60FE">
        <w:rPr>
          <w:rStyle w:val="Emphasis"/>
          <w:highlight w:val="cyan"/>
        </w:rPr>
        <w:t>just 14 Republicans have signed on</w:t>
      </w:r>
      <w:r w:rsidRPr="00EA60FE">
        <w:rPr>
          <w:sz w:val="16"/>
        </w:rPr>
        <w:t xml:space="preserve">. And </w:t>
      </w:r>
      <w:r w:rsidRPr="00EA60FE">
        <w:rPr>
          <w:rStyle w:val="Emphasis"/>
        </w:rPr>
        <w:t xml:space="preserve">her </w:t>
      </w:r>
      <w:r w:rsidRPr="00EA60FE">
        <w:rPr>
          <w:rStyle w:val="Emphasis"/>
          <w:highlight w:val="cyan"/>
        </w:rPr>
        <w:t>plea</w:t>
      </w:r>
      <w:r w:rsidRPr="00EA60FE">
        <w:rPr>
          <w:rStyle w:val="Emphasis"/>
        </w:rPr>
        <w:t xml:space="preserve"> appears to be </w:t>
      </w:r>
      <w:r w:rsidRPr="00EA60FE">
        <w:rPr>
          <w:rStyle w:val="Emphasis"/>
          <w:highlight w:val="cyan"/>
        </w:rPr>
        <w:t>falling on deaf ears</w:t>
      </w:r>
      <w:r w:rsidRPr="00EA60FE">
        <w:rPr>
          <w:sz w:val="16"/>
        </w:rPr>
        <w:t xml:space="preserve"> with the rest of the party.</w:t>
      </w:r>
    </w:p>
    <w:p w14:paraId="01F420FD" w14:textId="77777777" w:rsidR="0005261E" w:rsidRPr="00EA60FE" w:rsidRDefault="0005261E" w:rsidP="0005261E">
      <w:pPr>
        <w:rPr>
          <w:sz w:val="16"/>
        </w:rPr>
      </w:pPr>
      <w:r w:rsidRPr="00EA60FE">
        <w:rPr>
          <w:sz w:val="16"/>
        </w:rPr>
        <w:t xml:space="preserve">President Donald </w:t>
      </w:r>
      <w:r w:rsidRPr="00EA60FE">
        <w:rPr>
          <w:rStyle w:val="Emphasis"/>
          <w:highlight w:val="cyan"/>
        </w:rPr>
        <w:t>Trump</w:t>
      </w:r>
      <w:r w:rsidRPr="00EA60FE">
        <w:rPr>
          <w:sz w:val="16"/>
        </w:rPr>
        <w:t xml:space="preserve"> and Republicans have </w:t>
      </w:r>
      <w:r w:rsidRPr="00EA60FE">
        <w:rPr>
          <w:rStyle w:val="Emphasis"/>
          <w:highlight w:val="cyan"/>
        </w:rPr>
        <w:t>dialed up</w:t>
      </w:r>
      <w:r w:rsidRPr="00EA60FE">
        <w:rPr>
          <w:rStyle w:val="Emphasis"/>
        </w:rPr>
        <w:t xml:space="preserve"> their </w:t>
      </w:r>
      <w:r w:rsidRPr="00EA60FE">
        <w:rPr>
          <w:rStyle w:val="Emphasis"/>
          <w:highlight w:val="cyan"/>
        </w:rPr>
        <w:t>attacks</w:t>
      </w:r>
      <w:r w:rsidRPr="00EA60FE">
        <w:rPr>
          <w:sz w:val="16"/>
        </w:rPr>
        <w:t xml:space="preserve"> on that pot of funding, making increasingly clear they won’t allow an extension in its current form.</w:t>
      </w:r>
    </w:p>
    <w:p w14:paraId="0DA23718" w14:textId="77777777" w:rsidR="0005261E" w:rsidRPr="00EA60FE" w:rsidRDefault="0005261E" w:rsidP="0005261E">
      <w:pPr>
        <w:rPr>
          <w:sz w:val="16"/>
        </w:rPr>
      </w:pPr>
      <w:r w:rsidRPr="00EA60FE">
        <w:rPr>
          <w:sz w:val="16"/>
        </w:rPr>
        <w:t>“</w:t>
      </w:r>
      <w:r w:rsidRPr="00EA60FE">
        <w:rPr>
          <w:rStyle w:val="Emphasis"/>
          <w:highlight w:val="cyan"/>
        </w:rPr>
        <w:t>It’s going to end,”</w:t>
      </w:r>
      <w:r w:rsidRPr="00EA60FE">
        <w:rPr>
          <w:sz w:val="16"/>
        </w:rPr>
        <w:t xml:space="preserve"> Sen. Rick Scott, R-Fla., said Tuesday evening, citing Trump’s opposition as part of the reason.</w:t>
      </w:r>
    </w:p>
    <w:p w14:paraId="23285B81" w14:textId="77777777" w:rsidR="0005261E" w:rsidRPr="0035586E" w:rsidRDefault="0005261E" w:rsidP="0005261E">
      <w:pPr>
        <w:pStyle w:val="Heading4"/>
        <w:rPr>
          <w:color w:val="000000" w:themeColor="text1"/>
        </w:rPr>
      </w:pPr>
      <w:r w:rsidRPr="00F8278A">
        <w:rPr>
          <w:color w:val="000000" w:themeColor="text1"/>
        </w:rPr>
        <w:t xml:space="preserve">The plan doesn’t </w:t>
      </w:r>
      <w:r w:rsidRPr="00F8278A">
        <w:rPr>
          <w:color w:val="000000" w:themeColor="text1"/>
          <w:u w:val="single"/>
        </w:rPr>
        <w:t>fracture</w:t>
      </w:r>
      <w:r w:rsidRPr="00F8278A">
        <w:rPr>
          <w:color w:val="000000" w:themeColor="text1"/>
        </w:rPr>
        <w:t>.</w:t>
      </w:r>
    </w:p>
    <w:p w14:paraId="5E4B2ECA" w14:textId="77777777" w:rsidR="0005261E" w:rsidRPr="0035586E" w:rsidRDefault="0005261E" w:rsidP="0005261E">
      <w:pPr>
        <w:rPr>
          <w:color w:val="000000" w:themeColor="text1"/>
        </w:rPr>
      </w:pPr>
      <w:r w:rsidRPr="0035586E">
        <w:rPr>
          <w:color w:val="000000" w:themeColor="text1"/>
        </w:rPr>
        <w:t xml:space="preserve">Lenna </w:t>
      </w:r>
      <w:r w:rsidRPr="0035586E">
        <w:rPr>
          <w:rStyle w:val="Style13ptBold"/>
          <w:color w:val="000000" w:themeColor="text1"/>
        </w:rPr>
        <w:t>Peterson 25</w:t>
      </w:r>
      <w:r w:rsidRPr="0035586E">
        <w:rPr>
          <w:color w:val="000000" w:themeColor="text1"/>
        </w:rPr>
        <w:t>, Politics reporter for Medill on the Hill, B.A. candidate in Journalism and History, Northwestern University, 2/12/2025, “Senators Debate Trump’s Plan to Purchase Greenland,” UPI, https://www.upi.com/Top_News/US/2025/02/12/greenland-purchase-hearing-senatehearing/5891739391369/</w:t>
      </w:r>
    </w:p>
    <w:p w14:paraId="054EEDCD" w14:textId="77777777" w:rsidR="0005261E" w:rsidRPr="00071621" w:rsidRDefault="0005261E" w:rsidP="0005261E">
      <w:pPr>
        <w:rPr>
          <w:rStyle w:val="StyleUnderline"/>
          <w:sz w:val="14"/>
          <w:u w:val="none"/>
        </w:rPr>
      </w:pPr>
      <w:r w:rsidRPr="00071621">
        <w:rPr>
          <w:rStyle w:val="StyleUnderline"/>
          <w:sz w:val="14"/>
          <w:u w:val="none"/>
        </w:rPr>
        <w:t xml:space="preserve">Although Trump's plan to acquire Greenland demonstrated his unconventional approach to foreign policy, </w:t>
      </w:r>
      <w:r w:rsidRPr="00071621">
        <w:rPr>
          <w:rStyle w:val="StyleUnderline"/>
          <w:highlight w:val="cyan"/>
        </w:rPr>
        <w:t>senators</w:t>
      </w:r>
      <w:r w:rsidRPr="00071621">
        <w:rPr>
          <w:rStyle w:val="StyleUnderline"/>
        </w:rPr>
        <w:t xml:space="preserve"> from both parties </w:t>
      </w:r>
      <w:r w:rsidRPr="00071621">
        <w:rPr>
          <w:rStyle w:val="StyleUnderline"/>
          <w:highlight w:val="cyan"/>
        </w:rPr>
        <w:t>embraced</w:t>
      </w:r>
      <w:r w:rsidRPr="00071621">
        <w:rPr>
          <w:rStyle w:val="StyleUnderline"/>
        </w:rPr>
        <w:t xml:space="preserve"> how his </w:t>
      </w:r>
      <w:r w:rsidRPr="00071621">
        <w:rPr>
          <w:rStyle w:val="StyleUnderline"/>
          <w:highlight w:val="cyan"/>
        </w:rPr>
        <w:t>attention to</w:t>
      </w:r>
      <w:r w:rsidRPr="00071621">
        <w:rPr>
          <w:rStyle w:val="StyleUnderline"/>
        </w:rPr>
        <w:t xml:space="preserve"> Greenland reflected </w:t>
      </w:r>
      <w:r w:rsidRPr="00071621">
        <w:rPr>
          <w:rStyle w:val="StyleUnderline"/>
          <w:highlight w:val="cyan"/>
        </w:rPr>
        <w:t>the importance of the Arctic to t</w:t>
      </w:r>
      <w:r w:rsidRPr="00071621">
        <w:rPr>
          <w:rStyle w:val="StyleUnderline"/>
        </w:rPr>
        <w:t xml:space="preserve">he United States for </w:t>
      </w:r>
      <w:r w:rsidRPr="00071621">
        <w:rPr>
          <w:rStyle w:val="StyleUnderline"/>
          <w:highlight w:val="cyan"/>
        </w:rPr>
        <w:t>security</w:t>
      </w:r>
      <w:r w:rsidRPr="00071621">
        <w:rPr>
          <w:rStyle w:val="StyleUnderline"/>
        </w:rPr>
        <w:t xml:space="preserve"> reasons</w:t>
      </w:r>
      <w:r w:rsidRPr="00071621">
        <w:rPr>
          <w:rStyle w:val="StyleUnderline"/>
          <w:sz w:val="14"/>
          <w:u w:val="none"/>
        </w:rPr>
        <w:t xml:space="preserve"> and a source of natural resources.</w:t>
      </w:r>
    </w:p>
    <w:p w14:paraId="400592F6" w14:textId="77777777" w:rsidR="0005261E" w:rsidRPr="00071621" w:rsidRDefault="0005261E" w:rsidP="0005261E">
      <w:pPr>
        <w:rPr>
          <w:rStyle w:val="StyleUnderline"/>
        </w:rPr>
      </w:pPr>
      <w:r w:rsidRPr="00071621">
        <w:rPr>
          <w:rStyle w:val="StyleUnderline"/>
        </w:rPr>
        <w:t xml:space="preserve">Sen. Maria Cantwell, D-Wash., stressed that </w:t>
      </w:r>
      <w:r w:rsidRPr="00071621">
        <w:rPr>
          <w:rStyle w:val="StyleUnderline"/>
          <w:highlight w:val="cyan"/>
        </w:rPr>
        <w:t>the U</w:t>
      </w:r>
      <w:r w:rsidRPr="00071621">
        <w:rPr>
          <w:rStyle w:val="StyleUnderline"/>
        </w:rPr>
        <w:t xml:space="preserve">nited </w:t>
      </w:r>
      <w:r w:rsidRPr="00071621">
        <w:rPr>
          <w:rStyle w:val="StyleUnderline"/>
          <w:highlight w:val="cyan"/>
        </w:rPr>
        <w:t>S</w:t>
      </w:r>
      <w:r w:rsidRPr="00071621">
        <w:rPr>
          <w:rStyle w:val="StyleUnderline"/>
        </w:rPr>
        <w:t xml:space="preserve">tates </w:t>
      </w:r>
      <w:r w:rsidRPr="00071621">
        <w:rPr>
          <w:rStyle w:val="StyleUnderline"/>
          <w:highlight w:val="cyan"/>
        </w:rPr>
        <w:t>must renew and recommit to</w:t>
      </w:r>
      <w:r w:rsidRPr="00071621">
        <w:rPr>
          <w:rStyle w:val="StyleUnderline"/>
        </w:rPr>
        <w:t xml:space="preserve"> an </w:t>
      </w:r>
      <w:r w:rsidRPr="00071621">
        <w:rPr>
          <w:rStyle w:val="StyleUnderline"/>
          <w:highlight w:val="cyan"/>
        </w:rPr>
        <w:t>Arctic</w:t>
      </w:r>
      <w:r w:rsidRPr="00071621">
        <w:rPr>
          <w:rStyle w:val="StyleUnderline"/>
        </w:rPr>
        <w:t xml:space="preserve"> </w:t>
      </w:r>
      <w:r w:rsidRPr="00071621">
        <w:rPr>
          <w:rStyle w:val="StyleUnderline"/>
          <w:highlight w:val="cyan"/>
        </w:rPr>
        <w:t>strategy that counters</w:t>
      </w:r>
      <w:r w:rsidRPr="00071621">
        <w:rPr>
          <w:rStyle w:val="StyleUnderline"/>
        </w:rPr>
        <w:t xml:space="preserve"> its </w:t>
      </w:r>
      <w:r w:rsidRPr="00071621">
        <w:rPr>
          <w:rStyle w:val="StyleUnderline"/>
          <w:highlight w:val="cyan"/>
        </w:rPr>
        <w:t>adversaries and promotes national security.</w:t>
      </w:r>
    </w:p>
    <w:p w14:paraId="30E3B7C4" w14:textId="77777777" w:rsidR="0005261E" w:rsidRPr="00071621" w:rsidRDefault="0005261E" w:rsidP="0005261E">
      <w:pPr>
        <w:rPr>
          <w:rStyle w:val="StyleUnderline"/>
          <w:sz w:val="14"/>
          <w:u w:val="none"/>
        </w:rPr>
      </w:pPr>
      <w:r w:rsidRPr="00071621">
        <w:rPr>
          <w:rStyle w:val="StyleUnderline"/>
          <w:sz w:val="14"/>
          <w:u w:val="none"/>
        </w:rPr>
        <w:t>"</w:t>
      </w:r>
      <w:r w:rsidRPr="00071621">
        <w:rPr>
          <w:rStyle w:val="StyleUnderline"/>
        </w:rPr>
        <w:t>We are an Arctic nation, we have interests there and we need to continue to move forward," Cantwell said</w:t>
      </w:r>
      <w:r w:rsidRPr="00071621">
        <w:rPr>
          <w:rStyle w:val="StyleUnderline"/>
          <w:sz w:val="14"/>
          <w:u w:val="none"/>
        </w:rPr>
        <w:t>.</w:t>
      </w:r>
    </w:p>
    <w:p w14:paraId="2B0DB039" w14:textId="77777777" w:rsidR="0005261E" w:rsidRDefault="0005261E" w:rsidP="0005261E">
      <w:pPr>
        <w:rPr>
          <w:rStyle w:val="StyleUnderline"/>
          <w:sz w:val="14"/>
          <w:u w:val="none"/>
        </w:rPr>
      </w:pPr>
      <w:r w:rsidRPr="00071621">
        <w:rPr>
          <w:rStyle w:val="StyleUnderline"/>
          <w:sz w:val="14"/>
          <w:u w:val="none"/>
        </w:rPr>
        <w:t>Trump has repeatedly conveyed his interest in purchasing the territory, citing its geopolitical value and rich natural resources. Greenland's wealth of minerals, which remain largely untapped, includes coal, gold, silver and a variety of other rare earth metals.</w:t>
      </w:r>
    </w:p>
    <w:p w14:paraId="472E4243" w14:textId="77777777" w:rsidR="0005261E" w:rsidRPr="00CC2516" w:rsidRDefault="0005261E" w:rsidP="0005261E">
      <w:pPr>
        <w:pStyle w:val="Heading4"/>
        <w:rPr>
          <w:b w:val="0"/>
          <w:bCs/>
        </w:rPr>
      </w:pPr>
      <w:r>
        <w:t xml:space="preserve">Climate initiatives are bipartisan --- </w:t>
      </w:r>
      <w:r>
        <w:rPr>
          <w:b w:val="0"/>
          <w:bCs/>
        </w:rPr>
        <w:t xml:space="preserve">DeConcini </w:t>
      </w:r>
    </w:p>
    <w:p w14:paraId="54B0F016" w14:textId="77777777" w:rsidR="0005261E" w:rsidRPr="00D01EFC" w:rsidRDefault="0005261E" w:rsidP="0005261E">
      <w:pPr>
        <w:rPr>
          <w:rStyle w:val="Style13ptBold"/>
          <w:b w:val="0"/>
          <w:bCs w:val="0"/>
          <w:szCs w:val="26"/>
        </w:rPr>
      </w:pPr>
      <w:r w:rsidRPr="00D01EFC">
        <w:rPr>
          <w:sz w:val="26"/>
          <w:szCs w:val="26"/>
        </w:rPr>
        <w:t>&lt;&lt;&lt;For Reference&gt;&gt;&gt;</w:t>
      </w:r>
    </w:p>
    <w:p w14:paraId="22F75D7A" w14:textId="77777777" w:rsidR="0005261E" w:rsidRPr="00F077EF" w:rsidRDefault="0005261E" w:rsidP="0005261E">
      <w:pPr>
        <w:rPr>
          <w:rStyle w:val="StyleUnderline"/>
        </w:rPr>
      </w:pPr>
      <w:r w:rsidRPr="00D01EFC">
        <w:rPr>
          <w:rStyle w:val="Emphasis"/>
          <w:highlight w:val="lightGray"/>
        </w:rPr>
        <w:t>Bipartisan Support</w:t>
      </w:r>
      <w:r w:rsidRPr="00D01EFC">
        <w:rPr>
          <w:rStyle w:val="StyleUnderline"/>
          <w:highlight w:val="lightGray"/>
        </w:rPr>
        <w:t xml:space="preserve"> for Climate-Friendly Policies</w:t>
      </w:r>
    </w:p>
    <w:p w14:paraId="06C9D0DD" w14:textId="77777777" w:rsidR="0005261E" w:rsidRPr="00227357" w:rsidRDefault="0005261E" w:rsidP="0005261E">
      <w:pPr>
        <w:rPr>
          <w:sz w:val="16"/>
        </w:rPr>
      </w:pPr>
      <w:r w:rsidRPr="00227357">
        <w:rPr>
          <w:sz w:val="16"/>
        </w:rPr>
        <w:t xml:space="preserve">As we publish this piece, it looks certain that Republicans will hold the majority in both the Senate and the House of Representatives. </w:t>
      </w:r>
      <w:r w:rsidRPr="00F077EF">
        <w:rPr>
          <w:rStyle w:val="StyleUnderline"/>
        </w:rPr>
        <w:t xml:space="preserve">Nevertheless, most policies will still require 60 votes in the Senate to become law, presenting </w:t>
      </w:r>
      <w:r w:rsidRPr="00F077EF">
        <w:rPr>
          <w:rStyle w:val="StyleUnderline"/>
        </w:rPr>
        <w:lastRenderedPageBreak/>
        <w:t xml:space="preserve">opportunities to advance climate policies that have bipartisan support. Recent policy </w:t>
      </w:r>
      <w:r w:rsidRPr="00D01EFC">
        <w:rPr>
          <w:rStyle w:val="StyleUnderline"/>
          <w:highlight w:val="lightGray"/>
        </w:rPr>
        <w:t>proposals</w:t>
      </w:r>
      <w:r w:rsidRPr="00F077EF">
        <w:rPr>
          <w:rStyle w:val="StyleUnderline"/>
        </w:rPr>
        <w:t xml:space="preserve"> focusing </w:t>
      </w:r>
      <w:r w:rsidRPr="00D01EFC">
        <w:rPr>
          <w:rStyle w:val="StyleUnderline"/>
          <w:highlight w:val="lightGray"/>
        </w:rPr>
        <w:t xml:space="preserve">on </w:t>
      </w:r>
      <w:r w:rsidRPr="00D01EFC">
        <w:rPr>
          <w:rStyle w:val="Emphasis"/>
          <w:highlight w:val="lightGray"/>
        </w:rPr>
        <w:t>carbon dioxide</w:t>
      </w:r>
      <w:r w:rsidRPr="00BF0D24">
        <w:rPr>
          <w:rStyle w:val="Emphasis"/>
        </w:rPr>
        <w:t xml:space="preserve"> removal</w:t>
      </w:r>
      <w:r w:rsidRPr="00F077EF">
        <w:rPr>
          <w:rStyle w:val="StyleUnderline"/>
        </w:rPr>
        <w:t xml:space="preserve">, industrial </w:t>
      </w:r>
      <w:r w:rsidRPr="00D01EFC">
        <w:rPr>
          <w:rStyle w:val="Emphasis"/>
          <w:highlight w:val="lightGray"/>
        </w:rPr>
        <w:t>decarbonization</w:t>
      </w:r>
      <w:r w:rsidRPr="00F077EF">
        <w:rPr>
          <w:rStyle w:val="StyleUnderline"/>
        </w:rPr>
        <w:t xml:space="preserve">, geothermal energy, critical minerals, </w:t>
      </w:r>
      <w:r w:rsidRPr="00D01EFC">
        <w:rPr>
          <w:rStyle w:val="Emphasis"/>
          <w:highlight w:val="lightGray"/>
        </w:rPr>
        <w:t>nuclear energy</w:t>
      </w:r>
      <w:r w:rsidRPr="00F077EF">
        <w:rPr>
          <w:rStyle w:val="StyleUnderline"/>
        </w:rPr>
        <w:t xml:space="preserve">, permitting reform and trade policy </w:t>
      </w:r>
      <w:r w:rsidRPr="00D01EFC">
        <w:rPr>
          <w:rStyle w:val="Emphasis"/>
          <w:highlight w:val="lightGray"/>
        </w:rPr>
        <w:t>reflect bipartisan support</w:t>
      </w:r>
      <w:r w:rsidRPr="00F077EF">
        <w:rPr>
          <w:rStyle w:val="StyleUnderline"/>
        </w:rPr>
        <w:t xml:space="preserve"> for these issues, signaling potential areas for consensus</w:t>
      </w:r>
      <w:r w:rsidRPr="00227357">
        <w:rPr>
          <w:sz w:val="16"/>
        </w:rPr>
        <w:t>.</w:t>
      </w:r>
    </w:p>
    <w:p w14:paraId="075E62F7" w14:textId="77777777" w:rsidR="0005261E" w:rsidRPr="00227357" w:rsidRDefault="0005261E" w:rsidP="0005261E">
      <w:pPr>
        <w:rPr>
          <w:sz w:val="16"/>
        </w:rPr>
      </w:pPr>
      <w:r w:rsidRPr="00227357">
        <w:rPr>
          <w:sz w:val="16"/>
        </w:rPr>
        <w:t>Carbon Removal</w:t>
      </w:r>
    </w:p>
    <w:p w14:paraId="4B074571" w14:textId="77777777" w:rsidR="0005261E" w:rsidRPr="00F077EF" w:rsidRDefault="0005261E" w:rsidP="0005261E">
      <w:pPr>
        <w:rPr>
          <w:rStyle w:val="StyleUnderline"/>
        </w:rPr>
      </w:pPr>
      <w:r w:rsidRPr="00F077EF">
        <w:rPr>
          <w:rStyle w:val="StyleUnderline"/>
        </w:rPr>
        <w:t xml:space="preserve">The bipartisan Carbon Removal and Efficient Storage Technologies (CREST) Act (S.1576) as well as the Carbon Removal, Efficient Agencies, Technology Expertise (CREATE) Act </w:t>
      </w:r>
      <w:r w:rsidRPr="00227357">
        <w:rPr>
          <w:sz w:val="16"/>
        </w:rPr>
        <w:t xml:space="preserve">(S.2002) would boost research and development of carbon removal technologies through investments, procurement and interagency coordination. These bills, sponsored by Senators Collins (R-ME), Cantwell (D-WA), Cassidy (R-LA), King (I-ME), and Coons (D-DE) and by Senators Sinema (I-AZ), Murkowski (R-AK), Whitehouse (D-RI) and Capito (R-WV), respectively, are the types of legislation that could move forward in the next Congress, as they have bipartisan support as well as the backing of both industry and climate advocates. </w:t>
      </w:r>
      <w:r w:rsidRPr="00D01EFC">
        <w:rPr>
          <w:rStyle w:val="Emphasis"/>
          <w:highlight w:val="lightGray"/>
        </w:rPr>
        <w:t>Collaborative efforts</w:t>
      </w:r>
      <w:r w:rsidRPr="00F077EF">
        <w:rPr>
          <w:rStyle w:val="StyleUnderline"/>
        </w:rPr>
        <w:t xml:space="preserve"> to advance carbon management technologies will allow the U.S. to better pursue a wide range of innovative technologies that </w:t>
      </w:r>
      <w:r w:rsidRPr="00D01EFC">
        <w:rPr>
          <w:rStyle w:val="Emphasis"/>
        </w:rPr>
        <w:t>simultaneously benefit</w:t>
      </w:r>
      <w:r w:rsidRPr="00D01EFC">
        <w:rPr>
          <w:rStyle w:val="StyleUnderline"/>
        </w:rPr>
        <w:t xml:space="preserve"> the </w:t>
      </w:r>
      <w:r w:rsidRPr="00D01EFC">
        <w:rPr>
          <w:rStyle w:val="Emphasis"/>
        </w:rPr>
        <w:t>economy</w:t>
      </w:r>
      <w:r w:rsidRPr="00D01EFC">
        <w:rPr>
          <w:rStyle w:val="StyleUnderline"/>
        </w:rPr>
        <w:t xml:space="preserve">, </w:t>
      </w:r>
      <w:r w:rsidRPr="00D01EFC">
        <w:rPr>
          <w:rStyle w:val="Emphasis"/>
        </w:rPr>
        <w:t>manufacturing</w:t>
      </w:r>
      <w:r w:rsidRPr="00F077EF">
        <w:rPr>
          <w:rStyle w:val="StyleUnderline"/>
        </w:rPr>
        <w:t xml:space="preserve">, American workers </w:t>
      </w:r>
      <w:r w:rsidRPr="00D01EFC">
        <w:rPr>
          <w:rStyle w:val="StyleUnderline"/>
        </w:rPr>
        <w:t>and</w:t>
      </w:r>
      <w:r w:rsidRPr="00F077EF">
        <w:rPr>
          <w:rStyle w:val="StyleUnderline"/>
        </w:rPr>
        <w:t xml:space="preserve"> the </w:t>
      </w:r>
      <w:r w:rsidRPr="00D01EFC">
        <w:rPr>
          <w:rStyle w:val="Emphasis"/>
        </w:rPr>
        <w:t>environment</w:t>
      </w:r>
      <w:r w:rsidRPr="00F077EF">
        <w:rPr>
          <w:rStyle w:val="StyleUnderline"/>
        </w:rPr>
        <w:t>.</w:t>
      </w:r>
    </w:p>
    <w:p w14:paraId="70FFE43A" w14:textId="77777777" w:rsidR="0005261E" w:rsidRPr="00227357" w:rsidRDefault="0005261E" w:rsidP="0005261E">
      <w:pPr>
        <w:rPr>
          <w:sz w:val="16"/>
        </w:rPr>
      </w:pPr>
      <w:r w:rsidRPr="00227357">
        <w:rPr>
          <w:sz w:val="16"/>
        </w:rPr>
        <w:t>Industrial Decarbonization</w:t>
      </w:r>
    </w:p>
    <w:p w14:paraId="23E37FA8" w14:textId="77777777" w:rsidR="0005261E" w:rsidRPr="00227357" w:rsidRDefault="0005261E" w:rsidP="0005261E">
      <w:pPr>
        <w:rPr>
          <w:sz w:val="16"/>
        </w:rPr>
      </w:pPr>
      <w:r w:rsidRPr="00227357">
        <w:rPr>
          <w:sz w:val="16"/>
        </w:rPr>
        <w:t xml:space="preserve">Industrial emissions are the fastest-growing source of greenhouse gas emissions globally, and the sector is set to become the highest emitter in the U.S. by 2030. </w:t>
      </w:r>
      <w:r w:rsidRPr="00F077EF">
        <w:rPr>
          <w:rStyle w:val="StyleUnderline"/>
        </w:rPr>
        <w:t xml:space="preserve">The </w:t>
      </w:r>
      <w:r w:rsidRPr="00D01EFC">
        <w:rPr>
          <w:rStyle w:val="StyleUnderline"/>
          <w:highlight w:val="lightGray"/>
        </w:rPr>
        <w:t>bipartisan Concrete Asphalt Innovation Act</w:t>
      </w:r>
      <w:r w:rsidRPr="00F077EF">
        <w:rPr>
          <w:rStyle w:val="StyleUnderline"/>
        </w:rPr>
        <w:t xml:space="preserve"> (S.3439), sponsored by Senators Coons (D-DE) and Tillis (R-NC), and the bipartisan companion bills IMPACT ACT (H.R. 7685) and IMPACT 2.0 (H.R. 9136), sponsored by Reps. Miller (R-OH) and Foushee (D-NC), would establish a promising U.S. effort to innovate and </w:t>
      </w:r>
      <w:r w:rsidRPr="00D01EFC">
        <w:rPr>
          <w:rStyle w:val="StyleUnderline"/>
        </w:rPr>
        <w:t>decarbonize</w:t>
      </w:r>
      <w:r w:rsidRPr="00F077EF">
        <w:rPr>
          <w:rStyle w:val="StyleUnderline"/>
        </w:rPr>
        <w:t xml:space="preserve"> America’s </w:t>
      </w:r>
      <w:r w:rsidRPr="00D01EFC">
        <w:rPr>
          <w:rStyle w:val="StyleUnderline"/>
        </w:rPr>
        <w:t>concrete and asphalt sectors</w:t>
      </w:r>
      <w:r w:rsidRPr="00227357">
        <w:rPr>
          <w:sz w:val="16"/>
        </w:rPr>
        <w:t xml:space="preserve">, boost American competitiveness, bolster supply chains, reduce pollutants and create jobs. </w:t>
      </w:r>
      <w:r w:rsidRPr="00F077EF">
        <w:rPr>
          <w:rStyle w:val="StyleUnderline"/>
        </w:rPr>
        <w:t xml:space="preserve">Another proposal, the </w:t>
      </w:r>
      <w:r w:rsidRPr="00D01EFC">
        <w:rPr>
          <w:rStyle w:val="StyleUnderline"/>
        </w:rPr>
        <w:t>bipartisan</w:t>
      </w:r>
      <w:r w:rsidRPr="00F077EF">
        <w:rPr>
          <w:rStyle w:val="StyleUnderline"/>
        </w:rPr>
        <w:t xml:space="preserve"> and bicameral </w:t>
      </w:r>
      <w:r w:rsidRPr="00D01EFC">
        <w:rPr>
          <w:rStyle w:val="StyleUnderline"/>
        </w:rPr>
        <w:t>PROVE IT Act,</w:t>
      </w:r>
      <w:r w:rsidRPr="00227357">
        <w:rPr>
          <w:sz w:val="16"/>
        </w:rPr>
        <w:t xml:space="preserve"> would direct the Department of Energy to study the carbon intensity of certain industrial goods </w:t>
      </w:r>
      <w:r w:rsidRPr="00D01EFC">
        <w:rPr>
          <w:sz w:val="16"/>
        </w:rPr>
        <w:t>produced</w:t>
      </w:r>
      <w:r w:rsidRPr="00227357">
        <w:rPr>
          <w:sz w:val="16"/>
        </w:rPr>
        <w:t xml:space="preserve"> or imported into the U.S.</w:t>
      </w:r>
    </w:p>
    <w:p w14:paraId="69A509CC" w14:textId="77777777" w:rsidR="0005261E" w:rsidRPr="00227357" w:rsidRDefault="0005261E" w:rsidP="0005261E">
      <w:pPr>
        <w:rPr>
          <w:sz w:val="16"/>
        </w:rPr>
      </w:pPr>
      <w:r w:rsidRPr="00227357">
        <w:rPr>
          <w:sz w:val="16"/>
        </w:rPr>
        <w:t>These bills are important for competitiveness in a global marketplace that increasingly favors lower-carbon products. For example, as the E.U. begins implementing its ﷟Carbon Border Adjustment Mechanism (CBAM), one of the most extensive environmental trade policies to date, continued U.S. leadership as a global producer of goods like steel and aluminum requires American goods to be both high-quality and low carbon.</w:t>
      </w:r>
    </w:p>
    <w:p w14:paraId="7B75D908" w14:textId="77777777" w:rsidR="0005261E" w:rsidRPr="00227357" w:rsidRDefault="0005261E" w:rsidP="0005261E">
      <w:pPr>
        <w:rPr>
          <w:sz w:val="16"/>
        </w:rPr>
      </w:pPr>
      <w:r w:rsidRPr="00227357">
        <w:rPr>
          <w:sz w:val="16"/>
        </w:rPr>
        <w:t>Next-Generation Geothermal</w:t>
      </w:r>
    </w:p>
    <w:p w14:paraId="731406C2" w14:textId="77777777" w:rsidR="0005261E" w:rsidRPr="00227357" w:rsidRDefault="0005261E" w:rsidP="0005261E">
      <w:pPr>
        <w:rPr>
          <w:sz w:val="16"/>
        </w:rPr>
      </w:pPr>
      <w:r w:rsidRPr="00227357">
        <w:rPr>
          <w:sz w:val="16"/>
        </w:rPr>
        <w:t>Next-generation geothermal energy provides clean, firm power by harnessing Earth’s heat using advanced drilling technologies first developed in the oil and gas sector.</w:t>
      </w:r>
    </w:p>
    <w:p w14:paraId="62542E3F" w14:textId="77777777" w:rsidR="0005261E" w:rsidRPr="00CC2516" w:rsidRDefault="0005261E" w:rsidP="0005261E">
      <w:pPr>
        <w:rPr>
          <w:rStyle w:val="StyleUnderline"/>
        </w:rPr>
      </w:pPr>
      <w:r w:rsidRPr="00227357">
        <w:rPr>
          <w:sz w:val="16"/>
        </w:rPr>
        <w:t xml:space="preserve">Geothermal energy is key to an “all-of-the above" energy approach and is concentrated in western states with supportive Republican members of Congress. </w:t>
      </w:r>
      <w:r w:rsidRPr="00CC2516">
        <w:rPr>
          <w:rStyle w:val="StyleUnderline"/>
        </w:rPr>
        <w:t xml:space="preserve">Given the newness of these next-generation geothermal technologies, they received limited policy incentives in the </w:t>
      </w:r>
      <w:r w:rsidRPr="00D01EFC">
        <w:rPr>
          <w:rStyle w:val="StyleUnderline"/>
          <w:highlight w:val="lightGray"/>
        </w:rPr>
        <w:t>Bipartisan Infrastructure Law and I</w:t>
      </w:r>
      <w:r w:rsidRPr="00CC2516">
        <w:rPr>
          <w:rStyle w:val="StyleUnderline"/>
        </w:rPr>
        <w:t xml:space="preserve">nflation </w:t>
      </w:r>
      <w:r w:rsidRPr="00D01EFC">
        <w:rPr>
          <w:rStyle w:val="StyleUnderline"/>
          <w:highlight w:val="lightGray"/>
        </w:rPr>
        <w:t>R</w:t>
      </w:r>
      <w:r w:rsidRPr="00CC2516">
        <w:rPr>
          <w:rStyle w:val="StyleUnderline"/>
        </w:rPr>
        <w:t xml:space="preserve">eduction </w:t>
      </w:r>
      <w:r w:rsidRPr="00D01EFC">
        <w:rPr>
          <w:rStyle w:val="StyleUnderline"/>
          <w:highlight w:val="lightGray"/>
        </w:rPr>
        <w:t>A</w:t>
      </w:r>
      <w:r w:rsidRPr="00CC2516">
        <w:rPr>
          <w:rStyle w:val="StyleUnderline"/>
        </w:rPr>
        <w:t xml:space="preserve">ct </w:t>
      </w:r>
      <w:r w:rsidRPr="00227357">
        <w:rPr>
          <w:sz w:val="16"/>
        </w:rPr>
        <w:t xml:space="preserve">compared to other technologies, so there may be appetite to stimulate the industry through tax incentives, drilling support, greater energy development on public lands and permitting reform. </w:t>
      </w:r>
      <w:r w:rsidRPr="00CC2516">
        <w:rPr>
          <w:rStyle w:val="StyleUnderline"/>
        </w:rPr>
        <w:t xml:space="preserve">Despite tight fiscal budgets, geothermal </w:t>
      </w:r>
      <w:r w:rsidRPr="00D01EFC">
        <w:rPr>
          <w:rStyle w:val="StyleUnderline"/>
          <w:highlight w:val="lightGray"/>
        </w:rPr>
        <w:t>funding</w:t>
      </w:r>
      <w:r w:rsidRPr="00CC2516">
        <w:rPr>
          <w:rStyle w:val="StyleUnderline"/>
        </w:rPr>
        <w:t xml:space="preserve"> has </w:t>
      </w:r>
      <w:r w:rsidRPr="00D01EFC">
        <w:rPr>
          <w:rStyle w:val="Emphasis"/>
          <w:highlight w:val="lightGray"/>
        </w:rPr>
        <w:t>remained constant</w:t>
      </w:r>
      <w:r w:rsidRPr="00BF0D24">
        <w:rPr>
          <w:rStyle w:val="Emphasis"/>
        </w:rPr>
        <w:t xml:space="preserve"> </w:t>
      </w:r>
      <w:r w:rsidRPr="00CC2516">
        <w:rPr>
          <w:rStyle w:val="StyleUnderline"/>
        </w:rPr>
        <w:t xml:space="preserve">given bipartisan support and </w:t>
      </w:r>
      <w:r w:rsidRPr="00BF0D24">
        <w:rPr>
          <w:rStyle w:val="Emphasis"/>
        </w:rPr>
        <w:t xml:space="preserve">funding </w:t>
      </w:r>
      <w:r w:rsidRPr="00D01EFC">
        <w:rPr>
          <w:rStyle w:val="Emphasis"/>
          <w:highlight w:val="lightGray"/>
        </w:rPr>
        <w:t>from both</w:t>
      </w:r>
      <w:r w:rsidRPr="00CC2516">
        <w:rPr>
          <w:rStyle w:val="StyleUnderline"/>
        </w:rPr>
        <w:t xml:space="preserve"> the </w:t>
      </w:r>
      <w:r w:rsidRPr="00D01EFC">
        <w:rPr>
          <w:rStyle w:val="StyleUnderline"/>
          <w:highlight w:val="lightGray"/>
        </w:rPr>
        <w:t>House and Senate</w:t>
      </w:r>
      <w:r w:rsidRPr="00CC2516">
        <w:rPr>
          <w:rStyle w:val="StyleUnderline"/>
        </w:rPr>
        <w:t xml:space="preserve"> appropriations bills for geothermal resource assessment.</w:t>
      </w:r>
    </w:p>
    <w:p w14:paraId="527F04C5" w14:textId="77777777" w:rsidR="0005261E" w:rsidRPr="00227357" w:rsidRDefault="0005261E" w:rsidP="0005261E">
      <w:pPr>
        <w:rPr>
          <w:sz w:val="16"/>
        </w:rPr>
      </w:pPr>
      <w:r w:rsidRPr="00227357">
        <w:rPr>
          <w:sz w:val="16"/>
        </w:rPr>
        <w:t>Moving forward, Republicans are focused on geothermal permitting reform proposed in the HEATS Act (H.R.7409), which will be considered by the full House of Representatives soon. In addition, The Geothermal Optimization Act has bipartisan support, with lead sponsors including Senators Heinrich (D-NM), an avid climate hawk, Cortez-Masto (D-NV), and conservatives Risch (R-ID) and Lee (R-UT). This bill would expedite the process for geothermal observation well permits on public lands.</w:t>
      </w:r>
    </w:p>
    <w:p w14:paraId="6DE6EA42" w14:textId="77777777" w:rsidR="0005261E" w:rsidRPr="00227357" w:rsidRDefault="0005261E" w:rsidP="0005261E">
      <w:pPr>
        <w:rPr>
          <w:sz w:val="16"/>
        </w:rPr>
      </w:pPr>
      <w:r w:rsidRPr="00227357">
        <w:rPr>
          <w:sz w:val="16"/>
        </w:rPr>
        <w:t>Nuclear Energy</w:t>
      </w:r>
    </w:p>
    <w:p w14:paraId="4EB5C702" w14:textId="77777777" w:rsidR="0005261E" w:rsidRPr="00227357" w:rsidRDefault="0005261E" w:rsidP="0005261E">
      <w:pPr>
        <w:rPr>
          <w:sz w:val="16"/>
        </w:rPr>
      </w:pPr>
      <w:r w:rsidRPr="00D01EFC">
        <w:rPr>
          <w:rStyle w:val="StyleUnderline"/>
          <w:highlight w:val="lightGray"/>
        </w:rPr>
        <w:t xml:space="preserve">Nuclear power has </w:t>
      </w:r>
      <w:r w:rsidRPr="00D01EFC">
        <w:rPr>
          <w:rStyle w:val="Emphasis"/>
          <w:highlight w:val="lightGray"/>
        </w:rPr>
        <w:t>broad bipartisan suppor</w:t>
      </w:r>
      <w:r w:rsidRPr="00203049">
        <w:rPr>
          <w:rStyle w:val="Emphasis"/>
          <w:highlight w:val="cyan"/>
        </w:rPr>
        <w:t>t</w:t>
      </w:r>
      <w:r w:rsidRPr="00CC2516">
        <w:rPr>
          <w:rStyle w:val="StyleUnderline"/>
        </w:rPr>
        <w:t>, with significant potential to grow this source of low carbon energy</w:t>
      </w:r>
      <w:r w:rsidRPr="00227357">
        <w:rPr>
          <w:sz w:val="16"/>
        </w:rPr>
        <w:t xml:space="preserve">. Earlier this year, Congress passed and the president signed bipartisan legislation that included the ADVANCE Act, which </w:t>
      </w:r>
      <w:r w:rsidRPr="00227357">
        <w:rPr>
          <w:sz w:val="16"/>
        </w:rPr>
        <w:lastRenderedPageBreak/>
        <w:t xml:space="preserve">includes incentives for developing and deploying new nuclear energy technologies. In November 2024, the White House released a new framework report, proposing to triple domestic nuclear capacity by 2050, according to Ali Zaidi, climate advisor to President Biden. </w:t>
      </w:r>
    </w:p>
    <w:p w14:paraId="2EA07A42" w14:textId="77777777" w:rsidR="0005261E" w:rsidRPr="00227357" w:rsidRDefault="0005261E" w:rsidP="0005261E">
      <w:pPr>
        <w:rPr>
          <w:sz w:val="16"/>
        </w:rPr>
      </w:pPr>
      <w:r w:rsidRPr="00227357">
        <w:rPr>
          <w:sz w:val="16"/>
        </w:rPr>
        <w:t>As U.S. energy demand continues to grow to power data centers and electrify transportation and manufacturing processes, bipartisan support will be needed to accelerate the deployment of new reactor technologies and modernize the licensing process.</w:t>
      </w:r>
    </w:p>
    <w:p w14:paraId="5D7F0A58" w14:textId="77777777" w:rsidR="0005261E" w:rsidRPr="00227357" w:rsidRDefault="0005261E" w:rsidP="0005261E">
      <w:pPr>
        <w:rPr>
          <w:sz w:val="16"/>
        </w:rPr>
      </w:pPr>
      <w:r w:rsidRPr="00227357">
        <w:rPr>
          <w:sz w:val="16"/>
        </w:rPr>
        <w:t>Critical Minerals</w:t>
      </w:r>
    </w:p>
    <w:p w14:paraId="6DBCC009" w14:textId="77777777" w:rsidR="0005261E" w:rsidRPr="00227357" w:rsidRDefault="0005261E" w:rsidP="0005261E">
      <w:pPr>
        <w:rPr>
          <w:sz w:val="16"/>
        </w:rPr>
      </w:pPr>
      <w:r w:rsidRPr="00227357">
        <w:rPr>
          <w:sz w:val="16"/>
        </w:rPr>
        <w:t>Critical minerals are essential components in wind turbines, solar panels, EV batteries, motors and more. National security concerns over critical minerals have increased interest in new federal policies. Several critical mineral bills have bipartisan support, demonstrating a collective commitment likely to persist under a Trump presidency. For example:</w:t>
      </w:r>
    </w:p>
    <w:p w14:paraId="7D2012F3" w14:textId="77777777" w:rsidR="0005261E" w:rsidRPr="00227357" w:rsidRDefault="0005261E" w:rsidP="0005261E">
      <w:pPr>
        <w:rPr>
          <w:sz w:val="16"/>
        </w:rPr>
      </w:pPr>
      <w:r w:rsidRPr="00227357">
        <w:rPr>
          <w:sz w:val="16"/>
        </w:rPr>
        <w:t>The bipartisan Critical Minerals Security Act of 2024 (3631) proposes global reporting on critical mineral and rare earth elements, as well as a strategy for developing advanced mining and processing technologies;</w:t>
      </w:r>
    </w:p>
    <w:p w14:paraId="5283F3E1" w14:textId="77777777" w:rsidR="0005261E" w:rsidRPr="00227357" w:rsidRDefault="0005261E" w:rsidP="0005261E">
      <w:pPr>
        <w:rPr>
          <w:sz w:val="16"/>
        </w:rPr>
      </w:pPr>
      <w:r w:rsidRPr="00227357">
        <w:rPr>
          <w:sz w:val="16"/>
        </w:rPr>
        <w:t>The Critical Mineral Access Act (R.4977) supports projects in high-income countries to develop critical materials if such support furthers U.S. national security interests;</w:t>
      </w:r>
    </w:p>
    <w:p w14:paraId="2B2FE577" w14:textId="77777777" w:rsidR="0005261E" w:rsidRPr="00227357" w:rsidRDefault="0005261E" w:rsidP="0005261E">
      <w:pPr>
        <w:rPr>
          <w:sz w:val="16"/>
        </w:rPr>
      </w:pPr>
      <w:r w:rsidRPr="00227357">
        <w:rPr>
          <w:sz w:val="16"/>
        </w:rPr>
        <w:t>The Good Samaritan Remediation of Abandoned Hardrock Mines Act of 2024 (2781), passed in the Senate in July 2024, allows non-owners to clean up a mine without assuming liability.; and</w:t>
      </w:r>
    </w:p>
    <w:p w14:paraId="6782E131" w14:textId="77777777" w:rsidR="0005261E" w:rsidRPr="00227357" w:rsidRDefault="0005261E" w:rsidP="0005261E">
      <w:pPr>
        <w:rPr>
          <w:sz w:val="16"/>
        </w:rPr>
      </w:pPr>
      <w:r w:rsidRPr="00227357">
        <w:rPr>
          <w:sz w:val="16"/>
        </w:rPr>
        <w:t xml:space="preserve">The Intergovernmental Critical Minerals Task Force Act (1871), which passed the Senate in September 2024, aims to coordinate government efforts to reduce U.S. reliance on China for critical minerals. </w:t>
      </w:r>
    </w:p>
    <w:p w14:paraId="23060246" w14:textId="77777777" w:rsidR="0005261E" w:rsidRPr="00227357" w:rsidRDefault="0005261E" w:rsidP="0005261E">
      <w:pPr>
        <w:rPr>
          <w:sz w:val="16"/>
        </w:rPr>
      </w:pPr>
      <w:r w:rsidRPr="00227357">
        <w:rPr>
          <w:sz w:val="16"/>
        </w:rPr>
        <w:t>Permitting Reform</w:t>
      </w:r>
    </w:p>
    <w:p w14:paraId="3891F95E" w14:textId="77777777" w:rsidR="0005261E" w:rsidRPr="00227357" w:rsidRDefault="0005261E" w:rsidP="0005261E">
      <w:pPr>
        <w:rPr>
          <w:sz w:val="16"/>
        </w:rPr>
      </w:pPr>
      <w:r w:rsidRPr="00227357">
        <w:rPr>
          <w:rStyle w:val="StyleUnderline"/>
        </w:rPr>
        <w:t xml:space="preserve">Permitting </w:t>
      </w:r>
      <w:r w:rsidRPr="00D01EFC">
        <w:rPr>
          <w:rStyle w:val="StyleUnderline"/>
        </w:rPr>
        <w:t>reform is essential to</w:t>
      </w:r>
      <w:r w:rsidRPr="00227357">
        <w:rPr>
          <w:rStyle w:val="StyleUnderline"/>
        </w:rPr>
        <w:t xml:space="preserve"> achieving U.S. climate goals. While </w:t>
      </w:r>
      <w:r w:rsidRPr="00DE0037">
        <w:rPr>
          <w:rStyle w:val="Emphasis"/>
          <w:highlight w:val="lightGray"/>
        </w:rPr>
        <w:t>both parties support it,</w:t>
      </w:r>
      <w:r w:rsidRPr="00227357">
        <w:rPr>
          <w:sz w:val="16"/>
        </w:rPr>
        <w:t xml:space="preserve"> priorities differ: Democrats focus on transmission permitting reform, which is crucial for bringing more clean energy projects online, while Republicans seek fewer permitting restrictions for fossil fuel projects.</w:t>
      </w:r>
    </w:p>
    <w:p w14:paraId="53185EFE" w14:textId="77777777" w:rsidR="0005261E" w:rsidRPr="00227357" w:rsidRDefault="0005261E" w:rsidP="0005261E">
      <w:pPr>
        <w:rPr>
          <w:sz w:val="16"/>
        </w:rPr>
      </w:pPr>
      <w:r w:rsidRPr="00227357">
        <w:rPr>
          <w:rStyle w:val="StyleUnderline"/>
        </w:rPr>
        <w:t>Despite these differences, the Senate has shown broad bipartisan support for the Energy Permitting Reform Act (S.4753),</w:t>
      </w:r>
      <w:r w:rsidRPr="00227357">
        <w:rPr>
          <w:sz w:val="16"/>
        </w:rPr>
        <w:t xml:space="preserve"> which passed out of the Energy and Natural Resources Committee with a 15-4 vote on July 31, 2024. Bill sponsors hope to pass the bill in the full Senate during the lame duck. While climate champs in Congress have heralded the bill as saving between 0.4 and 15.7 gigatons of CO2 emissions, many environmental groups oppose it. If there is a Republican trifecta with House, Senate and presidential control — which seems likely as of today — bipartisan progress on transmission reform may be less likely, hindering the potential to bring new clean energy projects online.</w:t>
      </w:r>
    </w:p>
    <w:p w14:paraId="690119ED" w14:textId="77777777" w:rsidR="0005261E" w:rsidRPr="00227357" w:rsidRDefault="0005261E" w:rsidP="0005261E">
      <w:pPr>
        <w:rPr>
          <w:sz w:val="16"/>
        </w:rPr>
      </w:pPr>
      <w:r w:rsidRPr="00227357">
        <w:rPr>
          <w:sz w:val="16"/>
        </w:rPr>
        <w:t>Trade Policies</w:t>
      </w:r>
    </w:p>
    <w:p w14:paraId="6A4C8943" w14:textId="77777777" w:rsidR="0005261E" w:rsidRPr="00227357" w:rsidRDefault="0005261E" w:rsidP="0005261E">
      <w:pPr>
        <w:rPr>
          <w:sz w:val="16"/>
        </w:rPr>
      </w:pPr>
      <w:r w:rsidRPr="00227357">
        <w:rPr>
          <w:sz w:val="16"/>
        </w:rPr>
        <w:t>New trade policies could help or harm the climate, depending on the details.</w:t>
      </w:r>
    </w:p>
    <w:p w14:paraId="153ACC53" w14:textId="77777777" w:rsidR="0005261E" w:rsidRPr="00227357" w:rsidRDefault="0005261E" w:rsidP="0005261E">
      <w:pPr>
        <w:rPr>
          <w:sz w:val="16"/>
        </w:rPr>
      </w:pPr>
      <w:r w:rsidRPr="00227357">
        <w:rPr>
          <w:sz w:val="16"/>
        </w:rPr>
        <w:t>Imposing tariffs on imports with high industrial emissions, such as cement and steel, could reduce what is known as “emissions leakage,” moving pollution out of the country by importing energy-intensive goods rather than producing them domestically. However, many details would need to line up, including how these policies would achieve the intended effects with other countries. Because there is some bipartisan support for U.S. legislation to respond to the E.U.’s Carbon Border Adjustment Mechanism and incentivize low-carbon industrial products, something positive for the climate might emerge in this space.</w:t>
      </w:r>
    </w:p>
    <w:p w14:paraId="0BBD3EBC" w14:textId="77777777" w:rsidR="0005261E" w:rsidRPr="00227357" w:rsidRDefault="0005261E" w:rsidP="0005261E">
      <w:pPr>
        <w:rPr>
          <w:sz w:val="16"/>
        </w:rPr>
      </w:pPr>
      <w:r w:rsidRPr="00227357">
        <w:rPr>
          <w:sz w:val="16"/>
        </w:rPr>
        <w:t>Some tariffs on clean energy goods could bolster U.S. manufacturing and ease reliance on lower-cost Chinese products. However, Trump’s touted tariffs on Chinese imports could also cause severe supply-chain upsets, raising the costs of U.S. energy investments, specifically for wind turbines, solar cells and battery materials.</w:t>
      </w:r>
    </w:p>
    <w:p w14:paraId="761C56B6" w14:textId="77777777" w:rsidR="0005261E" w:rsidRPr="00227357" w:rsidRDefault="0005261E" w:rsidP="0005261E">
      <w:pPr>
        <w:rPr>
          <w:sz w:val="16"/>
        </w:rPr>
      </w:pPr>
      <w:r w:rsidRPr="00227357">
        <w:rPr>
          <w:sz w:val="16"/>
        </w:rPr>
        <w:t>Businesses Will Continue to Be a Force for Climate Action</w:t>
      </w:r>
    </w:p>
    <w:p w14:paraId="38376899" w14:textId="77777777" w:rsidR="0005261E" w:rsidRPr="00227357" w:rsidRDefault="0005261E" w:rsidP="0005261E">
      <w:pPr>
        <w:rPr>
          <w:rStyle w:val="StyleUnderline"/>
        </w:rPr>
      </w:pPr>
      <w:r w:rsidRPr="00227357">
        <w:rPr>
          <w:rStyle w:val="StyleUnderline"/>
        </w:rPr>
        <w:t xml:space="preserve">Corporate </w:t>
      </w:r>
      <w:r w:rsidRPr="00592D5F">
        <w:rPr>
          <w:rStyle w:val="StyleUnderline"/>
          <w:highlight w:val="lightGray"/>
        </w:rPr>
        <w:t>sustainability</w:t>
      </w:r>
      <w:r w:rsidRPr="00227357">
        <w:rPr>
          <w:rStyle w:val="StyleUnderline"/>
        </w:rPr>
        <w:t xml:space="preserve"> has come a long way in the U.S. in recent years, and </w:t>
      </w:r>
      <w:r w:rsidRPr="00592D5F">
        <w:rPr>
          <w:rStyle w:val="StyleUnderline"/>
          <w:highlight w:val="lightGray"/>
        </w:rPr>
        <w:t>progress</w:t>
      </w:r>
      <w:r w:rsidRPr="00227357">
        <w:rPr>
          <w:rStyle w:val="StyleUnderline"/>
        </w:rPr>
        <w:t xml:space="preserve"> is </w:t>
      </w:r>
      <w:r w:rsidRPr="00592D5F">
        <w:rPr>
          <w:rStyle w:val="Emphasis"/>
          <w:highlight w:val="lightGray"/>
        </w:rPr>
        <w:t>likely to continue</w:t>
      </w:r>
      <w:r w:rsidRPr="00592D5F">
        <w:rPr>
          <w:rStyle w:val="StyleUnderline"/>
          <w:highlight w:val="lightGray"/>
        </w:rPr>
        <w:t xml:space="preserve"> even under a Trump</w:t>
      </w:r>
      <w:r w:rsidRPr="00227357">
        <w:rPr>
          <w:rStyle w:val="StyleUnderline"/>
        </w:rPr>
        <w:t xml:space="preserve"> </w:t>
      </w:r>
      <w:r w:rsidRPr="00203049">
        <w:rPr>
          <w:rStyle w:val="StyleUnderline"/>
        </w:rPr>
        <w:t>presidency</w:t>
      </w:r>
      <w:r w:rsidRPr="00227357">
        <w:rPr>
          <w:rStyle w:val="StyleUnderline"/>
        </w:rPr>
        <w:t>.</w:t>
      </w:r>
    </w:p>
    <w:p w14:paraId="40B47F63" w14:textId="77777777" w:rsidR="0005261E" w:rsidRPr="00227357" w:rsidRDefault="0005261E" w:rsidP="0005261E">
      <w:pPr>
        <w:rPr>
          <w:sz w:val="16"/>
        </w:rPr>
      </w:pPr>
      <w:r w:rsidRPr="00227357">
        <w:rPr>
          <w:rStyle w:val="StyleUnderline"/>
        </w:rPr>
        <w:t xml:space="preserve">For example, nearly half of the country’s </w:t>
      </w:r>
      <w:r w:rsidRPr="00592D5F">
        <w:rPr>
          <w:rStyle w:val="StyleUnderline"/>
          <w:highlight w:val="lightGray"/>
        </w:rPr>
        <w:t>leading companies have</w:t>
      </w:r>
      <w:r w:rsidRPr="00227357">
        <w:rPr>
          <w:rStyle w:val="StyleUnderline"/>
        </w:rPr>
        <w:t xml:space="preserve"> a </w:t>
      </w:r>
      <w:r w:rsidRPr="00592D5F">
        <w:rPr>
          <w:rStyle w:val="StyleUnderline"/>
          <w:highlight w:val="lightGray"/>
        </w:rPr>
        <w:t>net-zero emissions</w:t>
      </w:r>
      <w:r w:rsidRPr="00227357">
        <w:rPr>
          <w:rStyle w:val="StyleUnderline"/>
        </w:rPr>
        <w:t xml:space="preserve"> target. Thousands of businesses have joined initiatives like the We Mean Business coalition and America Is All In initiative</w:t>
      </w:r>
      <w:r w:rsidRPr="00227357">
        <w:rPr>
          <w:sz w:val="16"/>
        </w:rPr>
        <w:t xml:space="preserve">. And in response to the U.S. election results, Ceres, a network of investors and companies, said, “There is no doubt that the largest U.S. investors and companies will continue embracing the opportunities of the current clean energy boom, setting net-zero emissions goals, and adopting transition action plans.” Ceres’ CEO and President Mindy Lubber went on to say that “businesses have been some of the strongest advocates for urgently needed government action —and they will continue to meet with lawmakers on both sides of the aisle to voice their </w:t>
      </w:r>
      <w:r w:rsidRPr="00227357">
        <w:rPr>
          <w:sz w:val="16"/>
        </w:rPr>
        <w:lastRenderedPageBreak/>
        <w:t>support for it. Investors and companies also stand ready to continue fighting for the rights of investors and financial institutions to assess all material financial risks in decision-making and to defend their freedom to invest and operate responsibly.”</w:t>
      </w:r>
    </w:p>
    <w:p w14:paraId="6787CF94" w14:textId="77777777" w:rsidR="0005261E" w:rsidRPr="00227357" w:rsidRDefault="0005261E" w:rsidP="0005261E">
      <w:pPr>
        <w:rPr>
          <w:sz w:val="16"/>
        </w:rPr>
      </w:pPr>
      <w:r w:rsidRPr="00227357">
        <w:rPr>
          <w:sz w:val="16"/>
        </w:rPr>
        <w:t>Momentum for US Climate Action Will Continue</w:t>
      </w:r>
    </w:p>
    <w:p w14:paraId="60336011" w14:textId="77777777" w:rsidR="0005261E" w:rsidRPr="00227357" w:rsidRDefault="0005261E" w:rsidP="0005261E">
      <w:pPr>
        <w:rPr>
          <w:rStyle w:val="StyleUnderline"/>
        </w:rPr>
      </w:pPr>
      <w:r w:rsidRPr="00592D5F">
        <w:rPr>
          <w:rStyle w:val="StyleUnderline"/>
          <w:highlight w:val="lightGray"/>
        </w:rPr>
        <w:t>Trump’s second term</w:t>
      </w:r>
      <w:r w:rsidRPr="00227357">
        <w:rPr>
          <w:rStyle w:val="StyleUnderline"/>
        </w:rPr>
        <w:t xml:space="preserve"> will inevitably slow the pace of U.S. climate action. But what it </w:t>
      </w:r>
      <w:r w:rsidRPr="00592D5F">
        <w:rPr>
          <w:rStyle w:val="Emphasis"/>
          <w:highlight w:val="lightGray"/>
        </w:rPr>
        <w:t>cannot</w:t>
      </w:r>
      <w:r w:rsidRPr="00227357">
        <w:rPr>
          <w:rStyle w:val="StyleUnderline"/>
        </w:rPr>
        <w:t xml:space="preserve"> do is </w:t>
      </w:r>
      <w:r w:rsidRPr="00592D5F">
        <w:rPr>
          <w:rStyle w:val="StyleUnderline"/>
          <w:highlight w:val="lightGray"/>
        </w:rPr>
        <w:t>stop</w:t>
      </w:r>
      <w:r w:rsidRPr="00227357">
        <w:rPr>
          <w:rStyle w:val="StyleUnderline"/>
        </w:rPr>
        <w:t xml:space="preserve"> the </w:t>
      </w:r>
      <w:r w:rsidRPr="00592D5F">
        <w:rPr>
          <w:rStyle w:val="Emphasis"/>
          <w:highlight w:val="lightGray"/>
        </w:rPr>
        <w:t>underlying momentum</w:t>
      </w:r>
      <w:r w:rsidRPr="00592D5F">
        <w:rPr>
          <w:rStyle w:val="StyleUnderline"/>
          <w:highlight w:val="lightGray"/>
        </w:rPr>
        <w:t>.</w:t>
      </w:r>
    </w:p>
    <w:p w14:paraId="2DF95D52" w14:textId="77777777" w:rsidR="0005261E" w:rsidRPr="00D01EFC" w:rsidRDefault="0005261E" w:rsidP="0005261E">
      <w:pPr>
        <w:rPr>
          <w:rStyle w:val="StyleUnderline"/>
          <w:sz w:val="16"/>
          <w:u w:val="none"/>
        </w:rPr>
      </w:pPr>
      <w:r w:rsidRPr="00227357">
        <w:rPr>
          <w:rStyle w:val="StyleUnderline"/>
        </w:rPr>
        <w:t xml:space="preserve">The </w:t>
      </w:r>
      <w:r w:rsidRPr="00592D5F">
        <w:rPr>
          <w:rStyle w:val="StyleUnderline"/>
          <w:highlight w:val="lightGray"/>
        </w:rPr>
        <w:t>progress</w:t>
      </w:r>
      <w:r w:rsidRPr="00227357">
        <w:rPr>
          <w:rStyle w:val="StyleUnderline"/>
        </w:rPr>
        <w:t xml:space="preserve"> made possible by the Inflation Reduction Act and Bipartisan Infrastructure Law </w:t>
      </w:r>
      <w:r w:rsidRPr="00592D5F">
        <w:rPr>
          <w:rStyle w:val="StyleUnderline"/>
          <w:highlight w:val="lightGray"/>
        </w:rPr>
        <w:t xml:space="preserve">will </w:t>
      </w:r>
      <w:r w:rsidRPr="00592D5F">
        <w:rPr>
          <w:rStyle w:val="Emphasis"/>
          <w:highlight w:val="lightGray"/>
        </w:rPr>
        <w:t>continue to propel</w:t>
      </w:r>
      <w:r w:rsidRPr="00227357">
        <w:rPr>
          <w:rStyle w:val="StyleUnderline"/>
        </w:rPr>
        <w:t xml:space="preserve"> clean energy forward while local, state and private sector leaders carry the torch even further.</w:t>
      </w:r>
      <w:r w:rsidRPr="00227357">
        <w:rPr>
          <w:sz w:val="16"/>
        </w:rPr>
        <w:t xml:space="preserve"> Much of America is still committed to creating a safe and prosperous future — even if its leadership isn’t.</w:t>
      </w:r>
    </w:p>
    <w:p w14:paraId="527DD0E7" w14:textId="77777777" w:rsidR="0005261E" w:rsidRDefault="0005261E" w:rsidP="0005261E">
      <w:pPr>
        <w:pStyle w:val="Heading4"/>
      </w:pPr>
      <w:r>
        <w:t xml:space="preserve">Arctic security policy is bipartisan </w:t>
      </w:r>
    </w:p>
    <w:p w14:paraId="3FC41E03" w14:textId="77777777" w:rsidR="0005261E" w:rsidRDefault="0005261E" w:rsidP="0005261E">
      <w:r w:rsidRPr="00185AAD">
        <w:rPr>
          <w:rStyle w:val="Style13ptBold"/>
        </w:rPr>
        <w:t>Speak 23</w:t>
      </w:r>
      <w:r>
        <w:t xml:space="preserve"> [Devin Speak is an environmental activist and journalist for NPR with a degree from New York University, “</w:t>
      </w:r>
      <w:r w:rsidRPr="00185AAD">
        <w:t>The melting Arctic gets a U.S. ambassador and an influx of military cash</w:t>
      </w:r>
      <w:r>
        <w:t xml:space="preserve">,” 03/22/2023, </w:t>
      </w:r>
      <w:r w:rsidRPr="00185AAD">
        <w:t>https://www.npr.org/2023/03/22/1164315952/the-melting-arctic-gets-a-u-s-ambassador-and-an-influx-of-military-cash#:~:text=Hourly%20News-,The%20melting%20Arctic%20gets%20a%20U.S.%20ambassador%20and%20an%20influx,first%20ambassador%20to%20the%20Arctic.</w:t>
      </w:r>
      <w:r>
        <w:t>]</w:t>
      </w:r>
    </w:p>
    <w:p w14:paraId="61C028BD" w14:textId="77777777" w:rsidR="0005261E" w:rsidRPr="00185AAD" w:rsidRDefault="0005261E" w:rsidP="0005261E">
      <w:pPr>
        <w:rPr>
          <w:sz w:val="16"/>
        </w:rPr>
      </w:pPr>
      <w:r w:rsidRPr="00185AAD">
        <w:rPr>
          <w:sz w:val="16"/>
        </w:rPr>
        <w:t>Spending and actions around the world on mitigating climate change have failed to meet U.N.-set goals, fueling DOD's growing concern and attempts to model future instability.</w:t>
      </w:r>
    </w:p>
    <w:p w14:paraId="23E7B7B9" w14:textId="77777777" w:rsidR="0005261E" w:rsidRPr="00185AAD" w:rsidRDefault="0005261E" w:rsidP="0005261E">
      <w:pPr>
        <w:rPr>
          <w:rStyle w:val="StyleUnderline"/>
        </w:rPr>
      </w:pPr>
      <w:r w:rsidRPr="00185AAD">
        <w:rPr>
          <w:rStyle w:val="StyleUnderline"/>
        </w:rPr>
        <w:t>As the consequences of climate change grow, the required financial response will also grow; military action in the Arctic is one of those consequences.</w:t>
      </w:r>
    </w:p>
    <w:p w14:paraId="0B7FFE9D" w14:textId="77777777" w:rsidR="0005261E" w:rsidRPr="00185AAD" w:rsidRDefault="0005261E" w:rsidP="0005261E">
      <w:pPr>
        <w:rPr>
          <w:rStyle w:val="StyleUnderline"/>
        </w:rPr>
      </w:pPr>
      <w:r w:rsidRPr="00185AAD">
        <w:rPr>
          <w:sz w:val="16"/>
        </w:rPr>
        <w:t xml:space="preserve">Although there is no bipartisan support to curb emissions, </w:t>
      </w:r>
      <w:r w:rsidRPr="008126AC">
        <w:rPr>
          <w:rStyle w:val="StyleUnderline"/>
          <w:highlight w:val="cyan"/>
        </w:rPr>
        <w:t xml:space="preserve">there is </w:t>
      </w:r>
      <w:r w:rsidRPr="008126AC">
        <w:rPr>
          <w:rStyle w:val="Emphasis"/>
          <w:highlight w:val="cyan"/>
        </w:rPr>
        <w:t>bipartisan support</w:t>
      </w:r>
      <w:r w:rsidRPr="008126AC">
        <w:rPr>
          <w:rStyle w:val="StyleUnderline"/>
          <w:highlight w:val="cyan"/>
        </w:rPr>
        <w:t xml:space="preserve"> for responding to</w:t>
      </w:r>
      <w:r w:rsidRPr="00185AAD">
        <w:rPr>
          <w:rStyle w:val="StyleUnderline"/>
        </w:rPr>
        <w:t xml:space="preserve"> the melting </w:t>
      </w:r>
      <w:r w:rsidRPr="008126AC">
        <w:rPr>
          <w:rStyle w:val="StyleUnderline"/>
          <w:highlight w:val="cyan"/>
        </w:rPr>
        <w:t>Arctic</w:t>
      </w:r>
      <w:r w:rsidRPr="00185AAD">
        <w:rPr>
          <w:rStyle w:val="StyleUnderline"/>
        </w:rPr>
        <w:t xml:space="preserve"> and Russian and China's </w:t>
      </w:r>
      <w:r w:rsidRPr="008126AC">
        <w:rPr>
          <w:rStyle w:val="StyleUnderline"/>
          <w:highlight w:val="cyan"/>
        </w:rPr>
        <w:t xml:space="preserve">presence with </w:t>
      </w:r>
      <w:r w:rsidRPr="008126AC">
        <w:rPr>
          <w:rStyle w:val="Emphasis"/>
          <w:highlight w:val="cyan"/>
        </w:rPr>
        <w:t>military capability</w:t>
      </w:r>
      <w:r w:rsidRPr="00185AAD">
        <w:rPr>
          <w:rStyle w:val="StyleUnderline"/>
        </w:rPr>
        <w:t xml:space="preserve"> – though Arctic spending is not specifically categorized as climate spending in the National Defense Authorization Act, the bill that funds everything from soldiers to aircrafts for the DOD.</w:t>
      </w:r>
    </w:p>
    <w:p w14:paraId="48578EAC" w14:textId="77777777" w:rsidR="0005261E" w:rsidRPr="00185AAD" w:rsidRDefault="0005261E" w:rsidP="0005261E">
      <w:pPr>
        <w:rPr>
          <w:sz w:val="16"/>
        </w:rPr>
      </w:pPr>
      <w:r w:rsidRPr="00185AAD">
        <w:rPr>
          <w:sz w:val="16"/>
        </w:rPr>
        <w:t xml:space="preserve">Less than 1% – or </w:t>
      </w:r>
      <w:r w:rsidRPr="008126AC">
        <w:rPr>
          <w:rStyle w:val="StyleUnderline"/>
          <w:highlight w:val="cyan"/>
        </w:rPr>
        <w:t xml:space="preserve">about </w:t>
      </w:r>
      <w:r w:rsidRPr="008126AC">
        <w:rPr>
          <w:rStyle w:val="Emphasis"/>
          <w:highlight w:val="cyan"/>
        </w:rPr>
        <w:t>$3.1 billion</w:t>
      </w:r>
      <w:r w:rsidRPr="008126AC">
        <w:rPr>
          <w:rStyle w:val="StyleUnderline"/>
          <w:highlight w:val="cyan"/>
        </w:rPr>
        <w:t xml:space="preserve"> – o</w:t>
      </w:r>
      <w:r w:rsidRPr="00185AAD">
        <w:rPr>
          <w:rStyle w:val="StyleUnderline"/>
        </w:rPr>
        <w:t xml:space="preserve">f the </w:t>
      </w:r>
      <w:r w:rsidRPr="008126AC">
        <w:rPr>
          <w:rStyle w:val="StyleUnderline"/>
          <w:highlight w:val="cyan"/>
        </w:rPr>
        <w:t>funding</w:t>
      </w:r>
      <w:r w:rsidRPr="00185AAD">
        <w:rPr>
          <w:rStyle w:val="StyleUnderline"/>
        </w:rPr>
        <w:t xml:space="preserve"> in this year's more than $850 billion NDAA is allocated specifically for climate change measures. Those climate-change funds mostly comprise infrastructure investments </w:t>
      </w:r>
      <w:r w:rsidRPr="008126AC">
        <w:rPr>
          <w:rStyle w:val="StyleUnderline"/>
          <w:highlight w:val="cyan"/>
        </w:rPr>
        <w:t xml:space="preserve">for </w:t>
      </w:r>
      <w:r w:rsidRPr="008126AC">
        <w:rPr>
          <w:rStyle w:val="Emphasis"/>
        </w:rPr>
        <w:t xml:space="preserve">base </w:t>
      </w:r>
      <w:r w:rsidRPr="008126AC">
        <w:rPr>
          <w:rStyle w:val="Emphasis"/>
          <w:highlight w:val="cyan"/>
        </w:rPr>
        <w:t>resiliency</w:t>
      </w:r>
      <w:r w:rsidRPr="00185AAD">
        <w:rPr>
          <w:rStyle w:val="StyleUnderline"/>
        </w:rPr>
        <w:t xml:space="preserve"> and vehicle electrification </w:t>
      </w:r>
      <w:r w:rsidRPr="008126AC">
        <w:rPr>
          <w:rStyle w:val="StyleUnderline"/>
          <w:highlight w:val="cyan"/>
        </w:rPr>
        <w:t>projects</w:t>
      </w:r>
      <w:r w:rsidRPr="00185AAD">
        <w:rPr>
          <w:rStyle w:val="StyleUnderline"/>
        </w:rPr>
        <w:t>, among others.</w:t>
      </w:r>
    </w:p>
    <w:p w14:paraId="62093AD1" w14:textId="77777777" w:rsidR="0005261E" w:rsidRPr="00185AAD" w:rsidRDefault="0005261E" w:rsidP="0005261E">
      <w:pPr>
        <w:rPr>
          <w:sz w:val="16"/>
        </w:rPr>
      </w:pPr>
      <w:r w:rsidRPr="00185AAD">
        <w:rPr>
          <w:sz w:val="16"/>
        </w:rPr>
        <w:t xml:space="preserve">But that number doesn't reflect the full extent of climate change's impact on DOD spending. </w:t>
      </w:r>
      <w:r w:rsidRPr="00185AAD">
        <w:rPr>
          <w:rStyle w:val="StyleUnderline"/>
        </w:rPr>
        <w:t xml:space="preserve">The </w:t>
      </w:r>
      <w:r w:rsidRPr="008126AC">
        <w:rPr>
          <w:rStyle w:val="StyleUnderline"/>
        </w:rPr>
        <w:t xml:space="preserve">unprecedented </w:t>
      </w:r>
      <w:r w:rsidRPr="008126AC">
        <w:rPr>
          <w:rStyle w:val="StyleUnderline"/>
          <w:highlight w:val="cyan"/>
        </w:rPr>
        <w:t>warming</w:t>
      </w:r>
      <w:r w:rsidRPr="00185AAD">
        <w:rPr>
          <w:rStyle w:val="StyleUnderline"/>
        </w:rPr>
        <w:t xml:space="preserve"> in the Arctic </w:t>
      </w:r>
      <w:r w:rsidRPr="008126AC">
        <w:rPr>
          <w:rStyle w:val="StyleUnderline"/>
          <w:highlight w:val="cyan"/>
        </w:rPr>
        <w:t>caused by climate change presents</w:t>
      </w:r>
      <w:r w:rsidRPr="00185AAD">
        <w:rPr>
          <w:rStyle w:val="StyleUnderline"/>
        </w:rPr>
        <w:t xml:space="preserve"> a </w:t>
      </w:r>
      <w:r w:rsidRPr="008126AC">
        <w:rPr>
          <w:rStyle w:val="StyleUnderline"/>
          <w:highlight w:val="cyan"/>
        </w:rPr>
        <w:t>potential for</w:t>
      </w:r>
      <w:r w:rsidRPr="00185AAD">
        <w:rPr>
          <w:rStyle w:val="StyleUnderline"/>
        </w:rPr>
        <w:t xml:space="preserve"> much, much </w:t>
      </w:r>
      <w:r w:rsidRPr="008126AC">
        <w:rPr>
          <w:rStyle w:val="Emphasis"/>
          <w:highlight w:val="cyan"/>
        </w:rPr>
        <w:t>more spending</w:t>
      </w:r>
      <w:r w:rsidRPr="00185AAD">
        <w:rPr>
          <w:rStyle w:val="StyleUnderline"/>
        </w:rPr>
        <w:t xml:space="preserve"> on climate due to the United States' gap in readiness.</w:t>
      </w:r>
      <w:r w:rsidRPr="00185AAD">
        <w:rPr>
          <w:sz w:val="16"/>
        </w:rPr>
        <w:t xml:space="preserve"> That gap concerns California Democratic Rep. John Garamendi, the previous chair of the subcommittee on readiness, for the passage of the NDAA '23.</w:t>
      </w:r>
    </w:p>
    <w:p w14:paraId="17225811" w14:textId="77777777" w:rsidR="0005261E" w:rsidRPr="00185AAD" w:rsidRDefault="0005261E" w:rsidP="0005261E">
      <w:pPr>
        <w:rPr>
          <w:sz w:val="16"/>
        </w:rPr>
      </w:pPr>
      <w:r w:rsidRPr="00185AAD">
        <w:rPr>
          <w:sz w:val="16"/>
        </w:rPr>
        <w:t>"The fact is the Navy has no vessels that are capable of operating in ice and therefore we cede control of the Arctic to China and Russia, both of whom have extensive icebreaking fleets, including Russia with nuclear powered icebreakers," he warned.</w:t>
      </w:r>
    </w:p>
    <w:p w14:paraId="1B994C7C" w14:textId="77777777" w:rsidR="0005261E" w:rsidRPr="00185AAD" w:rsidRDefault="0005261E" w:rsidP="0005261E">
      <w:pPr>
        <w:rPr>
          <w:sz w:val="16"/>
        </w:rPr>
      </w:pPr>
      <w:r w:rsidRPr="00185AAD">
        <w:rPr>
          <w:sz w:val="16"/>
        </w:rPr>
        <w:t>"</w:t>
      </w:r>
      <w:r w:rsidRPr="00185AAD">
        <w:rPr>
          <w:rStyle w:val="StyleUnderline"/>
        </w:rPr>
        <w:t>We're way, way behind. ... We may, much to my disappointment, have to do a long-term lease of icebreakers from other countries and repurpose them for our own Coast Guard and military</w:t>
      </w:r>
      <w:r w:rsidRPr="00185AAD">
        <w:rPr>
          <w:sz w:val="16"/>
        </w:rPr>
        <w:t>. And that'll come into [the next] NDAA."</w:t>
      </w:r>
    </w:p>
    <w:p w14:paraId="6317EF63" w14:textId="77777777" w:rsidR="0005261E" w:rsidRPr="00185AAD" w:rsidRDefault="0005261E" w:rsidP="0005261E">
      <w:pPr>
        <w:rPr>
          <w:sz w:val="16"/>
        </w:rPr>
      </w:pPr>
      <w:r w:rsidRPr="00185AAD">
        <w:rPr>
          <w:sz w:val="16"/>
        </w:rPr>
        <w:t>The most recent DOD spending bill requires a report detailing the feasibility of Navy Destroyers outfitted with icebreaking capability for the Arctic — the current ships, without icebreaking hulls, cost well over $1 billion each to construct; the 2022 NDAA authorized $4.9 billion for 3 destroyers.</w:t>
      </w:r>
    </w:p>
    <w:p w14:paraId="2847879A" w14:textId="77777777" w:rsidR="0005261E" w:rsidRPr="00185AAD" w:rsidRDefault="0005261E" w:rsidP="0005261E">
      <w:pPr>
        <w:rPr>
          <w:sz w:val="16"/>
        </w:rPr>
      </w:pPr>
      <w:r w:rsidRPr="00185AAD">
        <w:rPr>
          <w:sz w:val="16"/>
        </w:rPr>
        <w:lastRenderedPageBreak/>
        <w:t>U.S. Army paratroopers conduct night live-fire training at Fort Greely, Alaska. The battalion spent much of Exercise Spartan Cerberus in subzero temperatures training in Arctic, airborne and infantry tasks.</w:t>
      </w:r>
    </w:p>
    <w:p w14:paraId="5B29E23B" w14:textId="77777777" w:rsidR="0005261E" w:rsidRPr="00185AAD" w:rsidRDefault="0005261E" w:rsidP="0005261E">
      <w:pPr>
        <w:rPr>
          <w:sz w:val="16"/>
        </w:rPr>
      </w:pPr>
      <w:r w:rsidRPr="00185AAD">
        <w:rPr>
          <w:sz w:val="16"/>
        </w:rPr>
        <w:t>None of this is cheap.</w:t>
      </w:r>
    </w:p>
    <w:p w14:paraId="70D8CF9E" w14:textId="77777777" w:rsidR="0005261E" w:rsidRPr="00185AAD" w:rsidRDefault="0005261E" w:rsidP="0005261E">
      <w:pPr>
        <w:rPr>
          <w:sz w:val="16"/>
        </w:rPr>
      </w:pPr>
      <w:r w:rsidRPr="00185AAD">
        <w:rPr>
          <w:sz w:val="16"/>
        </w:rPr>
        <w:t>Military spending on a changing climate has the potential to outpace mitigation spending from the U.S. government in bills like Biden's Inflation Reduction Act, and the U.N.'s spending on programs like the Green Climate Fund, its largest climate adaptation and mitigation purse.</w:t>
      </w:r>
    </w:p>
    <w:p w14:paraId="48A1C69A" w14:textId="77777777" w:rsidR="0005261E" w:rsidRPr="00185AAD" w:rsidRDefault="0005261E" w:rsidP="0005261E">
      <w:pPr>
        <w:rPr>
          <w:sz w:val="16"/>
        </w:rPr>
      </w:pPr>
      <w:r w:rsidRPr="00185AAD">
        <w:rPr>
          <w:sz w:val="16"/>
        </w:rPr>
        <w:t>The coming NDAAs will show just how much climate change is going to influence defense spending.</w:t>
      </w:r>
    </w:p>
    <w:p w14:paraId="014CD27F" w14:textId="77777777" w:rsidR="0005261E" w:rsidRPr="00185AAD" w:rsidRDefault="0005261E" w:rsidP="0005261E">
      <w:pPr>
        <w:rPr>
          <w:rStyle w:val="StyleUnderline"/>
        </w:rPr>
      </w:pPr>
      <w:r w:rsidRPr="00185AAD">
        <w:rPr>
          <w:rStyle w:val="StyleUnderline"/>
        </w:rPr>
        <w:t xml:space="preserve">Despite Republican control of the House, Garamendi says he </w:t>
      </w:r>
      <w:r w:rsidRPr="00185AAD">
        <w:rPr>
          <w:rStyle w:val="Emphasis"/>
        </w:rPr>
        <w:t>doesn't expect</w:t>
      </w:r>
      <w:r w:rsidRPr="00185AAD">
        <w:rPr>
          <w:rStyle w:val="StyleUnderline"/>
        </w:rPr>
        <w:t xml:space="preserve"> to see DOD funding </w:t>
      </w:r>
      <w:r w:rsidRPr="00185AAD">
        <w:rPr>
          <w:rStyle w:val="Emphasis"/>
        </w:rPr>
        <w:t>wane in the Arctic</w:t>
      </w:r>
      <w:r w:rsidRPr="00185AAD">
        <w:rPr>
          <w:rStyle w:val="StyleUnderline"/>
        </w:rPr>
        <w:t xml:space="preserve"> just because it's tied to climate change.</w:t>
      </w:r>
    </w:p>
    <w:p w14:paraId="7B340FB9" w14:textId="77777777" w:rsidR="0005261E" w:rsidRPr="008126AC" w:rsidRDefault="0005261E" w:rsidP="0005261E">
      <w:pPr>
        <w:rPr>
          <w:sz w:val="16"/>
        </w:rPr>
      </w:pPr>
      <w:r w:rsidRPr="00185AAD">
        <w:rPr>
          <w:sz w:val="16"/>
        </w:rPr>
        <w:t>"I believe that the House Armed Services Committee will continue to push forward," he says. "And the icebreakers are on everybody's mind now. ... It is an accepted problem and I believe that we'll stay on track."</w:t>
      </w:r>
    </w:p>
    <w:p w14:paraId="174C3841" w14:textId="77777777" w:rsidR="0005261E" w:rsidRPr="00170DEE" w:rsidRDefault="0005261E" w:rsidP="0005261E">
      <w:pPr>
        <w:pStyle w:val="Heading4"/>
        <w:rPr>
          <w:rFonts w:cs="Calibri"/>
          <w:color w:val="000000" w:themeColor="text1"/>
        </w:rPr>
      </w:pPr>
      <w:r w:rsidRPr="00170DEE">
        <w:rPr>
          <w:rFonts w:cs="Calibri"/>
          <w:color w:val="000000" w:themeColor="text1"/>
        </w:rPr>
        <w:t xml:space="preserve">PC </w:t>
      </w:r>
      <w:r w:rsidRPr="00170DEE">
        <w:rPr>
          <w:rFonts w:cs="Calibri"/>
          <w:color w:val="000000" w:themeColor="text1"/>
          <w:u w:val="single"/>
        </w:rPr>
        <w:t>is fake</w:t>
      </w:r>
      <w:r w:rsidRPr="00170DEE">
        <w:rPr>
          <w:rFonts w:cs="Calibri"/>
          <w:color w:val="000000" w:themeColor="text1"/>
        </w:rPr>
        <w:t xml:space="preserve"> under Trump---threats on </w:t>
      </w:r>
      <w:r w:rsidRPr="00170DEE">
        <w:rPr>
          <w:rFonts w:cs="Calibri"/>
          <w:color w:val="000000" w:themeColor="text1"/>
          <w:u w:val="single"/>
        </w:rPr>
        <w:t>party-line votes</w:t>
      </w:r>
      <w:r w:rsidRPr="00170DEE">
        <w:rPr>
          <w:rFonts w:cs="Calibri"/>
          <w:color w:val="000000" w:themeColor="text1"/>
        </w:rPr>
        <w:t xml:space="preserve"> explain politics </w:t>
      </w:r>
      <w:r w:rsidRPr="00170DEE">
        <w:rPr>
          <w:rFonts w:cs="Calibri"/>
          <w:color w:val="000000" w:themeColor="text1"/>
          <w:u w:val="single"/>
        </w:rPr>
        <w:t>better</w:t>
      </w:r>
      <w:r w:rsidRPr="00170DEE">
        <w:rPr>
          <w:rFonts w:cs="Calibri"/>
          <w:color w:val="000000" w:themeColor="text1"/>
        </w:rPr>
        <w:t xml:space="preserve">. </w:t>
      </w:r>
    </w:p>
    <w:p w14:paraId="6216C0D8" w14:textId="77777777" w:rsidR="0005261E" w:rsidRPr="00170DEE" w:rsidRDefault="0005261E" w:rsidP="0005261E">
      <w:pPr>
        <w:rPr>
          <w:color w:val="000000" w:themeColor="text1"/>
        </w:rPr>
      </w:pPr>
      <w:r w:rsidRPr="00170DEE">
        <w:rPr>
          <w:rStyle w:val="Style13ptBold"/>
          <w:color w:val="000000" w:themeColor="text1"/>
        </w:rPr>
        <w:t>Newell 25</w:t>
      </w:r>
      <w:r w:rsidRPr="00170DEE">
        <w:rPr>
          <w:color w:val="000000" w:themeColor="text1"/>
        </w:rPr>
        <w:t>, senior politics writer at Slate, BA in English from the University of Pennsylvania (Jim Newell, 3/29, “So Is Trump Actually Firing Any of These Signal Jokers?” Slate, https://slate.com/news-and-politics/2025/03/is-trump-firing-michael-waltz-pete-hegseth-signal.html)</w:t>
      </w:r>
    </w:p>
    <w:p w14:paraId="47E3E7AA" w14:textId="2E62682B" w:rsidR="0005261E" w:rsidRDefault="0005261E" w:rsidP="0005261E">
      <w:pPr>
        <w:rPr>
          <w:color w:val="000000" w:themeColor="text1"/>
          <w:sz w:val="16"/>
        </w:rPr>
      </w:pPr>
      <w:r w:rsidRPr="00170DEE">
        <w:rPr>
          <w:color w:val="000000" w:themeColor="text1"/>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170DEE">
        <w:rPr>
          <w:rStyle w:val="StyleUnderline"/>
          <w:highlight w:val="cyan"/>
        </w:rPr>
        <w:t>This is</w:t>
      </w:r>
      <w:r w:rsidRPr="00170DEE">
        <w:rPr>
          <w:rStyle w:val="StyleUnderline"/>
        </w:rPr>
        <w:t xml:space="preserve"> a </w:t>
      </w:r>
      <w:r w:rsidRPr="00170DEE">
        <w:rPr>
          <w:rStyle w:val="StyleUnderline"/>
          <w:highlight w:val="cyan"/>
        </w:rPr>
        <w:t>useful</w:t>
      </w:r>
      <w:r w:rsidRPr="00170DEE">
        <w:rPr>
          <w:rStyle w:val="StyleUnderline"/>
        </w:rPr>
        <w:t xml:space="preserve"> </w:t>
      </w:r>
      <w:r w:rsidRPr="00170DEE">
        <w:rPr>
          <w:rStyle w:val="Emphasis"/>
          <w:color w:val="000000" w:themeColor="text1"/>
        </w:rPr>
        <w:t>opportunity</w:t>
      </w:r>
      <w:r w:rsidRPr="00170DEE">
        <w:rPr>
          <w:rStyle w:val="StyleUnderline"/>
        </w:rPr>
        <w:t xml:space="preserve"> </w:t>
      </w:r>
      <w:r w:rsidRPr="00170DEE">
        <w:rPr>
          <w:rStyle w:val="StyleUnderline"/>
          <w:highlight w:val="cyan"/>
        </w:rPr>
        <w:t>to explain how</w:t>
      </w:r>
      <w:r w:rsidRPr="00170DEE">
        <w:rPr>
          <w:rStyle w:val="StyleUnderline"/>
        </w:rPr>
        <w:t xml:space="preserve"> </w:t>
      </w:r>
      <w:r w:rsidRPr="00170DEE">
        <w:rPr>
          <w:rStyle w:val="Emphasis"/>
          <w:color w:val="000000" w:themeColor="text1"/>
        </w:rPr>
        <w:t>leadership</w:t>
      </w:r>
      <w:r w:rsidRPr="00170DEE">
        <w:rPr>
          <w:color w:val="000000" w:themeColor="text1"/>
          <w:sz w:val="16"/>
        </w:rPr>
        <w:t xml:space="preserve"> strategy </w:t>
      </w:r>
      <w:r w:rsidRPr="00170DEE">
        <w:rPr>
          <w:rStyle w:val="StyleUnderline"/>
        </w:rPr>
        <w:t xml:space="preserve">on signature </w:t>
      </w:r>
      <w:r w:rsidRPr="00170DEE">
        <w:rPr>
          <w:rStyle w:val="Emphasis"/>
          <w:color w:val="000000" w:themeColor="text1"/>
          <w:highlight w:val="cyan"/>
        </w:rPr>
        <w:t>legislation</w:t>
      </w:r>
      <w:r w:rsidRPr="00170DEE">
        <w:rPr>
          <w:rStyle w:val="StyleUnderline"/>
          <w:highlight w:val="cyan"/>
        </w:rPr>
        <w:t xml:space="preserve"> works</w:t>
      </w:r>
      <w:r w:rsidRPr="00170DEE">
        <w:rPr>
          <w:rStyle w:val="StyleUnderline"/>
        </w:rPr>
        <w:t xml:space="preserve">, whether it’s </w:t>
      </w:r>
      <w:r w:rsidRPr="00170DEE">
        <w:rPr>
          <w:rStyle w:val="Emphasis"/>
          <w:color w:val="000000" w:themeColor="text1"/>
        </w:rPr>
        <w:t>Dem</w:t>
      </w:r>
      <w:r w:rsidRPr="00170DEE">
        <w:rPr>
          <w:color w:val="000000" w:themeColor="text1"/>
          <w:sz w:val="16"/>
        </w:rPr>
        <w:t xml:space="preserve">ocratic </w:t>
      </w:r>
      <w:r w:rsidRPr="00170DEE">
        <w:rPr>
          <w:rStyle w:val="StyleUnderline"/>
        </w:rPr>
        <w:t xml:space="preserve">or </w:t>
      </w:r>
      <w:r w:rsidRPr="00170DEE">
        <w:rPr>
          <w:rStyle w:val="Emphasis"/>
          <w:color w:val="000000" w:themeColor="text1"/>
        </w:rPr>
        <w:t>Republican</w:t>
      </w:r>
      <w:r w:rsidRPr="00170DEE">
        <w:rPr>
          <w:rStyle w:val="StyleUnderline"/>
        </w:rPr>
        <w:t xml:space="preserve"> leaders </w:t>
      </w:r>
      <w:r w:rsidRPr="00170DEE">
        <w:rPr>
          <w:rStyle w:val="Emphasis"/>
          <w:color w:val="000000" w:themeColor="text1"/>
          <w:highlight w:val="cyan"/>
        </w:rPr>
        <w:t>herding the cats</w:t>
      </w:r>
      <w:r w:rsidRPr="00170DEE">
        <w:rPr>
          <w:rStyle w:val="StyleUnderline"/>
        </w:rPr>
        <w:t xml:space="preserve">. The </w:t>
      </w:r>
      <w:r w:rsidRPr="00170DEE">
        <w:rPr>
          <w:rStyle w:val="StyleUnderline"/>
          <w:highlight w:val="cyan"/>
        </w:rPr>
        <w:t>job is to reassure</w:t>
      </w:r>
      <w:r w:rsidRPr="00170DEE">
        <w:rPr>
          <w:rStyle w:val="StyleUnderline"/>
        </w:rPr>
        <w:t xml:space="preserve"> reluctant </w:t>
      </w:r>
      <w:r w:rsidRPr="00170DEE">
        <w:rPr>
          <w:rStyle w:val="StyleUnderline"/>
          <w:highlight w:val="cyan"/>
        </w:rPr>
        <w:t>members</w:t>
      </w:r>
      <w:r w:rsidRPr="00170DEE">
        <w:rPr>
          <w:color w:val="000000" w:themeColor="text1"/>
          <w:sz w:val="16"/>
        </w:rPr>
        <w:t xml:space="preserve">, at each procedural juncture where their votes are needed, </w:t>
      </w:r>
      <w:r w:rsidRPr="00170DEE">
        <w:rPr>
          <w:rStyle w:val="Emphasis"/>
          <w:color w:val="000000" w:themeColor="text1"/>
        </w:rPr>
        <w:t>not to sweat</w:t>
      </w:r>
      <w:r w:rsidRPr="00170DEE">
        <w:rPr>
          <w:rStyle w:val="StyleUnderline"/>
        </w:rPr>
        <w:t xml:space="preserve"> the small stuff</w:t>
      </w:r>
      <w:r w:rsidRPr="00170DEE">
        <w:rPr>
          <w:color w:val="000000" w:themeColor="text1"/>
          <w:sz w:val="16"/>
        </w:rPr>
        <w:t xml:space="preserve"> and that things will be fixed down the line. </w:t>
      </w:r>
      <w:r w:rsidRPr="00170DEE">
        <w:rPr>
          <w:rStyle w:val="StyleUnderline"/>
          <w:highlight w:val="cyan"/>
        </w:rPr>
        <w:t xml:space="preserve">Just </w:t>
      </w:r>
      <w:r w:rsidRPr="00170DEE">
        <w:rPr>
          <w:rStyle w:val="Emphasis"/>
          <w:color w:val="000000" w:themeColor="text1"/>
          <w:highlight w:val="cyan"/>
        </w:rPr>
        <w:t>keep</w:t>
      </w:r>
      <w:r w:rsidRPr="00170DEE">
        <w:rPr>
          <w:rStyle w:val="Emphasis"/>
          <w:color w:val="000000" w:themeColor="text1"/>
        </w:rPr>
        <w:t xml:space="preserve"> it </w:t>
      </w:r>
      <w:r w:rsidRPr="00170DEE">
        <w:rPr>
          <w:rStyle w:val="Emphasis"/>
          <w:color w:val="000000" w:themeColor="text1"/>
          <w:highlight w:val="cyan"/>
        </w:rPr>
        <w:t>moving</w:t>
      </w:r>
      <w:r w:rsidRPr="00170DEE">
        <w:rPr>
          <w:rStyle w:val="StyleUnderline"/>
        </w:rPr>
        <w:t xml:space="preserve">. That will continue </w:t>
      </w:r>
      <w:r w:rsidRPr="00170DEE">
        <w:rPr>
          <w:rStyle w:val="Emphasis"/>
          <w:color w:val="000000" w:themeColor="text1"/>
        </w:rPr>
        <w:t>all the way</w:t>
      </w:r>
      <w:r w:rsidRPr="00170DEE">
        <w:rPr>
          <w:rStyle w:val="StyleUnderline"/>
        </w:rPr>
        <w:t xml:space="preserve"> to the </w:t>
      </w:r>
      <w:r w:rsidRPr="00170DEE">
        <w:rPr>
          <w:rStyle w:val="Emphasis"/>
          <w:color w:val="000000" w:themeColor="text1"/>
        </w:rPr>
        <w:t>final phase</w:t>
      </w:r>
      <w:r w:rsidRPr="00170DEE">
        <w:rPr>
          <w:rStyle w:val="StyleUnderline"/>
        </w:rPr>
        <w:t xml:space="preserve"> in the process, </w:t>
      </w:r>
      <w:r w:rsidRPr="00170DEE">
        <w:rPr>
          <w:rStyle w:val="StyleUnderline"/>
          <w:highlight w:val="cyan"/>
        </w:rPr>
        <w:t>after</w:t>
      </w:r>
      <w:r w:rsidRPr="00170DEE">
        <w:rPr>
          <w:color w:val="000000" w:themeColor="text1"/>
          <w:sz w:val="16"/>
        </w:rPr>
        <w:t xml:space="preserve"> an ugly </w:t>
      </w:r>
      <w:r w:rsidRPr="00170DEE">
        <w:rPr>
          <w:rStyle w:val="Emphasis"/>
          <w:color w:val="000000" w:themeColor="text1"/>
          <w:highlight w:val="cyan"/>
        </w:rPr>
        <w:t>compromise</w:t>
      </w:r>
      <w:r w:rsidRPr="00170DEE">
        <w:rPr>
          <w:rStyle w:val="StyleUnderline"/>
        </w:rPr>
        <w:t xml:space="preserve"> is made,</w:t>
      </w:r>
      <w:r w:rsidRPr="00170DEE">
        <w:rPr>
          <w:color w:val="000000" w:themeColor="text1"/>
          <w:sz w:val="16"/>
        </w:rPr>
        <w:t xml:space="preserve"> when </w:t>
      </w:r>
      <w:r w:rsidRPr="00170DEE">
        <w:rPr>
          <w:rStyle w:val="StyleUnderline"/>
          <w:highlight w:val="cyan"/>
        </w:rPr>
        <w:t>leaders’ message will</w:t>
      </w:r>
      <w:r w:rsidRPr="00170DEE">
        <w:rPr>
          <w:rStyle w:val="StyleUnderline"/>
        </w:rPr>
        <w:t xml:space="preserve"> </w:t>
      </w:r>
      <w:r w:rsidRPr="00170DEE">
        <w:rPr>
          <w:rStyle w:val="Emphasis"/>
          <w:color w:val="000000" w:themeColor="text1"/>
        </w:rPr>
        <w:t xml:space="preserve">abruptly </w:t>
      </w:r>
      <w:r w:rsidRPr="00170DEE">
        <w:rPr>
          <w:rStyle w:val="Emphasis"/>
          <w:color w:val="000000" w:themeColor="text1"/>
          <w:highlight w:val="cyan"/>
        </w:rPr>
        <w:t>change:</w:t>
      </w:r>
      <w:r w:rsidRPr="00170DEE">
        <w:rPr>
          <w:rStyle w:val="StyleUnderline"/>
        </w:rPr>
        <w:t xml:space="preserve"> You have to </w:t>
      </w:r>
      <w:r w:rsidRPr="00170DEE">
        <w:rPr>
          <w:rStyle w:val="Emphasis"/>
          <w:color w:val="000000" w:themeColor="text1"/>
          <w:highlight w:val="cyan"/>
        </w:rPr>
        <w:t>vote for this, or else</w:t>
      </w:r>
      <w:r w:rsidRPr="00170DEE">
        <w:rPr>
          <w:rStyle w:val="StyleUnderline"/>
        </w:rPr>
        <w:t xml:space="preserve">. So: </w:t>
      </w:r>
      <w:r w:rsidRPr="00170DEE">
        <w:rPr>
          <w:rStyle w:val="StyleUnderline"/>
          <w:highlight w:val="cyan"/>
        </w:rPr>
        <w:t xml:space="preserve">Conservatives will be persuaded to </w:t>
      </w:r>
      <w:r w:rsidRPr="00170DEE">
        <w:rPr>
          <w:rStyle w:val="Emphasis"/>
          <w:color w:val="000000" w:themeColor="text1"/>
          <w:highlight w:val="cyan"/>
        </w:rPr>
        <w:t>keep moving</w:t>
      </w:r>
      <w:r w:rsidRPr="00170DEE">
        <w:rPr>
          <w:rStyle w:val="StyleUnderline"/>
        </w:rPr>
        <w:t xml:space="preserve"> along with a package</w:t>
      </w:r>
      <w:r w:rsidRPr="00170DEE">
        <w:rPr>
          <w:color w:val="000000" w:themeColor="text1"/>
          <w:sz w:val="16"/>
        </w:rPr>
        <w:t xml:space="preserve"> that doesn’t guarantee deep spending cuts, and moderates will be persuaded to keep moving along with a package that doesn’t guarantee lesser spending cuts, </w:t>
      </w:r>
      <w:r w:rsidRPr="00170DEE">
        <w:rPr>
          <w:rStyle w:val="StyleUnderline"/>
          <w:highlight w:val="cyan"/>
        </w:rPr>
        <w:t xml:space="preserve">until, </w:t>
      </w:r>
      <w:r w:rsidRPr="00170DEE">
        <w:rPr>
          <w:rStyle w:val="Emphasis"/>
          <w:color w:val="000000" w:themeColor="text1"/>
          <w:highlight w:val="cyan"/>
        </w:rPr>
        <w:t>at some point</w:t>
      </w:r>
      <w:r w:rsidRPr="00170DEE">
        <w:rPr>
          <w:rStyle w:val="StyleUnderline"/>
        </w:rPr>
        <w:t>,</w:t>
      </w:r>
      <w:r w:rsidRPr="00170DEE">
        <w:rPr>
          <w:color w:val="000000" w:themeColor="text1"/>
          <w:sz w:val="16"/>
        </w:rPr>
        <w:t xml:space="preserve"> Donald </w:t>
      </w:r>
      <w:r w:rsidRPr="00170DEE">
        <w:rPr>
          <w:rStyle w:val="StyleUnderline"/>
          <w:highlight w:val="cyan"/>
        </w:rPr>
        <w:t xml:space="preserve">Trump </w:t>
      </w:r>
      <w:r w:rsidRPr="00170DEE">
        <w:rPr>
          <w:rStyle w:val="Emphasis"/>
          <w:color w:val="000000" w:themeColor="text1"/>
          <w:highlight w:val="cyan"/>
        </w:rPr>
        <w:t>credibly threatens</w:t>
      </w:r>
      <w:r w:rsidRPr="00170DEE">
        <w:rPr>
          <w:rStyle w:val="StyleUnderline"/>
          <w:highlight w:val="cyan"/>
        </w:rPr>
        <w:t xml:space="preserve"> to destroy </w:t>
      </w:r>
      <w:r w:rsidRPr="00170DEE">
        <w:rPr>
          <w:rStyle w:val="Emphasis"/>
          <w:color w:val="000000" w:themeColor="text1"/>
          <w:highlight w:val="cyan"/>
        </w:rPr>
        <w:t>their lives</w:t>
      </w:r>
      <w:r w:rsidRPr="00170DEE">
        <w:rPr>
          <w:rStyle w:val="StyleUnderline"/>
          <w:highlight w:val="cyan"/>
        </w:rPr>
        <w:t xml:space="preserve"> if they </w:t>
      </w:r>
      <w:r w:rsidRPr="00170DEE">
        <w:rPr>
          <w:rStyle w:val="Emphasis"/>
          <w:color w:val="000000" w:themeColor="text1"/>
          <w:highlight w:val="cyan"/>
        </w:rPr>
        <w:t>don’t vote</w:t>
      </w:r>
      <w:r w:rsidRPr="00170DEE">
        <w:rPr>
          <w:rStyle w:val="StyleUnderline"/>
          <w:highlight w:val="cyan"/>
        </w:rPr>
        <w:t xml:space="preserve"> for the</w:t>
      </w:r>
      <w:r w:rsidRPr="00170DEE">
        <w:rPr>
          <w:rStyle w:val="StyleUnderline"/>
        </w:rPr>
        <w:t xml:space="preserve"> final </w:t>
      </w:r>
      <w:r w:rsidRPr="00170DEE">
        <w:rPr>
          <w:rStyle w:val="StyleUnderline"/>
          <w:highlight w:val="cyan"/>
        </w:rPr>
        <w:t>product</w:t>
      </w:r>
      <w:r w:rsidRPr="00170DEE">
        <w:rPr>
          <w:color w:val="000000" w:themeColor="text1"/>
          <w:sz w:val="16"/>
        </w:rPr>
        <w:t>. It’s a pretty good plan.</w:t>
      </w:r>
    </w:p>
    <w:p w14:paraId="52B774EF" w14:textId="53AD48B3" w:rsidR="0005261E" w:rsidRDefault="0005261E" w:rsidP="0005261E">
      <w:pPr>
        <w:pStyle w:val="Heading1"/>
      </w:pPr>
      <w:r>
        <w:lastRenderedPageBreak/>
        <w:t>1AR---Round 2---Glenbrooks</w:t>
      </w:r>
    </w:p>
    <w:p w14:paraId="37A81F8D" w14:textId="3C655636" w:rsidR="0005261E" w:rsidRPr="0005261E" w:rsidRDefault="0005261E" w:rsidP="0005261E">
      <w:pPr>
        <w:pStyle w:val="Heading2"/>
      </w:pPr>
      <w:r>
        <w:lastRenderedPageBreak/>
        <w:t>Primacy K</w:t>
      </w:r>
    </w:p>
    <w:p w14:paraId="015FC7E5" w14:textId="77777777" w:rsidR="0005261E" w:rsidRDefault="0005261E" w:rsidP="0005261E">
      <w:pPr>
        <w:pStyle w:val="Heading3"/>
      </w:pPr>
      <w:r>
        <w:lastRenderedPageBreak/>
        <w:t>Russia Revisionist---Top</w:t>
      </w:r>
    </w:p>
    <w:p w14:paraId="52844D91" w14:textId="77777777" w:rsidR="0005261E" w:rsidRPr="00143779" w:rsidRDefault="0005261E" w:rsidP="0005261E">
      <w:pPr>
        <w:pStyle w:val="Heading4"/>
        <w:rPr>
          <w:rFonts w:cs="Calibri"/>
        </w:rPr>
      </w:pPr>
      <w:r>
        <w:rPr>
          <w:rFonts w:cs="Calibri"/>
        </w:rPr>
        <w:t xml:space="preserve">6. </w:t>
      </w:r>
      <w:r w:rsidRPr="00143779">
        <w:rPr>
          <w:rFonts w:cs="Calibri"/>
        </w:rPr>
        <w:t>Empirically, they’re aggressive and take the opportunities they can get.</w:t>
      </w:r>
    </w:p>
    <w:p w14:paraId="38A0A86A" w14:textId="77777777" w:rsidR="0005261E" w:rsidRPr="00143779" w:rsidRDefault="0005261E" w:rsidP="0005261E">
      <w:r w:rsidRPr="00143779">
        <w:rPr>
          <w:rStyle w:val="Style13ptBold"/>
        </w:rPr>
        <w:t>Oguejiofor 24</w:t>
      </w:r>
      <w:r w:rsidRPr="00143779">
        <w:t xml:space="preserve"> [PRINCEWILLIAMS ODERA OGUEJIOFOR, Ph.D. in International Relations, Lecturer in the department of Political Science, Faculty of Social Sciences, Nnamdi Azikiwe University Awka. 31 March 2024, “https://www.e-ir.info/pdf/104587” https://www.e-ir.info/pdf/104587] </w:t>
      </w:r>
    </w:p>
    <w:p w14:paraId="0669CFAA" w14:textId="77777777" w:rsidR="0005261E" w:rsidRPr="00143779" w:rsidRDefault="0005261E" w:rsidP="0005261E">
      <w:pPr>
        <w:rPr>
          <w:sz w:val="14"/>
        </w:rPr>
      </w:pPr>
      <w:r w:rsidRPr="00143779">
        <w:rPr>
          <w:sz w:val="14"/>
        </w:rPr>
        <w:t>The Realist Rationale for Russian Invasion of Ukraine</w:t>
      </w:r>
    </w:p>
    <w:p w14:paraId="2450687A" w14:textId="77777777" w:rsidR="0005261E" w:rsidRPr="00143779" w:rsidRDefault="0005261E" w:rsidP="0005261E">
      <w:pPr>
        <w:rPr>
          <w:sz w:val="14"/>
        </w:rPr>
      </w:pPr>
      <w:r w:rsidRPr="00143779">
        <w:rPr>
          <w:sz w:val="14"/>
        </w:rPr>
        <w:t xml:space="preserve">Ukraine shares a 1,500-mile border with Russia, and its core territory was formerly part of Russia until 1991 (Plokhy 2023). </w:t>
      </w:r>
      <w:r w:rsidRPr="00143779">
        <w:rPr>
          <w:rStyle w:val="StyleUnderline"/>
        </w:rPr>
        <w:t>From Moscow’s perspective</w:t>
      </w:r>
      <w:r w:rsidRPr="00143779">
        <w:rPr>
          <w:sz w:val="14"/>
        </w:rPr>
        <w:t xml:space="preserve">, the prospect of Ukraine aligning with the West and integrating with NATO was an existential threat to Russian power that it could not accept (Lindsay 2022). Realists argue that a Ukraine aligned with NATO could enable the </w:t>
      </w:r>
      <w:r w:rsidRPr="00143779">
        <w:rPr>
          <w:rStyle w:val="StyleUnderline"/>
          <w:highlight w:val="cyan"/>
        </w:rPr>
        <w:t xml:space="preserve">deployment of </w:t>
      </w:r>
      <w:r w:rsidRPr="00143779">
        <w:rPr>
          <w:rStyle w:val="Emphasis"/>
          <w:highlight w:val="cyan"/>
        </w:rPr>
        <w:t>offensive weaponry</w:t>
      </w:r>
      <w:r w:rsidRPr="00143779">
        <w:rPr>
          <w:sz w:val="14"/>
        </w:rPr>
        <w:t xml:space="preserve"> close to Russia’s borders and threaten its access to the Black Sea, a warm water port it has coveted for centuries (McCallion 2023). As the core of realist theory warns, the basic structure of an anarchic and self-help system means states can never feel secure about other states’ future intentions or actions (Waltz 1979). When one state </w:t>
      </w:r>
      <w:r w:rsidRPr="00143779">
        <w:rPr>
          <w:rStyle w:val="StyleUnderline"/>
          <w:highlight w:val="cyan"/>
        </w:rPr>
        <w:t>enhances</w:t>
      </w:r>
      <w:r w:rsidRPr="00143779">
        <w:rPr>
          <w:rStyle w:val="StyleUnderline"/>
        </w:rPr>
        <w:t xml:space="preserve"> its </w:t>
      </w:r>
      <w:r w:rsidRPr="00143779">
        <w:rPr>
          <w:rStyle w:val="Emphasis"/>
          <w:highlight w:val="cyan"/>
        </w:rPr>
        <w:t>security</w:t>
      </w:r>
      <w:r w:rsidRPr="00143779">
        <w:rPr>
          <w:sz w:val="14"/>
        </w:rPr>
        <w:t xml:space="preserve">, it </w:t>
      </w:r>
      <w:r w:rsidRPr="00143779">
        <w:rPr>
          <w:rStyle w:val="StyleUnderline"/>
        </w:rPr>
        <w:t>undermines another’s</w:t>
      </w:r>
      <w:r w:rsidRPr="00143779">
        <w:rPr>
          <w:sz w:val="14"/>
        </w:rPr>
        <w:t xml:space="preserve">. According to Mearsheimer, “Because </w:t>
      </w:r>
      <w:r w:rsidRPr="00143779">
        <w:rPr>
          <w:rStyle w:val="StyleUnderline"/>
        </w:rPr>
        <w:t>no state</w:t>
      </w:r>
      <w:r w:rsidRPr="00143779">
        <w:rPr>
          <w:sz w:val="14"/>
        </w:rPr>
        <w:t xml:space="preserve"> </w:t>
      </w:r>
      <w:r w:rsidRPr="00143779">
        <w:rPr>
          <w:rStyle w:val="StyleUnderline"/>
        </w:rPr>
        <w:t>can</w:t>
      </w:r>
      <w:r w:rsidRPr="00143779">
        <w:rPr>
          <w:sz w:val="14"/>
        </w:rPr>
        <w:t xml:space="preserve"> ever </w:t>
      </w:r>
      <w:r w:rsidRPr="00143779">
        <w:rPr>
          <w:rStyle w:val="StyleUnderline"/>
        </w:rPr>
        <w:t>be sure</w:t>
      </w:r>
      <w:r w:rsidRPr="00143779">
        <w:rPr>
          <w:sz w:val="14"/>
        </w:rPr>
        <w:t xml:space="preserve"> that </w:t>
      </w:r>
      <w:r w:rsidRPr="00143779">
        <w:rPr>
          <w:rStyle w:val="StyleUnderline"/>
        </w:rPr>
        <w:t>other states</w:t>
      </w:r>
      <w:r w:rsidRPr="00143779">
        <w:rPr>
          <w:sz w:val="14"/>
        </w:rPr>
        <w:t xml:space="preserve"> </w:t>
      </w:r>
      <w:r w:rsidRPr="00143779">
        <w:rPr>
          <w:rStyle w:val="StyleUnderline"/>
        </w:rPr>
        <w:t xml:space="preserve">will not use their </w:t>
      </w:r>
      <w:r w:rsidRPr="00143779">
        <w:rPr>
          <w:rStyle w:val="Emphasis"/>
        </w:rPr>
        <w:t>offensive capabilities</w:t>
      </w:r>
      <w:r w:rsidRPr="00143779">
        <w:rPr>
          <w:sz w:val="14"/>
        </w:rPr>
        <w:t xml:space="preserve"> </w:t>
      </w:r>
      <w:r w:rsidRPr="00143779">
        <w:rPr>
          <w:rStyle w:val="StyleUnderline"/>
        </w:rPr>
        <w:t>for</w:t>
      </w:r>
      <w:r w:rsidRPr="00143779">
        <w:rPr>
          <w:sz w:val="14"/>
        </w:rPr>
        <w:t xml:space="preserve"> </w:t>
      </w:r>
      <w:r w:rsidRPr="00143779">
        <w:rPr>
          <w:rStyle w:val="Emphasis"/>
        </w:rPr>
        <w:t>aggressive purposes</w:t>
      </w:r>
      <w:r w:rsidRPr="00143779">
        <w:rPr>
          <w:sz w:val="14"/>
        </w:rPr>
        <w:t>, every state is compelled to look for ways to guarantee its own survival” (2014, 77). Seen from this perspective, Russia’s invasion can be rationalized as a pre-emptive move to neutralize what it saw as an imminent strategic threat.</w:t>
      </w:r>
    </w:p>
    <w:p w14:paraId="3BC4E13E" w14:textId="77777777" w:rsidR="0005261E" w:rsidRPr="00143779" w:rsidRDefault="0005261E" w:rsidP="0005261E">
      <w:pPr>
        <w:rPr>
          <w:sz w:val="14"/>
        </w:rPr>
      </w:pPr>
      <w:r w:rsidRPr="00143779">
        <w:rPr>
          <w:sz w:val="14"/>
        </w:rPr>
        <w:t xml:space="preserve">Closely related to arguments about great power status is the realist notion of states pursuing spheres of influence or buffer zones to enhance their security. </w:t>
      </w:r>
      <w:r w:rsidRPr="00143779">
        <w:rPr>
          <w:rStyle w:val="StyleUnderline"/>
        </w:rPr>
        <w:t xml:space="preserve">The realist argument is </w:t>
      </w:r>
      <w:r w:rsidRPr="00143779">
        <w:rPr>
          <w:sz w:val="14"/>
        </w:rPr>
        <w:t xml:space="preserve">that </w:t>
      </w:r>
      <w:r w:rsidRPr="00143779">
        <w:rPr>
          <w:rStyle w:val="StyleUnderline"/>
        </w:rPr>
        <w:t>all great powers</w:t>
      </w:r>
      <w:r w:rsidRPr="00143779">
        <w:rPr>
          <w:sz w:val="14"/>
        </w:rPr>
        <w:t xml:space="preserve"> in history, including Russia, have </w:t>
      </w:r>
      <w:r w:rsidRPr="00143779">
        <w:rPr>
          <w:rStyle w:val="StyleUnderline"/>
        </w:rPr>
        <w:t>sought to control</w:t>
      </w:r>
      <w:r w:rsidRPr="00143779">
        <w:rPr>
          <w:sz w:val="14"/>
        </w:rPr>
        <w:t xml:space="preserve"> the </w:t>
      </w:r>
      <w:r w:rsidRPr="00143779">
        <w:rPr>
          <w:rStyle w:val="StyleUnderline"/>
        </w:rPr>
        <w:t>security dynamics</w:t>
      </w:r>
      <w:r w:rsidRPr="00143779">
        <w:rPr>
          <w:sz w:val="14"/>
        </w:rPr>
        <w:t xml:space="preserve"> in adjacent regions by maintaining relations with nearby smaller states that are aligned with their interests (Mearsheimer 2019). </w:t>
      </w:r>
      <w:r w:rsidRPr="00143779">
        <w:rPr>
          <w:rStyle w:val="StyleUnderline"/>
          <w:highlight w:val="cyan"/>
        </w:rPr>
        <w:t>Ukraine</w:t>
      </w:r>
      <w:r w:rsidRPr="00143779">
        <w:rPr>
          <w:sz w:val="14"/>
        </w:rPr>
        <w:t xml:space="preserve">, with its geostrategic position between Russia and Europe, </w:t>
      </w:r>
      <w:r w:rsidRPr="00143779">
        <w:rPr>
          <w:rStyle w:val="StyleUnderline"/>
        </w:rPr>
        <w:t>is</w:t>
      </w:r>
      <w:r w:rsidRPr="00143779">
        <w:rPr>
          <w:sz w:val="14"/>
        </w:rPr>
        <w:t xml:space="preserve"> viewed as </w:t>
      </w:r>
      <w:r w:rsidRPr="00143779">
        <w:rPr>
          <w:rStyle w:val="Emphasis"/>
        </w:rPr>
        <w:t>critically important</w:t>
      </w:r>
      <w:r w:rsidRPr="00143779">
        <w:rPr>
          <w:sz w:val="14"/>
        </w:rPr>
        <w:t xml:space="preserve"> terrain </w:t>
      </w:r>
      <w:r w:rsidRPr="00143779">
        <w:rPr>
          <w:rStyle w:val="StyleUnderline"/>
        </w:rPr>
        <w:t xml:space="preserve">in Russia’s desired </w:t>
      </w:r>
      <w:r w:rsidRPr="00143779">
        <w:rPr>
          <w:rStyle w:val="Emphasis"/>
        </w:rPr>
        <w:t>s</w:t>
      </w:r>
      <w:r w:rsidRPr="00143779">
        <w:rPr>
          <w:rStyle w:val="StyleUnderline"/>
        </w:rPr>
        <w:t xml:space="preserve">phere </w:t>
      </w:r>
      <w:r w:rsidRPr="00143779">
        <w:rPr>
          <w:rStyle w:val="Emphasis"/>
        </w:rPr>
        <w:t>o</w:t>
      </w:r>
      <w:r w:rsidRPr="00143779">
        <w:rPr>
          <w:rStyle w:val="StyleUnderline"/>
        </w:rPr>
        <w:t xml:space="preserve">f </w:t>
      </w:r>
      <w:r w:rsidRPr="00143779">
        <w:rPr>
          <w:rStyle w:val="Emphasis"/>
        </w:rPr>
        <w:t>i</w:t>
      </w:r>
      <w:r w:rsidRPr="00143779">
        <w:rPr>
          <w:rStyle w:val="StyleUnderline"/>
        </w:rPr>
        <w:t>nfluence</w:t>
      </w:r>
      <w:r w:rsidRPr="00143779">
        <w:rPr>
          <w:sz w:val="14"/>
        </w:rPr>
        <w:t xml:space="preserve">. Realists argue that rather than the expansion of Western liberal democracy, </w:t>
      </w:r>
      <w:r w:rsidRPr="00143779">
        <w:rPr>
          <w:rStyle w:val="StyleUnderline"/>
        </w:rPr>
        <w:t>Russia</w:t>
      </w:r>
      <w:r w:rsidRPr="00143779">
        <w:rPr>
          <w:sz w:val="14"/>
        </w:rPr>
        <w:t xml:space="preserve"> was </w:t>
      </w:r>
      <w:r w:rsidRPr="00143779">
        <w:rPr>
          <w:rStyle w:val="StyleUnderline"/>
        </w:rPr>
        <w:t xml:space="preserve">fundamentally </w:t>
      </w:r>
      <w:r w:rsidRPr="00143779">
        <w:rPr>
          <w:rStyle w:val="Emphasis"/>
        </w:rPr>
        <w:t>motivated</w:t>
      </w:r>
      <w:r w:rsidRPr="00143779">
        <w:rPr>
          <w:sz w:val="14"/>
        </w:rPr>
        <w:t xml:space="preserve"> </w:t>
      </w:r>
      <w:r w:rsidRPr="00143779">
        <w:rPr>
          <w:rStyle w:val="StyleUnderline"/>
        </w:rPr>
        <w:t xml:space="preserve">to </w:t>
      </w:r>
      <w:r w:rsidRPr="00143779">
        <w:rPr>
          <w:rStyle w:val="Emphasis"/>
        </w:rPr>
        <w:t>invade</w:t>
      </w:r>
      <w:r w:rsidRPr="00143779">
        <w:rPr>
          <w:sz w:val="14"/>
        </w:rPr>
        <w:t xml:space="preserve"> to reestablish a favourable balance of power, security arrangements, and compliant buffer states on its periphery (Trenin 2022). Allowing Ukraine to align itself closely with NATO and host potential offensive forces was seen as a step too far by Moscow.</w:t>
      </w:r>
    </w:p>
    <w:p w14:paraId="0B01E7F6" w14:textId="77777777" w:rsidR="0005261E" w:rsidRDefault="0005261E" w:rsidP="0005261E">
      <w:pPr>
        <w:rPr>
          <w:rStyle w:val="StyleUnderline"/>
        </w:rPr>
      </w:pPr>
      <w:r w:rsidRPr="00143779">
        <w:rPr>
          <w:sz w:val="14"/>
        </w:rPr>
        <w:t xml:space="preserve">Beyond defensively reacting to perceived security threats in the region, it can be inferred that </w:t>
      </w:r>
      <w:r w:rsidRPr="00143779">
        <w:rPr>
          <w:rStyle w:val="StyleUnderline"/>
        </w:rPr>
        <w:t xml:space="preserve">Russia’s </w:t>
      </w:r>
      <w:r w:rsidRPr="00143779">
        <w:rPr>
          <w:rStyle w:val="StyleUnderline"/>
          <w:highlight w:val="cyan"/>
        </w:rPr>
        <w:t>invasion</w:t>
      </w:r>
      <w:r w:rsidRPr="00143779">
        <w:rPr>
          <w:sz w:val="14"/>
        </w:rPr>
        <w:t xml:space="preserve"> of Ukraine </w:t>
      </w:r>
      <w:r w:rsidRPr="00143779">
        <w:rPr>
          <w:rStyle w:val="StyleUnderline"/>
          <w:highlight w:val="cyan"/>
        </w:rPr>
        <w:t>reflects</w:t>
      </w:r>
      <w:r w:rsidRPr="00143779">
        <w:rPr>
          <w:rStyle w:val="StyleUnderline"/>
        </w:rPr>
        <w:t xml:space="preserve"> a calculated strategy of </w:t>
      </w:r>
      <w:r w:rsidRPr="00143779">
        <w:rPr>
          <w:rStyle w:val="StyleUnderline"/>
          <w:highlight w:val="cyan"/>
        </w:rPr>
        <w:t>offensive realism</w:t>
      </w:r>
      <w:r w:rsidRPr="00143779">
        <w:rPr>
          <w:sz w:val="14"/>
        </w:rPr>
        <w:t xml:space="preserve"> – </w:t>
      </w:r>
      <w:r w:rsidRPr="00143779">
        <w:rPr>
          <w:rStyle w:val="StyleUnderline"/>
        </w:rPr>
        <w:t>persistent</w:t>
      </w:r>
      <w:r w:rsidRPr="00143779">
        <w:rPr>
          <w:sz w:val="14"/>
        </w:rPr>
        <w:t xml:space="preserve"> and opportunistic </w:t>
      </w:r>
      <w:r w:rsidRPr="00143779">
        <w:rPr>
          <w:rStyle w:val="StyleUnderline"/>
        </w:rPr>
        <w:t>efforts</w:t>
      </w:r>
      <w:r w:rsidRPr="00143779">
        <w:rPr>
          <w:sz w:val="14"/>
        </w:rPr>
        <w:t xml:space="preserve"> </w:t>
      </w:r>
      <w:r w:rsidRPr="00143779">
        <w:rPr>
          <w:rStyle w:val="StyleUnderline"/>
          <w:highlight w:val="cyan"/>
        </w:rPr>
        <w:t>to</w:t>
      </w:r>
      <w:r w:rsidRPr="00143779">
        <w:rPr>
          <w:rStyle w:val="StyleUnderline"/>
        </w:rPr>
        <w:t xml:space="preserve"> </w:t>
      </w:r>
      <w:r w:rsidRPr="00143779">
        <w:rPr>
          <w:rStyle w:val="Emphasis"/>
        </w:rPr>
        <w:t>enhance its power</w:t>
      </w:r>
      <w:r w:rsidRPr="00143779">
        <w:rPr>
          <w:sz w:val="14"/>
        </w:rPr>
        <w:t xml:space="preserve"> economically and militarily </w:t>
      </w:r>
      <w:r w:rsidRPr="00143779">
        <w:rPr>
          <w:rStyle w:val="StyleUnderline"/>
        </w:rPr>
        <w:t>to establish regional hegemony</w:t>
      </w:r>
      <w:r w:rsidRPr="00143779">
        <w:rPr>
          <w:sz w:val="14"/>
        </w:rPr>
        <w:t xml:space="preserve"> (Mearsheimer 2001). Under this view, Putin aimed to </w:t>
      </w:r>
      <w:r w:rsidRPr="00143779">
        <w:rPr>
          <w:rStyle w:val="StyleUnderline"/>
          <w:highlight w:val="cyan"/>
        </w:rPr>
        <w:t xml:space="preserve">take </w:t>
      </w:r>
      <w:r w:rsidRPr="00143779">
        <w:rPr>
          <w:rStyle w:val="Emphasis"/>
          <w:highlight w:val="cyan"/>
        </w:rPr>
        <w:t>advantage</w:t>
      </w:r>
      <w:r w:rsidRPr="00143779">
        <w:rPr>
          <w:rStyle w:val="StyleUnderline"/>
          <w:highlight w:val="cyan"/>
        </w:rPr>
        <w:t xml:space="preserve"> of</w:t>
      </w:r>
      <w:r w:rsidRPr="00143779">
        <w:rPr>
          <w:rStyle w:val="StyleUnderline"/>
        </w:rPr>
        <w:t xml:space="preserve"> a window of </w:t>
      </w:r>
      <w:r w:rsidRPr="00143779">
        <w:rPr>
          <w:rStyle w:val="Emphasis"/>
          <w:highlight w:val="cyan"/>
        </w:rPr>
        <w:t>opportunity</w:t>
      </w:r>
      <w:r w:rsidRPr="00143779">
        <w:rPr>
          <w:sz w:val="14"/>
        </w:rPr>
        <w:t xml:space="preserve"> and weakness in the West </w:t>
      </w:r>
      <w:r w:rsidRPr="00143779">
        <w:rPr>
          <w:rStyle w:val="StyleUnderline"/>
          <w:highlight w:val="cyan"/>
        </w:rPr>
        <w:t xml:space="preserve">to redraw </w:t>
      </w:r>
      <w:r w:rsidRPr="00143779">
        <w:rPr>
          <w:rStyle w:val="Emphasis"/>
          <w:highlight w:val="cyan"/>
        </w:rPr>
        <w:t>boundaries</w:t>
      </w:r>
      <w:r w:rsidRPr="00143779">
        <w:rPr>
          <w:rStyle w:val="StyleUnderline"/>
        </w:rPr>
        <w:t xml:space="preserve"> and spheres of influence in </w:t>
      </w:r>
      <w:r w:rsidRPr="00143779">
        <w:rPr>
          <w:rStyle w:val="Emphasis"/>
        </w:rPr>
        <w:t>Europe</w:t>
      </w:r>
      <w:r w:rsidRPr="00143779">
        <w:rPr>
          <w:rStyle w:val="StyleUnderline"/>
        </w:rPr>
        <w:t>.</w:t>
      </w:r>
    </w:p>
    <w:p w14:paraId="632C7313" w14:textId="77777777" w:rsidR="0005261E" w:rsidRDefault="0005261E" w:rsidP="0005261E">
      <w:pPr>
        <w:pStyle w:val="Heading4"/>
      </w:pPr>
      <w:r>
        <w:t xml:space="preserve">7. Russia has a nuclear satellite in space why on earth would that be defensive </w:t>
      </w:r>
    </w:p>
    <w:p w14:paraId="3B478E46" w14:textId="77777777" w:rsidR="0005261E" w:rsidRDefault="0005261E" w:rsidP="0005261E">
      <w:r w:rsidRPr="00347FCC">
        <w:rPr>
          <w:rStyle w:val="Style13ptBold"/>
        </w:rPr>
        <w:t>Roulette 25</w:t>
      </w:r>
      <w:r>
        <w:t xml:space="preserve"> [</w:t>
      </w:r>
      <w:r w:rsidRPr="00347FCC">
        <w:t>Joey Roulette is a space reporter for Reuters covering the business and politics of the global space industry, often focusing on space power competition and how commercial interests intersect with international relations</w:t>
      </w:r>
      <w:r>
        <w:t>, “</w:t>
      </w:r>
      <w:r w:rsidRPr="00347FCC">
        <w:t>Russian satellite linked to nuclear weapon program appears out of control, U.S. analysts say</w:t>
      </w:r>
      <w:r>
        <w:t xml:space="preserve">,” 04/25/2025, </w:t>
      </w:r>
      <w:r w:rsidRPr="00347FCC">
        <w:t>https://www.reuters.com/business/media-telecom/russian-satellite-linked-nuclear-weapon-program-appears-out-control-us-analysts-2025-04-25/</w:t>
      </w:r>
      <w:r>
        <w:t>]</w:t>
      </w:r>
    </w:p>
    <w:p w14:paraId="4329DC43" w14:textId="77777777" w:rsidR="0005261E" w:rsidRPr="00347FCC" w:rsidRDefault="0005261E" w:rsidP="0005261E">
      <w:pPr>
        <w:rPr>
          <w:sz w:val="16"/>
        </w:rPr>
      </w:pPr>
      <w:r w:rsidRPr="00347FCC">
        <w:rPr>
          <w:sz w:val="16"/>
        </w:rPr>
        <w:t>WASHINGTON, April 25 (Reuters) - T</w:t>
      </w:r>
      <w:r w:rsidRPr="00347FCC">
        <w:rPr>
          <w:rStyle w:val="StyleUnderline"/>
        </w:rPr>
        <w:t xml:space="preserve">he </w:t>
      </w:r>
      <w:r w:rsidRPr="00347FCC">
        <w:rPr>
          <w:rStyle w:val="Emphasis"/>
          <w:highlight w:val="cyan"/>
        </w:rPr>
        <w:t>secretive</w:t>
      </w:r>
      <w:r w:rsidRPr="00347FCC">
        <w:rPr>
          <w:rStyle w:val="StyleUnderline"/>
          <w:highlight w:val="cyan"/>
        </w:rPr>
        <w:t xml:space="preserve"> Russian satellite in spac</w:t>
      </w:r>
      <w:r w:rsidRPr="00347FCC">
        <w:rPr>
          <w:rStyle w:val="StyleUnderline"/>
        </w:rPr>
        <w:t xml:space="preserve">e that U.S. officials believe is </w:t>
      </w:r>
      <w:r w:rsidRPr="00347FCC">
        <w:rPr>
          <w:rStyle w:val="StyleUnderline"/>
          <w:highlight w:val="cyan"/>
        </w:rPr>
        <w:t xml:space="preserve">connected to a </w:t>
      </w:r>
      <w:r w:rsidRPr="00347FCC">
        <w:rPr>
          <w:rStyle w:val="Emphasis"/>
          <w:highlight w:val="cyan"/>
        </w:rPr>
        <w:t>nuclear anti-satellite</w:t>
      </w:r>
      <w:r w:rsidRPr="00347FCC">
        <w:rPr>
          <w:rStyle w:val="StyleUnderline"/>
          <w:highlight w:val="cyan"/>
        </w:rPr>
        <w:t xml:space="preserve"> weapon program</w:t>
      </w:r>
      <w:r w:rsidRPr="00347FCC">
        <w:rPr>
          <w:rStyle w:val="StyleUnderline"/>
        </w:rPr>
        <w:t xml:space="preserve"> has appeared to be spinning uncontrollably, </w:t>
      </w:r>
      <w:r w:rsidRPr="00347FCC">
        <w:rPr>
          <w:sz w:val="16"/>
        </w:rPr>
        <w:t>suggesting it may no longer be functioning in what could be a setback for Moscow's space weapon efforts, according to U.S. analysts.</w:t>
      </w:r>
    </w:p>
    <w:p w14:paraId="37F3BF19" w14:textId="77777777" w:rsidR="0005261E" w:rsidRPr="00347FCC" w:rsidRDefault="0005261E" w:rsidP="0005261E">
      <w:pPr>
        <w:rPr>
          <w:rStyle w:val="StyleUnderline"/>
        </w:rPr>
      </w:pPr>
      <w:r w:rsidRPr="00347FCC">
        <w:rPr>
          <w:rStyle w:val="StyleUnderline"/>
        </w:rPr>
        <w:t>The Cosmos 2553 satellite, launched by Russia weeks before invading Ukraine in 2022, has had various bouts of what appears to be errant spinning over the past year, according to Doppler radar data from space-tracking firm LeoLabs and optical data from Slingshot Aerospace shared with Reuters.</w:t>
      </w:r>
    </w:p>
    <w:p w14:paraId="1CF6E3DF" w14:textId="77777777" w:rsidR="0005261E" w:rsidRPr="00347FCC" w:rsidRDefault="0005261E" w:rsidP="0005261E">
      <w:pPr>
        <w:rPr>
          <w:sz w:val="16"/>
        </w:rPr>
      </w:pPr>
      <w:r w:rsidRPr="00347FCC">
        <w:rPr>
          <w:sz w:val="16"/>
        </w:rPr>
        <w:t>The Reuters Daily Briefing newsletter provides all the news you need to start your day. Sign up here.</w:t>
      </w:r>
    </w:p>
    <w:p w14:paraId="4690A7EB" w14:textId="77777777" w:rsidR="0005261E" w:rsidRPr="00347FCC" w:rsidRDefault="0005261E" w:rsidP="0005261E">
      <w:pPr>
        <w:rPr>
          <w:sz w:val="16"/>
        </w:rPr>
      </w:pPr>
      <w:r w:rsidRPr="00347FCC">
        <w:rPr>
          <w:rStyle w:val="StyleUnderline"/>
        </w:rPr>
        <w:lastRenderedPageBreak/>
        <w:t xml:space="preserve">Believed to be a </w:t>
      </w:r>
      <w:r w:rsidRPr="00347FCC">
        <w:rPr>
          <w:rStyle w:val="StyleUnderline"/>
          <w:highlight w:val="cyan"/>
        </w:rPr>
        <w:t xml:space="preserve">radar satellite for </w:t>
      </w:r>
      <w:r w:rsidRPr="00347FCC">
        <w:rPr>
          <w:rStyle w:val="Emphasis"/>
          <w:highlight w:val="cyan"/>
        </w:rPr>
        <w:t>Russian intelligence</w:t>
      </w:r>
      <w:r w:rsidRPr="00347FCC">
        <w:rPr>
          <w:rStyle w:val="StyleUnderline"/>
        </w:rPr>
        <w:t xml:space="preserve"> as well as a </w:t>
      </w:r>
      <w:r w:rsidRPr="00347FCC">
        <w:rPr>
          <w:rStyle w:val="Emphasis"/>
          <w:highlight w:val="cyan"/>
        </w:rPr>
        <w:t>radiation testing</w:t>
      </w:r>
      <w:r w:rsidRPr="00347FCC">
        <w:rPr>
          <w:rStyle w:val="StyleUnderline"/>
          <w:highlight w:val="cyan"/>
        </w:rPr>
        <w:t xml:space="preserve"> platform</w:t>
      </w:r>
      <w:r w:rsidRPr="00347FCC">
        <w:rPr>
          <w:rStyle w:val="StyleUnderline"/>
        </w:rPr>
        <w:t xml:space="preserve">, the satellite last year became the center of U.S. allegations that Russia for years has been </w:t>
      </w:r>
      <w:r w:rsidRPr="00347FCC">
        <w:rPr>
          <w:rStyle w:val="StyleUnderline"/>
          <w:highlight w:val="cyan"/>
        </w:rPr>
        <w:t xml:space="preserve">developing a </w:t>
      </w:r>
      <w:r w:rsidRPr="00347FCC">
        <w:rPr>
          <w:rStyle w:val="Emphasis"/>
          <w:highlight w:val="cyan"/>
        </w:rPr>
        <w:t>nuclear weapo</w:t>
      </w:r>
      <w:r w:rsidRPr="00347FCC">
        <w:rPr>
          <w:rStyle w:val="Emphasis"/>
        </w:rPr>
        <w:t>n</w:t>
      </w:r>
      <w:r w:rsidRPr="00347FCC">
        <w:rPr>
          <w:rStyle w:val="StyleUnderline"/>
        </w:rPr>
        <w:t xml:space="preserve"> capable of </w:t>
      </w:r>
      <w:r w:rsidRPr="00347FCC">
        <w:rPr>
          <w:rStyle w:val="StyleUnderline"/>
          <w:highlight w:val="cyan"/>
        </w:rPr>
        <w:t xml:space="preserve">destroying entire </w:t>
      </w:r>
      <w:r w:rsidRPr="00347FCC">
        <w:rPr>
          <w:rStyle w:val="Emphasis"/>
          <w:highlight w:val="cyan"/>
        </w:rPr>
        <w:t>satellite networks</w:t>
      </w:r>
      <w:r w:rsidRPr="00347FCC">
        <w:rPr>
          <w:rStyle w:val="StyleUnderline"/>
        </w:rPr>
        <w:t>,</w:t>
      </w:r>
      <w:r w:rsidRPr="00347FCC">
        <w:rPr>
          <w:sz w:val="16"/>
        </w:rPr>
        <w:t xml:space="preserve"> such as SpaceX's vast Starlink internet system that Ukrainian troops have been using.</w:t>
      </w:r>
    </w:p>
    <w:p w14:paraId="3686CE45" w14:textId="77777777" w:rsidR="0005261E" w:rsidRPr="00347FCC" w:rsidRDefault="0005261E" w:rsidP="0005261E">
      <w:pPr>
        <w:rPr>
          <w:sz w:val="16"/>
        </w:rPr>
      </w:pPr>
      <w:r w:rsidRPr="00347FCC">
        <w:rPr>
          <w:sz w:val="16"/>
        </w:rPr>
        <w:t>U.S. officials assess Cosmos 2553's purpose, though not itself a weapon, is to aid Russia's development of a nuclear anti-satellite weapon. Russia has denied it is developing such a weapon and says Cosmos 2553 is for research purposes.</w:t>
      </w:r>
    </w:p>
    <w:p w14:paraId="6CA3F61E" w14:textId="77777777" w:rsidR="0005261E" w:rsidRPr="00347FCC" w:rsidRDefault="0005261E" w:rsidP="0005261E">
      <w:pPr>
        <w:rPr>
          <w:sz w:val="16"/>
        </w:rPr>
      </w:pPr>
      <w:r w:rsidRPr="00347FCC">
        <w:rPr>
          <w:sz w:val="16"/>
        </w:rPr>
        <w:t>Russia, a storied space power that launched the first man in space in 1961, has for decades been locked in a security race in space with the U.S. that, in recent years, has intensified and seeped into public view as Earth's orbit becomes a hotspot for private sector competition and military technologies aiding ground forces.</w:t>
      </w:r>
    </w:p>
    <w:p w14:paraId="6925E0EB" w14:textId="77777777" w:rsidR="0005261E" w:rsidRPr="00347FCC" w:rsidRDefault="0005261E" w:rsidP="0005261E">
      <w:pPr>
        <w:rPr>
          <w:rStyle w:val="StyleUnderline"/>
        </w:rPr>
      </w:pPr>
      <w:r w:rsidRPr="00347FCC">
        <w:rPr>
          <w:rStyle w:val="StyleUnderline"/>
        </w:rPr>
        <w:t xml:space="preserve">The Cosmos 2553 satellite has been in a relatively isolated orbit some 2,000 km above Earth, parked in a </w:t>
      </w:r>
      <w:r w:rsidRPr="00347FCC">
        <w:rPr>
          <w:rStyle w:val="StyleUnderline"/>
          <w:highlight w:val="cyan"/>
        </w:rPr>
        <w:t xml:space="preserve">hotspot of </w:t>
      </w:r>
      <w:r w:rsidRPr="00347FCC">
        <w:rPr>
          <w:rStyle w:val="Emphasis"/>
          <w:highlight w:val="cyan"/>
        </w:rPr>
        <w:t>cosmic radiation</w:t>
      </w:r>
      <w:r w:rsidRPr="00347FCC">
        <w:rPr>
          <w:rStyle w:val="StyleUnderline"/>
        </w:rPr>
        <w:t xml:space="preserve"> that communications or Earth-observing satellites typically avoid.</w:t>
      </w:r>
    </w:p>
    <w:p w14:paraId="6D329985" w14:textId="77777777" w:rsidR="0005261E" w:rsidRPr="00347FCC" w:rsidRDefault="0005261E" w:rsidP="0005261E">
      <w:pPr>
        <w:rPr>
          <w:sz w:val="16"/>
        </w:rPr>
      </w:pPr>
      <w:r w:rsidRPr="00347FCC">
        <w:rPr>
          <w:sz w:val="16"/>
        </w:rPr>
        <w:t>LeoLabs in November detected what appeared to be errant movements with the satellite using Doppler radar measurements from its global network of ground stations. The company in December upgraded its assessment to "high confidence" that it was tumbling based on additional radar data and imagery of the satellite taken by another space company, Darren McKnight, a Senior Technical Fellow at LeoLabs, told Reuters.</w:t>
      </w:r>
    </w:p>
    <w:p w14:paraId="493870B6" w14:textId="77777777" w:rsidR="0005261E" w:rsidRPr="00347FCC" w:rsidRDefault="0005261E" w:rsidP="0005261E">
      <w:pPr>
        <w:rPr>
          <w:sz w:val="16"/>
        </w:rPr>
      </w:pPr>
      <w:r w:rsidRPr="00347FCC">
        <w:rPr>
          <w:sz w:val="16"/>
        </w:rPr>
        <w:t>Russia's Ministry of Defense did not return a request for comment.</w:t>
      </w:r>
    </w:p>
    <w:p w14:paraId="1548D774" w14:textId="77777777" w:rsidR="0005261E" w:rsidRPr="00347FCC" w:rsidRDefault="0005261E" w:rsidP="0005261E">
      <w:pPr>
        <w:rPr>
          <w:sz w:val="16"/>
        </w:rPr>
      </w:pPr>
      <w:r w:rsidRPr="00347FCC">
        <w:rPr>
          <w:sz w:val="16"/>
        </w:rPr>
        <w:t>"This observation strongly suggests the satellite is no longer operational," the Center for Strategic and International Studies, a Washington-based think tank, said of LeoLabs' analysis in its annual Space Threat Assessment, opens new tab published on Friday.</w:t>
      </w:r>
    </w:p>
    <w:p w14:paraId="267E2EBF" w14:textId="77777777" w:rsidR="0005261E" w:rsidRPr="00347FCC" w:rsidRDefault="0005261E" w:rsidP="0005261E">
      <w:pPr>
        <w:rPr>
          <w:sz w:val="16"/>
        </w:rPr>
      </w:pPr>
      <w:r w:rsidRPr="00347FCC">
        <w:rPr>
          <w:rStyle w:val="StyleUnderline"/>
          <w:highlight w:val="cyan"/>
        </w:rPr>
        <w:t xml:space="preserve">U.S. Space Command, </w:t>
      </w:r>
      <w:r w:rsidRPr="00347FCC">
        <w:rPr>
          <w:rStyle w:val="StyleUnderline"/>
        </w:rPr>
        <w:t xml:space="preserve">which tracks objects in space and has </w:t>
      </w:r>
      <w:r w:rsidRPr="00347FCC">
        <w:rPr>
          <w:rStyle w:val="StyleUnderline"/>
          <w:highlight w:val="cyan"/>
        </w:rPr>
        <w:t>condemned Russian military satellites</w:t>
      </w:r>
      <w:r w:rsidRPr="00347FCC">
        <w:rPr>
          <w:rStyle w:val="StyleUnderline"/>
        </w:rPr>
        <w:t xml:space="preserve"> in the past</w:t>
      </w:r>
      <w:r w:rsidRPr="00347FCC">
        <w:rPr>
          <w:sz w:val="16"/>
        </w:rPr>
        <w:t>, said it was aware of a change in Cosmos 2553's altitude but declined to provide further assessment on its current state.</w:t>
      </w:r>
    </w:p>
    <w:p w14:paraId="51D4124D" w14:textId="77777777" w:rsidR="0005261E" w:rsidRPr="00347FCC" w:rsidRDefault="0005261E" w:rsidP="0005261E">
      <w:pPr>
        <w:rPr>
          <w:sz w:val="16"/>
        </w:rPr>
      </w:pPr>
      <w:r w:rsidRPr="00347FCC">
        <w:rPr>
          <w:sz w:val="16"/>
        </w:rPr>
        <w:t>The satellite earlier showed signs of odd behavior. Slingshot, whose global telescope network has been tracking the spacecraft since its February 5, 2022, launch, detected movements in May 2024.</w:t>
      </w:r>
    </w:p>
    <w:p w14:paraId="4FCF07A9" w14:textId="77777777" w:rsidR="0005261E" w:rsidRPr="00347FCC" w:rsidRDefault="0005261E" w:rsidP="0005261E">
      <w:pPr>
        <w:rPr>
          <w:sz w:val="16"/>
        </w:rPr>
      </w:pPr>
      <w:r w:rsidRPr="00347FCC">
        <w:rPr>
          <w:sz w:val="16"/>
        </w:rPr>
        <w:t>"Slingshot noted that the object's brightness became variable, indicating a potential tumble," a company spokesperson said.</w:t>
      </w:r>
    </w:p>
    <w:p w14:paraId="5465C99E" w14:textId="77777777" w:rsidR="0005261E" w:rsidRPr="00347FCC" w:rsidRDefault="0005261E" w:rsidP="0005261E">
      <w:pPr>
        <w:rPr>
          <w:sz w:val="16"/>
        </w:rPr>
      </w:pPr>
      <w:r w:rsidRPr="00347FCC">
        <w:rPr>
          <w:rStyle w:val="StyleUnderline"/>
        </w:rPr>
        <w:t>But according to Slingshot's latest observations, Cosmos 2553 appears to have stabilized,</w:t>
      </w:r>
      <w:r w:rsidRPr="00347FCC">
        <w:rPr>
          <w:sz w:val="16"/>
        </w:rPr>
        <w:t xml:space="preserve"> according to Belinda Marchand, the company's Chief Science Officer.</w:t>
      </w:r>
    </w:p>
    <w:p w14:paraId="5FF48977" w14:textId="77777777" w:rsidR="0005261E" w:rsidRPr="005D388F" w:rsidRDefault="0005261E" w:rsidP="0005261E"/>
    <w:p w14:paraId="2A3D41A2" w14:textId="77777777" w:rsidR="0005261E" w:rsidRPr="0005261E" w:rsidRDefault="0005261E" w:rsidP="0005261E">
      <w:pPr>
        <w:rPr>
          <w:color w:val="000000" w:themeColor="text1"/>
          <w:sz w:val="16"/>
        </w:rPr>
      </w:pPr>
    </w:p>
    <w:sectPr w:rsidR="0005261E" w:rsidRPr="00052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EA27" w14:textId="77777777" w:rsidR="00DF43FC" w:rsidRDefault="00DF43FC" w:rsidP="00066D2C">
      <w:pPr>
        <w:spacing w:after="0" w:line="240" w:lineRule="auto"/>
      </w:pPr>
      <w:r>
        <w:separator/>
      </w:r>
    </w:p>
  </w:endnote>
  <w:endnote w:type="continuationSeparator" w:id="0">
    <w:p w14:paraId="478A7A1F" w14:textId="77777777" w:rsidR="00DF43FC" w:rsidRDefault="00DF43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09230" w14:textId="77777777" w:rsidR="00DF43FC" w:rsidRDefault="00DF43FC" w:rsidP="00066D2C">
      <w:pPr>
        <w:spacing w:after="0" w:line="240" w:lineRule="auto"/>
      </w:pPr>
      <w:r>
        <w:separator/>
      </w:r>
    </w:p>
  </w:footnote>
  <w:footnote w:type="continuationSeparator" w:id="0">
    <w:p w14:paraId="115A8EB5" w14:textId="77777777" w:rsidR="00DF43FC" w:rsidRDefault="00DF43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3746B"/>
    <w:multiLevelType w:val="hybridMultilevel"/>
    <w:tmpl w:val="045A70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7407A6"/>
    <w:multiLevelType w:val="hybridMultilevel"/>
    <w:tmpl w:val="C9E4D9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764986"/>
    <w:multiLevelType w:val="hybridMultilevel"/>
    <w:tmpl w:val="7E54F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8A4D7C"/>
    <w:multiLevelType w:val="hybridMultilevel"/>
    <w:tmpl w:val="C26EB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4A268A"/>
    <w:multiLevelType w:val="hybridMultilevel"/>
    <w:tmpl w:val="93B63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06254"/>
    <w:multiLevelType w:val="hybridMultilevel"/>
    <w:tmpl w:val="E2CA2372"/>
    <w:lvl w:ilvl="0" w:tplc="0409000F">
      <w:start w:val="1"/>
      <w:numFmt w:val="decimal"/>
      <w:lvlText w:val="%1."/>
      <w:lvlJc w:val="left"/>
      <w:pPr>
        <w:ind w:left="720" w:hanging="360"/>
      </w:pPr>
      <w:rPr>
        <w:rFonts w:hint="default"/>
      </w:rPr>
    </w:lvl>
    <w:lvl w:ilvl="1" w:tplc="36BE6A12">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8C3B26"/>
    <w:multiLevelType w:val="hybridMultilevel"/>
    <w:tmpl w:val="CC1497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972E88"/>
    <w:multiLevelType w:val="hybridMultilevel"/>
    <w:tmpl w:val="426C9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A43E1"/>
    <w:multiLevelType w:val="hybridMultilevel"/>
    <w:tmpl w:val="F4DC4A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11E20"/>
    <w:multiLevelType w:val="hybridMultilevel"/>
    <w:tmpl w:val="5A34F7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704078"/>
    <w:multiLevelType w:val="hybridMultilevel"/>
    <w:tmpl w:val="5428F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86639"/>
    <w:multiLevelType w:val="hybridMultilevel"/>
    <w:tmpl w:val="92380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00050"/>
    <w:multiLevelType w:val="hybridMultilevel"/>
    <w:tmpl w:val="82C68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F6599E"/>
    <w:multiLevelType w:val="hybridMultilevel"/>
    <w:tmpl w:val="3CB8D1F0"/>
    <w:lvl w:ilvl="0" w:tplc="46F6D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C1127DE"/>
    <w:multiLevelType w:val="hybridMultilevel"/>
    <w:tmpl w:val="CB26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955CDB"/>
    <w:multiLevelType w:val="hybridMultilevel"/>
    <w:tmpl w:val="D4C043B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3E732E"/>
    <w:multiLevelType w:val="hybridMultilevel"/>
    <w:tmpl w:val="0A2CB6C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6F6E5B"/>
    <w:multiLevelType w:val="hybridMultilevel"/>
    <w:tmpl w:val="D922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81EB5"/>
    <w:multiLevelType w:val="hybridMultilevel"/>
    <w:tmpl w:val="E6FC0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425201006">
    <w:abstractNumId w:val="28"/>
  </w:num>
  <w:num w:numId="46" w16cid:durableId="1541169189">
    <w:abstractNumId w:val="24"/>
  </w:num>
  <w:num w:numId="47" w16cid:durableId="319771643">
    <w:abstractNumId w:val="30"/>
  </w:num>
  <w:num w:numId="48" w16cid:durableId="622230797">
    <w:abstractNumId w:val="27"/>
  </w:num>
  <w:num w:numId="49" w16cid:durableId="1390152660">
    <w:abstractNumId w:val="21"/>
  </w:num>
  <w:num w:numId="50" w16cid:durableId="1930504082">
    <w:abstractNumId w:val="15"/>
  </w:num>
  <w:num w:numId="51" w16cid:durableId="1960063324">
    <w:abstractNumId w:val="11"/>
  </w:num>
  <w:num w:numId="52" w16cid:durableId="1160973077">
    <w:abstractNumId w:val="25"/>
  </w:num>
  <w:num w:numId="53" w16cid:durableId="1230119603">
    <w:abstractNumId w:val="32"/>
  </w:num>
  <w:num w:numId="54" w16cid:durableId="426846387">
    <w:abstractNumId w:val="20"/>
  </w:num>
  <w:num w:numId="55" w16cid:durableId="1437485949">
    <w:abstractNumId w:val="26"/>
  </w:num>
  <w:num w:numId="56" w16cid:durableId="350837348">
    <w:abstractNumId w:val="19"/>
  </w:num>
  <w:num w:numId="57" w16cid:durableId="1673876988">
    <w:abstractNumId w:val="29"/>
  </w:num>
  <w:num w:numId="58" w16cid:durableId="1440953811">
    <w:abstractNumId w:val="18"/>
  </w:num>
  <w:num w:numId="59" w16cid:durableId="189227506">
    <w:abstractNumId w:val="12"/>
  </w:num>
  <w:num w:numId="60" w16cid:durableId="794831574">
    <w:abstractNumId w:val="10"/>
  </w:num>
  <w:num w:numId="61" w16cid:durableId="1543400947">
    <w:abstractNumId w:val="13"/>
  </w:num>
  <w:num w:numId="62" w16cid:durableId="1875270047">
    <w:abstractNumId w:val="31"/>
  </w:num>
  <w:num w:numId="63" w16cid:durableId="11583802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jay Nandula"/>
    <w:docVar w:name="OS" w:val="Windows NT"/>
    <w:docVar w:name="OSVersion" w:val="10.0"/>
    <w:docVar w:name="RibbonPointer" w:val="321688408"/>
    <w:docVar w:name="Team" w:val="Blue Valley North High School"/>
    <w:docVar w:name="VerbatimVersion" w:val="6.0.0"/>
    <w:docVar w:name="WordVersion" w:val="16.0"/>
  </w:docVars>
  <w:rsids>
    <w:rsidRoot w:val="00EB61C7"/>
    <w:rsid w:val="00001C7E"/>
    <w:rsid w:val="0000487C"/>
    <w:rsid w:val="00011FEF"/>
    <w:rsid w:val="00013C8B"/>
    <w:rsid w:val="00023AEF"/>
    <w:rsid w:val="000250CA"/>
    <w:rsid w:val="00032119"/>
    <w:rsid w:val="000427BD"/>
    <w:rsid w:val="00043C82"/>
    <w:rsid w:val="000505E9"/>
    <w:rsid w:val="00050713"/>
    <w:rsid w:val="00051697"/>
    <w:rsid w:val="0005261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9C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4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F3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F9"/>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A7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E2"/>
    <w:rsid w:val="00925B25"/>
    <w:rsid w:val="009263C9"/>
    <w:rsid w:val="00930B2A"/>
    <w:rsid w:val="00936F03"/>
    <w:rsid w:val="0094018B"/>
    <w:rsid w:val="009418E3"/>
    <w:rsid w:val="009435BB"/>
    <w:rsid w:val="00943B02"/>
    <w:rsid w:val="009502E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D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E9"/>
    <w:rsid w:val="00DD4AF9"/>
    <w:rsid w:val="00DD5DF4"/>
    <w:rsid w:val="00DD5EE9"/>
    <w:rsid w:val="00DD7497"/>
    <w:rsid w:val="00DD782F"/>
    <w:rsid w:val="00DE0414"/>
    <w:rsid w:val="00DE0982"/>
    <w:rsid w:val="00DE1D11"/>
    <w:rsid w:val="00DE28ED"/>
    <w:rsid w:val="00DE419E"/>
    <w:rsid w:val="00DE44C3"/>
    <w:rsid w:val="00DE4D5E"/>
    <w:rsid w:val="00DF139C"/>
    <w:rsid w:val="00DF43FC"/>
    <w:rsid w:val="00DF48C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A"/>
    <w:rsid w:val="00E85DE5"/>
    <w:rsid w:val="00E90EC0"/>
    <w:rsid w:val="00E944C1"/>
    <w:rsid w:val="00E97D8B"/>
    <w:rsid w:val="00EA5878"/>
    <w:rsid w:val="00EA7F55"/>
    <w:rsid w:val="00EB1CE6"/>
    <w:rsid w:val="00EB1F19"/>
    <w:rsid w:val="00EB61C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3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EB229"/>
  <w15:chartTrackingRefBased/>
  <w15:docId w15:val="{FA719EC4-822C-824D-B22D-C2A24303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61C7"/>
    <w:rPr>
      <w:rFonts w:ascii="Calibri" w:hAnsi="Calibri" w:cs="Calibri"/>
    </w:rPr>
  </w:style>
  <w:style w:type="paragraph" w:styleId="Heading1">
    <w:name w:val="heading 1"/>
    <w:aliases w:val="Pocket"/>
    <w:basedOn w:val="Normal"/>
    <w:next w:val="Normal"/>
    <w:link w:val="Heading1Char"/>
    <w:qFormat/>
    <w:rsid w:val="00EB61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CD Tag,index"/>
    <w:basedOn w:val="Normal"/>
    <w:next w:val="Normal"/>
    <w:link w:val="Heading2Char"/>
    <w:uiPriority w:val="1"/>
    <w:qFormat/>
    <w:rsid w:val="00EB61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EB61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EB61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61C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61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1C7"/>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B61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B61C7"/>
    <w:rPr>
      <w:color w:val="auto"/>
      <w:u w:val="none"/>
    </w:rPr>
  </w:style>
  <w:style w:type="character" w:customStyle="1" w:styleId="Heading1Char">
    <w:name w:val="Heading 1 Char"/>
    <w:aliases w:val="Pocket Char"/>
    <w:basedOn w:val="DefaultParagraphFont"/>
    <w:link w:val="Heading1"/>
    <w:rsid w:val="00EB61C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B61C7"/>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B61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EB61C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61C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EB61C7"/>
    <w:rPr>
      <w:b w:val="0"/>
      <w:sz w:val="22"/>
      <w:u w:val="single"/>
    </w:rPr>
  </w:style>
  <w:style w:type="character" w:styleId="Strong">
    <w:name w:val="Strong"/>
    <w:basedOn w:val="DefaultParagraphFont"/>
    <w:uiPriority w:val="22"/>
    <w:semiHidden/>
    <w:qFormat/>
    <w:rsid w:val="00EB61C7"/>
    <w:rPr>
      <w:b/>
      <w:bCs/>
    </w:rPr>
  </w:style>
  <w:style w:type="character" w:styleId="BookTitle">
    <w:name w:val="Book Title"/>
    <w:basedOn w:val="DefaultParagraphFont"/>
    <w:uiPriority w:val="33"/>
    <w:semiHidden/>
    <w:qFormat/>
    <w:rsid w:val="00EB61C7"/>
    <w:rPr>
      <w:b/>
      <w:bCs/>
      <w:i/>
      <w:iCs/>
      <w:spacing w:val="5"/>
    </w:rPr>
  </w:style>
  <w:style w:type="character" w:customStyle="1" w:styleId="Heading5Char">
    <w:name w:val="Heading 5 Char"/>
    <w:basedOn w:val="DefaultParagraphFont"/>
    <w:link w:val="Heading5"/>
    <w:uiPriority w:val="9"/>
    <w:semiHidden/>
    <w:rsid w:val="00EB61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61C7"/>
  </w:style>
  <w:style w:type="paragraph" w:styleId="Header">
    <w:name w:val="header"/>
    <w:basedOn w:val="Normal"/>
    <w:link w:val="HeaderChar"/>
    <w:uiPriority w:val="99"/>
    <w:semiHidden/>
    <w:rsid w:val="00EB61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61C7"/>
    <w:rPr>
      <w:rFonts w:ascii="Calibri" w:hAnsi="Calibri" w:cs="Calibri"/>
    </w:rPr>
  </w:style>
  <w:style w:type="paragraph" w:styleId="Footer">
    <w:name w:val="footer"/>
    <w:basedOn w:val="Normal"/>
    <w:link w:val="FooterChar"/>
    <w:uiPriority w:val="99"/>
    <w:semiHidden/>
    <w:rsid w:val="00EB61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61C7"/>
    <w:rPr>
      <w:rFonts w:ascii="Calibri" w:hAnsi="Calibri" w:cs="Calibri"/>
    </w:rPr>
  </w:style>
  <w:style w:type="paragraph" w:styleId="BodyText">
    <w:name w:val="Body Text"/>
    <w:basedOn w:val="Normal"/>
    <w:link w:val="BodyTextChar"/>
    <w:uiPriority w:val="99"/>
    <w:semiHidden/>
    <w:unhideWhenUsed/>
    <w:rsid w:val="00EB61C7"/>
    <w:pPr>
      <w:spacing w:after="120"/>
    </w:pPr>
  </w:style>
  <w:style w:type="character" w:customStyle="1" w:styleId="BodyTextChar">
    <w:name w:val="Body Text Char"/>
    <w:basedOn w:val="DefaultParagraphFont"/>
    <w:link w:val="BodyText"/>
    <w:uiPriority w:val="99"/>
    <w:semiHidden/>
    <w:rsid w:val="00EB61C7"/>
    <w:rPr>
      <w:rFonts w:ascii="Calibri" w:hAnsi="Calibri" w:cs="Calibri"/>
    </w:rPr>
  </w:style>
  <w:style w:type="paragraph" w:styleId="NoSpacing">
    <w:name w:val="No Spacing"/>
    <w:link w:val="NoSpacingChar"/>
    <w:uiPriority w:val="99"/>
    <w:semiHidden/>
    <w:unhideWhenUsed/>
    <w:qFormat/>
    <w:rsid w:val="00EB61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61C7"/>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B61C7"/>
    <w:rPr>
      <w:color w:val="0563C1" w:themeColor="hyperlink"/>
      <w:u w:val="single"/>
    </w:rPr>
  </w:style>
  <w:style w:type="character" w:styleId="UnresolvedMention">
    <w:name w:val="Unresolved Mention"/>
    <w:basedOn w:val="DefaultParagraphFont"/>
    <w:uiPriority w:val="99"/>
    <w:semiHidden/>
    <w:unhideWhenUsed/>
    <w:rsid w:val="00EB61C7"/>
    <w:rPr>
      <w:color w:val="605E5C"/>
      <w:shd w:val="clear" w:color="auto" w:fill="E1DFDD"/>
    </w:rPr>
  </w:style>
  <w:style w:type="paragraph" w:customStyle="1" w:styleId="Analytic">
    <w:name w:val="Analytic"/>
    <w:basedOn w:val="Heading4"/>
    <w:link w:val="AnalyticChar"/>
    <w:uiPriority w:val="5"/>
    <w:qFormat/>
    <w:rsid w:val="00EB61C7"/>
    <w:rPr>
      <w:color w:val="0070C0"/>
    </w:rPr>
  </w:style>
  <w:style w:type="character" w:customStyle="1" w:styleId="AnalyticChar">
    <w:name w:val="Analytic Char"/>
    <w:basedOn w:val="DefaultParagraphFont"/>
    <w:link w:val="Analytic"/>
    <w:uiPriority w:val="5"/>
    <w:rsid w:val="00EB61C7"/>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05261E"/>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526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5261E"/>
    <w:pPr>
      <w:widowControl w:val="0"/>
      <w:suppressAutoHyphens/>
      <w:spacing w:after="200"/>
      <w:contextualSpacing/>
    </w:pPr>
    <w:rPr>
      <w:rFonts w:asciiTheme="minorHAnsi" w:hAnsiTheme="minorHAnsi" w:cstheme="minorBidi"/>
      <w:u w:val="single"/>
    </w:rPr>
  </w:style>
  <w:style w:type="character" w:styleId="IntenseEmphasis">
    <w:name w:val="Intense Emphasis"/>
    <w:aliases w:val="Cards + Font: 12 pt Char"/>
    <w:basedOn w:val="DefaultParagraphFont"/>
    <w:uiPriority w:val="7"/>
    <w:qFormat/>
    <w:rsid w:val="0005261E"/>
    <w:rPr>
      <w:b w:val="0"/>
      <w:bCs w:val="0"/>
      <w:sz w:val="22"/>
      <w:u w:val="single"/>
    </w:rPr>
  </w:style>
  <w:style w:type="paragraph" w:styleId="Revision">
    <w:name w:val="Revision"/>
    <w:hidden/>
    <w:uiPriority w:val="99"/>
    <w:semiHidden/>
    <w:rsid w:val="0005261E"/>
    <w:pPr>
      <w:spacing w:after="0" w:line="240" w:lineRule="auto"/>
    </w:pPr>
    <w:rPr>
      <w:rFonts w:ascii="Calibri" w:hAnsi="Calibri" w:cs="Calibri"/>
    </w:rPr>
  </w:style>
  <w:style w:type="paragraph" w:customStyle="1" w:styleId="Emphasis1">
    <w:name w:val="Emphasis1"/>
    <w:basedOn w:val="Normal"/>
    <w:uiPriority w:val="8"/>
    <w:qFormat/>
    <w:rsid w:val="0005261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basedOn w:val="Normal"/>
    <w:link w:val="analyticsChar"/>
    <w:autoRedefine/>
    <w:qFormat/>
    <w:rsid w:val="0005261E"/>
    <w:pPr>
      <w:keepNext/>
      <w:keepLines/>
      <w:spacing w:before="40" w:after="0"/>
      <w:outlineLvl w:val="3"/>
    </w:pPr>
    <w:rPr>
      <w:b/>
      <w:color w:val="000000" w:themeColor="text1"/>
      <w:sz w:val="26"/>
    </w:rPr>
  </w:style>
  <w:style w:type="character" w:customStyle="1" w:styleId="analyticsChar">
    <w:name w:val="analytics Char"/>
    <w:basedOn w:val="DefaultParagraphFont"/>
    <w:link w:val="analytics"/>
    <w:rsid w:val="0005261E"/>
    <w:rPr>
      <w:rFonts w:ascii="Calibri" w:hAnsi="Calibri" w:cs="Calibri"/>
      <w:b/>
      <w:color w:val="000000" w:themeColor="tex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5261E"/>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5261E"/>
    <w:rPr>
      <w:rFonts w:ascii="Times New Roman" w:eastAsia="Times New Roman" w:hAnsi="Times New Roman" w:cs="Times New Roman"/>
      <w:sz w:val="24"/>
    </w:rPr>
  </w:style>
  <w:style w:type="character" w:customStyle="1" w:styleId="Boxes">
    <w:name w:val="Boxes"/>
    <w:basedOn w:val="Emphasis"/>
    <w:qFormat/>
    <w:rsid w:val="0005261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nandu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91</Pages>
  <Words>48078</Words>
  <Characters>274051</Characters>
  <Application>Microsoft Office Word</Application>
  <DocSecurity>0</DocSecurity>
  <Lines>2283</Lines>
  <Paragraphs>642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Ajay T. Nandula</dc:creator>
  <cp:keywords>6.0.0</cp:keywords>
  <dc:description/>
  <cp:lastModifiedBy>Ajay T. Nandula</cp:lastModifiedBy>
  <cp:revision>2</cp:revision>
  <dcterms:created xsi:type="dcterms:W3CDTF">2025-11-22T18:04:00Z</dcterms:created>
  <dcterms:modified xsi:type="dcterms:W3CDTF">2025-11-22T18:07:00Z</dcterms:modified>
</cp:coreProperties>
</file>