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1F308" w14:textId="2C4E070D" w:rsidR="00995168" w:rsidRDefault="009D0BFE" w:rsidP="00067B6B">
      <w:pPr>
        <w:pStyle w:val="Heading1"/>
      </w:pPr>
      <w:r>
        <w:t>1NC --- GBX Round 4</w:t>
      </w:r>
    </w:p>
    <w:p w14:paraId="08BF444C" w14:textId="100730EC" w:rsidR="003D4263" w:rsidRPr="003D4263" w:rsidRDefault="003D4263" w:rsidP="003D4263">
      <w:pPr>
        <w:pStyle w:val="Heading2"/>
      </w:pPr>
      <w:r>
        <w:lastRenderedPageBreak/>
        <w:t>1NC --- OFF</w:t>
      </w:r>
    </w:p>
    <w:p w14:paraId="23196392" w14:textId="377C0101" w:rsidR="00C1076D" w:rsidRDefault="00C1076D" w:rsidP="002D5C94">
      <w:pPr>
        <w:pStyle w:val="Heading3"/>
      </w:pPr>
      <w:r>
        <w:lastRenderedPageBreak/>
        <w:t>OFF</w:t>
      </w:r>
    </w:p>
    <w:p w14:paraId="2BC06E2D" w14:textId="77777777" w:rsidR="000D570A" w:rsidRPr="00F17110" w:rsidRDefault="000D570A" w:rsidP="000D570A">
      <w:pPr>
        <w:pStyle w:val="Heading4"/>
        <w:rPr>
          <w:u w:val="single"/>
        </w:rPr>
      </w:pPr>
      <w:r>
        <w:rPr>
          <w:u w:val="single"/>
        </w:rPr>
        <w:t>T DEVELOPMENT.</w:t>
      </w:r>
    </w:p>
    <w:p w14:paraId="104F6FEB" w14:textId="77777777" w:rsidR="000D570A" w:rsidRPr="00D75DD7" w:rsidRDefault="000D570A" w:rsidP="000D570A">
      <w:pPr>
        <w:pStyle w:val="Heading4"/>
      </w:pPr>
      <w:r>
        <w:t xml:space="preserve">Development must be the initial steps of mineral extraction. </w:t>
      </w:r>
    </w:p>
    <w:p w14:paraId="52854D5B" w14:textId="77777777" w:rsidR="000D570A" w:rsidRPr="00BF2ABD" w:rsidRDefault="000D570A" w:rsidP="000D570A">
      <w:r w:rsidRPr="00BF2ABD">
        <w:rPr>
          <w:rStyle w:val="Style13ptBold"/>
        </w:rPr>
        <w:t>US Code 17</w:t>
      </w:r>
      <w:r w:rsidRPr="00BF2ABD">
        <w:t>, Chapter 29, Subchapter III, Title 43 (United States Code, 2017, “Definitions,” https://www.govinfo.gov/content/pkg/USCODE-2017-title43/html/USCODE-2017-title43-chap29-subchapIII-sec1331.htm)</w:t>
      </w:r>
    </w:p>
    <w:p w14:paraId="5EF584BB" w14:textId="77777777" w:rsidR="000D570A" w:rsidRPr="00BF2ABD" w:rsidRDefault="000D570A" w:rsidP="000D570A">
      <w:pPr>
        <w:rPr>
          <w:sz w:val="16"/>
        </w:rPr>
      </w:pPr>
      <w:r w:rsidRPr="00BF2ABD">
        <w:rPr>
          <w:sz w:val="16"/>
        </w:rPr>
        <w:t xml:space="preserve">(k) The term </w:t>
      </w:r>
      <w:r w:rsidRPr="00BF2ABD">
        <w:rPr>
          <w:rStyle w:val="Emphasis"/>
          <w:highlight w:val="green"/>
        </w:rPr>
        <w:t>"exploration"</w:t>
      </w:r>
      <w:r w:rsidRPr="00BF2ABD">
        <w:rPr>
          <w:sz w:val="16"/>
          <w:highlight w:val="green"/>
        </w:rPr>
        <w:t xml:space="preserve"> </w:t>
      </w:r>
      <w:r w:rsidRPr="00BF2ABD">
        <w:rPr>
          <w:rStyle w:val="StyleUnderline"/>
          <w:highlight w:val="green"/>
        </w:rPr>
        <w:t>means</w:t>
      </w:r>
      <w:r w:rsidRPr="00BF2ABD">
        <w:rPr>
          <w:sz w:val="16"/>
        </w:rPr>
        <w:t xml:space="preserve"> the </w:t>
      </w:r>
      <w:r w:rsidRPr="00BF2ABD">
        <w:rPr>
          <w:rStyle w:val="StyleUnderline"/>
        </w:rPr>
        <w:t xml:space="preserve">process of </w:t>
      </w:r>
      <w:r w:rsidRPr="00BF2ABD">
        <w:rPr>
          <w:rStyle w:val="StyleUnderline"/>
          <w:highlight w:val="green"/>
        </w:rPr>
        <w:t>searching for minerals</w:t>
      </w:r>
      <w:r w:rsidRPr="00BF2ABD">
        <w:rPr>
          <w:sz w:val="16"/>
        </w:rPr>
        <w:t xml:space="preserve">, </w:t>
      </w:r>
      <w:r w:rsidRPr="00BF2ABD">
        <w:rPr>
          <w:rStyle w:val="StyleUnderline"/>
        </w:rPr>
        <w:t>including</w:t>
      </w:r>
      <w:r w:rsidRPr="00BF2ABD">
        <w:rPr>
          <w:sz w:val="16"/>
        </w:rPr>
        <w:t xml:space="preserve"> (1) </w:t>
      </w:r>
      <w:r w:rsidRPr="00BF2ABD">
        <w:rPr>
          <w:rStyle w:val="Emphasis"/>
          <w:highlight w:val="green"/>
        </w:rPr>
        <w:t>geophysical surveys</w:t>
      </w:r>
      <w:r w:rsidRPr="00BF2ABD">
        <w:rPr>
          <w:sz w:val="16"/>
        </w:rPr>
        <w:t xml:space="preserve"> where magnetic, gravity, seismic, or other systems are used </w:t>
      </w:r>
      <w:r w:rsidRPr="00BF2ABD">
        <w:rPr>
          <w:rStyle w:val="StyleUnderline"/>
          <w:highlight w:val="green"/>
        </w:rPr>
        <w:t>to detect</w:t>
      </w:r>
      <w:r w:rsidRPr="00BF2ABD">
        <w:rPr>
          <w:sz w:val="16"/>
        </w:rPr>
        <w:t xml:space="preserve"> or imply the presence of such </w:t>
      </w:r>
      <w:r w:rsidRPr="00BF2ABD">
        <w:rPr>
          <w:rStyle w:val="Emphasis"/>
          <w:highlight w:val="green"/>
        </w:rPr>
        <w:t>minerals</w:t>
      </w:r>
      <w:r w:rsidRPr="00BF2ABD">
        <w:rPr>
          <w:sz w:val="16"/>
          <w:highlight w:val="green"/>
        </w:rPr>
        <w:t xml:space="preserve">, </w:t>
      </w:r>
      <w:r w:rsidRPr="00BF2ABD">
        <w:rPr>
          <w:rStyle w:val="StyleUnderline"/>
          <w:highlight w:val="green"/>
        </w:rPr>
        <w:t>and</w:t>
      </w:r>
      <w:r w:rsidRPr="00BF2ABD">
        <w:rPr>
          <w:sz w:val="16"/>
        </w:rPr>
        <w:t xml:space="preserve"> (2) any </w:t>
      </w:r>
      <w:r w:rsidRPr="00BF2ABD">
        <w:rPr>
          <w:rStyle w:val="Emphasis"/>
          <w:highlight w:val="green"/>
        </w:rPr>
        <w:t>drilling</w:t>
      </w:r>
      <w:r w:rsidRPr="00BF2ABD">
        <w:rPr>
          <w:sz w:val="16"/>
        </w:rPr>
        <w:t xml:space="preserve">, whether on or off known </w:t>
      </w:r>
      <w:r w:rsidRPr="00BF2ABD">
        <w:rPr>
          <w:rStyle w:val="Emphasis"/>
          <w:highlight w:val="green"/>
        </w:rPr>
        <w:t>geological structures</w:t>
      </w:r>
      <w:r w:rsidRPr="00BF2ABD">
        <w:rPr>
          <w:sz w:val="16"/>
          <w:highlight w:val="green"/>
        </w:rPr>
        <w:t xml:space="preserve">, </w:t>
      </w:r>
      <w:r w:rsidRPr="00BF2ABD">
        <w:rPr>
          <w:rStyle w:val="StyleUnderline"/>
          <w:highlight w:val="green"/>
        </w:rPr>
        <w:t>including</w:t>
      </w:r>
      <w:r w:rsidRPr="00BF2ABD">
        <w:rPr>
          <w:sz w:val="16"/>
        </w:rPr>
        <w:t xml:space="preserve"> the drilling of a well in which a discovery </w:t>
      </w:r>
      <w:r w:rsidRPr="00BF2ABD">
        <w:rPr>
          <w:rStyle w:val="StyleUnderline"/>
        </w:rPr>
        <w:t xml:space="preserve">of </w:t>
      </w:r>
      <w:r w:rsidRPr="00BF2ABD">
        <w:rPr>
          <w:rStyle w:val="Emphasis"/>
          <w:highlight w:val="green"/>
        </w:rPr>
        <w:t>oil</w:t>
      </w:r>
      <w:r w:rsidRPr="00BF2ABD">
        <w:rPr>
          <w:rStyle w:val="StyleUnderline"/>
          <w:highlight w:val="green"/>
        </w:rPr>
        <w:t xml:space="preserve"> or </w:t>
      </w:r>
      <w:r w:rsidRPr="00BF2ABD">
        <w:rPr>
          <w:rStyle w:val="Emphasis"/>
          <w:highlight w:val="green"/>
        </w:rPr>
        <w:t>natural gas</w:t>
      </w:r>
      <w:r w:rsidRPr="00BF2ABD">
        <w:rPr>
          <w:sz w:val="16"/>
        </w:rPr>
        <w:t xml:space="preserve"> in paying quantities is made and the drilling of any additional delineation well after such discovery which is needed to delineate any reservoir and to enable the lessee to determine whether to proceed with development and production;</w:t>
      </w:r>
    </w:p>
    <w:p w14:paraId="0BF1F0A0" w14:textId="77777777" w:rsidR="000D570A" w:rsidRPr="00BF2ABD" w:rsidRDefault="000D570A" w:rsidP="000D570A">
      <w:pPr>
        <w:rPr>
          <w:sz w:val="16"/>
        </w:rPr>
      </w:pPr>
      <w:r w:rsidRPr="00BF2ABD">
        <w:rPr>
          <w:sz w:val="16"/>
        </w:rPr>
        <w:t xml:space="preserve">(l) The term </w:t>
      </w:r>
      <w:r w:rsidRPr="00BF2ABD">
        <w:rPr>
          <w:rStyle w:val="Emphasis"/>
          <w:highlight w:val="green"/>
        </w:rPr>
        <w:t>"development"</w:t>
      </w:r>
      <w:r w:rsidRPr="00BF2ABD">
        <w:rPr>
          <w:rStyle w:val="StyleUnderline"/>
          <w:highlight w:val="green"/>
        </w:rPr>
        <w:t xml:space="preserve"> means</w:t>
      </w:r>
      <w:r w:rsidRPr="00BF2ABD">
        <w:rPr>
          <w:sz w:val="16"/>
        </w:rPr>
        <w:t xml:space="preserve"> those </w:t>
      </w:r>
      <w:r w:rsidRPr="00BF2ABD">
        <w:rPr>
          <w:rStyle w:val="StyleUnderline"/>
          <w:highlight w:val="green"/>
        </w:rPr>
        <w:t>activities</w:t>
      </w:r>
      <w:r w:rsidRPr="00BF2ABD">
        <w:rPr>
          <w:sz w:val="16"/>
        </w:rPr>
        <w:t xml:space="preserve"> which take place </w:t>
      </w:r>
      <w:r w:rsidRPr="00BF2ABD">
        <w:rPr>
          <w:rStyle w:val="StyleUnderline"/>
          <w:highlight w:val="green"/>
        </w:rPr>
        <w:t xml:space="preserve">following discovery of </w:t>
      </w:r>
      <w:r w:rsidRPr="00BF2ABD">
        <w:rPr>
          <w:rStyle w:val="Emphasis"/>
          <w:highlight w:val="green"/>
        </w:rPr>
        <w:t>minerals</w:t>
      </w:r>
      <w:r w:rsidRPr="00BF2ABD">
        <w:rPr>
          <w:sz w:val="16"/>
        </w:rPr>
        <w:t xml:space="preserve"> in paying quantities, </w:t>
      </w:r>
      <w:r w:rsidRPr="00BF2ABD">
        <w:rPr>
          <w:rStyle w:val="StyleUnderline"/>
          <w:highlight w:val="green"/>
        </w:rPr>
        <w:t>including</w:t>
      </w:r>
      <w:r w:rsidRPr="00BF2ABD">
        <w:rPr>
          <w:sz w:val="16"/>
        </w:rPr>
        <w:t xml:space="preserve"> geophysical activity, </w:t>
      </w:r>
      <w:r w:rsidRPr="00BF2ABD">
        <w:rPr>
          <w:rStyle w:val="Emphasis"/>
          <w:highlight w:val="green"/>
        </w:rPr>
        <w:t>drilling</w:t>
      </w:r>
      <w:r w:rsidRPr="00BF2ABD">
        <w:rPr>
          <w:sz w:val="16"/>
        </w:rPr>
        <w:t xml:space="preserve">, platform </w:t>
      </w:r>
      <w:r w:rsidRPr="00BF2ABD">
        <w:rPr>
          <w:rStyle w:val="StyleUnderline"/>
          <w:highlight w:val="green"/>
        </w:rPr>
        <w:t>construction, and</w:t>
      </w:r>
      <w:r w:rsidRPr="00BF2ABD">
        <w:rPr>
          <w:rStyle w:val="StyleUnderline"/>
        </w:rPr>
        <w:t xml:space="preserve"> operation of</w:t>
      </w:r>
      <w:r w:rsidRPr="00BF2ABD">
        <w:rPr>
          <w:sz w:val="16"/>
        </w:rPr>
        <w:t xml:space="preserve"> all onshore </w:t>
      </w:r>
      <w:r w:rsidRPr="00BF2ABD">
        <w:rPr>
          <w:rStyle w:val="Emphasis"/>
          <w:highlight w:val="green"/>
        </w:rPr>
        <w:t>support facilities</w:t>
      </w:r>
      <w:r w:rsidRPr="00BF2ABD">
        <w:rPr>
          <w:sz w:val="16"/>
        </w:rPr>
        <w:t>, and which are for the purpose of ultimately producing the minerals discovered;</w:t>
      </w:r>
    </w:p>
    <w:p w14:paraId="2862D51F" w14:textId="77777777" w:rsidR="009C613F" w:rsidRDefault="009C613F" w:rsidP="001F01E1">
      <w:pPr>
        <w:pStyle w:val="Analytic"/>
      </w:pPr>
    </w:p>
    <w:p w14:paraId="512809B5" w14:textId="77777777" w:rsidR="000D570A" w:rsidRDefault="000D570A" w:rsidP="000D570A">
      <w:pPr>
        <w:pStyle w:val="Heading3"/>
      </w:pPr>
      <w:r>
        <w:t>OFF</w:t>
      </w:r>
    </w:p>
    <w:p w14:paraId="08094BEF" w14:textId="77777777" w:rsidR="000D570A" w:rsidRPr="000102E3" w:rsidRDefault="000D570A" w:rsidP="000D570A">
      <w:pPr>
        <w:pStyle w:val="Heading4"/>
        <w:rPr>
          <w:u w:val="single"/>
        </w:rPr>
      </w:pPr>
      <w:r>
        <w:rPr>
          <w:u w:val="single"/>
        </w:rPr>
        <w:t>CAPITALISM K.</w:t>
      </w:r>
    </w:p>
    <w:p w14:paraId="67B2C7DE" w14:textId="77777777" w:rsidR="000D570A" w:rsidRPr="000D3B4A" w:rsidRDefault="000D570A" w:rsidP="000D570A">
      <w:pPr>
        <w:pStyle w:val="Heading4"/>
      </w:pPr>
      <w:r w:rsidRPr="000D3B4A">
        <w:t xml:space="preserve">Capitalist exploitation is the </w:t>
      </w:r>
      <w:r w:rsidRPr="000D3B4A">
        <w:rPr>
          <w:u w:val="single"/>
        </w:rPr>
        <w:t>engine</w:t>
      </w:r>
      <w:r w:rsidRPr="000D3B4A">
        <w:t xml:space="preserve"> beneath every project of development and exploration---culminating in </w:t>
      </w:r>
      <w:r w:rsidRPr="000D3B4A">
        <w:rPr>
          <w:u w:val="single"/>
        </w:rPr>
        <w:t>extinction</w:t>
      </w:r>
      <w:r w:rsidRPr="000D3B4A">
        <w:t>.</w:t>
      </w:r>
    </w:p>
    <w:p w14:paraId="50AA8AC1" w14:textId="77777777" w:rsidR="000D570A" w:rsidRPr="000D3B4A" w:rsidRDefault="000D570A" w:rsidP="000D570A">
      <w:r w:rsidRPr="000D3B4A">
        <w:t xml:space="preserve">Camilla </w:t>
      </w:r>
      <w:r w:rsidRPr="000D3B4A">
        <w:rPr>
          <w:rStyle w:val="Style13ptBold"/>
        </w:rPr>
        <w:t>Royle</w:t>
      </w:r>
      <w:r w:rsidRPr="000D3B4A">
        <w:t xml:space="preserve"> </w:t>
      </w:r>
      <w:r w:rsidRPr="000D3B4A">
        <w:rPr>
          <w:rStyle w:val="Style13ptBold"/>
        </w:rPr>
        <w:t>’25</w:t>
      </w:r>
      <w:r w:rsidRPr="000D3B4A">
        <w:t xml:space="preserve"> [February 2; Department of Geography at Durham University, PhD @ Kings College London; “The new scramble for the Arctic”; Socialist Worker; https://socialistworker.co.uk/in-depth/the-new-scramble-for-the-arctic/; Felix + KL + yao]</w:t>
      </w:r>
    </w:p>
    <w:p w14:paraId="3999F8A9" w14:textId="77777777" w:rsidR="000D570A" w:rsidRPr="000D3B4A" w:rsidRDefault="000D570A" w:rsidP="000D570A">
      <w:r w:rsidRPr="000D3B4A">
        <w:rPr>
          <w:sz w:val="16"/>
        </w:rPr>
        <w:t xml:space="preserve">Some of the </w:t>
      </w:r>
      <w:r w:rsidRPr="000D3B4A">
        <w:rPr>
          <w:rStyle w:val="StyleUnderline"/>
        </w:rPr>
        <w:t>world’s ­</w:t>
      </w:r>
      <w:r w:rsidRPr="000D3B4A">
        <w:rPr>
          <w:rStyle w:val="StyleUnderline"/>
          <w:highlight w:val="cyan"/>
        </w:rPr>
        <w:t>biggest powers</w:t>
      </w:r>
      <w:r w:rsidRPr="000D3B4A">
        <w:rPr>
          <w:sz w:val="16"/>
        </w:rPr>
        <w:t xml:space="preserve"> are </w:t>
      </w:r>
      <w:r w:rsidRPr="000D3B4A">
        <w:rPr>
          <w:rStyle w:val="StyleUnderline"/>
          <w:highlight w:val="cyan"/>
        </w:rPr>
        <w:t>turning</w:t>
      </w:r>
      <w:r w:rsidRPr="000D3B4A">
        <w:rPr>
          <w:rStyle w:val="StyleUnderline"/>
        </w:rPr>
        <w:t xml:space="preserve"> the </w:t>
      </w:r>
      <w:r w:rsidRPr="000D3B4A">
        <w:rPr>
          <w:rStyle w:val="StyleUnderline"/>
          <w:highlight w:val="cyan"/>
        </w:rPr>
        <w:t>Arctic into</w:t>
      </w:r>
      <w:r w:rsidRPr="000D3B4A">
        <w:rPr>
          <w:rStyle w:val="StyleUnderline"/>
        </w:rPr>
        <w:t xml:space="preserve"> a</w:t>
      </w:r>
      <w:r w:rsidRPr="000D3B4A">
        <w:rPr>
          <w:sz w:val="16"/>
        </w:rPr>
        <w:t xml:space="preserve"> </w:t>
      </w:r>
      <w:r w:rsidRPr="000D3B4A">
        <w:rPr>
          <w:rStyle w:val="Emphasis"/>
          <w:highlight w:val="cyan"/>
        </w:rPr>
        <w:t>new frontline</w:t>
      </w:r>
      <w:r w:rsidRPr="000D3B4A">
        <w:rPr>
          <w:sz w:val="16"/>
        </w:rPr>
        <w:t xml:space="preserve"> </w:t>
      </w:r>
      <w:r w:rsidRPr="000D3B4A">
        <w:rPr>
          <w:rStyle w:val="StyleUnderline"/>
          <w:highlight w:val="cyan"/>
        </w:rPr>
        <w:t>in</w:t>
      </w:r>
      <w:r w:rsidRPr="000D3B4A">
        <w:rPr>
          <w:sz w:val="16"/>
        </w:rPr>
        <w:t xml:space="preserve"> their </w:t>
      </w:r>
      <w:r w:rsidRPr="000D3B4A">
        <w:rPr>
          <w:rStyle w:val="Emphasis"/>
          <w:highlight w:val="cyan"/>
        </w:rPr>
        <w:t>imperialist rivalry</w:t>
      </w:r>
      <w:r w:rsidRPr="000D3B4A">
        <w:rPr>
          <w:sz w:val="16"/>
        </w:rPr>
        <w:t>. They want to grab for themselves the treasurers locked underneath the ice of the polar continent and secure new routes for their shipping.</w:t>
      </w:r>
    </w:p>
    <w:p w14:paraId="62E55079" w14:textId="77777777" w:rsidR="000D570A" w:rsidRPr="000D3B4A" w:rsidRDefault="000D570A" w:rsidP="000D570A">
      <w:r w:rsidRPr="000D3B4A">
        <w:rPr>
          <w:sz w:val="16"/>
        </w:rPr>
        <w:t xml:space="preserve">The </w:t>
      </w:r>
      <w:r w:rsidRPr="000D3B4A">
        <w:rPr>
          <w:rStyle w:val="StyleUnderline"/>
          <w:highlight w:val="cyan"/>
        </w:rPr>
        <w:t>process risks</w:t>
      </w:r>
      <w:r w:rsidRPr="000D3B4A">
        <w:rPr>
          <w:rStyle w:val="StyleUnderline"/>
        </w:rPr>
        <w:t xml:space="preserve"> adding</w:t>
      </w:r>
      <w:r w:rsidRPr="000D3B4A">
        <w:rPr>
          <w:sz w:val="16"/>
        </w:rPr>
        <w:t xml:space="preserve"> </w:t>
      </w:r>
      <w:r w:rsidRPr="000D3B4A">
        <w:rPr>
          <w:rStyle w:val="Emphasis"/>
          <w:highlight w:val="cyan"/>
        </w:rPr>
        <w:t>military ­conflict</w:t>
      </w:r>
      <w:r w:rsidRPr="000D3B4A">
        <w:rPr>
          <w:sz w:val="16"/>
        </w:rPr>
        <w:t xml:space="preserve"> </w:t>
      </w:r>
      <w:r w:rsidRPr="000D3B4A">
        <w:rPr>
          <w:rStyle w:val="StyleUnderline"/>
          <w:highlight w:val="cyan"/>
        </w:rPr>
        <w:t>to</w:t>
      </w:r>
      <w:r w:rsidRPr="000D3B4A">
        <w:rPr>
          <w:sz w:val="16"/>
        </w:rPr>
        <w:t xml:space="preserve"> the already stark dangers that ­</w:t>
      </w:r>
      <w:r w:rsidRPr="000D3B4A">
        <w:rPr>
          <w:rStyle w:val="Emphasis"/>
          <w:highlight w:val="cyan"/>
        </w:rPr>
        <w:t>climate change</w:t>
      </w:r>
      <w:r w:rsidRPr="000D3B4A">
        <w:rPr>
          <w:sz w:val="16"/>
        </w:rPr>
        <w:t xml:space="preserve"> poses to the region.</w:t>
      </w:r>
    </w:p>
    <w:p w14:paraId="124D0D13" w14:textId="77777777" w:rsidR="000D570A" w:rsidRPr="000D3B4A" w:rsidRDefault="000D570A" w:rsidP="000D570A">
      <w:r w:rsidRPr="000D3B4A">
        <w:rPr>
          <w:sz w:val="16"/>
        </w:rPr>
        <w:t xml:space="preserve">But </w:t>
      </w:r>
      <w:r w:rsidRPr="000D3B4A">
        <w:rPr>
          <w:rStyle w:val="StyleUnderline"/>
          <w:highlight w:val="cyan"/>
        </w:rPr>
        <w:t>colonial</w:t>
      </w:r>
      <w:r w:rsidRPr="000D3B4A">
        <w:rPr>
          <w:rStyle w:val="StyleUnderline"/>
        </w:rPr>
        <w:t xml:space="preserve"> conquest and ­</w:t>
      </w:r>
      <w:r w:rsidRPr="000D3B4A">
        <w:rPr>
          <w:rStyle w:val="StyleUnderline"/>
          <w:highlight w:val="cyan"/>
        </w:rPr>
        <w:t>exploitation</w:t>
      </w:r>
      <w:r w:rsidRPr="000D3B4A">
        <w:rPr>
          <w:sz w:val="16"/>
        </w:rPr>
        <w:t xml:space="preserve"> are </w:t>
      </w:r>
      <w:r w:rsidRPr="000D3B4A">
        <w:rPr>
          <w:rStyle w:val="StyleUnderline"/>
        </w:rPr>
        <w:t>hardly new to the region</w:t>
      </w:r>
      <w:r w:rsidRPr="000D3B4A">
        <w:rPr>
          <w:sz w:val="16"/>
        </w:rPr>
        <w:t xml:space="preserve">. The </w:t>
      </w:r>
      <w:r w:rsidRPr="000D3B4A">
        <w:rPr>
          <w:rStyle w:val="StyleUnderline"/>
        </w:rPr>
        <w:t>Arctic has been a</w:t>
      </w:r>
      <w:r w:rsidRPr="000D3B4A">
        <w:rPr>
          <w:sz w:val="16"/>
        </w:rPr>
        <w:t xml:space="preserve"> </w:t>
      </w:r>
      <w:r w:rsidRPr="000D3B4A">
        <w:rPr>
          <w:rStyle w:val="StyleUnderline"/>
        </w:rPr>
        <w:t>source of fear and fascination for centuries</w:t>
      </w:r>
      <w:r w:rsidRPr="000D3B4A">
        <w:rPr>
          <w:sz w:val="16"/>
        </w:rPr>
        <w:t>. An area of 5.5 million square miles, it has a unique geography. Territories shift in size as seas freeze and thaw with the changing seasons.</w:t>
      </w:r>
    </w:p>
    <w:p w14:paraId="30FB4095" w14:textId="77777777" w:rsidR="000D570A" w:rsidRPr="000D3B4A" w:rsidRDefault="000D570A" w:rsidP="000D570A">
      <w:r w:rsidRPr="000D3B4A">
        <w:rPr>
          <w:sz w:val="16"/>
        </w:rPr>
        <w:t>Sea ice threatens to crush ships as they try to navigate the waters. In summer the sun barely dips below the horizon and doesn’t set at all at the North pole itself. In winter the temperature north of the Arctic circle drops to around minus 34 degrees Celsius.</w:t>
      </w:r>
    </w:p>
    <w:p w14:paraId="31E97430" w14:textId="77777777" w:rsidR="000D570A" w:rsidRPr="000D3B4A" w:rsidRDefault="000D570A" w:rsidP="000D570A">
      <w:r w:rsidRPr="000D3B4A">
        <w:rPr>
          <w:sz w:val="16"/>
        </w:rPr>
        <w:t xml:space="preserve">For some, the </w:t>
      </w:r>
      <w:r w:rsidRPr="000D3B4A">
        <w:rPr>
          <w:rStyle w:val="StyleUnderline"/>
        </w:rPr>
        <w:t>Arctic conjures up images of bold</w:t>
      </w:r>
      <w:r w:rsidRPr="000D3B4A">
        <w:rPr>
          <w:sz w:val="16"/>
        </w:rPr>
        <w:t xml:space="preserve"> </w:t>
      </w:r>
      <w:r w:rsidRPr="000D3B4A">
        <w:rPr>
          <w:rStyle w:val="Emphasis"/>
        </w:rPr>
        <w:t>explorers</w:t>
      </w:r>
      <w:r w:rsidRPr="000D3B4A">
        <w:rPr>
          <w:sz w:val="16"/>
        </w:rPr>
        <w:t>, such as British naval officer William Edward Parry, who attempted to reach the North pole in 1827. Or perhaps the ill-fated crews of the ships Erebus and Terror. They set out to find the Northwest passage, a route from the Atlantic to the Pacific via the Arctic, in 1845 and were never seen again.</w:t>
      </w:r>
    </w:p>
    <w:p w14:paraId="641B2A08" w14:textId="77777777" w:rsidR="000D570A" w:rsidRPr="000D3B4A" w:rsidRDefault="000D570A" w:rsidP="000D570A">
      <w:r w:rsidRPr="000D3B4A">
        <w:rPr>
          <w:sz w:val="16"/>
        </w:rPr>
        <w:t xml:space="preserve">But these </w:t>
      </w:r>
      <w:r w:rsidRPr="000D3B4A">
        <w:rPr>
          <w:rStyle w:val="StyleUnderline"/>
        </w:rPr>
        <w:t>were not voyages of ­</w:t>
      </w:r>
      <w:r w:rsidRPr="000D3B4A">
        <w:rPr>
          <w:rStyle w:val="Emphasis"/>
        </w:rPr>
        <w:t>discovery</w:t>
      </w:r>
      <w:r w:rsidRPr="000D3B4A">
        <w:rPr>
          <w:sz w:val="16"/>
        </w:rPr>
        <w:t>. The Arctic is home to around 4</w:t>
      </w:r>
      <w:r w:rsidRPr="000D3B4A">
        <w:rPr>
          <w:rFonts w:ascii="Times New Roman" w:hAnsi="Times New Roman" w:cs="Times New Roman"/>
          <w:sz w:val="16"/>
        </w:rPr>
        <w:t> </w:t>
      </w:r>
      <w:r w:rsidRPr="000D3B4A">
        <w:rPr>
          <w:rFonts w:cs="Georgia"/>
          <w:sz w:val="16"/>
        </w:rPr>
        <w:t>­</w:t>
      </w:r>
      <w:r w:rsidRPr="000D3B4A">
        <w:rPr>
          <w:sz w:val="16"/>
        </w:rPr>
        <w:t xml:space="preserve">million people including Indigenous groups such as the Inuit. They have found ways to live in the harsh </w:t>
      </w:r>
      <w:r w:rsidRPr="000D3B4A">
        <w:rPr>
          <w:rFonts w:cs="Georgia"/>
          <w:sz w:val="16"/>
        </w:rPr>
        <w:t>­</w:t>
      </w:r>
      <w:r w:rsidRPr="000D3B4A">
        <w:rPr>
          <w:sz w:val="16"/>
        </w:rPr>
        <w:t>conditions for thousands of years.</w:t>
      </w:r>
    </w:p>
    <w:p w14:paraId="01285186" w14:textId="77777777" w:rsidR="000D570A" w:rsidRPr="000D3B4A" w:rsidRDefault="000D570A" w:rsidP="000D570A">
      <w:r w:rsidRPr="000D3B4A">
        <w:rPr>
          <w:sz w:val="16"/>
        </w:rPr>
        <w:t xml:space="preserve">In more recent years, the </w:t>
      </w:r>
      <w:r w:rsidRPr="000D3B4A">
        <w:rPr>
          <w:rStyle w:val="StyleUnderline"/>
        </w:rPr>
        <w:t>Arctic has been an arena for</w:t>
      </w:r>
      <w:r w:rsidRPr="000D3B4A">
        <w:rPr>
          <w:sz w:val="16"/>
        </w:rPr>
        <w:t xml:space="preserve"> cooperation and ­</w:t>
      </w:r>
      <w:r w:rsidRPr="000D3B4A">
        <w:rPr>
          <w:rStyle w:val="StyleUnderline"/>
        </w:rPr>
        <w:t>competition</w:t>
      </w:r>
      <w:r w:rsidRPr="000D3B4A">
        <w:rPr>
          <w:sz w:val="16"/>
        </w:rPr>
        <w:t xml:space="preserve"> between states. There are eight states with territory in the Arctic—the United States, Canada, Iceland, Norway, Sweden, Finland, Russia and Denmark, due to its claim on Greenland. In 1996 these countries met in Ottawa in Canada and agreed to form the Arctic Council.</w:t>
      </w:r>
    </w:p>
    <w:p w14:paraId="02CC2247" w14:textId="77777777" w:rsidR="000D570A" w:rsidRPr="000D3B4A" w:rsidRDefault="000D570A" w:rsidP="000D570A">
      <w:r w:rsidRPr="000D3B4A">
        <w:rPr>
          <w:sz w:val="16"/>
        </w:rPr>
        <w:t>The Council gave indigenous ­peoples’ organisations some representation, making them permanent participants, while other states with an interest in the region could become only observers.</w:t>
      </w:r>
    </w:p>
    <w:p w14:paraId="6C4BB1CB" w14:textId="77777777" w:rsidR="000D570A" w:rsidRPr="000D3B4A" w:rsidRDefault="000D570A" w:rsidP="000D570A">
      <w:r w:rsidRPr="000D3B4A">
        <w:rPr>
          <w:sz w:val="16"/>
        </w:rPr>
        <w:t xml:space="preserve">The </w:t>
      </w:r>
      <w:r w:rsidRPr="000D3B4A">
        <w:rPr>
          <w:rStyle w:val="StyleUnderline"/>
          <w:highlight w:val="cyan"/>
        </w:rPr>
        <w:t>Arctic Council</w:t>
      </w:r>
      <w:r w:rsidRPr="000D3B4A">
        <w:rPr>
          <w:rStyle w:val="StyleUnderline"/>
        </w:rPr>
        <w:t xml:space="preserve"> discussed</w:t>
      </w:r>
      <w:r w:rsidRPr="000D3B4A">
        <w:rPr>
          <w:sz w:val="16"/>
        </w:rPr>
        <w:t xml:space="preserve"> issues </w:t>
      </w:r>
      <w:r w:rsidRPr="000D3B4A">
        <w:rPr>
          <w:rStyle w:val="StyleUnderline"/>
        </w:rPr>
        <w:t>including oil and gas</w:t>
      </w:r>
      <w:r w:rsidRPr="000D3B4A">
        <w:rPr>
          <w:sz w:val="16"/>
        </w:rPr>
        <w:t xml:space="preserve"> </w:t>
      </w:r>
      <w:r w:rsidRPr="000D3B4A">
        <w:rPr>
          <w:rStyle w:val="Emphasis"/>
        </w:rPr>
        <w:t>exploration</w:t>
      </w:r>
      <w:r w:rsidRPr="000D3B4A">
        <w:rPr>
          <w:sz w:val="16"/>
        </w:rPr>
        <w:t xml:space="preserve">, ­climate change, search and rescue ­operations and protecting the unique plants and marine wildlife of the region. It was a liberal, </w:t>
      </w:r>
      <w:r w:rsidRPr="000D3B4A">
        <w:rPr>
          <w:rStyle w:val="StyleUnderline"/>
        </w:rPr>
        <w:t>state-based approach</w:t>
      </w:r>
      <w:r w:rsidRPr="000D3B4A">
        <w:rPr>
          <w:sz w:val="16"/>
        </w:rPr>
        <w:t xml:space="preserve"> to ­managing the Arctic </w:t>
      </w:r>
      <w:r w:rsidRPr="000D3B4A">
        <w:rPr>
          <w:rStyle w:val="StyleUnderline"/>
        </w:rPr>
        <w:t>that ­</w:t>
      </w:r>
      <w:r w:rsidRPr="000D3B4A">
        <w:rPr>
          <w:rStyle w:val="Emphasis"/>
          <w:highlight w:val="cyan"/>
        </w:rPr>
        <w:t>facilitated</w:t>
      </w:r>
      <w:r w:rsidRPr="000D3B4A">
        <w:rPr>
          <w:sz w:val="16"/>
        </w:rPr>
        <w:t xml:space="preserve"> </w:t>
      </w:r>
      <w:r w:rsidRPr="000D3B4A">
        <w:rPr>
          <w:rStyle w:val="StyleUnderline"/>
          <w:highlight w:val="cyan"/>
        </w:rPr>
        <w:t>capitalist</w:t>
      </w:r>
      <w:r w:rsidRPr="000D3B4A">
        <w:rPr>
          <w:sz w:val="16"/>
        </w:rPr>
        <w:t xml:space="preserve"> </w:t>
      </w:r>
      <w:r w:rsidRPr="000D3B4A">
        <w:rPr>
          <w:rStyle w:val="Emphasis"/>
          <w:highlight w:val="cyan"/>
        </w:rPr>
        <w:t>interests</w:t>
      </w:r>
      <w:r w:rsidRPr="000D3B4A">
        <w:rPr>
          <w:sz w:val="16"/>
        </w:rPr>
        <w:t>.</w:t>
      </w:r>
    </w:p>
    <w:p w14:paraId="2EF0A055" w14:textId="77777777" w:rsidR="000D570A" w:rsidRPr="000D3B4A" w:rsidRDefault="000D570A" w:rsidP="000D570A">
      <w:r w:rsidRPr="000D3B4A">
        <w:rPr>
          <w:sz w:val="16"/>
        </w:rPr>
        <w:t>&lt;&lt;&lt;CONDENSED&gt;&gt;&gt;</w:t>
      </w:r>
    </w:p>
    <w:p w14:paraId="6043B777" w14:textId="77777777" w:rsidR="000D570A" w:rsidRPr="000D3B4A" w:rsidRDefault="000D570A" w:rsidP="000D570A">
      <w:r w:rsidRPr="000D3B4A">
        <w:rPr>
          <w:sz w:val="16"/>
        </w:rPr>
        <w:t>Representation of the ­leadership of Indigenous ­organisations on ­international bodies came nowhere close to addressing the issues Indigenous people faced. Cops in the Canadian city of Saskatoon, for example, were still arresting First Nations people for alleged ­drunkenness. They then killed them by abandoning them outside the city, in the cold to die of hypothermia. Nevertheless, liberal thinkers hoped that the Arctic Council would help enable cooperation between the ­different states and stewardship of the region. They based that hope on the ­assumption that states have a shared interest in preserving the Arctic and that the region is somehow exceptional.</w:t>
      </w:r>
    </w:p>
    <w:p w14:paraId="20E24139" w14:textId="77777777" w:rsidR="000D570A" w:rsidRPr="000D3B4A" w:rsidRDefault="000D570A" w:rsidP="000D570A">
      <w:r w:rsidRPr="000D3B4A">
        <w:rPr>
          <w:rStyle w:val="StyleUnderline"/>
          <w:highlight w:val="cyan"/>
        </w:rPr>
        <w:t>Large areas of</w:t>
      </w:r>
      <w:r w:rsidRPr="000D3B4A">
        <w:rPr>
          <w:sz w:val="16"/>
        </w:rPr>
        <w:t xml:space="preserve"> the </w:t>
      </w:r>
      <w:r w:rsidRPr="000D3B4A">
        <w:rPr>
          <w:rStyle w:val="StyleUnderline"/>
          <w:highlight w:val="cyan"/>
        </w:rPr>
        <w:t>seabed</w:t>
      </w:r>
      <w:r w:rsidRPr="000D3B4A">
        <w:rPr>
          <w:rStyle w:val="StyleUnderline"/>
        </w:rPr>
        <w:t xml:space="preserve"> are so far from</w:t>
      </w:r>
      <w:r w:rsidRPr="000D3B4A">
        <w:rPr>
          <w:sz w:val="16"/>
        </w:rPr>
        <w:t xml:space="preserve"> the nearest </w:t>
      </w:r>
      <w:r w:rsidRPr="000D3B4A">
        <w:rPr>
          <w:rStyle w:val="StyleUnderline"/>
        </w:rPr>
        <w:t xml:space="preserve">land that they </w:t>
      </w:r>
      <w:r w:rsidRPr="000D3B4A">
        <w:rPr>
          <w:rStyle w:val="StyleUnderline"/>
          <w:highlight w:val="cyan"/>
        </w:rPr>
        <w:t>don’t fall within</w:t>
      </w:r>
      <w:r w:rsidRPr="000D3B4A">
        <w:rPr>
          <w:sz w:val="16"/>
        </w:rPr>
        <w:t xml:space="preserve"> any nation’s </w:t>
      </w:r>
      <w:r w:rsidRPr="000D3B4A">
        <w:rPr>
          <w:rStyle w:val="StyleUnderline"/>
          <w:highlight w:val="cyan"/>
        </w:rPr>
        <w:t>territory</w:t>
      </w:r>
      <w:r w:rsidRPr="000D3B4A">
        <w:rPr>
          <w:sz w:val="16"/>
        </w:rPr>
        <w:t>. It adds to the notion that the Arctic is a place apart from the rest of the world.</w:t>
      </w:r>
    </w:p>
    <w:p w14:paraId="22ECFE40" w14:textId="77777777" w:rsidR="000D570A" w:rsidRPr="000D3B4A" w:rsidRDefault="000D570A" w:rsidP="000D570A">
      <w:r w:rsidRPr="000D3B4A">
        <w:rPr>
          <w:sz w:val="16"/>
        </w:rPr>
        <w:t>But in the past two decades there has been a shift away from cooperation and towards competition as ­rivalries between capitalist states intensify.</w:t>
      </w:r>
    </w:p>
    <w:p w14:paraId="78E2AF38" w14:textId="77777777" w:rsidR="000D570A" w:rsidRPr="000D3B4A" w:rsidRDefault="000D570A" w:rsidP="000D570A">
      <w:r w:rsidRPr="000D3B4A">
        <w:rPr>
          <w:sz w:val="16"/>
        </w:rPr>
        <w:t xml:space="preserve">Geographer Klaus Dodds says </w:t>
      </w:r>
      <w:r w:rsidRPr="000D3B4A">
        <w:rPr>
          <w:rStyle w:val="StyleUnderline"/>
        </w:rPr>
        <w:t>the time of</w:t>
      </w:r>
      <w:r w:rsidRPr="000D3B4A">
        <w:rPr>
          <w:sz w:val="16"/>
        </w:rPr>
        <w:t xml:space="preserve"> </w:t>
      </w:r>
      <w:r w:rsidRPr="000D3B4A">
        <w:rPr>
          <w:rStyle w:val="Emphasis"/>
        </w:rPr>
        <w:t>Arctic exceptionalism</w:t>
      </w:r>
      <w:r w:rsidRPr="000D3B4A">
        <w:rPr>
          <w:sz w:val="16"/>
        </w:rPr>
        <w:t xml:space="preserve"> </w:t>
      </w:r>
      <w:r w:rsidRPr="000D3B4A">
        <w:rPr>
          <w:rStyle w:val="StyleUnderline"/>
        </w:rPr>
        <w:t>is</w:t>
      </w:r>
      <w:r w:rsidRPr="000D3B4A">
        <w:rPr>
          <w:sz w:val="16"/>
        </w:rPr>
        <w:t xml:space="preserve"> </w:t>
      </w:r>
      <w:r w:rsidRPr="000D3B4A">
        <w:rPr>
          <w:rStyle w:val="Emphasis"/>
        </w:rPr>
        <w:t>over</w:t>
      </w:r>
      <w:r w:rsidRPr="000D3B4A">
        <w:rPr>
          <w:sz w:val="16"/>
        </w:rPr>
        <w:t xml:space="preserve"> and the Arctic is now seeing the era of great power rivalry.</w:t>
      </w:r>
    </w:p>
    <w:p w14:paraId="2B68EC9C" w14:textId="77777777" w:rsidR="000D570A" w:rsidRPr="000D3B4A" w:rsidRDefault="000D570A" w:rsidP="000D570A">
      <w:r w:rsidRPr="000D3B4A">
        <w:rPr>
          <w:sz w:val="16"/>
        </w:rPr>
        <w:t xml:space="preserve">The </w:t>
      </w:r>
      <w:r w:rsidRPr="000D3B4A">
        <w:rPr>
          <w:rStyle w:val="StyleUnderline"/>
          <w:highlight w:val="cyan"/>
        </w:rPr>
        <w:t>battle between</w:t>
      </w:r>
      <w:r w:rsidRPr="000D3B4A">
        <w:rPr>
          <w:rStyle w:val="StyleUnderline"/>
        </w:rPr>
        <w:t xml:space="preserve"> global </w:t>
      </w:r>
      <w:r w:rsidRPr="000D3B4A">
        <w:rPr>
          <w:rStyle w:val="StyleUnderline"/>
          <w:highlight w:val="cyan"/>
        </w:rPr>
        <w:t>powers</w:t>
      </w:r>
      <w:r w:rsidRPr="000D3B4A">
        <w:rPr>
          <w:rStyle w:val="StyleUnderline"/>
        </w:rPr>
        <w:t xml:space="preserve"> to take control of the Arctic</w:t>
      </w:r>
      <w:r w:rsidRPr="000D3B4A">
        <w:rPr>
          <w:sz w:val="16"/>
        </w:rPr>
        <w:t xml:space="preserve"> is ­</w:t>
      </w:r>
      <w:r w:rsidRPr="000D3B4A">
        <w:rPr>
          <w:rStyle w:val="StyleUnderline"/>
          <w:highlight w:val="cyan"/>
        </w:rPr>
        <w:t>reminiscent of</w:t>
      </w:r>
      <w:r w:rsidRPr="000D3B4A">
        <w:rPr>
          <w:sz w:val="16"/>
        </w:rPr>
        <w:t xml:space="preserve"> the imperial </w:t>
      </w:r>
      <w:r w:rsidRPr="000D3B4A">
        <w:rPr>
          <w:rStyle w:val="Emphasis"/>
          <w:highlight w:val="cyan"/>
        </w:rPr>
        <w:t>carve-up</w:t>
      </w:r>
      <w:r w:rsidRPr="000D3B4A">
        <w:rPr>
          <w:sz w:val="16"/>
        </w:rPr>
        <w:t xml:space="preserve"> </w:t>
      </w:r>
      <w:r w:rsidRPr="000D3B4A">
        <w:rPr>
          <w:rStyle w:val="StyleUnderline"/>
          <w:highlight w:val="cyan"/>
        </w:rPr>
        <w:t>of</w:t>
      </w:r>
      <w:r w:rsidRPr="000D3B4A">
        <w:rPr>
          <w:sz w:val="16"/>
        </w:rPr>
        <w:t xml:space="preserve"> </w:t>
      </w:r>
      <w:r w:rsidRPr="000D3B4A">
        <w:rPr>
          <w:rStyle w:val="Emphasis"/>
          <w:highlight w:val="cyan"/>
        </w:rPr>
        <w:t>Africa</w:t>
      </w:r>
      <w:r w:rsidRPr="000D3B4A">
        <w:rPr>
          <w:sz w:val="16"/>
        </w:rPr>
        <w:t xml:space="preserve"> in the late 19th century.</w:t>
      </w:r>
    </w:p>
    <w:p w14:paraId="7349DA7C" w14:textId="77777777" w:rsidR="000D570A" w:rsidRPr="000D3B4A" w:rsidRDefault="000D570A" w:rsidP="000D570A">
      <w:r w:rsidRPr="000D3B4A">
        <w:rPr>
          <w:sz w:val="16"/>
        </w:rPr>
        <w:t>In 2007, Russia—the one Arctic state that isn’t part of the “West”—literally planted its flag at the North Pole. Unlike its Antarctic ­counterpart, the North Pole of the planet is 4,000 meters under water. So, to plant its flag, Russia used a ­titanium rod and two small submarines.</w:t>
      </w:r>
    </w:p>
    <w:p w14:paraId="734FC1A0" w14:textId="77777777" w:rsidR="000D570A" w:rsidRPr="000D3B4A" w:rsidRDefault="000D570A" w:rsidP="000D570A">
      <w:r w:rsidRPr="000D3B4A">
        <w:rPr>
          <w:sz w:val="16"/>
        </w:rPr>
        <w:t>Canadian Foreign Minister Peter MacKay protested, “This isn’t the 15th century, you can’t go around the world and just plant flags.”</w:t>
      </w:r>
    </w:p>
    <w:p w14:paraId="55C41D9F" w14:textId="77777777" w:rsidR="000D570A" w:rsidRPr="000D3B4A" w:rsidRDefault="000D570A" w:rsidP="000D570A">
      <w:r w:rsidRPr="000D3B4A">
        <w:rPr>
          <w:rStyle w:val="StyleUnderline"/>
        </w:rPr>
        <w:t>In 2022, Arctic relations broke down in response to</w:t>
      </w:r>
      <w:r w:rsidRPr="000D3B4A">
        <w:rPr>
          <w:sz w:val="16"/>
        </w:rPr>
        <w:t xml:space="preserve"> Russia’s invasion of </w:t>
      </w:r>
      <w:r w:rsidRPr="000D3B4A">
        <w:rPr>
          <w:rStyle w:val="StyleUnderline"/>
        </w:rPr>
        <w:t>Ukraine</w:t>
      </w:r>
      <w:r w:rsidRPr="000D3B4A">
        <w:rPr>
          <w:sz w:val="16"/>
        </w:rPr>
        <w:t>. All seven of the other members boycotted meetings of the Arctic Council, which was then chaired by Russia.</w:t>
      </w:r>
    </w:p>
    <w:p w14:paraId="5FB13866" w14:textId="77777777" w:rsidR="000D570A" w:rsidRPr="000D3B4A" w:rsidRDefault="000D570A" w:rsidP="000D570A">
      <w:r w:rsidRPr="000D3B4A">
        <w:rPr>
          <w:sz w:val="16"/>
        </w:rPr>
        <w:t xml:space="preserve">The </w:t>
      </w:r>
      <w:r w:rsidRPr="000D3B4A">
        <w:rPr>
          <w:rStyle w:val="Emphasis"/>
          <w:highlight w:val="cyan"/>
        </w:rPr>
        <w:t>scramble</w:t>
      </w:r>
      <w:r w:rsidRPr="000D3B4A">
        <w:rPr>
          <w:sz w:val="16"/>
        </w:rPr>
        <w:t xml:space="preserve"> </w:t>
      </w:r>
      <w:r w:rsidRPr="000D3B4A">
        <w:rPr>
          <w:rStyle w:val="StyleUnderline"/>
        </w:rPr>
        <w:t>for territory</w:t>
      </w:r>
      <w:r w:rsidRPr="000D3B4A">
        <w:rPr>
          <w:sz w:val="16"/>
        </w:rPr>
        <w:t xml:space="preserve"> </w:t>
      </w:r>
      <w:r w:rsidRPr="000D3B4A">
        <w:rPr>
          <w:rStyle w:val="Emphasis"/>
          <w:highlight w:val="cyan"/>
        </w:rPr>
        <w:t>intensified</w:t>
      </w:r>
      <w:r w:rsidRPr="000D3B4A">
        <w:rPr>
          <w:sz w:val="16"/>
        </w:rPr>
        <w:t xml:space="preserve">. In 2023, </w:t>
      </w:r>
      <w:r w:rsidRPr="000D3B4A">
        <w:rPr>
          <w:rStyle w:val="Emphasis"/>
        </w:rPr>
        <w:t>Russia</w:t>
      </w:r>
      <w:r w:rsidRPr="000D3B4A">
        <w:rPr>
          <w:sz w:val="16"/>
        </w:rPr>
        <w:t xml:space="preserve"> came a </w:t>
      </w:r>
      <w:r w:rsidRPr="000D3B4A">
        <w:rPr>
          <w:rStyle w:val="StyleUnderline"/>
        </w:rPr>
        <w:t>step closer to claiming</w:t>
      </w:r>
      <w:r w:rsidRPr="000D3B4A">
        <w:rPr>
          <w:sz w:val="16"/>
        </w:rPr>
        <w:t xml:space="preserve"> </w:t>
      </w:r>
      <w:r w:rsidRPr="000D3B4A">
        <w:rPr>
          <w:rStyle w:val="StyleUnderline"/>
        </w:rPr>
        <w:t>rights to the seabed</w:t>
      </w:r>
      <w:r w:rsidRPr="000D3B4A">
        <w:rPr>
          <w:sz w:val="16"/>
        </w:rPr>
        <w:t xml:space="preserve"> in the unclaimed middle part of the Arctic—including the pole itself—when a United Nations body accepted its data and measurements. Denmark and Canada have both ­submitted claims to an area that ­overlaps with Russia’s.</w:t>
      </w:r>
    </w:p>
    <w:p w14:paraId="2CCD8084" w14:textId="77777777" w:rsidR="000D570A" w:rsidRPr="000D3B4A" w:rsidRDefault="000D570A" w:rsidP="000D570A">
      <w:r w:rsidRPr="000D3B4A">
        <w:rPr>
          <w:sz w:val="16"/>
        </w:rPr>
        <w:t>China has also taken an interest in the Arctic in recent years. It became an observer member of the Arctic Council in 2013 and described itself as a “near Arctic state”—despite being 900 miles away at its closest point.</w:t>
      </w:r>
    </w:p>
    <w:p w14:paraId="62C80B29" w14:textId="77777777" w:rsidR="000D570A" w:rsidRPr="000D3B4A" w:rsidRDefault="000D570A" w:rsidP="000D570A">
      <w:r w:rsidRPr="000D3B4A">
        <w:rPr>
          <w:sz w:val="16"/>
        </w:rPr>
        <w:lastRenderedPageBreak/>
        <w:t>China, like all nation states, has an interest in what happens in the Arctic because it is at risk of climate change. But its reasons are more to do with shipping routes and resource extraction.</w:t>
      </w:r>
    </w:p>
    <w:p w14:paraId="2F61217A" w14:textId="77777777" w:rsidR="000D570A" w:rsidRPr="000D3B4A" w:rsidRDefault="000D570A" w:rsidP="000D570A">
      <w:r w:rsidRPr="000D3B4A">
        <w:rPr>
          <w:rStyle w:val="StyleUnderline"/>
          <w:highlight w:val="cyan"/>
        </w:rPr>
        <w:t>Being able to transport</w:t>
      </w:r>
      <w:r w:rsidRPr="000D3B4A">
        <w:rPr>
          <w:rStyle w:val="StyleUnderline"/>
        </w:rPr>
        <w:t xml:space="preserve"> goods </w:t>
      </w:r>
      <w:r w:rsidRPr="000D3B4A">
        <w:rPr>
          <w:rStyle w:val="StyleUnderline"/>
          <w:highlight w:val="cyan"/>
        </w:rPr>
        <w:t>through</w:t>
      </w:r>
      <w:r w:rsidRPr="000D3B4A">
        <w:rPr>
          <w:sz w:val="16"/>
        </w:rPr>
        <w:t xml:space="preserve"> the </w:t>
      </w:r>
      <w:r w:rsidRPr="000D3B4A">
        <w:rPr>
          <w:rStyle w:val="StyleUnderline"/>
          <w:highlight w:val="cyan"/>
        </w:rPr>
        <w:t>Arctic is</w:t>
      </w:r>
      <w:r w:rsidRPr="000D3B4A">
        <w:rPr>
          <w:rStyle w:val="StyleUnderline"/>
        </w:rPr>
        <w:t xml:space="preserve"> a</w:t>
      </w:r>
      <w:r w:rsidRPr="000D3B4A">
        <w:rPr>
          <w:sz w:val="16"/>
        </w:rPr>
        <w:t xml:space="preserve"> </w:t>
      </w:r>
      <w:r w:rsidRPr="000D3B4A">
        <w:rPr>
          <w:rStyle w:val="Emphasis"/>
          <w:highlight w:val="cyan"/>
        </w:rPr>
        <w:t>tempting</w:t>
      </w:r>
      <w:r w:rsidRPr="000D3B4A">
        <w:rPr>
          <w:rStyle w:val="Emphasis"/>
        </w:rPr>
        <w:t xml:space="preserve"> prospect</w:t>
      </w:r>
      <w:r w:rsidRPr="000D3B4A">
        <w:rPr>
          <w:sz w:val="16"/>
        </w:rPr>
        <w:t>, especially as the famed Northwest Passage sea-lane is now open for a short period in the summer in most years.</w:t>
      </w:r>
    </w:p>
    <w:p w14:paraId="3C4E0948" w14:textId="77777777" w:rsidR="000D570A" w:rsidRPr="000D3B4A" w:rsidRDefault="000D570A" w:rsidP="000D570A">
      <w:r w:rsidRPr="000D3B4A">
        <w:rPr>
          <w:sz w:val="16"/>
        </w:rPr>
        <w:t>The alternative shipping route from the Atlantic to the Pacific through the Panama Canal has been hit by drought and overcrowding.</w:t>
      </w:r>
    </w:p>
    <w:p w14:paraId="18C6DF55" w14:textId="77777777" w:rsidR="000D570A" w:rsidRPr="000D3B4A" w:rsidRDefault="000D570A" w:rsidP="000D570A">
      <w:r w:rsidRPr="000D3B4A">
        <w:rPr>
          <w:sz w:val="16"/>
        </w:rPr>
        <w:t>And the Suez Canal has become ­dangerous since Houthi rebels began attacking Western ships as an act of ­solidarity with the Palestinians.</w:t>
      </w:r>
    </w:p>
    <w:p w14:paraId="207280FE" w14:textId="77777777" w:rsidR="000D570A" w:rsidRPr="000D3B4A" w:rsidRDefault="000D570A" w:rsidP="000D570A">
      <w:r w:rsidRPr="000D3B4A">
        <w:rPr>
          <w:sz w:val="16"/>
        </w:rPr>
        <w:t xml:space="preserve">Tech </w:t>
      </w:r>
      <w:r w:rsidRPr="000D3B4A">
        <w:rPr>
          <w:rStyle w:val="StyleUnderline"/>
          <w:highlight w:val="cyan"/>
        </w:rPr>
        <w:t>companies</w:t>
      </w:r>
      <w:r w:rsidRPr="000D3B4A">
        <w:rPr>
          <w:rStyle w:val="StyleUnderline"/>
        </w:rPr>
        <w:t xml:space="preserve"> are also </w:t>
      </w:r>
      <w:r w:rsidRPr="000D3B4A">
        <w:rPr>
          <w:rStyle w:val="StyleUnderline"/>
          <w:highlight w:val="cyan"/>
        </w:rPr>
        <w:t>eyeing up</w:t>
      </w:r>
      <w:r w:rsidRPr="000D3B4A">
        <w:rPr>
          <w:rStyle w:val="StyleUnderline"/>
        </w:rPr>
        <w:t xml:space="preserve"> the </w:t>
      </w:r>
      <w:r w:rsidRPr="000D3B4A">
        <w:rPr>
          <w:rStyle w:val="StyleUnderline"/>
          <w:highlight w:val="cyan"/>
        </w:rPr>
        <w:t>Arctic</w:t>
      </w:r>
      <w:r w:rsidRPr="000D3B4A">
        <w:rPr>
          <w:sz w:val="16"/>
        </w:rPr>
        <w:t>. The region has reserves of ­neodymium, praseodymium, terbium and ­dysprosium. These are rare earth metals that could be used in technologies such as mobile devices, wind turbines and electric vehicles. Elon Musk’s SpaceX is also investing in the Arctic. Musk has built base stations in Alaska and sent a network of Starlink satellites into orbit above the region.</w:t>
      </w:r>
    </w:p>
    <w:p w14:paraId="63CB6431" w14:textId="77777777" w:rsidR="000D570A" w:rsidRPr="000D3B4A" w:rsidRDefault="000D570A" w:rsidP="000D570A">
      <w:r w:rsidRPr="000D3B4A">
        <w:rPr>
          <w:rStyle w:val="StyleUnderline"/>
        </w:rPr>
        <w:t>All of this points to an Arctic</w:t>
      </w:r>
      <w:r w:rsidRPr="000D3B4A">
        <w:rPr>
          <w:sz w:val="16"/>
        </w:rPr>
        <w:t xml:space="preserve"> that is </w:t>
      </w:r>
      <w:r w:rsidRPr="000D3B4A">
        <w:rPr>
          <w:rStyle w:val="Emphasis"/>
        </w:rPr>
        <w:t>no longer exceptional</w:t>
      </w:r>
      <w:r w:rsidRPr="000D3B4A">
        <w:rPr>
          <w:sz w:val="16"/>
        </w:rPr>
        <w:t xml:space="preserve">. It is now another </w:t>
      </w:r>
      <w:r w:rsidRPr="000D3B4A">
        <w:rPr>
          <w:rStyle w:val="Emphasis"/>
          <w:highlight w:val="cyan"/>
        </w:rPr>
        <w:t>key site</w:t>
      </w:r>
      <w:r w:rsidRPr="000D3B4A">
        <w:rPr>
          <w:sz w:val="16"/>
        </w:rPr>
        <w:t xml:space="preserve"> </w:t>
      </w:r>
      <w:r w:rsidRPr="000D3B4A">
        <w:rPr>
          <w:rStyle w:val="StyleUnderline"/>
          <w:highlight w:val="cyan"/>
        </w:rPr>
        <w:t>of</w:t>
      </w:r>
      <w:r w:rsidRPr="000D3B4A">
        <w:rPr>
          <w:rStyle w:val="StyleUnderline"/>
        </w:rPr>
        <w:t xml:space="preserve"> the</w:t>
      </w:r>
      <w:r w:rsidRPr="000D3B4A">
        <w:rPr>
          <w:sz w:val="16"/>
        </w:rPr>
        <w:t xml:space="preserve"> </w:t>
      </w:r>
      <w:r w:rsidRPr="000D3B4A">
        <w:rPr>
          <w:rStyle w:val="Emphasis"/>
          <w:highlight w:val="cyan"/>
        </w:rPr>
        <w:t>economic</w:t>
      </w:r>
      <w:r w:rsidRPr="000D3B4A">
        <w:rPr>
          <w:sz w:val="16"/>
        </w:rPr>
        <w:t xml:space="preserve">, political and ­environmental </w:t>
      </w:r>
      <w:r w:rsidRPr="000D3B4A">
        <w:rPr>
          <w:rStyle w:val="Emphasis"/>
          <w:highlight w:val="cyan"/>
        </w:rPr>
        <w:t>crises</w:t>
      </w:r>
      <w:r w:rsidRPr="000D3B4A">
        <w:rPr>
          <w:sz w:val="16"/>
        </w:rPr>
        <w:t xml:space="preserve"> </w:t>
      </w:r>
      <w:r w:rsidRPr="000D3B4A">
        <w:rPr>
          <w:rStyle w:val="StyleUnderline"/>
        </w:rPr>
        <w:t>that shape our world</w:t>
      </w:r>
      <w:r w:rsidRPr="000D3B4A">
        <w:rPr>
          <w:sz w:val="16"/>
        </w:rPr>
        <w:t>.</w:t>
      </w:r>
    </w:p>
    <w:p w14:paraId="0CCF966D" w14:textId="77777777" w:rsidR="000D570A" w:rsidRPr="000D3B4A" w:rsidRDefault="000D570A" w:rsidP="000D570A">
      <w:r w:rsidRPr="000D3B4A">
        <w:rPr>
          <w:sz w:val="16"/>
        </w:rPr>
        <w:t>US threat to Greenland is not new</w:t>
      </w:r>
    </w:p>
    <w:p w14:paraId="12CA9949" w14:textId="77777777" w:rsidR="000D570A" w:rsidRPr="000D3B4A" w:rsidRDefault="000D570A" w:rsidP="000D570A">
      <w:r w:rsidRPr="000D3B4A">
        <w:rPr>
          <w:sz w:val="16"/>
        </w:rPr>
        <w:t>United States president Donald Trump is serious about wanting to buy Greenland. He sent his son Donald Trump Jr there for a photoshoot in a Trump branded plane.</w:t>
      </w:r>
    </w:p>
    <w:p w14:paraId="01673627" w14:textId="77777777" w:rsidR="000D570A" w:rsidRPr="000D3B4A" w:rsidRDefault="000D570A" w:rsidP="000D570A">
      <w:r w:rsidRPr="000D3B4A">
        <w:rPr>
          <w:sz w:val="16"/>
        </w:rPr>
        <w:t>And, during a phone call with the Danish prime minister Mette Frederiksen, president Trump threatened to hit the country with tariffs unless she agreed to sell the island.</w:t>
      </w:r>
    </w:p>
    <w:p w14:paraId="6F952538" w14:textId="77777777" w:rsidR="000D570A" w:rsidRPr="000D3B4A" w:rsidRDefault="000D570A" w:rsidP="000D570A">
      <w:r w:rsidRPr="000D3B4A">
        <w:rPr>
          <w:sz w:val="16"/>
        </w:rPr>
        <w:t>In typical Trump style, he described it as “essentially a large real estate deal”. Danish MP Anders Vistisen emphasised the island is not for sale by telling Trump to “fuck off”.</w:t>
      </w:r>
    </w:p>
    <w:p w14:paraId="47C1D83F" w14:textId="77777777" w:rsidR="000D570A" w:rsidRPr="000D3B4A" w:rsidRDefault="000D570A" w:rsidP="000D570A">
      <w:r w:rsidRPr="000D3B4A">
        <w:rPr>
          <w:sz w:val="16"/>
        </w:rPr>
        <w:t>These exchanges might seem bizarre. But there is a rational basis to them. G</w:t>
      </w:r>
      <w:r w:rsidRPr="000D3B4A">
        <w:rPr>
          <w:rStyle w:val="StyleUnderline"/>
        </w:rPr>
        <w:t>reenland is at the centre of a geopolitical rivalry</w:t>
      </w:r>
      <w:r w:rsidRPr="000D3B4A">
        <w:rPr>
          <w:sz w:val="16"/>
        </w:rPr>
        <w:t xml:space="preserve"> between states. China is also interested in it.</w:t>
      </w:r>
    </w:p>
    <w:p w14:paraId="7291B456" w14:textId="77777777" w:rsidR="000D570A" w:rsidRPr="000D3B4A" w:rsidRDefault="000D570A" w:rsidP="000D570A">
      <w:r w:rsidRPr="000D3B4A">
        <w:rPr>
          <w:sz w:val="16"/>
        </w:rPr>
        <w:t xml:space="preserve">The territory is </w:t>
      </w:r>
      <w:r w:rsidRPr="000D3B4A">
        <w:rPr>
          <w:rStyle w:val="StyleUnderline"/>
        </w:rPr>
        <w:t>important as a reserve of critical minerals</w:t>
      </w:r>
      <w:r w:rsidRPr="000D3B4A">
        <w:rPr>
          <w:sz w:val="16"/>
        </w:rPr>
        <w:t xml:space="preserve"> and is close to the Northwest Passage. It is home to Pituffik Space Base, part of the US’s missile defence system. And Trump is not the first US president to try to buy Greenland. Harry Truman also offered $100 million for the island in 1946.</w:t>
      </w:r>
    </w:p>
    <w:p w14:paraId="5AC04412" w14:textId="77777777" w:rsidR="000D570A" w:rsidRPr="000D3B4A" w:rsidRDefault="000D570A" w:rsidP="000D570A">
      <w:r w:rsidRPr="000D3B4A">
        <w:rPr>
          <w:sz w:val="16"/>
        </w:rPr>
        <w:t xml:space="preserve">But </w:t>
      </w:r>
      <w:r w:rsidRPr="000D3B4A">
        <w:rPr>
          <w:rStyle w:val="StyleUnderline"/>
        </w:rPr>
        <w:t>should it be Denmark’s</w:t>
      </w:r>
      <w:r w:rsidRPr="000D3B4A">
        <w:rPr>
          <w:sz w:val="16"/>
        </w:rPr>
        <w:t xml:space="preserve"> property </w:t>
      </w:r>
      <w:r w:rsidRPr="000D3B4A">
        <w:rPr>
          <w:rStyle w:val="StyleUnderline"/>
        </w:rPr>
        <w:t>to sell in the first place</w:t>
      </w:r>
      <w:r w:rsidRPr="000D3B4A">
        <w:rPr>
          <w:sz w:val="16"/>
        </w:rPr>
        <w:t>? Greenland was home to Inuit people for thousands of years before colonisation by the Danish Hans Egede in 1721.</w:t>
      </w:r>
    </w:p>
    <w:p w14:paraId="1D0057E8" w14:textId="77777777" w:rsidR="000D570A" w:rsidRPr="000D3B4A" w:rsidRDefault="000D570A" w:rsidP="000D570A">
      <w:r w:rsidRPr="000D3B4A">
        <w:rPr>
          <w:sz w:val="16"/>
        </w:rPr>
        <w:t>Although home rule was introduced in 1979, Greenland’s foreign and security policy is still controlled by Denmark. Oppression of Indigenous people has led to renewed calls for independence.</w:t>
      </w:r>
    </w:p>
    <w:p w14:paraId="3139324E" w14:textId="77777777" w:rsidR="000D570A" w:rsidRPr="000D3B4A" w:rsidRDefault="000D570A" w:rsidP="000D570A">
      <w:r w:rsidRPr="000D3B4A">
        <w:rPr>
          <w:sz w:val="16"/>
        </w:rPr>
        <w:t>In the 1960s and 1970s thousands of Greenlandic girls and young women were fitted with contraceptive devices without their consent. Greenlandic politicians have described this as genocide.</w:t>
      </w:r>
    </w:p>
    <w:p w14:paraId="7A4B97B3" w14:textId="77777777" w:rsidR="000D570A" w:rsidRPr="000D3B4A" w:rsidRDefault="000D570A" w:rsidP="000D570A">
      <w:r w:rsidRPr="000D3B4A">
        <w:rPr>
          <w:sz w:val="16"/>
        </w:rPr>
        <w:t>People with Greenlandic heritage are also outraged about the use of parenting competency tests that discriminate against them and still lead to the state removing babies from their parents.</w:t>
      </w:r>
    </w:p>
    <w:p w14:paraId="4107A52A" w14:textId="77777777" w:rsidR="000D570A" w:rsidRPr="000D3B4A" w:rsidRDefault="000D570A" w:rsidP="000D570A">
      <w:r w:rsidRPr="000D3B4A">
        <w:rPr>
          <w:sz w:val="16"/>
        </w:rPr>
        <w:t>Inuk activist Aka Hansen has said, “While I don’t believe for a second that the Trump family has Greenland’s best interests at heart, this international attention presents an opportunity for our independence movement</w:t>
      </w:r>
    </w:p>
    <w:p w14:paraId="5D580EC1" w14:textId="77777777" w:rsidR="000D570A" w:rsidRPr="000D3B4A" w:rsidRDefault="000D570A" w:rsidP="000D570A">
      <w:r w:rsidRPr="000D3B4A">
        <w:rPr>
          <w:sz w:val="16"/>
        </w:rPr>
        <w:t>“Greenland is not for sale. But nor are we happy with the status quo.”</w:t>
      </w:r>
    </w:p>
    <w:p w14:paraId="163ADB6E" w14:textId="77777777" w:rsidR="000D570A" w:rsidRPr="000D3B4A" w:rsidRDefault="000D570A" w:rsidP="000D570A">
      <w:r w:rsidRPr="000D3B4A">
        <w:rPr>
          <w:rStyle w:val="StyleUnderline"/>
          <w:highlight w:val="cyan"/>
        </w:rPr>
        <w:t>Arctic grab</w:t>
      </w:r>
      <w:r w:rsidRPr="000D3B4A">
        <w:rPr>
          <w:sz w:val="16"/>
        </w:rPr>
        <w:t xml:space="preserve"> </w:t>
      </w:r>
      <w:r w:rsidRPr="000D3B4A">
        <w:rPr>
          <w:rStyle w:val="Emphasis"/>
          <w:highlight w:val="cyan"/>
        </w:rPr>
        <w:t>worsens</w:t>
      </w:r>
      <w:r w:rsidRPr="000D3B4A">
        <w:rPr>
          <w:sz w:val="16"/>
        </w:rPr>
        <w:t xml:space="preserve"> </w:t>
      </w:r>
      <w:r w:rsidRPr="000D3B4A">
        <w:rPr>
          <w:rStyle w:val="StyleUnderline"/>
          <w:highlight w:val="cyan"/>
        </w:rPr>
        <w:t>climate change</w:t>
      </w:r>
    </w:p>
    <w:p w14:paraId="6B00D237" w14:textId="77777777" w:rsidR="000D570A" w:rsidRPr="000D3B4A" w:rsidRDefault="000D570A" w:rsidP="000D570A">
      <w:r w:rsidRPr="000D3B4A">
        <w:rPr>
          <w:sz w:val="16"/>
        </w:rPr>
        <w:t xml:space="preserve">The </w:t>
      </w:r>
      <w:r w:rsidRPr="000D3B4A">
        <w:rPr>
          <w:rStyle w:val="StyleUnderline"/>
        </w:rPr>
        <w:t>Arctic is warming</w:t>
      </w:r>
      <w:r w:rsidRPr="000D3B4A">
        <w:rPr>
          <w:sz w:val="16"/>
        </w:rPr>
        <w:t xml:space="preserve"> at a rate two to </w:t>
      </w:r>
      <w:r w:rsidRPr="000D3B4A">
        <w:rPr>
          <w:rStyle w:val="Emphasis"/>
        </w:rPr>
        <w:t>three times faster</w:t>
      </w:r>
      <w:r w:rsidRPr="000D3B4A">
        <w:rPr>
          <w:sz w:val="16"/>
        </w:rPr>
        <w:t xml:space="preserve"> than the rest of the planet. Scientists predict that it could see its first ice-free day as early as 2027.</w:t>
      </w:r>
    </w:p>
    <w:p w14:paraId="198D7E38" w14:textId="77777777" w:rsidR="000D570A" w:rsidRPr="000D3B4A" w:rsidRDefault="000D570A" w:rsidP="000D570A">
      <w:r w:rsidRPr="000D3B4A">
        <w:rPr>
          <w:sz w:val="16"/>
        </w:rPr>
        <w:t>That means there could be days in summer where there is practically no floating sea ice in the Arctic.</w:t>
      </w:r>
    </w:p>
    <w:p w14:paraId="642FF5F2" w14:textId="77777777" w:rsidR="000D570A" w:rsidRPr="000D3B4A" w:rsidRDefault="000D570A" w:rsidP="000D570A">
      <w:r w:rsidRPr="000D3B4A">
        <w:rPr>
          <w:sz w:val="16"/>
        </w:rPr>
        <w:t xml:space="preserve">The </w:t>
      </w:r>
      <w:r w:rsidRPr="000D3B4A">
        <w:rPr>
          <w:rStyle w:val="StyleUnderline"/>
          <w:highlight w:val="cyan"/>
        </w:rPr>
        <w:t>loss of sea ice</w:t>
      </w:r>
      <w:r w:rsidRPr="000D3B4A">
        <w:rPr>
          <w:rStyle w:val="StyleUnderline"/>
        </w:rPr>
        <w:t xml:space="preserve"> is a tragedy</w:t>
      </w:r>
      <w:r w:rsidRPr="000D3B4A">
        <w:rPr>
          <w:sz w:val="16"/>
        </w:rPr>
        <w:t xml:space="preserve"> for seals and polar bears and for people who use the ice for hunting and fishing. And it </w:t>
      </w:r>
      <w:r w:rsidRPr="000D3B4A">
        <w:rPr>
          <w:rStyle w:val="StyleUnderline"/>
          <w:highlight w:val="cyan"/>
        </w:rPr>
        <w:t>sends us</w:t>
      </w:r>
      <w:r w:rsidRPr="000D3B4A">
        <w:rPr>
          <w:sz w:val="16"/>
        </w:rPr>
        <w:t xml:space="preserve"> all </w:t>
      </w:r>
      <w:r w:rsidRPr="000D3B4A">
        <w:rPr>
          <w:rStyle w:val="StyleUnderline"/>
        </w:rPr>
        <w:t xml:space="preserve">closer </w:t>
      </w:r>
      <w:r w:rsidRPr="000D3B4A">
        <w:rPr>
          <w:rStyle w:val="StyleUnderline"/>
          <w:highlight w:val="cyan"/>
        </w:rPr>
        <w:t>to</w:t>
      </w:r>
      <w:r w:rsidRPr="000D3B4A">
        <w:rPr>
          <w:sz w:val="16"/>
        </w:rPr>
        <w:t xml:space="preserve"> </w:t>
      </w:r>
      <w:r w:rsidRPr="000D3B4A">
        <w:rPr>
          <w:rStyle w:val="Emphasis"/>
          <w:highlight w:val="cyan"/>
        </w:rPr>
        <w:t>climate catastrophe</w:t>
      </w:r>
      <w:r w:rsidRPr="000D3B4A">
        <w:rPr>
          <w:sz w:val="16"/>
        </w:rPr>
        <w:t>.</w:t>
      </w:r>
    </w:p>
    <w:p w14:paraId="1EFB2952" w14:textId="77777777" w:rsidR="000D570A" w:rsidRPr="000D3B4A" w:rsidRDefault="000D570A" w:rsidP="000D570A">
      <w:r w:rsidRPr="000D3B4A">
        <w:rPr>
          <w:sz w:val="16"/>
        </w:rPr>
        <w:t xml:space="preserve">At the same time, </w:t>
      </w:r>
      <w:r w:rsidRPr="000D3B4A">
        <w:rPr>
          <w:rStyle w:val="StyleUnderline"/>
        </w:rPr>
        <w:t>retreating sea ice has made it more feasible to</w:t>
      </w:r>
      <w:r w:rsidRPr="000D3B4A">
        <w:rPr>
          <w:sz w:val="16"/>
        </w:rPr>
        <w:t xml:space="preserve"> </w:t>
      </w:r>
      <w:r w:rsidRPr="000D3B4A">
        <w:rPr>
          <w:rStyle w:val="Emphasis"/>
        </w:rPr>
        <w:t>extract</w:t>
      </w:r>
      <w:r w:rsidRPr="000D3B4A">
        <w:rPr>
          <w:sz w:val="16"/>
        </w:rPr>
        <w:t xml:space="preserve"> </w:t>
      </w:r>
      <w:r w:rsidRPr="000D3B4A">
        <w:rPr>
          <w:rStyle w:val="StyleUnderline"/>
        </w:rPr>
        <w:t>resources</w:t>
      </w:r>
      <w:r w:rsidRPr="000D3B4A">
        <w:rPr>
          <w:sz w:val="16"/>
        </w:rPr>
        <w:t xml:space="preserve"> from the Arctic. This </w:t>
      </w:r>
      <w:r w:rsidRPr="000D3B4A">
        <w:rPr>
          <w:rStyle w:val="StyleUnderline"/>
        </w:rPr>
        <w:t>includes the very</w:t>
      </w:r>
      <w:r w:rsidRPr="000D3B4A">
        <w:rPr>
          <w:sz w:val="16"/>
        </w:rPr>
        <w:t xml:space="preserve"> </w:t>
      </w:r>
      <w:r w:rsidRPr="000D3B4A">
        <w:rPr>
          <w:rStyle w:val="Emphasis"/>
        </w:rPr>
        <w:t>oil and gas</w:t>
      </w:r>
      <w:r w:rsidRPr="000D3B4A">
        <w:rPr>
          <w:sz w:val="16"/>
        </w:rPr>
        <w:t xml:space="preserve"> already </w:t>
      </w:r>
      <w:r w:rsidRPr="000D3B4A">
        <w:rPr>
          <w:rStyle w:val="StyleUnderline"/>
        </w:rPr>
        <w:t>sending us</w:t>
      </w:r>
      <w:r w:rsidRPr="000D3B4A">
        <w:rPr>
          <w:sz w:val="16"/>
        </w:rPr>
        <w:t xml:space="preserve"> </w:t>
      </w:r>
      <w:r w:rsidRPr="000D3B4A">
        <w:rPr>
          <w:rStyle w:val="Emphasis"/>
        </w:rPr>
        <w:t>hurtling</w:t>
      </w:r>
      <w:r w:rsidRPr="000D3B4A">
        <w:rPr>
          <w:sz w:val="16"/>
        </w:rPr>
        <w:t xml:space="preserve"> </w:t>
      </w:r>
      <w:r w:rsidRPr="000D3B4A">
        <w:rPr>
          <w:rStyle w:val="StyleUnderline"/>
        </w:rPr>
        <w:t>towards</w:t>
      </w:r>
      <w:r w:rsidRPr="000D3B4A">
        <w:rPr>
          <w:sz w:val="16"/>
        </w:rPr>
        <w:t xml:space="preserve"> </w:t>
      </w:r>
      <w:r w:rsidRPr="000D3B4A">
        <w:rPr>
          <w:rStyle w:val="Emphasis"/>
        </w:rPr>
        <w:t>climate breakdown</w:t>
      </w:r>
      <w:r w:rsidRPr="000D3B4A">
        <w:rPr>
          <w:sz w:val="16"/>
        </w:rPr>
        <w:t xml:space="preserve"> in the first place.</w:t>
      </w:r>
    </w:p>
    <w:p w14:paraId="246CF18D" w14:textId="77777777" w:rsidR="000D570A" w:rsidRPr="000D3B4A" w:rsidRDefault="000D570A" w:rsidP="000D570A">
      <w:r w:rsidRPr="000D3B4A">
        <w:rPr>
          <w:sz w:val="16"/>
        </w:rPr>
        <w:t xml:space="preserve">The </w:t>
      </w:r>
      <w:r w:rsidRPr="000D3B4A">
        <w:rPr>
          <w:rStyle w:val="StyleUnderline"/>
          <w:highlight w:val="cyan"/>
        </w:rPr>
        <w:t>Arctic contains</w:t>
      </w:r>
      <w:r w:rsidRPr="000D3B4A">
        <w:rPr>
          <w:sz w:val="16"/>
        </w:rPr>
        <w:t xml:space="preserve"> up to </w:t>
      </w:r>
      <w:r w:rsidRPr="000D3B4A">
        <w:rPr>
          <w:rStyle w:val="Emphasis"/>
          <w:highlight w:val="cyan"/>
        </w:rPr>
        <w:t>22 percent</w:t>
      </w:r>
      <w:r w:rsidRPr="000D3B4A">
        <w:rPr>
          <w:sz w:val="16"/>
        </w:rPr>
        <w:t xml:space="preserve"> </w:t>
      </w:r>
      <w:r w:rsidRPr="000D3B4A">
        <w:rPr>
          <w:rStyle w:val="StyleUnderline"/>
          <w:highlight w:val="cyan"/>
        </w:rPr>
        <w:t>of</w:t>
      </w:r>
      <w:r w:rsidRPr="000D3B4A">
        <w:rPr>
          <w:sz w:val="16"/>
        </w:rPr>
        <w:t xml:space="preserve"> the planet’s </w:t>
      </w:r>
      <w:r w:rsidRPr="000D3B4A">
        <w:rPr>
          <w:rStyle w:val="StyleUnderline"/>
        </w:rPr>
        <w:t xml:space="preserve">undiscovered </w:t>
      </w:r>
      <w:r w:rsidRPr="000D3B4A">
        <w:rPr>
          <w:rStyle w:val="StyleUnderline"/>
          <w:highlight w:val="cyan"/>
        </w:rPr>
        <w:t>oil and</w:t>
      </w:r>
      <w:r w:rsidRPr="000D3B4A">
        <w:rPr>
          <w:rStyle w:val="StyleUnderline"/>
        </w:rPr>
        <w:t xml:space="preserve"> natural </w:t>
      </w:r>
      <w:r w:rsidRPr="000D3B4A">
        <w:rPr>
          <w:rStyle w:val="StyleUnderline"/>
          <w:highlight w:val="cyan"/>
        </w:rPr>
        <w:t>gas</w:t>
      </w:r>
      <w:r w:rsidRPr="000D3B4A">
        <w:rPr>
          <w:sz w:val="16"/>
        </w:rPr>
        <w:t xml:space="preserve"> reserves. These need to be left intact to avoid further climate breakdown.</w:t>
      </w:r>
    </w:p>
    <w:p w14:paraId="027B81FF" w14:textId="77777777" w:rsidR="000D570A" w:rsidRPr="000D3B4A" w:rsidRDefault="000D570A" w:rsidP="000D570A">
      <w:r w:rsidRPr="000D3B4A">
        <w:rPr>
          <w:sz w:val="16"/>
        </w:rPr>
        <w:t>Oil exploration threatens animal species in the region, including those that Indigenous people rely on.</w:t>
      </w:r>
    </w:p>
    <w:p w14:paraId="5736C9F5" w14:textId="77777777" w:rsidR="000D570A" w:rsidRPr="000D3B4A" w:rsidRDefault="000D570A" w:rsidP="000D570A">
      <w:r w:rsidRPr="000D3B4A">
        <w:rPr>
          <w:sz w:val="16"/>
        </w:rPr>
        <w:t>According to the group World Wide Fund for Nature, an oil spill in the Arctic could be catastrophic. It could take weeks to clean up due to the remoteness of the region and lack of infrastructure.</w:t>
      </w:r>
    </w:p>
    <w:p w14:paraId="6BEEB04B" w14:textId="77777777" w:rsidR="000D570A" w:rsidRPr="000D3B4A" w:rsidRDefault="000D570A" w:rsidP="000D570A">
      <w:r w:rsidRPr="000D3B4A">
        <w:rPr>
          <w:sz w:val="16"/>
        </w:rPr>
        <w:t xml:space="preserve">The </w:t>
      </w:r>
      <w:r w:rsidRPr="000D3B4A">
        <w:rPr>
          <w:rStyle w:val="StyleUnderline"/>
        </w:rPr>
        <w:t>unique conditions in</w:t>
      </w:r>
      <w:r w:rsidRPr="000D3B4A">
        <w:rPr>
          <w:sz w:val="16"/>
        </w:rPr>
        <w:t xml:space="preserve"> the </w:t>
      </w:r>
      <w:r w:rsidRPr="000D3B4A">
        <w:rPr>
          <w:rStyle w:val="StyleUnderline"/>
        </w:rPr>
        <w:t>Arctic also mean</w:t>
      </w:r>
      <w:r w:rsidRPr="000D3B4A">
        <w:rPr>
          <w:sz w:val="16"/>
        </w:rPr>
        <w:t xml:space="preserve"> that </w:t>
      </w:r>
      <w:r w:rsidRPr="000D3B4A">
        <w:rPr>
          <w:rStyle w:val="StyleUnderline"/>
          <w:highlight w:val="cyan"/>
        </w:rPr>
        <w:t>it contributes to</w:t>
      </w:r>
      <w:r w:rsidRPr="000D3B4A">
        <w:rPr>
          <w:sz w:val="16"/>
        </w:rPr>
        <w:t xml:space="preserve"> climate change </w:t>
      </w:r>
      <w:r w:rsidRPr="000D3B4A">
        <w:rPr>
          <w:rStyle w:val="Emphasis"/>
          <w:highlight w:val="cyan"/>
        </w:rPr>
        <w:t>tipping points</w:t>
      </w:r>
      <w:r w:rsidRPr="000D3B4A">
        <w:rPr>
          <w:sz w:val="16"/>
        </w:rPr>
        <w:t>.</w:t>
      </w:r>
    </w:p>
    <w:p w14:paraId="3EEE1A7E" w14:textId="77777777" w:rsidR="000D570A" w:rsidRPr="000D3B4A" w:rsidRDefault="000D570A" w:rsidP="000D570A">
      <w:r w:rsidRPr="000D3B4A">
        <w:rPr>
          <w:sz w:val="16"/>
        </w:rPr>
        <w:t xml:space="preserve">White </w:t>
      </w:r>
      <w:r w:rsidRPr="000D3B4A">
        <w:rPr>
          <w:rStyle w:val="StyleUnderline"/>
        </w:rPr>
        <w:t>polar ice and snow reflect light away</w:t>
      </w:r>
      <w:r w:rsidRPr="000D3B4A">
        <w:rPr>
          <w:sz w:val="16"/>
        </w:rPr>
        <w:t xml:space="preserve"> from the planet, a </w:t>
      </w:r>
      <w:r w:rsidRPr="000D3B4A">
        <w:rPr>
          <w:rStyle w:val="StyleUnderline"/>
        </w:rPr>
        <w:t>process known as</w:t>
      </w:r>
      <w:r w:rsidRPr="000D3B4A">
        <w:rPr>
          <w:sz w:val="16"/>
        </w:rPr>
        <w:t xml:space="preserve"> the </w:t>
      </w:r>
      <w:r w:rsidRPr="000D3B4A">
        <w:rPr>
          <w:rStyle w:val="Emphasis"/>
          <w:highlight w:val="cyan"/>
        </w:rPr>
        <w:t>Albedo</w:t>
      </w:r>
      <w:r w:rsidRPr="000D3B4A">
        <w:rPr>
          <w:rFonts w:ascii="Cambria Math" w:hAnsi="Cambria Math" w:cs="Cambria Math"/>
          <w:sz w:val="16"/>
        </w:rPr>
        <w:t>‑</w:t>
      </w:r>
      <w:r w:rsidRPr="000D3B4A">
        <w:rPr>
          <w:sz w:val="16"/>
        </w:rPr>
        <w:t xml:space="preserve">temperature </w:t>
      </w:r>
      <w:r w:rsidRPr="000D3B4A">
        <w:rPr>
          <w:rStyle w:val="Emphasis"/>
          <w:highlight w:val="cyan"/>
        </w:rPr>
        <w:t>effect</w:t>
      </w:r>
      <w:r w:rsidRPr="000D3B4A">
        <w:rPr>
          <w:rStyle w:val="StyleUnderline"/>
        </w:rPr>
        <w:t>. When the ice melts it leaves behind</w:t>
      </w:r>
      <w:r w:rsidRPr="000D3B4A">
        <w:rPr>
          <w:sz w:val="16"/>
        </w:rPr>
        <w:t xml:space="preserve"> </w:t>
      </w:r>
      <w:r w:rsidRPr="000D3B4A">
        <w:rPr>
          <w:rStyle w:val="Emphasis"/>
        </w:rPr>
        <w:t>darker ocean</w:t>
      </w:r>
      <w:r w:rsidRPr="000D3B4A">
        <w:rPr>
          <w:sz w:val="16"/>
        </w:rPr>
        <w:t xml:space="preserve"> which </w:t>
      </w:r>
      <w:r w:rsidRPr="000D3B4A">
        <w:rPr>
          <w:rStyle w:val="StyleUnderline"/>
        </w:rPr>
        <w:t>absorbs more of the</w:t>
      </w:r>
      <w:r w:rsidRPr="000D3B4A">
        <w:rPr>
          <w:sz w:val="16"/>
        </w:rPr>
        <w:t xml:space="preserve"> </w:t>
      </w:r>
      <w:r w:rsidRPr="000D3B4A">
        <w:rPr>
          <w:rStyle w:val="Emphasis"/>
        </w:rPr>
        <w:t>sun’s rays</w:t>
      </w:r>
      <w:r w:rsidRPr="000D3B4A">
        <w:rPr>
          <w:sz w:val="16"/>
        </w:rPr>
        <w:t xml:space="preserve"> making it warmer.</w:t>
      </w:r>
    </w:p>
    <w:p w14:paraId="4F7B272B" w14:textId="77777777" w:rsidR="000D570A" w:rsidRPr="000D3B4A" w:rsidRDefault="000D570A" w:rsidP="000D570A">
      <w:r w:rsidRPr="000D3B4A">
        <w:rPr>
          <w:sz w:val="16"/>
        </w:rPr>
        <w:t xml:space="preserve">It’s a </w:t>
      </w:r>
      <w:r w:rsidRPr="000D3B4A">
        <w:rPr>
          <w:rStyle w:val="Emphasis"/>
        </w:rPr>
        <w:t>feedback effect</w:t>
      </w:r>
      <w:r w:rsidRPr="000D3B4A">
        <w:rPr>
          <w:sz w:val="16"/>
        </w:rPr>
        <w:t xml:space="preserve"> that </w:t>
      </w:r>
      <w:r w:rsidRPr="000D3B4A">
        <w:rPr>
          <w:rStyle w:val="StyleUnderline"/>
          <w:highlight w:val="cyan"/>
        </w:rPr>
        <w:t>makes climate</w:t>
      </w:r>
      <w:r w:rsidRPr="000D3B4A">
        <w:rPr>
          <w:rStyle w:val="StyleUnderline"/>
        </w:rPr>
        <w:t xml:space="preserve"> change </w:t>
      </w:r>
      <w:r w:rsidRPr="000D3B4A">
        <w:rPr>
          <w:rStyle w:val="StyleUnderline"/>
          <w:highlight w:val="cyan"/>
        </w:rPr>
        <w:t>worse</w:t>
      </w:r>
      <w:r w:rsidRPr="000D3B4A">
        <w:rPr>
          <w:sz w:val="16"/>
        </w:rPr>
        <w:t xml:space="preserve">. Melting sea ice </w:t>
      </w:r>
      <w:r w:rsidRPr="000D3B4A">
        <w:rPr>
          <w:rStyle w:val="StyleUnderline"/>
        </w:rPr>
        <w:t>also influences</w:t>
      </w:r>
      <w:r w:rsidRPr="000D3B4A">
        <w:rPr>
          <w:sz w:val="16"/>
        </w:rPr>
        <w:t xml:space="preserve"> the </w:t>
      </w:r>
      <w:r w:rsidRPr="000D3B4A">
        <w:rPr>
          <w:rStyle w:val="Emphasis"/>
        </w:rPr>
        <w:t>salinity</w:t>
      </w:r>
      <w:r w:rsidRPr="000D3B4A">
        <w:rPr>
          <w:sz w:val="16"/>
        </w:rPr>
        <w:t xml:space="preserve"> of the water, potentially </w:t>
      </w:r>
      <w:r w:rsidRPr="000D3B4A">
        <w:rPr>
          <w:rStyle w:val="Emphasis"/>
        </w:rPr>
        <w:t>changing</w:t>
      </w:r>
      <w:r w:rsidRPr="000D3B4A">
        <w:rPr>
          <w:sz w:val="16"/>
        </w:rPr>
        <w:t xml:space="preserve"> the </w:t>
      </w:r>
      <w:r w:rsidRPr="000D3B4A">
        <w:rPr>
          <w:rStyle w:val="StyleUnderline"/>
        </w:rPr>
        <w:t>pattern of</w:t>
      </w:r>
      <w:r w:rsidRPr="000D3B4A">
        <w:rPr>
          <w:sz w:val="16"/>
        </w:rPr>
        <w:t xml:space="preserve"> </w:t>
      </w:r>
      <w:r w:rsidRPr="000D3B4A">
        <w:rPr>
          <w:rStyle w:val="Emphasis"/>
        </w:rPr>
        <w:t>ocean currents</w:t>
      </w:r>
      <w:r w:rsidRPr="000D3B4A">
        <w:rPr>
          <w:sz w:val="16"/>
        </w:rPr>
        <w:t>.</w:t>
      </w:r>
    </w:p>
    <w:p w14:paraId="429A7CD4" w14:textId="77777777" w:rsidR="000D570A" w:rsidRPr="000D3B4A" w:rsidRDefault="000D570A" w:rsidP="000D570A">
      <w:r w:rsidRPr="000D3B4A">
        <w:rPr>
          <w:rStyle w:val="StyleUnderline"/>
          <w:highlight w:val="cyan"/>
        </w:rPr>
        <w:t>Melting</w:t>
      </w:r>
      <w:r w:rsidRPr="000D3B4A">
        <w:rPr>
          <w:sz w:val="16"/>
        </w:rPr>
        <w:t xml:space="preserve"> </w:t>
      </w:r>
      <w:r w:rsidRPr="000D3B4A">
        <w:rPr>
          <w:rStyle w:val="Emphasis"/>
          <w:highlight w:val="cyan"/>
        </w:rPr>
        <w:t>permafrost</w:t>
      </w:r>
      <w:r w:rsidRPr="000D3B4A">
        <w:rPr>
          <w:sz w:val="16"/>
        </w:rPr>
        <w:t xml:space="preserve"> </w:t>
      </w:r>
      <w:r w:rsidRPr="000D3B4A">
        <w:rPr>
          <w:rStyle w:val="StyleUnderline"/>
        </w:rPr>
        <w:t>is</w:t>
      </w:r>
      <w:r w:rsidRPr="000D3B4A">
        <w:rPr>
          <w:sz w:val="16"/>
        </w:rPr>
        <w:t xml:space="preserve"> </w:t>
      </w:r>
      <w:r w:rsidRPr="000D3B4A">
        <w:rPr>
          <w:rStyle w:val="Emphasis"/>
        </w:rPr>
        <w:t>another feedback</w:t>
      </w:r>
      <w:r w:rsidRPr="000D3B4A">
        <w:rPr>
          <w:sz w:val="16"/>
        </w:rPr>
        <w:t xml:space="preserve"> effect. Ground that would usually be permanently frozen, thaws and organic matter starts to decompose. That </w:t>
      </w:r>
      <w:r w:rsidRPr="000D3B4A">
        <w:rPr>
          <w:rStyle w:val="StyleUnderline"/>
        </w:rPr>
        <w:t xml:space="preserve">process </w:t>
      </w:r>
      <w:r w:rsidRPr="000D3B4A">
        <w:rPr>
          <w:rStyle w:val="StyleUnderline"/>
          <w:highlight w:val="cyan"/>
        </w:rPr>
        <w:t>releases</w:t>
      </w:r>
      <w:r w:rsidRPr="000D3B4A">
        <w:rPr>
          <w:sz w:val="16"/>
        </w:rPr>
        <w:t xml:space="preserve"> </w:t>
      </w:r>
      <w:r w:rsidRPr="000D3B4A">
        <w:rPr>
          <w:rStyle w:val="Emphasis"/>
          <w:highlight w:val="cyan"/>
        </w:rPr>
        <w:t>methane</w:t>
      </w:r>
      <w:r w:rsidRPr="000D3B4A">
        <w:rPr>
          <w:sz w:val="16"/>
        </w:rPr>
        <w:t xml:space="preserve"> and other greenhouse gases into the atmosphere.</w:t>
      </w:r>
    </w:p>
    <w:p w14:paraId="3BB3B38C" w14:textId="77777777" w:rsidR="000D570A" w:rsidRPr="000D3B4A" w:rsidRDefault="000D570A" w:rsidP="000D570A">
      <w:pPr>
        <w:rPr>
          <w:sz w:val="16"/>
        </w:rPr>
      </w:pPr>
      <w:r w:rsidRPr="000D3B4A">
        <w:rPr>
          <w:sz w:val="16"/>
        </w:rPr>
        <w:lastRenderedPageBreak/>
        <w:t xml:space="preserve">While most rational people worry about the future that climate change will bring, </w:t>
      </w:r>
      <w:r w:rsidRPr="000D3B4A">
        <w:rPr>
          <w:rStyle w:val="StyleUnderline"/>
          <w:highlight w:val="cyan"/>
        </w:rPr>
        <w:t>capitalists see</w:t>
      </w:r>
      <w:r w:rsidRPr="000D3B4A">
        <w:rPr>
          <w:rStyle w:val="StyleUnderline"/>
        </w:rPr>
        <w:t xml:space="preserve"> it as an </w:t>
      </w:r>
      <w:r w:rsidRPr="000D3B4A">
        <w:rPr>
          <w:rStyle w:val="StyleUnderline"/>
          <w:highlight w:val="cyan"/>
        </w:rPr>
        <w:t>opportunity to</w:t>
      </w:r>
      <w:r w:rsidRPr="000D3B4A">
        <w:rPr>
          <w:sz w:val="16"/>
        </w:rPr>
        <w:t xml:space="preserve"> </w:t>
      </w:r>
      <w:r w:rsidRPr="000D3B4A">
        <w:rPr>
          <w:rStyle w:val="Emphasis"/>
          <w:highlight w:val="cyan"/>
        </w:rPr>
        <w:t>extract</w:t>
      </w:r>
      <w:r w:rsidRPr="000D3B4A">
        <w:rPr>
          <w:sz w:val="16"/>
        </w:rPr>
        <w:t xml:space="preserve"> yet </w:t>
      </w:r>
      <w:r w:rsidRPr="000D3B4A">
        <w:rPr>
          <w:rStyle w:val="Emphasis"/>
          <w:highlight w:val="cyan"/>
        </w:rPr>
        <w:t>more</w:t>
      </w:r>
      <w:r w:rsidRPr="000D3B4A">
        <w:rPr>
          <w:sz w:val="16"/>
        </w:rPr>
        <w:t xml:space="preserve"> of the planet’s resources.</w:t>
      </w:r>
    </w:p>
    <w:p w14:paraId="77FBD63A" w14:textId="77777777" w:rsidR="000D570A" w:rsidRPr="00A8188E" w:rsidRDefault="000D570A" w:rsidP="000D570A">
      <w:pPr>
        <w:pStyle w:val="Heading4"/>
      </w:pPr>
      <w:r w:rsidRPr="000D3B4A">
        <w:t xml:space="preserve">Capitalism is </w:t>
      </w:r>
      <w:r w:rsidRPr="000D3B4A">
        <w:rPr>
          <w:u w:val="single"/>
        </w:rPr>
        <w:t>terminally unsustainable</w:t>
      </w:r>
      <w:r w:rsidRPr="000D3B4A">
        <w:t>---</w:t>
      </w:r>
      <w:r>
        <w:t xml:space="preserve">it </w:t>
      </w:r>
      <w:r w:rsidRPr="009B2AF3">
        <w:rPr>
          <w:rFonts w:eastAsia="Times New Roman" w:cs="Arial"/>
        </w:rPr>
        <w:t xml:space="preserve">causes </w:t>
      </w:r>
      <w:r w:rsidRPr="009B2AF3">
        <w:rPr>
          <w:rFonts w:eastAsia="Times New Roman" w:cs="Arial"/>
          <w:u w:val="single"/>
        </w:rPr>
        <w:t>climate change</w:t>
      </w:r>
      <w:r w:rsidRPr="009B2AF3">
        <w:rPr>
          <w:rFonts w:eastAsia="Times New Roman" w:cs="Arial"/>
        </w:rPr>
        <w:t xml:space="preserve">, </w:t>
      </w:r>
      <w:r w:rsidRPr="009B2AF3">
        <w:rPr>
          <w:rFonts w:eastAsia="Times New Roman" w:cs="Arial"/>
          <w:u w:val="single"/>
        </w:rPr>
        <w:t>militarism</w:t>
      </w:r>
      <w:r w:rsidRPr="009B2AF3">
        <w:rPr>
          <w:rFonts w:eastAsia="Times New Roman" w:cs="Arial"/>
        </w:rPr>
        <w:t xml:space="preserve">, and </w:t>
      </w:r>
      <w:r w:rsidRPr="009B2AF3">
        <w:rPr>
          <w:rFonts w:eastAsia="Times New Roman" w:cs="Arial"/>
          <w:u w:val="single"/>
        </w:rPr>
        <w:t>pandemics</w:t>
      </w:r>
      <w:r w:rsidRPr="009B2AF3">
        <w:rPr>
          <w:rFonts w:eastAsia="Times New Roman" w:cs="Arial"/>
        </w:rPr>
        <w:t xml:space="preserve">---extinction. </w:t>
      </w:r>
    </w:p>
    <w:p w14:paraId="13565D25" w14:textId="77777777" w:rsidR="000D570A" w:rsidRPr="009B2AF3" w:rsidRDefault="000D570A" w:rsidP="000D570A">
      <w:pPr>
        <w:rPr>
          <w:rFonts w:eastAsia="Calibri"/>
          <w:b/>
          <w:bCs/>
          <w:sz w:val="26"/>
        </w:rPr>
      </w:pPr>
      <w:r w:rsidRPr="009B2AF3">
        <w:rPr>
          <w:rFonts w:eastAsia="Calibri"/>
          <w:b/>
          <w:bCs/>
          <w:sz w:val="26"/>
        </w:rPr>
        <w:t xml:space="preserve">Derber ’23 </w:t>
      </w:r>
      <w:r w:rsidRPr="009B2AF3">
        <w:rPr>
          <w:rFonts w:eastAsia="Calibri"/>
        </w:rPr>
        <w:t>[Charles and Suren Moodliar; 2023; PhD in Sociology from the University of Chicago and Professor of Sociology at Boston College; Managing Editor of Socialism and Democracy; pp. 21-65; “Dying for Capitalism: How Big Money Fuels Extinction and What We Can do About It,” Ch. 1 to Ch. 3]</w:t>
      </w:r>
    </w:p>
    <w:p w14:paraId="73400178" w14:textId="77777777" w:rsidR="000D570A" w:rsidRPr="009B2AF3" w:rsidRDefault="000D570A" w:rsidP="000D570A">
      <w:pPr>
        <w:rPr>
          <w:rFonts w:eastAsia="Calibri"/>
          <w:sz w:val="16"/>
        </w:rPr>
      </w:pPr>
      <w:r w:rsidRPr="009B2AF3">
        <w:rPr>
          <w:rFonts w:eastAsia="Calibri"/>
          <w:sz w:val="16"/>
        </w:rPr>
        <w:t xml:space="preserve">The idea of a </w:t>
      </w:r>
      <w:r w:rsidRPr="009B2AF3">
        <w:rPr>
          <w:rFonts w:eastAsia="Calibri"/>
          <w:u w:val="single"/>
        </w:rPr>
        <w:t xml:space="preserve">global </w:t>
      </w:r>
      <w:r w:rsidRPr="009B2AF3">
        <w:rPr>
          <w:rFonts w:eastAsia="Calibri"/>
          <w:b/>
          <w:iCs/>
          <w:highlight w:val="cyan"/>
          <w:u w:val="single"/>
          <w:bdr w:val="single" w:sz="8" w:space="0" w:color="auto"/>
        </w:rPr>
        <w:t>extinction</w:t>
      </w:r>
      <w:r w:rsidRPr="009B2AF3">
        <w:rPr>
          <w:rFonts w:eastAsia="Calibri"/>
          <w:sz w:val="16"/>
        </w:rPr>
        <w:t xml:space="preserve"> triangle </w:t>
      </w:r>
      <w:r w:rsidRPr="009B2AF3">
        <w:rPr>
          <w:rFonts w:eastAsia="Calibri"/>
          <w:highlight w:val="cyan"/>
          <w:u w:val="single"/>
        </w:rPr>
        <w:t xml:space="preserve">linking </w:t>
      </w:r>
      <w:r w:rsidRPr="009B2AF3">
        <w:rPr>
          <w:rFonts w:eastAsia="Calibri"/>
          <w:b/>
          <w:iCs/>
          <w:highlight w:val="cyan"/>
          <w:u w:val="single"/>
          <w:bdr w:val="single" w:sz="8" w:space="0" w:color="auto"/>
        </w:rPr>
        <w:t>cap</w:t>
      </w:r>
      <w:r w:rsidRPr="009B2AF3">
        <w:rPr>
          <w:rFonts w:eastAsia="Calibri"/>
          <w:highlight w:val="cyan"/>
          <w:u w:val="single"/>
        </w:rPr>
        <w:t>italism</w:t>
      </w:r>
      <w:r w:rsidRPr="009B2AF3">
        <w:rPr>
          <w:rFonts w:eastAsia="Calibri"/>
          <w:sz w:val="16"/>
        </w:rPr>
        <w:t xml:space="preserve">, environmental destruction (including </w:t>
      </w:r>
      <w:r w:rsidRPr="009B2AF3">
        <w:rPr>
          <w:rFonts w:eastAsia="Calibri"/>
          <w:b/>
          <w:iCs/>
          <w:highlight w:val="cyan"/>
          <w:u w:val="single"/>
          <w:bdr w:val="single" w:sz="8" w:space="0" w:color="auto"/>
        </w:rPr>
        <w:t>climate change</w:t>
      </w:r>
      <w:r w:rsidRPr="009B2AF3">
        <w:rPr>
          <w:rFonts w:eastAsia="Calibri"/>
          <w:highlight w:val="cyan"/>
          <w:u w:val="single"/>
        </w:rPr>
        <w:t xml:space="preserve">, </w:t>
      </w:r>
      <w:r w:rsidRPr="009B2AF3">
        <w:rPr>
          <w:rFonts w:eastAsia="Calibri"/>
          <w:b/>
          <w:iCs/>
          <w:highlight w:val="cyan"/>
          <w:u w:val="single"/>
          <w:bdr w:val="single" w:sz="8" w:space="0" w:color="auto"/>
        </w:rPr>
        <w:t>pandemics</w:t>
      </w:r>
      <w:r w:rsidRPr="009B2AF3">
        <w:rPr>
          <w:rFonts w:eastAsia="Calibri"/>
          <w:u w:val="single"/>
        </w:rPr>
        <w:t xml:space="preserve">, and </w:t>
      </w:r>
      <w:r w:rsidRPr="009B2AF3">
        <w:rPr>
          <w:rFonts w:eastAsia="Calibri"/>
          <w:b/>
          <w:iCs/>
          <w:u w:val="single"/>
          <w:bdr w:val="single" w:sz="8" w:space="0" w:color="auto"/>
        </w:rPr>
        <w:t>biod</w:t>
      </w:r>
      <w:r w:rsidRPr="009B2AF3">
        <w:rPr>
          <w:rFonts w:eastAsia="Calibri"/>
          <w:u w:val="single"/>
        </w:rPr>
        <w:t>iversity collapse</w:t>
      </w:r>
      <w:r w:rsidRPr="009B2AF3">
        <w:rPr>
          <w:rFonts w:eastAsia="Calibri"/>
          <w:sz w:val="16"/>
        </w:rPr>
        <w:t xml:space="preserve">), </w:t>
      </w:r>
      <w:r w:rsidRPr="009B2AF3">
        <w:rPr>
          <w:rFonts w:eastAsia="Calibri"/>
          <w:highlight w:val="cyan"/>
          <w:u w:val="single"/>
        </w:rPr>
        <w:t xml:space="preserve">and </w:t>
      </w:r>
      <w:r w:rsidRPr="009B2AF3">
        <w:rPr>
          <w:rFonts w:eastAsia="Calibri"/>
          <w:b/>
          <w:iCs/>
          <w:highlight w:val="cyan"/>
          <w:u w:val="single"/>
          <w:bdr w:val="single" w:sz="8" w:space="0" w:color="auto"/>
        </w:rPr>
        <w:t>militarism</w:t>
      </w:r>
      <w:r w:rsidRPr="009B2AF3">
        <w:rPr>
          <w:rFonts w:eastAsia="Calibri"/>
          <w:sz w:val="16"/>
        </w:rPr>
        <w:t xml:space="preserve"> (especially </w:t>
      </w:r>
      <w:r w:rsidRPr="009B2AF3">
        <w:rPr>
          <w:rFonts w:eastAsia="Calibri"/>
          <w:b/>
          <w:iCs/>
          <w:u w:val="single"/>
          <w:bdr w:val="single" w:sz="8" w:space="0" w:color="auto"/>
        </w:rPr>
        <w:t>nuc</w:t>
      </w:r>
      <w:r w:rsidRPr="009B2AF3">
        <w:rPr>
          <w:rFonts w:eastAsia="Calibri"/>
          <w:u w:val="single"/>
        </w:rPr>
        <w:t xml:space="preserve">lear </w:t>
      </w:r>
      <w:r w:rsidRPr="009B2AF3">
        <w:rPr>
          <w:rFonts w:eastAsia="Calibri"/>
          <w:b/>
          <w:iCs/>
          <w:u w:val="single"/>
          <w:bdr w:val="single" w:sz="8" w:space="0" w:color="auto"/>
        </w:rPr>
        <w:t>war</w:t>
      </w:r>
      <w:r w:rsidRPr="009B2AF3">
        <w:rPr>
          <w:rFonts w:eastAsia="Calibri"/>
          <w:sz w:val="16"/>
        </w:rPr>
        <w:t>)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79855F29" w14:textId="77777777" w:rsidR="000D570A" w:rsidRPr="009B2AF3" w:rsidRDefault="000D570A" w:rsidP="000D570A">
      <w:pPr>
        <w:rPr>
          <w:rFonts w:eastAsia="Calibri"/>
          <w:sz w:val="16"/>
        </w:rPr>
      </w:pPr>
      <w:r w:rsidRPr="009B2AF3">
        <w:rPr>
          <w:rFonts w:eastAsia="Calibri"/>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0CA0B0CB" w14:textId="77777777" w:rsidR="000D570A" w:rsidRPr="009B2AF3" w:rsidRDefault="000D570A" w:rsidP="000D570A">
      <w:pPr>
        <w:ind w:left="720"/>
        <w:rPr>
          <w:rFonts w:eastAsia="Calibri"/>
          <w:sz w:val="16"/>
        </w:rPr>
      </w:pPr>
      <w:r w:rsidRPr="009B2AF3">
        <w:rPr>
          <w:rFonts w:eastAsia="Calibri"/>
          <w:u w:val="single"/>
        </w:rPr>
        <w:t xml:space="preserve">We have </w:t>
      </w:r>
      <w:r w:rsidRPr="009B2AF3">
        <w:rPr>
          <w:rFonts w:eastAsia="Calibri"/>
          <w:b/>
          <w:iCs/>
          <w:u w:val="single"/>
          <w:bdr w:val="single" w:sz="8" w:space="0" w:color="auto"/>
        </w:rPr>
        <w:t>not done</w:t>
      </w:r>
      <w:r w:rsidRPr="009B2AF3">
        <w:rPr>
          <w:rFonts w:eastAsia="Calibri"/>
          <w:sz w:val="16"/>
        </w:rPr>
        <w:t xml:space="preserve"> the </w:t>
      </w:r>
      <w:r w:rsidRPr="009B2AF3">
        <w:rPr>
          <w:rFonts w:eastAsia="Calibri"/>
          <w:highlight w:val="cyan"/>
          <w:u w:val="single"/>
        </w:rPr>
        <w:t>things</w:t>
      </w:r>
      <w:r w:rsidRPr="009B2AF3">
        <w:rPr>
          <w:rFonts w:eastAsia="Calibri"/>
          <w:sz w:val="16"/>
        </w:rPr>
        <w:t xml:space="preserve"> that are </w:t>
      </w:r>
      <w:r w:rsidRPr="009B2AF3">
        <w:rPr>
          <w:rFonts w:eastAsia="Calibri"/>
          <w:u w:val="single"/>
        </w:rPr>
        <w:t xml:space="preserve">necessary </w:t>
      </w:r>
      <w:r w:rsidRPr="009B2AF3">
        <w:rPr>
          <w:rFonts w:eastAsia="Calibri"/>
          <w:highlight w:val="cyan"/>
          <w:u w:val="single"/>
        </w:rPr>
        <w:t xml:space="preserve">to </w:t>
      </w:r>
      <w:r w:rsidRPr="009B2AF3">
        <w:rPr>
          <w:rFonts w:eastAsia="Calibri"/>
          <w:b/>
          <w:iCs/>
          <w:highlight w:val="cyan"/>
          <w:u w:val="single"/>
          <w:bdr w:val="single" w:sz="8" w:space="0" w:color="auto"/>
        </w:rPr>
        <w:t>lower emissions</w:t>
      </w:r>
      <w:r w:rsidRPr="009B2AF3">
        <w:rPr>
          <w:rFonts w:eastAsia="Calibri"/>
          <w:u w:val="single"/>
        </w:rPr>
        <w:t xml:space="preserve"> because those</w:t>
      </w:r>
      <w:r w:rsidRPr="009B2AF3">
        <w:rPr>
          <w:rFonts w:eastAsia="Calibri"/>
          <w:sz w:val="16"/>
        </w:rPr>
        <w:t xml:space="preserve"> things </w:t>
      </w:r>
      <w:r w:rsidRPr="009B2AF3">
        <w:rPr>
          <w:rFonts w:eastAsia="Calibri"/>
          <w:b/>
          <w:iCs/>
          <w:u w:val="single"/>
          <w:bdr w:val="single" w:sz="8" w:space="0" w:color="auto"/>
        </w:rPr>
        <w:t xml:space="preserve">fundamentally </w:t>
      </w:r>
      <w:r w:rsidRPr="009B2AF3">
        <w:rPr>
          <w:rFonts w:eastAsia="Calibri"/>
          <w:b/>
          <w:iCs/>
          <w:highlight w:val="cyan"/>
          <w:u w:val="single"/>
          <w:bdr w:val="single" w:sz="8" w:space="0" w:color="auto"/>
        </w:rPr>
        <w:t>conflict</w:t>
      </w:r>
      <w:r w:rsidRPr="009B2AF3">
        <w:rPr>
          <w:rFonts w:eastAsia="Calibri"/>
          <w:highlight w:val="cyan"/>
          <w:u w:val="single"/>
        </w:rPr>
        <w:t xml:space="preserve"> with</w:t>
      </w:r>
      <w:r w:rsidRPr="009B2AF3">
        <w:rPr>
          <w:rFonts w:eastAsia="Calibri"/>
          <w:u w:val="single"/>
        </w:rPr>
        <w:t xml:space="preserve"> deregulated </w:t>
      </w:r>
      <w:r w:rsidRPr="009B2AF3">
        <w:rPr>
          <w:rFonts w:eastAsia="Calibri"/>
          <w:b/>
          <w:iCs/>
          <w:highlight w:val="cyan"/>
          <w:u w:val="single"/>
          <w:bdr w:val="single" w:sz="8" w:space="0" w:color="auto"/>
        </w:rPr>
        <w:t>cap</w:t>
      </w:r>
      <w:r w:rsidRPr="009B2AF3">
        <w:rPr>
          <w:rFonts w:eastAsia="Calibri"/>
          <w:u w:val="single"/>
        </w:rPr>
        <w:t>italism</w:t>
      </w:r>
      <w:r w:rsidRPr="009B2AF3">
        <w:rPr>
          <w:rFonts w:eastAsia="Calibri"/>
          <w:sz w:val="16"/>
        </w:rPr>
        <w:t xml:space="preserve">, the reigning ideology for the entire period we have been struggling to find a way out of this crisis. </w:t>
      </w:r>
      <w:r w:rsidRPr="009B2AF3">
        <w:rPr>
          <w:rFonts w:eastAsia="Calibri"/>
          <w:u w:val="single"/>
        </w:rPr>
        <w:t xml:space="preserve">We are </w:t>
      </w:r>
      <w:r w:rsidRPr="009B2AF3">
        <w:rPr>
          <w:rFonts w:eastAsia="Calibri"/>
          <w:b/>
          <w:iCs/>
          <w:u w:val="single"/>
          <w:bdr w:val="single" w:sz="8" w:space="0" w:color="auto"/>
        </w:rPr>
        <w:t>stuck</w:t>
      </w:r>
      <w:r w:rsidRPr="009B2AF3">
        <w:rPr>
          <w:rFonts w:eastAsia="Calibri"/>
          <w:u w:val="single"/>
        </w:rPr>
        <w:t xml:space="preserve"> because</w:t>
      </w:r>
      <w:r w:rsidRPr="009B2AF3">
        <w:rPr>
          <w:rFonts w:eastAsia="Calibri"/>
          <w:sz w:val="16"/>
        </w:rPr>
        <w:t xml:space="preserve"> the </w:t>
      </w:r>
      <w:r w:rsidRPr="009B2AF3">
        <w:rPr>
          <w:rFonts w:eastAsia="Calibri"/>
          <w:highlight w:val="cyan"/>
          <w:u w:val="single"/>
        </w:rPr>
        <w:t>actions</w:t>
      </w:r>
      <w:r w:rsidRPr="009B2AF3">
        <w:rPr>
          <w:rFonts w:eastAsia="Calibri"/>
          <w:u w:val="single"/>
        </w:rPr>
        <w:t xml:space="preserve"> that</w:t>
      </w:r>
      <w:r w:rsidRPr="009B2AF3">
        <w:rPr>
          <w:rFonts w:eastAsia="Calibri"/>
          <w:sz w:val="16"/>
        </w:rPr>
        <w:t xml:space="preserve"> would give us the best chance of </w:t>
      </w:r>
      <w:r w:rsidRPr="009B2AF3">
        <w:rPr>
          <w:rFonts w:eastAsia="Calibri"/>
          <w:b/>
          <w:iCs/>
          <w:u w:val="single"/>
          <w:bdr w:val="single" w:sz="8" w:space="0" w:color="auto"/>
        </w:rPr>
        <w:t>avert</w:t>
      </w:r>
      <w:r w:rsidRPr="009B2AF3">
        <w:rPr>
          <w:rFonts w:eastAsia="Calibri"/>
          <w:u w:val="single"/>
        </w:rPr>
        <w:t xml:space="preserve">ing </w:t>
      </w:r>
      <w:r w:rsidRPr="009B2AF3">
        <w:rPr>
          <w:rFonts w:eastAsia="Calibri"/>
          <w:b/>
          <w:iCs/>
          <w:u w:val="single"/>
          <w:bdr w:val="single" w:sz="8" w:space="0" w:color="auto"/>
        </w:rPr>
        <w:t>catastrophe</w:t>
      </w:r>
      <w:r w:rsidRPr="009B2AF3">
        <w:rPr>
          <w:rFonts w:eastAsia="Calibri"/>
          <w:sz w:val="16"/>
        </w:rPr>
        <w:t xml:space="preserve"> – and would benefit the vast majority – </w:t>
      </w:r>
      <w:r w:rsidRPr="009B2AF3">
        <w:rPr>
          <w:rFonts w:eastAsia="Calibri"/>
          <w:highlight w:val="cyan"/>
          <w:u w:val="single"/>
        </w:rPr>
        <w:t>are</w:t>
      </w:r>
      <w:r w:rsidRPr="009B2AF3">
        <w:rPr>
          <w:rFonts w:eastAsia="Calibri"/>
          <w:u w:val="single"/>
        </w:rPr>
        <w:t xml:space="preserve"> </w:t>
      </w:r>
      <w:r w:rsidRPr="009B2AF3">
        <w:rPr>
          <w:rFonts w:eastAsia="Calibri"/>
          <w:b/>
          <w:iCs/>
          <w:u w:val="single"/>
          <w:bdr w:val="single" w:sz="8" w:space="0" w:color="auto"/>
        </w:rPr>
        <w:t xml:space="preserve">extremely </w:t>
      </w:r>
      <w:r w:rsidRPr="009B2AF3">
        <w:rPr>
          <w:rFonts w:eastAsia="Calibri"/>
          <w:b/>
          <w:iCs/>
          <w:highlight w:val="cyan"/>
          <w:u w:val="single"/>
          <w:bdr w:val="single" w:sz="8" w:space="0" w:color="auto"/>
        </w:rPr>
        <w:t>threatening</w:t>
      </w:r>
      <w:r w:rsidRPr="009B2AF3">
        <w:rPr>
          <w:rFonts w:eastAsia="Calibri"/>
          <w:highlight w:val="cyan"/>
          <w:u w:val="single"/>
        </w:rPr>
        <w:t xml:space="preserve"> to</w:t>
      </w:r>
      <w:r w:rsidRPr="009B2AF3">
        <w:rPr>
          <w:rFonts w:eastAsia="Calibri"/>
          <w:u w:val="single"/>
        </w:rPr>
        <w:t xml:space="preserve"> an </w:t>
      </w:r>
      <w:r w:rsidRPr="009B2AF3">
        <w:rPr>
          <w:rFonts w:eastAsia="Calibri"/>
          <w:b/>
          <w:iCs/>
          <w:highlight w:val="cyan"/>
          <w:u w:val="single"/>
          <w:bdr w:val="single" w:sz="8" w:space="0" w:color="auto"/>
        </w:rPr>
        <w:t>elite</w:t>
      </w:r>
      <w:r w:rsidRPr="009B2AF3">
        <w:rPr>
          <w:rFonts w:eastAsia="Calibri"/>
          <w:b/>
          <w:iCs/>
          <w:u w:val="single"/>
          <w:bdr w:val="single" w:sz="8" w:space="0" w:color="auto"/>
        </w:rPr>
        <w:t xml:space="preserve"> minority</w:t>
      </w:r>
      <w:r w:rsidRPr="009B2AF3">
        <w:rPr>
          <w:rFonts w:eastAsia="Calibri"/>
          <w:u w:val="single"/>
        </w:rPr>
        <w:t xml:space="preserve"> </w:t>
      </w:r>
      <w:r w:rsidRPr="009B2AF3">
        <w:rPr>
          <w:rFonts w:eastAsia="Calibri"/>
          <w:highlight w:val="cyan"/>
          <w:u w:val="single"/>
        </w:rPr>
        <w:t>that has</w:t>
      </w:r>
      <w:r w:rsidRPr="009B2AF3">
        <w:rPr>
          <w:rFonts w:eastAsia="Calibri"/>
          <w:u w:val="single"/>
        </w:rPr>
        <w:t xml:space="preserve"> a </w:t>
      </w:r>
      <w:r w:rsidRPr="009B2AF3">
        <w:rPr>
          <w:rFonts w:eastAsia="Calibri"/>
          <w:b/>
          <w:iCs/>
          <w:highlight w:val="cyan"/>
          <w:u w:val="single"/>
          <w:bdr w:val="single" w:sz="8" w:space="0" w:color="auto"/>
        </w:rPr>
        <w:t>stranglehold</w:t>
      </w:r>
      <w:r w:rsidRPr="009B2AF3">
        <w:rPr>
          <w:rFonts w:eastAsia="Calibri"/>
          <w:highlight w:val="cyan"/>
          <w:u w:val="single"/>
        </w:rPr>
        <w:t xml:space="preserve"> over</w:t>
      </w:r>
      <w:r w:rsidRPr="009B2AF3">
        <w:rPr>
          <w:rFonts w:eastAsia="Calibri"/>
          <w:sz w:val="16"/>
        </w:rPr>
        <w:t xml:space="preserve"> our economy, </w:t>
      </w:r>
      <w:r w:rsidRPr="009B2AF3">
        <w:rPr>
          <w:rFonts w:eastAsia="Calibri"/>
          <w:u w:val="single"/>
        </w:rPr>
        <w:t xml:space="preserve">our </w:t>
      </w:r>
      <w:r w:rsidRPr="009B2AF3">
        <w:rPr>
          <w:rFonts w:eastAsia="Calibri"/>
          <w:b/>
          <w:iCs/>
          <w:highlight w:val="cyan"/>
          <w:u w:val="single"/>
          <w:bdr w:val="single" w:sz="8" w:space="0" w:color="auto"/>
        </w:rPr>
        <w:t>political process</w:t>
      </w:r>
      <w:r w:rsidRPr="009B2AF3">
        <w:rPr>
          <w:rFonts w:eastAsia="Calibri"/>
          <w:sz w:val="16"/>
        </w:rPr>
        <w:t xml:space="preserve">, and most of our major media outlets.2 </w:t>
      </w:r>
    </w:p>
    <w:p w14:paraId="0BAB09D5" w14:textId="77777777" w:rsidR="000D570A" w:rsidRPr="009B2AF3" w:rsidRDefault="000D570A" w:rsidP="000D570A">
      <w:pPr>
        <w:rPr>
          <w:rFonts w:eastAsia="Calibri"/>
          <w:sz w:val="16"/>
        </w:rPr>
      </w:pPr>
      <w:r w:rsidRPr="009B2AF3">
        <w:rPr>
          <w:rFonts w:eastAsia="Calibri"/>
          <w:sz w:val="16"/>
        </w:rPr>
        <w:t xml:space="preserve">Klein acknowledges that “autocratic industrial socialism” can also cause climate change, but argues that the ruling capitalist model is the major risk and </w:t>
      </w:r>
      <w:r w:rsidRPr="009B2AF3">
        <w:rPr>
          <w:rFonts w:eastAsia="Calibri"/>
          <w:highlight w:val="cyan"/>
          <w:u w:val="single"/>
        </w:rPr>
        <w:t xml:space="preserve">we </w:t>
      </w:r>
      <w:r w:rsidRPr="009B2AF3">
        <w:rPr>
          <w:rFonts w:eastAsia="Calibri"/>
          <w:b/>
          <w:iCs/>
          <w:highlight w:val="cyan"/>
          <w:u w:val="single"/>
          <w:bdr w:val="single" w:sz="8" w:space="0" w:color="auto"/>
        </w:rPr>
        <w:t>need</w:t>
      </w:r>
      <w:r w:rsidRPr="009B2AF3">
        <w:rPr>
          <w:rFonts w:eastAsia="Calibri"/>
          <w:u w:val="single"/>
        </w:rPr>
        <w:t xml:space="preserve"> to </w:t>
      </w:r>
      <w:r w:rsidRPr="00A8188E">
        <w:rPr>
          <w:rFonts w:eastAsia="Calibri"/>
          <w:u w:val="single"/>
        </w:rPr>
        <w:t>pursue a democratic “</w:t>
      </w:r>
      <w:r w:rsidRPr="00A8188E">
        <w:rPr>
          <w:rFonts w:eastAsia="Calibri"/>
          <w:b/>
          <w:iCs/>
          <w:u w:val="single"/>
          <w:bdr w:val="single" w:sz="8" w:space="0" w:color="auto"/>
        </w:rPr>
        <w:t>eco-</w:t>
      </w:r>
      <w:r w:rsidRPr="009B2AF3">
        <w:rPr>
          <w:rFonts w:eastAsia="Calibri"/>
          <w:b/>
          <w:iCs/>
          <w:highlight w:val="cyan"/>
          <w:u w:val="single"/>
          <w:bdr w:val="single" w:sz="8" w:space="0" w:color="auto"/>
        </w:rPr>
        <w:t>socialism</w:t>
      </w:r>
      <w:r w:rsidRPr="009B2AF3">
        <w:rPr>
          <w:rFonts w:eastAsia="Calibri"/>
          <w:highlight w:val="cyan"/>
          <w:u w:val="single"/>
        </w:rPr>
        <w:t xml:space="preserve">” to </w:t>
      </w:r>
      <w:r w:rsidRPr="009B2AF3">
        <w:rPr>
          <w:rFonts w:eastAsia="Calibri"/>
          <w:b/>
          <w:iCs/>
          <w:highlight w:val="cyan"/>
          <w:u w:val="single"/>
          <w:bdr w:val="single" w:sz="8" w:space="0" w:color="auto"/>
        </w:rPr>
        <w:t>save</w:t>
      </w:r>
      <w:r w:rsidRPr="009B2AF3">
        <w:rPr>
          <w:rFonts w:eastAsia="Calibri"/>
          <w:highlight w:val="cyan"/>
          <w:u w:val="single"/>
        </w:rPr>
        <w:t xml:space="preserve"> the planet</w:t>
      </w:r>
      <w:r w:rsidRPr="009B2AF3">
        <w:rPr>
          <w:rFonts w:eastAsia="Calibri"/>
          <w:sz w:val="16"/>
        </w:rPr>
        <w:t xml:space="preserve">. </w:t>
      </w:r>
    </w:p>
    <w:p w14:paraId="3BA4D8B1" w14:textId="77777777" w:rsidR="000D570A" w:rsidRPr="009B2AF3" w:rsidRDefault="000D570A" w:rsidP="000D570A">
      <w:pPr>
        <w:rPr>
          <w:rFonts w:eastAsia="Calibri"/>
          <w:sz w:val="10"/>
          <w:szCs w:val="10"/>
        </w:rPr>
      </w:pPr>
      <w:r w:rsidRPr="009B2AF3">
        <w:rPr>
          <w:rFonts w:eastAsia="Calibri"/>
          <w:sz w:val="10"/>
          <w:szCs w:val="10"/>
        </w:rPr>
        <w:t>&lt;&lt;TEXT CONDENSED NONE OMITTED&gt;&gt;</w:t>
      </w:r>
    </w:p>
    <w:p w14:paraId="3E19CD80" w14:textId="77777777" w:rsidR="000D570A" w:rsidRPr="009B2AF3" w:rsidRDefault="000D570A" w:rsidP="000D570A">
      <w:pPr>
        <w:rPr>
          <w:rFonts w:eastAsia="Calibri"/>
          <w:sz w:val="10"/>
          <w:szCs w:val="10"/>
        </w:rPr>
      </w:pPr>
      <w:r w:rsidRPr="009B2AF3">
        <w:rPr>
          <w:rFonts w:eastAsia="Calibri"/>
          <w:sz w:val="10"/>
          <w:szCs w:val="10"/>
        </w:rPr>
        <w:t>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p>
    <w:p w14:paraId="7EED811C" w14:textId="77777777" w:rsidR="000D570A" w:rsidRPr="009B2AF3" w:rsidRDefault="000D570A" w:rsidP="000D570A">
      <w:pPr>
        <w:rPr>
          <w:rFonts w:eastAsia="Calibri"/>
          <w:sz w:val="10"/>
          <w:szCs w:val="10"/>
        </w:rPr>
      </w:pPr>
      <w:r w:rsidRPr="009B2AF3">
        <w:rPr>
          <w:rFonts w:eastAsia="Calibri"/>
          <w:sz w:val="10"/>
          <w:szCs w:val="10"/>
        </w:rPr>
        <w:t>&lt;&lt;PARAGRAPH BREAKS RESUME&gt;&gt;</w:t>
      </w:r>
    </w:p>
    <w:p w14:paraId="787F18AA" w14:textId="77777777" w:rsidR="000D570A" w:rsidRPr="009B2AF3" w:rsidRDefault="000D570A" w:rsidP="000D570A">
      <w:pPr>
        <w:rPr>
          <w:rFonts w:eastAsia="Calibri"/>
          <w:sz w:val="16"/>
        </w:rPr>
      </w:pPr>
      <w:r w:rsidRPr="009B2AF3">
        <w:rPr>
          <w:rFonts w:eastAsia="Calibri"/>
          <w:u w:val="single"/>
        </w:rPr>
        <w:t xml:space="preserve">Extinction denialism </w:t>
      </w:r>
      <w:r w:rsidRPr="009B2AF3">
        <w:rPr>
          <w:rFonts w:eastAsia="Calibri"/>
          <w:sz w:val="16"/>
        </w:rPr>
        <w:t xml:space="preserve">has limited public awareness of the new stage that arose in the late 1940s but </w:t>
      </w:r>
      <w:r w:rsidRPr="009B2AF3">
        <w:rPr>
          <w:rFonts w:eastAsia="Calibri"/>
          <w:u w:val="single"/>
        </w:rPr>
        <w:t xml:space="preserve">is </w:t>
      </w:r>
      <w:r w:rsidRPr="009B2AF3">
        <w:rPr>
          <w:rFonts w:eastAsia="Calibri"/>
          <w:b/>
          <w:iCs/>
          <w:u w:val="single"/>
          <w:bdr w:val="single" w:sz="8" w:space="0" w:color="auto"/>
        </w:rPr>
        <w:t>rooted</w:t>
      </w:r>
      <w:r w:rsidRPr="009B2AF3">
        <w:rPr>
          <w:rFonts w:eastAsia="Calibri"/>
          <w:u w:val="single"/>
        </w:rPr>
        <w:t xml:space="preserve"> in the </w:t>
      </w:r>
      <w:r w:rsidRPr="009B2AF3">
        <w:rPr>
          <w:rFonts w:eastAsia="Calibri"/>
          <w:b/>
          <w:iCs/>
          <w:u w:val="single"/>
          <w:bdr w:val="single" w:sz="8" w:space="0" w:color="auto"/>
        </w:rPr>
        <w:t>foundations</w:t>
      </w:r>
      <w:r w:rsidRPr="009B2AF3">
        <w:rPr>
          <w:rFonts w:eastAsia="Calibri"/>
          <w:u w:val="single"/>
        </w:rPr>
        <w:t xml:space="preserve"> of our economic system</w:t>
      </w:r>
      <w:r w:rsidRPr="009B2AF3">
        <w:rPr>
          <w:rFonts w:eastAsia="Calibri"/>
          <w:sz w:val="16"/>
        </w:rPr>
        <w:t xml:space="preserve">. Indeed, capitalism, even as it historically helped build new economic growth and innovation and pulled millions out of poverty, has always created war and environmental destruction. Its historical progress fueled </w:t>
      </w:r>
      <w:r w:rsidRPr="009B2AF3">
        <w:rPr>
          <w:rFonts w:eastAsia="Calibri"/>
          <w:u w:val="single"/>
        </w:rPr>
        <w:t>“</w:t>
      </w:r>
      <w:r w:rsidRPr="009B2AF3">
        <w:rPr>
          <w:rFonts w:eastAsia="Calibri"/>
          <w:b/>
          <w:iCs/>
          <w:highlight w:val="cyan"/>
          <w:u w:val="single"/>
          <w:bdr w:val="single" w:sz="8" w:space="0" w:color="auto"/>
        </w:rPr>
        <w:t>development</w:t>
      </w:r>
      <w:r w:rsidRPr="009B2AF3">
        <w:rPr>
          <w:rFonts w:eastAsia="Calibri"/>
          <w:u w:val="single"/>
        </w:rPr>
        <w:t>”</w:t>
      </w:r>
      <w:r w:rsidRPr="009B2AF3">
        <w:rPr>
          <w:rFonts w:eastAsia="Calibri"/>
          <w:sz w:val="16"/>
        </w:rPr>
        <w:t xml:space="preserve"> that catapulted the European and American world toward prosperity and material well-being for two centuries. But that huge leap forward also </w:t>
      </w:r>
      <w:r w:rsidRPr="009B2AF3">
        <w:rPr>
          <w:rFonts w:eastAsia="Calibri"/>
          <w:highlight w:val="cyan"/>
          <w:u w:val="single"/>
        </w:rPr>
        <w:t>froze</w:t>
      </w:r>
      <w:r w:rsidRPr="009B2AF3">
        <w:rPr>
          <w:rFonts w:eastAsia="Calibri"/>
          <w:u w:val="single"/>
        </w:rPr>
        <w:t xml:space="preserve"> into society </w:t>
      </w:r>
      <w:r w:rsidRPr="009B2AF3">
        <w:rPr>
          <w:rFonts w:eastAsia="Calibri"/>
          <w:highlight w:val="cyan"/>
          <w:u w:val="single"/>
        </w:rPr>
        <w:t xml:space="preserve">an </w:t>
      </w:r>
      <w:r w:rsidRPr="009B2AF3">
        <w:rPr>
          <w:rFonts w:eastAsia="Calibri"/>
          <w:b/>
          <w:iCs/>
          <w:highlight w:val="cyan"/>
          <w:u w:val="single"/>
          <w:bdr w:val="single" w:sz="8" w:space="0" w:color="auto"/>
        </w:rPr>
        <w:t>unsustainable quest</w:t>
      </w:r>
      <w:r w:rsidRPr="009B2AF3">
        <w:rPr>
          <w:rFonts w:eastAsia="Calibri"/>
          <w:highlight w:val="cyan"/>
          <w:u w:val="single"/>
        </w:rPr>
        <w:t xml:space="preserve"> for</w:t>
      </w:r>
      <w:r w:rsidRPr="009B2AF3">
        <w:rPr>
          <w:rFonts w:eastAsia="Calibri"/>
          <w:u w:val="single"/>
        </w:rPr>
        <w:t xml:space="preserve"> unfettered </w:t>
      </w:r>
      <w:r w:rsidRPr="009B2AF3">
        <w:rPr>
          <w:rFonts w:eastAsia="Calibri"/>
          <w:b/>
          <w:iCs/>
          <w:highlight w:val="cyan"/>
          <w:u w:val="single"/>
          <w:bdr w:val="single" w:sz="8" w:space="0" w:color="auto"/>
        </w:rPr>
        <w:t>growth</w:t>
      </w:r>
      <w:r w:rsidRPr="009B2AF3">
        <w:rPr>
          <w:rFonts w:eastAsia="Calibri"/>
          <w:u w:val="single"/>
        </w:rPr>
        <w:t xml:space="preserve"> threatening </w:t>
      </w:r>
      <w:r w:rsidRPr="009B2AF3">
        <w:rPr>
          <w:rFonts w:eastAsia="Calibri"/>
          <w:sz w:val="16"/>
        </w:rPr>
        <w:t xml:space="preserve">military and environmental </w:t>
      </w:r>
      <w:r w:rsidRPr="009B2AF3">
        <w:rPr>
          <w:rFonts w:eastAsia="Calibri"/>
          <w:b/>
          <w:iCs/>
          <w:u w:val="single"/>
          <w:bdr w:val="single" w:sz="8" w:space="0" w:color="auto"/>
        </w:rPr>
        <w:t>catastrophe</w:t>
      </w:r>
      <w:r w:rsidRPr="009B2AF3">
        <w:rPr>
          <w:rFonts w:eastAsia="Calibri"/>
          <w:u w:val="single"/>
        </w:rPr>
        <w:t xml:space="preserve"> and externalized </w:t>
      </w:r>
      <w:r w:rsidRPr="009B2AF3">
        <w:rPr>
          <w:rFonts w:eastAsia="Calibri"/>
          <w:sz w:val="16"/>
        </w:rPr>
        <w:t xml:space="preserve">multiple </w:t>
      </w:r>
      <w:r w:rsidRPr="009B2AF3">
        <w:rPr>
          <w:rFonts w:eastAsia="Calibri"/>
          <w:b/>
          <w:iCs/>
          <w:u w:val="single"/>
          <w:bdr w:val="single" w:sz="8" w:space="0" w:color="auto"/>
        </w:rPr>
        <w:t>costs</w:t>
      </w:r>
      <w:r w:rsidRPr="009B2AF3">
        <w:rPr>
          <w:rFonts w:eastAsia="Calibri"/>
          <w:u w:val="single"/>
        </w:rPr>
        <w:t xml:space="preserve"> onto the </w:t>
      </w:r>
      <w:r w:rsidRPr="009B2AF3">
        <w:rPr>
          <w:rFonts w:eastAsia="Calibri"/>
          <w:sz w:val="16"/>
        </w:rPr>
        <w:t xml:space="preserve">peoples of the </w:t>
      </w:r>
      <w:r w:rsidRPr="009B2AF3">
        <w:rPr>
          <w:rFonts w:eastAsia="Calibri"/>
          <w:b/>
          <w:iCs/>
          <w:u w:val="single"/>
          <w:bdr w:val="single" w:sz="8" w:space="0" w:color="auto"/>
        </w:rPr>
        <w:t>Global South</w:t>
      </w:r>
      <w:r w:rsidRPr="009B2AF3">
        <w:rPr>
          <w:rFonts w:eastAsia="Calibri"/>
          <w:sz w:val="16"/>
        </w:rPr>
        <w:t xml:space="preserve">. The history of capitalist successes disguised latent crises now surfacing in the extinction stage. The historical benefits of capitalism have not disappeared, but their relative value has declined compared to the costs and risks – ultimately of extinction. </w:t>
      </w:r>
    </w:p>
    <w:p w14:paraId="3EE21796" w14:textId="77777777" w:rsidR="000D570A" w:rsidRPr="009B2AF3" w:rsidRDefault="000D570A" w:rsidP="000D570A">
      <w:pPr>
        <w:rPr>
          <w:rFonts w:eastAsia="Calibri"/>
          <w:sz w:val="16"/>
        </w:rPr>
      </w:pPr>
      <w:r w:rsidRPr="009B2AF3">
        <w:rPr>
          <w:rFonts w:eastAsia="Calibri"/>
          <w:sz w:val="16"/>
        </w:rPr>
        <w:t>The Triangle of Extinction: Mad Money</w:t>
      </w:r>
    </w:p>
    <w:p w14:paraId="02AFA9A4" w14:textId="77777777" w:rsidR="000D570A" w:rsidRPr="009B2AF3" w:rsidRDefault="000D570A" w:rsidP="000D570A">
      <w:pPr>
        <w:rPr>
          <w:rFonts w:eastAsia="Calibri"/>
          <w:sz w:val="16"/>
        </w:rPr>
      </w:pPr>
      <w:r w:rsidRPr="009B2AF3">
        <w:rPr>
          <w:rFonts w:eastAsia="Calibri"/>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280BAB62" w14:textId="77777777" w:rsidR="000D570A" w:rsidRPr="009B2AF3" w:rsidRDefault="000D570A" w:rsidP="000D570A">
      <w:pPr>
        <w:rPr>
          <w:rFonts w:eastAsia="Calibri"/>
          <w:sz w:val="16"/>
        </w:rPr>
      </w:pPr>
      <w:r w:rsidRPr="009B2AF3">
        <w:rPr>
          <w:rFonts w:eastAsia="Calibri"/>
          <w:u w:val="single"/>
        </w:rPr>
        <w:t>Capitalism drives</w:t>
      </w:r>
      <w:r w:rsidRPr="009B2AF3">
        <w:rPr>
          <w:rFonts w:eastAsia="Calibri"/>
          <w:sz w:val="16"/>
        </w:rPr>
        <w:t xml:space="preserve"> the triangle of extinction. Its very nature, as a system, </w:t>
      </w:r>
      <w:r w:rsidRPr="009B2AF3">
        <w:rPr>
          <w:rFonts w:eastAsia="Calibri"/>
          <w:b/>
          <w:iCs/>
          <w:highlight w:val="cyan"/>
          <w:u w:val="single"/>
          <w:bdr w:val="single" w:sz="8" w:space="0" w:color="auto"/>
        </w:rPr>
        <w:t>foments militarism</w:t>
      </w:r>
      <w:r w:rsidRPr="009B2AF3">
        <w:rPr>
          <w:rFonts w:eastAsia="Calibri"/>
          <w:sz w:val="16"/>
        </w:rPr>
        <w:t xml:space="preserve"> and drives environmental destruction. In Chapter 2, we argue that capitalism’s constant need </w:t>
      </w:r>
      <w:r w:rsidRPr="009B2AF3">
        <w:rPr>
          <w:rFonts w:eastAsia="Calibri"/>
          <w:highlight w:val="cyan"/>
          <w:u w:val="single"/>
        </w:rPr>
        <w:t>to expand</w:t>
      </w:r>
      <w:r w:rsidRPr="009B2AF3">
        <w:rPr>
          <w:rFonts w:eastAsia="Calibri"/>
          <w:u w:val="single"/>
        </w:rPr>
        <w:t xml:space="preserve"> both </w:t>
      </w:r>
      <w:r w:rsidRPr="009B2AF3">
        <w:rPr>
          <w:rFonts w:eastAsia="Calibri"/>
          <w:highlight w:val="cyan"/>
          <w:u w:val="single"/>
        </w:rPr>
        <w:t xml:space="preserve">its </w:t>
      </w:r>
      <w:r w:rsidRPr="009B2AF3">
        <w:rPr>
          <w:rFonts w:eastAsia="Calibri"/>
          <w:b/>
          <w:iCs/>
          <w:highlight w:val="cyan"/>
          <w:u w:val="single"/>
          <w:bdr w:val="single" w:sz="8" w:space="0" w:color="auto"/>
        </w:rPr>
        <w:t>resource base</w:t>
      </w:r>
      <w:r w:rsidRPr="009B2AF3">
        <w:rPr>
          <w:rFonts w:eastAsia="Calibri"/>
          <w:highlight w:val="cyan"/>
          <w:u w:val="single"/>
        </w:rPr>
        <w:t xml:space="preserve"> and</w:t>
      </w:r>
      <w:r w:rsidRPr="009B2AF3">
        <w:rPr>
          <w:rFonts w:eastAsia="Calibri"/>
          <w:u w:val="single"/>
        </w:rPr>
        <w:t xml:space="preserve"> its </w:t>
      </w:r>
      <w:r w:rsidRPr="009B2AF3">
        <w:rPr>
          <w:rFonts w:eastAsia="Calibri"/>
          <w:b/>
          <w:iCs/>
          <w:highlight w:val="cyan"/>
          <w:u w:val="single"/>
          <w:bdr w:val="single" w:sz="8" w:space="0" w:color="auto"/>
        </w:rPr>
        <w:t>markets</w:t>
      </w:r>
      <w:r w:rsidRPr="009B2AF3">
        <w:rPr>
          <w:rFonts w:eastAsia="Calibri"/>
          <w:sz w:val="16"/>
        </w:rPr>
        <w:t xml:space="preserve"> fosters a militarism </w:t>
      </w:r>
      <w:r w:rsidRPr="009B2AF3">
        <w:rPr>
          <w:rFonts w:eastAsia="Calibri"/>
          <w:highlight w:val="cyan"/>
          <w:u w:val="single"/>
        </w:rPr>
        <w:t xml:space="preserve">to </w:t>
      </w:r>
      <w:r w:rsidRPr="009B2AF3">
        <w:rPr>
          <w:rFonts w:eastAsia="Calibri"/>
          <w:b/>
          <w:iCs/>
          <w:highlight w:val="cyan"/>
          <w:u w:val="single"/>
          <w:bdr w:val="single" w:sz="8" w:space="0" w:color="auto"/>
        </w:rPr>
        <w:t>pry</w:t>
      </w:r>
      <w:r w:rsidRPr="009B2AF3">
        <w:rPr>
          <w:rFonts w:eastAsia="Calibri"/>
          <w:b/>
          <w:iCs/>
          <w:u w:val="single"/>
          <w:bdr w:val="single" w:sz="8" w:space="0" w:color="auto"/>
        </w:rPr>
        <w:t xml:space="preserve"> open</w:t>
      </w:r>
      <w:r w:rsidRPr="009B2AF3">
        <w:rPr>
          <w:rFonts w:eastAsia="Calibri"/>
          <w:u w:val="single"/>
        </w:rPr>
        <w:t xml:space="preserve"> </w:t>
      </w:r>
      <w:r w:rsidRPr="009B2AF3">
        <w:rPr>
          <w:rFonts w:eastAsia="Calibri"/>
          <w:highlight w:val="cyan"/>
          <w:u w:val="single"/>
        </w:rPr>
        <w:t>markets and “</w:t>
      </w:r>
      <w:r w:rsidRPr="009B2AF3">
        <w:rPr>
          <w:rFonts w:eastAsia="Calibri"/>
          <w:b/>
          <w:iCs/>
          <w:highlight w:val="cyan"/>
          <w:u w:val="single"/>
          <w:bdr w:val="single" w:sz="8" w:space="0" w:color="auto"/>
        </w:rPr>
        <w:t>protect</w:t>
      </w:r>
      <w:r w:rsidRPr="009B2AF3">
        <w:rPr>
          <w:rFonts w:eastAsia="Calibri"/>
          <w:highlight w:val="cyan"/>
          <w:u w:val="single"/>
        </w:rPr>
        <w:t>” investments</w:t>
      </w:r>
      <w:r w:rsidRPr="009B2AF3">
        <w:rPr>
          <w:rFonts w:eastAsia="Calibri"/>
          <w:sz w:val="16"/>
        </w:rPr>
        <w:t>. Territorial expansion across national borders has a corollary in the capitalist dynamic to test and break ecological thresholds, producing the third corner of the triangle, environmental destruction.</w:t>
      </w:r>
    </w:p>
    <w:p w14:paraId="62BA87EC" w14:textId="77777777" w:rsidR="000D570A" w:rsidRPr="009B2AF3" w:rsidRDefault="000D570A" w:rsidP="000D570A">
      <w:pPr>
        <w:rPr>
          <w:rFonts w:eastAsia="PMingLiU"/>
          <w:sz w:val="16"/>
        </w:rPr>
      </w:pPr>
      <w:r w:rsidRPr="009B2AF3">
        <w:rPr>
          <w:rFonts w:eastAsia="PMingLiU"/>
          <w:sz w:val="16"/>
        </w:rPr>
        <w:t xml:space="preserve">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w:t>
      </w:r>
      <w:r w:rsidRPr="009B2AF3">
        <w:rPr>
          <w:rFonts w:eastAsia="PMingLiU"/>
          <w:sz w:val="16"/>
        </w:rPr>
        <w:lastRenderedPageBreak/>
        <w:t xml:space="preserve">Similarly, </w:t>
      </w:r>
      <w:r w:rsidRPr="009B2AF3">
        <w:rPr>
          <w:rFonts w:eastAsia="PMingLiU"/>
          <w:u w:val="single"/>
        </w:rPr>
        <w:t xml:space="preserve">capitalism’s </w:t>
      </w:r>
      <w:r w:rsidRPr="009B2AF3">
        <w:rPr>
          <w:rFonts w:eastAsia="PMingLiU"/>
          <w:b/>
          <w:iCs/>
          <w:u w:val="single"/>
          <w:bdr w:val="single" w:sz="8" w:space="0" w:color="auto"/>
        </w:rPr>
        <w:t>inherent instability</w:t>
      </w:r>
      <w:r w:rsidRPr="009B2AF3">
        <w:rPr>
          <w:rFonts w:eastAsia="PMingLiU"/>
          <w:u w:val="single"/>
        </w:rPr>
        <w:t xml:space="preserve">, particularly in the </w:t>
      </w:r>
      <w:r w:rsidRPr="009B2AF3">
        <w:rPr>
          <w:rFonts w:eastAsia="PMingLiU"/>
          <w:b/>
          <w:iCs/>
          <w:u w:val="single"/>
          <w:bdr w:val="single" w:sz="8" w:space="0" w:color="auto"/>
        </w:rPr>
        <w:t>American case</w:t>
      </w:r>
      <w:r w:rsidRPr="009B2AF3">
        <w:rPr>
          <w:rFonts w:eastAsia="PMingLiU"/>
          <w:u w:val="single"/>
        </w:rPr>
        <w:t>, produces a “</w:t>
      </w:r>
      <w:r w:rsidRPr="009B2AF3">
        <w:rPr>
          <w:rFonts w:eastAsia="PMingLiU"/>
          <w:b/>
          <w:iCs/>
          <w:u w:val="single"/>
          <w:bdr w:val="single" w:sz="8" w:space="0" w:color="auto"/>
        </w:rPr>
        <w:t>military Keynesianism</w:t>
      </w:r>
      <w:r w:rsidRPr="009B2AF3">
        <w:rPr>
          <w:rFonts w:eastAsia="PMingLiU"/>
          <w:u w:val="single"/>
        </w:rPr>
        <w:t xml:space="preserve">,” using </w:t>
      </w:r>
      <w:r w:rsidRPr="009B2AF3">
        <w:rPr>
          <w:rFonts w:eastAsia="PMingLiU"/>
          <w:b/>
          <w:iCs/>
          <w:highlight w:val="cyan"/>
          <w:u w:val="single"/>
          <w:bdr w:val="single" w:sz="8" w:space="0" w:color="auto"/>
        </w:rPr>
        <w:t>state spending</w:t>
      </w:r>
      <w:r w:rsidRPr="009B2AF3">
        <w:rPr>
          <w:rFonts w:eastAsia="PMingLiU"/>
          <w:highlight w:val="cyan"/>
          <w:u w:val="single"/>
        </w:rPr>
        <w:t xml:space="preserve"> to</w:t>
      </w:r>
      <w:r w:rsidRPr="009B2AF3">
        <w:rPr>
          <w:rFonts w:eastAsia="PMingLiU"/>
          <w:u w:val="single"/>
        </w:rPr>
        <w:t xml:space="preserve"> increase production and </w:t>
      </w:r>
      <w:r w:rsidRPr="009B2AF3">
        <w:rPr>
          <w:rFonts w:eastAsia="PMingLiU"/>
          <w:highlight w:val="cyan"/>
          <w:u w:val="single"/>
        </w:rPr>
        <w:t xml:space="preserve">profits of </w:t>
      </w:r>
      <w:r w:rsidRPr="009B2AF3">
        <w:rPr>
          <w:rFonts w:eastAsia="PMingLiU"/>
          <w:b/>
          <w:iCs/>
          <w:highlight w:val="cyan"/>
          <w:u w:val="single"/>
          <w:bdr w:val="single" w:sz="8" w:space="0" w:color="auto"/>
        </w:rPr>
        <w:t>military</w:t>
      </w:r>
      <w:r w:rsidRPr="009B2AF3">
        <w:rPr>
          <w:rFonts w:eastAsia="PMingLiU"/>
          <w:b/>
          <w:iCs/>
          <w:u w:val="single"/>
          <w:bdr w:val="single" w:sz="8" w:space="0" w:color="auto"/>
        </w:rPr>
        <w:t xml:space="preserve"> companies</w:t>
      </w:r>
      <w:r w:rsidRPr="009B2AF3">
        <w:rPr>
          <w:rFonts w:eastAsia="PMingLiU"/>
          <w:sz w:val="16"/>
        </w:rPr>
        <w:t>. This, in turn, compromises democracy, giving weapons contractors privileged access to the state, rendering the latter dependent on the “market” fortunes of these corporations (Figure 1.1).</w:t>
      </w:r>
    </w:p>
    <w:p w14:paraId="28FD57DB" w14:textId="77777777" w:rsidR="000D570A" w:rsidRPr="009B2AF3" w:rsidRDefault="000D570A" w:rsidP="000D570A">
      <w:pPr>
        <w:rPr>
          <w:rFonts w:eastAsia="PMingLiU"/>
          <w:sz w:val="16"/>
        </w:rPr>
      </w:pPr>
      <w:r w:rsidRPr="009B2AF3">
        <w:rPr>
          <w:rFonts w:eastAsia="PMingLiU"/>
          <w:sz w:val="16"/>
        </w:rPr>
        <w:t>&lt;&lt;FIGURE 1.1 OMITTED&gt;&gt;</w:t>
      </w:r>
    </w:p>
    <w:p w14:paraId="1A202E59" w14:textId="77777777" w:rsidR="000D570A" w:rsidRPr="009B2AF3" w:rsidRDefault="000D570A" w:rsidP="000D570A">
      <w:pPr>
        <w:rPr>
          <w:rFonts w:eastAsia="PMingLiU"/>
          <w:sz w:val="16"/>
        </w:rPr>
      </w:pPr>
      <w:r w:rsidRPr="009B2AF3">
        <w:rPr>
          <w:rFonts w:eastAsia="PMingLiU"/>
          <w:sz w:val="16"/>
        </w:rPr>
        <w:t>&lt;&lt;FIGURE 1.2 OMITTED&gt;&gt;</w:t>
      </w:r>
    </w:p>
    <w:p w14:paraId="5F9ED23D" w14:textId="77777777" w:rsidR="000D570A" w:rsidRPr="009B2AF3" w:rsidRDefault="000D570A" w:rsidP="000D570A">
      <w:pPr>
        <w:rPr>
          <w:rFonts w:eastAsia="PMingLiU"/>
          <w:sz w:val="16"/>
        </w:rPr>
      </w:pPr>
      <w:r w:rsidRPr="009B2AF3">
        <w:rPr>
          <w:rFonts w:eastAsia="PMingLiU"/>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6AF45A0E" w14:textId="77777777" w:rsidR="000D570A" w:rsidRPr="009B2AF3" w:rsidRDefault="000D570A" w:rsidP="000D570A">
      <w:pPr>
        <w:rPr>
          <w:rFonts w:eastAsia="PMingLiU"/>
          <w:sz w:val="16"/>
        </w:rPr>
      </w:pPr>
      <w:r w:rsidRPr="009B2AF3">
        <w:rPr>
          <w:rFonts w:eastAsia="PMingLiU"/>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3B2FBA81" w14:textId="77777777" w:rsidR="000D570A" w:rsidRPr="009B2AF3" w:rsidRDefault="000D570A" w:rsidP="000D570A">
      <w:pPr>
        <w:rPr>
          <w:rFonts w:eastAsia="PMingLiU"/>
          <w:sz w:val="16"/>
        </w:rPr>
      </w:pPr>
      <w:r w:rsidRPr="009B2AF3">
        <w:rPr>
          <w:rFonts w:eastAsia="PMingLiU"/>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9B2AF3">
        <w:rPr>
          <w:rFonts w:eastAsia="PMingLiU"/>
          <w:u w:val="single"/>
        </w:rPr>
        <w:t xml:space="preserve">militarism </w:t>
      </w:r>
      <w:r w:rsidRPr="009B2AF3">
        <w:rPr>
          <w:rFonts w:eastAsia="PMingLiU"/>
          <w:highlight w:val="cyan"/>
          <w:u w:val="single"/>
        </w:rPr>
        <w:t xml:space="preserve">produces </w:t>
      </w:r>
      <w:r w:rsidRPr="009B2AF3">
        <w:rPr>
          <w:rFonts w:eastAsia="PMingLiU"/>
          <w:b/>
          <w:iCs/>
          <w:highlight w:val="cyan"/>
          <w:u w:val="single"/>
          <w:bdr w:val="single" w:sz="8" w:space="0" w:color="auto"/>
        </w:rPr>
        <w:t>nuc</w:t>
      </w:r>
      <w:r w:rsidRPr="009B2AF3">
        <w:rPr>
          <w:rFonts w:eastAsia="PMingLiU"/>
          <w:u w:val="single"/>
        </w:rPr>
        <w:t xml:space="preserve">lear, </w:t>
      </w:r>
      <w:r w:rsidRPr="009B2AF3">
        <w:rPr>
          <w:rFonts w:eastAsia="PMingLiU"/>
          <w:b/>
          <w:iCs/>
          <w:highlight w:val="cyan"/>
          <w:u w:val="single"/>
          <w:bdr w:val="single" w:sz="8" w:space="0" w:color="auto"/>
        </w:rPr>
        <w:t>bio</w:t>
      </w:r>
      <w:r w:rsidRPr="009B2AF3">
        <w:rPr>
          <w:rFonts w:eastAsia="PMingLiU"/>
          <w:u w:val="single"/>
        </w:rPr>
        <w:t>logical/</w:t>
      </w:r>
      <w:r w:rsidRPr="009B2AF3">
        <w:rPr>
          <w:rFonts w:eastAsia="PMingLiU"/>
          <w:b/>
          <w:iCs/>
          <w:highlight w:val="cyan"/>
          <w:u w:val="single"/>
          <w:bdr w:val="single" w:sz="8" w:space="0" w:color="auto"/>
        </w:rPr>
        <w:t>chemical</w:t>
      </w:r>
      <w:r w:rsidRPr="009B2AF3">
        <w:rPr>
          <w:rFonts w:eastAsia="PMingLiU"/>
          <w:highlight w:val="cyan"/>
          <w:u w:val="single"/>
        </w:rPr>
        <w:t xml:space="preserve">, and </w:t>
      </w:r>
      <w:r w:rsidRPr="009B2AF3">
        <w:rPr>
          <w:rFonts w:eastAsia="PMingLiU"/>
          <w:b/>
          <w:iCs/>
          <w:highlight w:val="cyan"/>
          <w:u w:val="single"/>
          <w:bdr w:val="single" w:sz="8" w:space="0" w:color="auto"/>
        </w:rPr>
        <w:t>cyber</w:t>
      </w:r>
      <w:r w:rsidRPr="009B2AF3">
        <w:rPr>
          <w:rFonts w:eastAsia="PMingLiU"/>
          <w:u w:val="single"/>
        </w:rPr>
        <w:t xml:space="preserve">war risks. </w:t>
      </w:r>
      <w:r w:rsidRPr="009B2AF3">
        <w:rPr>
          <w:rFonts w:eastAsia="PMingLiU"/>
          <w:highlight w:val="cyan"/>
          <w:u w:val="single"/>
        </w:rPr>
        <w:t>All</w:t>
      </w:r>
      <w:r w:rsidRPr="009B2AF3">
        <w:rPr>
          <w:rFonts w:eastAsia="PMingLiU"/>
          <w:sz w:val="16"/>
        </w:rPr>
        <w:t xml:space="preserve"> of these six varieties of </w:t>
      </w:r>
      <w:r w:rsidRPr="009B2AF3">
        <w:rPr>
          <w:rFonts w:eastAsia="PMingLiU"/>
          <w:b/>
          <w:iCs/>
          <w:highlight w:val="cyan"/>
          <w:u w:val="single"/>
          <w:bdr w:val="single" w:sz="8" w:space="0" w:color="auto"/>
        </w:rPr>
        <w:t>existential</w:t>
      </w:r>
      <w:r w:rsidRPr="009B2AF3">
        <w:rPr>
          <w:rFonts w:eastAsia="PMingLiU"/>
          <w:u w:val="single"/>
        </w:rPr>
        <w:t xml:space="preserve"> risk</w:t>
      </w:r>
      <w:r w:rsidRPr="009B2AF3">
        <w:rPr>
          <w:rFonts w:eastAsia="PMingLiU"/>
          <w:sz w:val="16"/>
        </w:rPr>
        <w:t xml:space="preserve"> are extremely important, </w:t>
      </w:r>
      <w:r w:rsidRPr="009B2AF3">
        <w:rPr>
          <w:rFonts w:eastAsia="PMingLiU"/>
          <w:u w:val="single"/>
        </w:rPr>
        <w:t>and</w:t>
      </w:r>
      <w:r w:rsidRPr="009B2AF3">
        <w:rPr>
          <w:rFonts w:eastAsia="PMingLiU"/>
          <w:sz w:val="16"/>
        </w:rPr>
        <w:t xml:space="preserve"> all are </w:t>
      </w:r>
      <w:r w:rsidRPr="009B2AF3">
        <w:rPr>
          <w:rFonts w:eastAsia="PMingLiU"/>
          <w:u w:val="single"/>
        </w:rPr>
        <w:t>“</w:t>
      </w:r>
      <w:r w:rsidRPr="009B2AF3">
        <w:rPr>
          <w:rFonts w:eastAsia="PMingLiU"/>
          <w:b/>
          <w:iCs/>
          <w:u w:val="single"/>
          <w:bdr w:val="single" w:sz="8" w:space="0" w:color="auto"/>
        </w:rPr>
        <w:t>systemic</w:t>
      </w:r>
      <w:r w:rsidRPr="009B2AF3">
        <w:rPr>
          <w:rFonts w:eastAsia="PMingLiU"/>
          <w:u w:val="single"/>
        </w:rPr>
        <w:t>” in that they are</w:t>
      </w:r>
      <w:r w:rsidRPr="009B2AF3">
        <w:rPr>
          <w:rFonts w:eastAsia="PMingLiU"/>
          <w:sz w:val="16"/>
        </w:rPr>
        <w:t xml:space="preserve"> partly </w:t>
      </w:r>
      <w:r w:rsidRPr="009B2AF3">
        <w:rPr>
          <w:rFonts w:eastAsia="PMingLiU"/>
          <w:u w:val="single"/>
        </w:rPr>
        <w:t xml:space="preserve">caused </w:t>
      </w:r>
      <w:r w:rsidRPr="009B2AF3">
        <w:rPr>
          <w:rFonts w:eastAsia="PMingLiU"/>
          <w:highlight w:val="cyan"/>
          <w:u w:val="single"/>
        </w:rPr>
        <w:t xml:space="preserve">and </w:t>
      </w:r>
      <w:r w:rsidRPr="009B2AF3">
        <w:rPr>
          <w:rFonts w:eastAsia="PMingLiU"/>
          <w:b/>
          <w:iCs/>
          <w:highlight w:val="cyan"/>
          <w:u w:val="single"/>
          <w:bdr w:val="single" w:sz="8" w:space="0" w:color="auto"/>
        </w:rPr>
        <w:t>fueled</w:t>
      </w:r>
      <w:r w:rsidRPr="009B2AF3">
        <w:rPr>
          <w:rFonts w:eastAsia="PMingLiU"/>
          <w:highlight w:val="cyan"/>
          <w:u w:val="single"/>
        </w:rPr>
        <w:t xml:space="preserve"> by</w:t>
      </w:r>
      <w:r w:rsidRPr="009B2AF3">
        <w:rPr>
          <w:rFonts w:eastAsia="PMingLiU"/>
          <w:sz w:val="16"/>
        </w:rPr>
        <w:t xml:space="preserve"> the </w:t>
      </w:r>
      <w:r w:rsidRPr="009B2AF3">
        <w:rPr>
          <w:rFonts w:eastAsia="PMingLiU"/>
          <w:b/>
          <w:iCs/>
          <w:highlight w:val="cyan"/>
          <w:u w:val="single"/>
          <w:bdr w:val="single" w:sz="8" w:space="0" w:color="auto"/>
        </w:rPr>
        <w:t>U</w:t>
      </w:r>
      <w:r w:rsidRPr="009B2AF3">
        <w:rPr>
          <w:rFonts w:eastAsia="PMingLiU"/>
          <w:u w:val="single"/>
        </w:rPr>
        <w:t xml:space="preserve">nited </w:t>
      </w:r>
      <w:r w:rsidRPr="009B2AF3">
        <w:rPr>
          <w:rFonts w:eastAsia="PMingLiU"/>
          <w:b/>
          <w:iCs/>
          <w:highlight w:val="cyan"/>
          <w:u w:val="single"/>
          <w:bdr w:val="single" w:sz="8" w:space="0" w:color="auto"/>
        </w:rPr>
        <w:t>S</w:t>
      </w:r>
      <w:r w:rsidRPr="009B2AF3">
        <w:rPr>
          <w:rFonts w:eastAsia="PMingLiU"/>
          <w:u w:val="single"/>
        </w:rPr>
        <w:t>tates</w:t>
      </w:r>
      <w:r w:rsidRPr="009B2AF3">
        <w:rPr>
          <w:rFonts w:eastAsia="PMingLiU"/>
          <w:sz w:val="16"/>
        </w:rPr>
        <w:t xml:space="preserve"> and global </w:t>
      </w:r>
      <w:r w:rsidRPr="009B2AF3">
        <w:rPr>
          <w:rFonts w:eastAsia="PMingLiU"/>
          <w:highlight w:val="cyan"/>
          <w:u w:val="single"/>
        </w:rPr>
        <w:t>cap</w:t>
      </w:r>
      <w:r w:rsidRPr="009B2AF3">
        <w:rPr>
          <w:rFonts w:eastAsia="PMingLiU"/>
          <w:u w:val="single"/>
        </w:rPr>
        <w:t>italist system</w:t>
      </w:r>
      <w:r w:rsidRPr="009B2AF3">
        <w:rPr>
          <w:rFonts w:eastAsia="PMingLiU"/>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3112C49A" w14:textId="77777777" w:rsidR="000D570A" w:rsidRPr="009B2AF3" w:rsidRDefault="000D570A" w:rsidP="000D570A">
      <w:pPr>
        <w:rPr>
          <w:rFonts w:eastAsia="Calibri"/>
          <w:sz w:val="16"/>
          <w:szCs w:val="16"/>
        </w:rPr>
      </w:pPr>
      <w:r w:rsidRPr="009B2AF3">
        <w:rPr>
          <w:rFonts w:eastAsia="Calibri"/>
          <w:sz w:val="16"/>
          <w:szCs w:val="16"/>
        </w:rPr>
        <w:t>&lt;&lt;TEXT CONDENSED NONE OMITTED&gt;&gt;</w:t>
      </w:r>
    </w:p>
    <w:p w14:paraId="380D0457" w14:textId="77777777" w:rsidR="000D570A" w:rsidRPr="009B2AF3" w:rsidRDefault="000D570A" w:rsidP="000D570A">
      <w:pPr>
        <w:rPr>
          <w:rFonts w:eastAsia="Calibri"/>
          <w:sz w:val="2"/>
          <w:szCs w:val="2"/>
        </w:rPr>
      </w:pPr>
      <w:r w:rsidRPr="009B2AF3">
        <w:rPr>
          <w:rFonts w:eastAsia="Calibri"/>
          <w:sz w:val="2"/>
          <w:szCs w:val="2"/>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 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capitalism, es- pecially the militarized hegemonic form modeled by US neoliberal capitalism, causes war, which further multiplies the extinction threat embedded in the possibility of nuclear war. Climate change, pandemics, and extreme war could arise from other systems than capitalism, but capitalism is a leading cause and accelerator of all these threats, which in turn intensify the extinction dangers of each other. Climate change is a major driver of war and war has become a leading cause of climate change. Scholarship on climate change and broader environmental matters typically recognize several major tipping points and en- vironmental thresholds beyond which abrupt and catastrophic outcomes are to be expected. While we do explore these in depth, we consider these important aspects of the three corners of the triangle of extinction.5 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capi- talism, which laid the foundations over several centuries of unfettered global growth 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 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Elites are eager to focus on technology as both the cause and the solution to our current predicaments, and many environmental theorists embracing the “environmental moderniza- tion theory,” argue that new technologies will themselves liberate the world from dangers of extinction.6 Similarly, many focus exclusively on eliminating nuclear weapons without looking at the same time as the need to eliminate the militarized state which can always rebuild nuclear weapons, the techno- logical delusion we called earlier “weaponitis.”7 But those looking to sustain survival of humans and all life on the planet have to take a systemic perspec- tive, focusing on the power structures and elites that benefit the most from the current extinction stage, even though it will ultimately kill them along with everyone else. Caveats on Capitalism and Extinction 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 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Capitalist proponents argue that the market itself is driving Big Oil and Gas toward producing more green energy, the ultimate solution to climate change. But while these market factors are real and should be recognized as highly important, they do not create the scope and speed of change needed to prevent climate catastrophe. The oil and gas companies have too much profit “sunk” into the carbon infrastructure and the oil reserves they enjoy to jettison their short-term but vast returns; they will advertise themselves as “going green,” even as they commit themselves to getting as much profit out of dirty carbon energy as possible before shifting to a sustainable energy system. In the short to medium term, while the corpora- tions begin to shift toward major new green technologies such as electric cars, they will block the systemic change we need, pushing us in the name of green capitalism toward climate extinction. Third, had capitalism not arisen, it is entirely possible that the extinction stage would have arisen from the development models of other industrializ- ing models, including potentially authoritarian forms of socialism or commu- nism. As capitalism flourished, it absorbed or subordinated nearly all other systems into the larger global capitalist order, making societies like China and Russia integrate with global capitalist markets that they could not control and had ideologically repudiated at various historical stages. But even had they not been exposed to capitalism, they could have fueled climate and nuclear extinction, probably over a longer period given their different values, growth capacities, and technological innovation rates. However, the extent to which many of the worst features of those societies arose out of a desire to catch-up or compete with capitalist and imperialist levels of consumption should not be underestimated. The Intersectionality of Extinction The triangle reflects an “intersectional” perspective of social and political anal- ysis. Intersectional theorists and activists see that systems of power are organi- cally intertwined. Economic systems are wound like strands of DNA around systems of military power and energy and environmental systems. The triangle highlights the crucial interconnections between capitalism, environmental destruction, and militarism. Each point in the triangle can be analyzed separately, and each gives rise to extinction in ways that can be ana- lyzed and fought solely on their own terms. This kind of analytical separation of the deep crises of capitalism, climate change, and extreme war has generally been embraced by theorists and activists alike who cannot imagine the end of capitalism or a viable alternative. The triangle seeks to show that the extinction perils arise out of an inter- connected set of systemic threats with deeply embedded roots in the ruling economic and political system. And it tries to show how the rise of each extinc- tion peril is fueled by the other extinction crises in the triangle, and that they function together to create the most dangerous stage of history that humanity has ever experienced. This means that social movements and political struggles to change society must themselves be intersectional.8 There can be no effective movement to stop climate change without a laser-focused agenda on transforming our economic system and ending militarism. Likewise, there can be no successful peace movement that does not seek to end climate change and transform capitalism. Forestalling and thwarting extinction requires, in other words, a universal- izing resistance.9 To universalize is to see the interconnection of major power structures, and to recognize the strength of power regimes is their intertwined roots, with the interconnections often invisible or hidden. In earlier work, we have argued that the weakness and failures of many progressive social change movements is their tendency to become “silo” movements – struggles that tar- get one hierarchy of power and do not connect with other movements that are struggling against intersectionally connected power systems. In the age of ex- tinction, humanity will not survive without connecting and universalizing the struggles against every intertwined extinction threat pictured in the triangle. In recognizing the threat to all of humanity and the need to overcome the “silo-ization” of our movements, we do not wish to downplay the reality that the extinction risks are unevenly distributed, affecting some communities earlier and more intensely than others. That said, the accelerating threats will invariably encompass us all and the old labor movement adage, that “an injury to one is an injury to all” will become less a moral imperative than a literal, self-evident truth. 2 Is Capitalism Too Hot? Corporate Capital, Power, and Climate Change United Nations Secretary General, Antonio Guterres, didn’t mince words when he talked about the catastrophic acceleration of environmental destruction as a clear and imminent extinction threat: The world is waging war on nature. This is suicidal. Nature always strikes back – and it is already doing so with growing force and fury. Biodiversity is collapsing. One million species are at risk of extinction. Ecosystems are disappearing before our eyes … Human activities are at the root of our descent toward chaos. But that means human action can help to solve it.1 Journalist and climate author, Roy Scranton, backed the Secretary General’s fear with a small sample of devastating recent examples of the extinction peril: It’s easy to forget that 2020 gave us not just the pandemic, but also the West Coast’s worst fire season, as well as the most active Atlantic hur- ricane season on record. And, while we were otherwise distracted, 2020 also offered up near-record lows in Arctic sea ice, possible evidence of significant methane release from Arctic permafrost and the Arctic Ocean, huge wildfires in both the Amazon and the Arctic, shattered heat records (2020 rivaled 2016 for the hottest year on record), bleached coral reefs, the collapse of the last fully intact ice shelf in the Canadian Arctic, and increasing odds that the global climate system has passed the point where feedback dynamics take over and the window of possibility for prevent- ing catastrophe closes.2 Journalists Sarah Kaplan and Andrew Ba Tran observed in 2022, “More than 4 in 10 Americans live in a county that was struck by climate-related ex- treme weather.”3 Millions of Americans were also living in neighborhoods and towns where carbon infrastructure was being further expanded. In Derber’s own town of Dedham, Massachusetts – a small suburb of Boston – a huge Texan oil and gas pipeline company called Spectra began in 2015 to lay a big pipeline through a densely populated part of the town, filled with multi-unit dwellings, single family homes, senior centers, and schools. Believe it or not, a critical juncture of the pipeline was built at a Dedham quarry, where stone was being dynamited and the explosions could break parts of the pipe and create deadly methane leaks that could explode and kill or sicken hundreds of people. A local movement of Dedhamites, most of whom had never been protest- ers or politically active, spontaneously began to talk and organize as they saw their streets dug up to put in these big pipelines. Stories circulated about health hazards from gas leaks in other communities, as well as about decline in prop- erty values. As people realized much of the gas was not for Dedham, or even Boston, but simply en route to markets in Europe, more residents wondered why their own community should be put at risk. Local Dedhamites began protests against the pipeline, that brought some national attention when one of the town selectmen, a prominent small busi- ness man, personally stood in the way of the Caterpillar huge excavator dig- ging up one of the town’s major roads for the pipeline. He looked like the single protester standing against the tank in the famous Tiananmen Square crisis in China. As more communities faced similar crises around the country and looked at Dedham, with the Selectmen “facing the machine,” the Dedham protests grew bigger and noisier. But most interesting was the evolution of the consciousness and agenda of the protesters. They had started simply wanting to protect their kids’ health and the property values of their homes. Most were not climate activists and had not thought much about extinction, let alone about the capitalist triangle that made human destruction a systemic nightmare. But as they tried to stop the digging of the roads and even climbed into the trenches being built before pipe could be laid, a process of education took place. They came to realize that natural gas was not the clean renewable solution to the health problems they faced in Dedham or faced by a warming world. Moreover, when they tried to get government involvement to stop the pipe- line, they came to realize that the decisions about pipelines in America rested in a small agency called FERC – the Federal Energy Regulatory Commission – that was controlled largely by the biggest US oil and gas and other fossil fuel energy companies. This was obviously a bit like the fox guarding the henhouse. Dedhamites learned that FERC would pay little heed to most communities seeking to stop dangerous pipelines being built. The Dedhamites were suddenly forced to deal with power wielded by huge oil and gas pipeline corporations, with enormous political influence. No matter what they did, FERC seemed oblivious, dedicated rather to the interests of the giant fossil fuel and pipeline companies such as Spectra. The opponents of the pipeline suddenly began talking about the power of huge corporations – and how this power seemed to radiate through the agencies of the government and the energy system of the nation. And it also became obvious that profits were driving these companies, which didn’t care at all about the health of the kids or old people in Dedham, or the dangers of the quarry explosions that could ignite leaking methane gas. It didn’t take a PhD to realize that money and profit trumped everything else. Dedham residents began not just to think about climate change, but some saw it in a broader economic picture. They were being impaled by the corners of the extinction triangle – and they were smart enough to realize the edges of this triangle were impaling them and Dedham. Posters of big greedy blood- sucking corporations began to pop up in the protests. Dedham was just beginning to experience the same awakening as protesters fighting against the huge XL pipeline seeking to stop the flow of dirty slurry tar sands oil down new pipelines from Canada to Texas. Native Americans protesting these pipelines were joined by ranchers and veterans who had begun to think about climate change, extinction and big capitalist companies. The extinction of Native Americans seemed to be reappearing in the appetites for more Western land and water being swallowed up by some of the biggest and most profitable companies – timber, mining, gas, and other extractive firms – in the capitalist system. But even as these new activists begin to see the faint outlines of the triangle of extinction, the shape of the triangle – and how capitalism causes climate change – is rarely discussed because of two forms of denialism. One is climate denialism, which is perpetrated most strongly by the Republican Party and ex- ists among about 30% to 40% of the US population. The second is the failure of mainstream analysts and the media to discuss the capitalist system and possible systemic alternatives. Both types of denialism are madness. They have contributed mightily to the US failure to bring the extinction crisis of climate change – almost certainly the greatest crisis in history – into a national emergency requiring our most urgent and highest policy priorities. Even Americans who recognize the reality of climate change generally fail to see how capitalism is a central cause and needs to be transformed to prevent extinction. Even many climate activists and organizations fight climate change without seeking to deeply reform and then move beyond the US capitalist model, thus dooming their own aims. Before analyzing how climate change is built into the DNA of the capital- ist system, we need to reiterate a few key points. First, capitalism, whether the ruling US model or other varieties, is far from the only economic system that produces climate change and drives the world toward extinction. Russia and China produce vast amounts of carbon emissions. Middle East dictatorships and monarchies, such as Saudi Arabia, Iraq and Iran, produce much of the world’s oil. Let us be clear: saving humanity will require massive transforma- tions not just in capitalism but in almost all non-capitalist systems too. We focus on capitalism in this book because, in one form or another, it has emerged as the dominant economic system in the world. Countries called communist, such as China, are actually mixed systems melding capitalist markets with autocratic state control; the same can be said of many other non-Western nations that are often not seen as capitalist but have embraced forms of capitalist markets and are deeply integrated into the world econ- omy. As capitalism has globalized, there are few areas of the world, including China and Russia, which are not capitalist in some form or heavily influenced by powerful global capitalist companies and markets, and ones increasingly shaped by the United States. The same is true in thinking about varieties of Western European capitalist models other than the United States. These offer reasons for hope, and a shift toward European capitalist or social democratic systems will slow the race to- ward extinction. But these nations are also heavily shaped by US influence, and are themselves integrated into and constrained by the global neo-liberal eco- nomic system dominated by the United States. Moreover, even if cut free from US influence, they retain elements of capitalism which must be transformed if we are to save humanity. It is also key to recognize that reforming capitalism can help mitigate cli- mate change. In the last section of this chapter, we look at capitalists who believe capitalism is going to solve the climate crisis. We show that capitalism is making reforms that are crucial to use as we rush toward our last chance at sustainability. But we also show that a truly sustainable “green capitalism” is an oxymoron – and simply cannot deliver the change that will save humanity. The History Everyone Must Learn: How Capitalism Turned Development into an Extermination Agenda Capitalism’s long and many successes came at a heavy price. Capitalism has a history that is not in our high school history books but is ultimately the history of potential extinction. As capitalists built the modern world, on the backs of others, they produced a vision of “development” and laid down a fossil-fuel infrastructure that is a leading source of our current extinction crisis. Capital- ists – and indeed all of us – are deeply tied to this infrastructure. Reversing the fateful investment priorities and infrastructure system capitalism has delivered over the last two centuries is essential to saving humanity – it’s a history we can’t afford to ignore any longer. The rise of capitalism is so historically intertwined with the building of a fossil fuel infrastructure that it is hard to distinguish them. The intersection is so tight that is has led to books such as Fossil Capital, an important work by the environmental and economic historian Andreas Malm.4 The title captures the theme of much of the historical literature documenting the long capitalist- climate death dance now threatening to extinguish all life. Following an extended period of globalizing European power through slav- ery, land invasions, forced trade, and colonization, modern capitalism got its main start in Great Britain in the late 18th and early 19th centuries. In that period, British industrial and financial tycoons massively invested in coal to power the machines producing cotton textiles, the first major Western capi- talist industry.5 A century later, as the coal regime ran into labor and other socio-political problems, US capitalists turned to oil. So, while energy sources have historically changed within capitalism, a hopeful sign that some change is possible, even within capitalism, the dominant form has always been fossil-fuel. In what follows, we describe the major energy transitions over capitalism’s history in the British and American national contexts. After the move from human- and animal-power to water-powered mills in capitalism’s earliest days, the pivotal transitions are the fossil fuel-driven ones: from water to steam and coal in the late 1700s to early 1800s, and then from coal to oil power in the late 1800s and well into the 1900s. The 20th century’s two world wars radically accelerated the shift to oil. The much anticipated third transition, away from fossil fuels to renewable energy sources, is currently underway but it remains inadequate in scale and pace, a fact that we address in the final chapter. The early British capitalist turn to coal makes clear that it was socio- economic and political factors that drove decisions about energy. The turn to coal did not reflect any definitive technological superiority of coal. In the late 18th century, as the British textile industry began, there were water-powered systems that were efficient and technologically on a par with coal-fueled machines. In the early 18th century, as Malm shows, a British mill-owner named Robert Thom developed a hydraulic system of natural water flows that showed great technical promise and did not require the coal-fueled steam engine. The water was free and Thom’s system demonstrated enough technical efficiency that the British Parliament looked into subsidizing water power on a broad regional ba- sis, even as coal was already in early use. Imagine if they had made that choice, setting up an earlier industrial capitalism on a renewable energy system rather than fossil fuel. But the mill-owners turned against this, as they feared they might lose con- trol over water to the public. They also had fears about the system’s workers. Thom’s water system involved setting up mills in the country-side near natural water reservoirs, and drew on rural workers who would be housed in close- knit textile communities. Mill-owners worried that the rural workers lacked industrial discipline and that their close living quarters could lead to labor struggles that would reduce profits. That was a deal-breaker. Meanwhile, the significant waves of enclosures of the commons (that is, the capitalist private taking of land held and used in common by ordinary villagers) in the mid-1750s – one of the earliest and important destruction of public goods brought on by capitalism – threw a huge number of people off the land and drove them into the cities. These “refugees” became desperate urban workers who were poor enough that they were ready to go into mining and work for low pay in dangerous conditions, exactly the kind of labor force that early capitalists were looking for. By the mid-18th century, the use of coal as the main energy source had increased exponentially, along with the amount of carbon emissions. But in the latter third of the 19th century, deep problems in the coal regime began to emerge and capitalism itself began a great shift toward oil, an enormous change but one that left the marriage of capitalism and fossil fuels intact. The emerging crisis in coal was heavily related to worker resistance. As early as 1842, an explosion of labor unrest in Britain known as the Plug Plot riots, rattled British industrialists. Coal workers pulled plugs out of coal-fired steam engines to allow water to escape, threatening production. They also moved into larger political action, joining with the pro-democracy Chartist movement to expand the franchise and the voting rights of the working public; later, they helped shape the modern union movement. This got the attention of the cap- tains of industry, who always look to ways of keeping workers docile and loyal.6 By the late 19th century, several factors fueled a seismic shift to the new oil regime led by American capitalists. The most famous figure, oil titan John D. Rockefeller, was America’s first billionaire and the iconic Robber Baron founder of a modern US capitalism that began to challenge the global capitalist hegemony of Britain. The rise of Rockefeller’s Standard Oil highlighted the new US-dominated, petro-chemical global capitalist model that continues to this day and is at the root of climate change. Four historical factors stand out: Looking first at transportation, the shift toward oil is historically linked to the rise of the automobile and trucks in the domestic economy – and of ships and tanks in Western militaries. Capitalism depends on profitable civilian and military transportation systems to get resources and deliver goods to markets. At the height of the coal regime of the mid-19th century, capitalism was turn- ing, especially in the United States, to an intercontinental system of railroads that could unite markets across the entire country. Rockefeller bought up much of the US railway system in the late 19th century to control the competition, manage oil prices, and generate greater profitability. As Rockefeller’s giant oil companies merged with Morgan banks as well as railroad and steel barons, and also bought coal companies, king coal was conquered by Rockefeller oil. Coal did not die, and a variety of non-oil-based transport systems competed with oil well into the 20th century. Not only did coal and electricity keep trains running, but many late 19th-century and early 20th-century autos were powered either by electricity or by coal-fueled steam engines rather than internal combus- tion gas engines. The US orientation toward private rather than public goods led auto companies to use the state to help them eliminate public electric transport systems and to destroy their own early models of electric cars. In the 1920s, GM bought the electric public trolley system in Los Angeles and turned what could have been a green LA into a smog-filled model of urban climate disaster. Returning to the coal regime, mass production of autos turned the United States into a mass private transport climate disaster in a crucial transition stage of the late 19th century. In the 1890s, the Stanley Brothers Steam Motor Com- pany in the United States produced profitable steam engine cars powered by coal for affluent niche markets attracted by their high-quality artisanal produc- tion. But the virtues of a “craft” car – which might have reduced the enormous volume of cars and thus might have reduced the environmental cost of trans- portation despite reliance on coal – could not compete against the economies of the mass-produced, cheap, internal combustion car being developed by Henry Ford and others in Detroit.7 The fateful shift to oil and cars happened despite significant problems faced by oil producers. Unlike coal producers, oil companies had to refine their prod- uct – crude oil – in costly facilities requiring extensive research and develop- ment. They also had to expand their markets for new goods that used the enormous byproducts and waste of the refining process. Their international operations also expanded to secure plentiful reserves when domestic fields were depleted or when foreign firms might compete more efficiently with oil de- rived from the Gulf and Middle East or other geographic sources of incredibly abundant and easy-to-access fuel. The turn to oil ultimately reflected the consolidation of power by the larg- est oil companies and their ability to get leading Western states to back oil, to ensure mass production of cars and other convenient consumer goods that legitimate capitalism itself as a prosperous wonderland for ordinary people as well as to ensure military victories securing global power and profits. The US government backed the oil shift most strongly – using tax breaks, subsidies, and other investments in highways and other carbon-friendly infrastructure – since the US system so fervently supported private profits while ignoring public costs and eroding the very concept of the public good. In European countries, where rising social democratic movements yielded a capitalism that was friendlier to public goods, much more investment poured into public transit and other environmentally friendly infrastructure. But because profit still was a major driver of European systems, European governments also invested in highways and other carbon infrastructure and oil technology. In addition, much of the government support – both in Europe as well as the United States – that locked in the shift to the new oil regime had to do with military concerns and the desperate drive to win wars that dominated the first half of the 20th century. Wars and the Turn to Oil The importance of the military and wars in the shift to the oil regime is hard to over-estimate, one of the many early manifestations of the connection between militarism and climate change in the triangle of extinction. World War I, taking place at a pivotal point in the transition from coal to oil, was a decisive event, as energy historian Bruce Podobnik observes: At first, oil-burning vehicles played only a limited role in military cam- paigns. As the war dragged on, though, military strategies turned to tanks and airplanes in efforts to break through the stalemate on the western front. Meanwhile, diesel-powered destroyers and submarines engaged in new forms of naval combat on the high seas. The result was a massive increase in the production of oil-burning vehicles, ships and airplanes.8 As British leader Lord Curzon famously observed, “The Allies floated to vic- tory on an oil wave.” And climate disaster is thus partly driven by the conclu- sion of capitalist Great Powers after the war that their system could survive and prosper only by building a massive oil infrastructure. But even before World War I, the perceived military benefits of oil in 20th-century colonial wars catalyzed a massive investment in an oil regime. As environmental and military historian, David Painter, argues: Oil became an important element in military power in the decade before World War I when the navies of the great powers, led by Great Britain and the United States, began to switch from coal to oil as their source of power. In addition, the major military innovations of World War I – the submarine, the airplane, the tank, and motorized transport – were all oil-powered.9 World War I propelled the most massive investment in carbon infrastructure ever seen. But this was just the beginning. The great capitalist powers doubled down on oil investment as civilization veered toward World War II, a war largely, as Podobnik argues, “determined by the oil resources that each coali- tion had at its disposal.”10 And after the war, global capitalism locked itself ever more deeply into an oil and gas infrastructure that set the stage for our current climate emergency. After World War I, the West, and especially the United States, committed to a militarized foreign policy to secure its political influ- ence and rights to extract oil in the newly discovered oil wealth of the Middle East and the Gulf. After World War II, led by the United States, militarized global capitalism unleashed regime change wars to bring oil to the greatest capitalist powers and tie global capitalist profits to carbon-based commodities underlying our current extinction stage. Commodification and Oil Underpinning all this was the capitalist imperative to turn everything into a commodity – that is, as economist Bob Kuttner has put it, to make “everything for sale.” The historian of capitalism, Harry Braverman, has shown how one of the great hurdles that capitalist had to overcome was the long human history of producing the necessities of life in their own gardens, work-shops, and com- munities rather than buying them on the market. As recently as the late 19th century, even New Yorkers in Manhattan tended common plots in the city to grow their own food. Likewise, they sewed most of their own clothes and constructed their own furniture.11 Capitalism required that people learn a whole new lifestyle, in which they bought what they needed and desired rather than producing for themselves. The culture of commodities had to take over, since capitalists make profit only by turn- ing all sectors of life and subsistence into markets where consumers buy and keep buying. If social and economic exchange or provision remains outside the market, capitalism’s first imperative is to colonize them within the market system.12 Western capitalism embarked full-scale on this social and cultural revolu- tion in the late 19th and early 20th centuries, precisely in the historical era when the coal regime triumphed and then began to succumb to the new king: oil. Its conquest of king coal was closely tied to its development as a generalized commodity fuel. The big oil companies tied themselves not only to cars and the big auto companies but to new petro-chemical agricultural firms and major other corporate sectors, whether textiles and clothing, chemical and medical, or construction and homebuilding. The oil magnates’ commercial strategies as well as the utility of oil itself in producing a huge range of petro-based com- modities helped cement the shift to oil, locking in a “fossil capitalism” headed toward climate disaster. By the 1920s, right after World War I, capitalists themselves, clearly rec- ognized the virtues of oil as a master sword to help them conquer society and integrate autonomous or self-providing people into the market. As discussed by sociologist Stuart Ewen, in books like Captains of Consciousness and Chan- nels of Desire, they began a full-scale campaign to make everything for sale.13 In the postwar 1920s, when people from the victorious capitalist countries of the United States, the United Kingdom, and France wanted to enjoy life and celebrate, capitalists introduced the first major retail sales catalogues, such as the famous Sears catalogues, looking to create a new world of consumers who would lust after glamorized commodities. They would start purchasing their clothes and food, while learning to buy new commodities like toys or tooth- paste or tables. The new industry of advertising and PR became capitalism’s arch weapon of commodification gluing the population to an oil-based glut of goodies to buy and a future nightmare of climate change. “Fossil capitalism” thus spread from cars and transportation to a complete commodification of life. Capitalists shifted to oil because it helped produce a super-profitable world of sellable goods in peace time after proving itself as essential to war victories. Oil had become central to military transport and then proved equally profitable in civilian transportation; after World War I, there was a similar evolution from oil-based military production to civilian economies. As historian David Painter observes about the entrenchment of oil in peacetime after World War I: Cheap and plentiful supplies of oil were a prerequisite for the automobile industry, which played a central role in the U.S. economy from the 1920s to the 1960s. Oil became the fuel of choice in land and sea transport as well as the only fuel for air transport, and challenged coal as the main source of energy for industry. Oil also played an important, if somewhat less cru- cial, role in heating and electricity generation, but oil-powered machin- ery became crucial to modern agriculture, and oil became an important feedstock for fertilizers and pesticides. Indeed, with the development of the petrochemical industry, oil reached into almost every area of modern life. Already almost one-fifth of U.S. energy consumption by 1925, oil ac- counted for around one-third of U.S. energy use by World War II.14 The military – especially in the run-up and fighting of World War I – thus set the stage for fossil-fuel based universalized commercial and commodity capi- talism in peace as well as war. As the political economist and energy historian Andres Barreda shows, the effects of the Great War and then the build-up and fighting of World War II were pervasive – and profoundly significant for the rise of climate change: If the development of the petroleum material civilization is viewed from distance, World War I and World War II can be considered to be a single war, with an intermediate span of barely twenty years in which the different national powers were engaged in hastily exploring what different military advantages could be obtained from the intensive use of oil as a basis, not only of energy, but also of myriad new materials…there was a vertiginous development of all types of military vehicles and their respective engines (such as new planes, tanks, trucks, cars, motorcycles, ships, submarines, and trains), new types of fuels, new geological prospecting, new oil refining methods, as well as new material engineering derived from the petrochemi- cal industry, new mining prospects, new media outlets, and so on.15 Barreda also shows that the political system helped create and consolidate the new fossil fuel civil economy by requiring that the state, scientists and industries engage with and spread the military lessons. President Wilson, he observes, forced the chemistry departments of American universities to obligato- rily participate in the military design of all types of poisons and chemical explosives. Under this program, the United States prepared the chemical bombardment of the main German cities…A re-use of military waste, presented as the modern way to control the fearful agricultural pests generated by large-scale American monocultures and, in doing so, sup- posedly enabling the “fight against hunger.” Another example of this new policy of obtaining materials derived from the militarization of oil was the development in the 1920s and 1930s of a new molecular hy- drocarbon engineering focused on the production of various polymers, mainly plastics. A discovery that DuPont triggers with its production of a new, very resistant synthetic fabric that was to allow the creation of parachutes. We’re talking about nylon.16 Put simply, the wars stimulated a revolution by both political and economic elites that turned oil into the foundation of the world capitalist system, creating a per- manent marriage between fossil fuels and a globally commodified world destined for climate disaster. Barreda summarizes a fossil fuel capitalism serving simulta- neously military conquest and a universally commodified civilian system: With this decisive historical turn, the new national states transmuted in the image and likeness of oil, which suddenly became the main reason for their existence…This ultimately and integrally redefined capitalist democracy, as it progressively subordinated the general interest of the State to the specific interest of companies aligned with the oil lobby… The emergence of these new petroleum-based instruments was organ- ized as a system of instruments dedicated to the control of the sky, the sea, and the earth, which allowed for capitalist expansion and control of all territories, as well as the growth and worldwide export process of private capital throughout the world. A global capital expansion that, from then on, not only revolved geopolitically and strategically around control of oil sources of the totality of the means of production and subsistence.17 Working-Class Resistance and the Turn to Oil A final part of the historical story involves issues of labor and prevention of mass labor resistance. Starting in the late 1800s, historian Tim Mitchell shows that coal workers were becoming a militant model of precisely the kind of working-class resistance that capitalism feared. As Mitchell says, Coal miners played a leading role in contesting work regimes and the private powers of employers in the labour activism and political mobilisa- tion of the 1880s and onward. Between 1881 and 1905, coal miners in the United States went on strike at a rate of about three times the average for workers in all major industries, and at double the rate of the next-highest industry, tobacco manufacturing.”18 The rise of coal workers as leaders of militant union organizing intensi- fied throughout most of the 20th century in all the major Western capitalist societies. In the United States, John L. Lewis, who founded the CIO in the New Deal era of FDR and was the most influential labor leader in the United States in the first half of the 20th century, rose as the head of the coal miners’ union. He was an antiwar progressive, favoring more militant unions, higher wages and social welfare benefits, and he symbolized the leadership of coal workers in the broad struggle for social justice and public goods. During and after World War II, convulsions of labor unrest in the United States were especially widespread in the coal industry, exceeding similar waves of labor militancy after World War I. Major coal strikes in the United States occurred in 1941, 1943, 1945, and 1946. Coal worker organizing was not re- stricted to the United States after World War II, spreading in multiple major coal strikes in the 1940s in Great Britain, France, Western Germany, Canada, and Australia.19 These shook capitalist confidence in king coal and helped ener- gize the shift to oil, making clear that political power and class struggles shaped energy choices as much as technical efficiency. The labor militancy of coal miners throughout the world proved significantly higher than oil workers – and workers in general. The World Labor Group Da- tabase shows that worker unrest in coal far exceeded that of oil workers for the 100 years from 1890 to 1990, the century when capitalists shifted from coal to oil. This reflected the danger of mining, the close and difficult working conditions facilitating organizing in mines, low coal wages and benefits, and the history of strikes and unionization building a militant coal worker culture that was not found among oil workers, who were more dispersed, less organized, and better paid.20 To seek maximum profits, capitalists seek a compliant labor force. Workers in the energy sector may play a particularly important role, since they can impact and even shut down much of the economy. The history of the pre-extinction stage is a story of structural forces tilting capitalism toward a permanent and dangerous dalliance with fossil fuels, leading to the full-fledged climate change emergency we now face. Going All the Way: Capitalism and Climate Extinction As we move beyond the pre-extinction historical stage into the modern full stage of extinction, even the bastions of capitalist media are beginning to ac- knowledge that capitalism is destroying the environment. In Forbes magazine, a leading media outlet, contributor Drew Hansen writes that Corporate capitalism is committed to the relentless pursuit of growth, even if it ravages the planet and threatens human health. We need to build a new system: one that will balance economic growth with sustainability and human flourishing.21 Moreover, Hansen acknowledges that it is the major capitalist corporations that have helped create and fund climate denialism – with oil giants like Exxon and Chevron ultimately prosecuted for their decades of lying about their knowl- edge that oil fueled climate change and threatened survival: Yale sociologist Justin Farrell studied 20 years of corporate funding and found that “corporations have used their wealth to amplify contrarian views [of climate change] and create an impression of greater scientific uncertainty than actually exists.”22 The Forbes piece (and remember this is the big business journal expressing corporate perspectives at the highest level) argues that solutions will require rethinking capitalist essentials and moving toward an economy based on “em- ployee ownership.” This involves a fundamental shift in capitalist ownership towards a model something like the famous Mondragon, Spain’s cooperative model. This trend hearkens back to cooperatives where employees collectively owned the enterprise and participated in management decisions through their voting rights. Mondragon is the oft-cited example of a successful, modern worker cooperative. Mondragon’s broad-based employee ownership is not the same as an Employee Stock Ownership Plan. With ownership comes a say – control – over the business. Their workers elect management, and management is responsible to the employees.23 Workers are less likely to want to poison their communities. What Mondragon is telling us is that the most basic institutions and rules of capitalism – for example, the idea that investors or capitalists rather than workers should control the corporations – are precisely the forces that need to be changed today. The Bottom Line: Why Capitalism Is Too Hot 1. Profit Maximization Capitalism enshrines profit as the central aim of the economy and society. US capitalism creates the ruling global neo-liberal model that most deeply entrenches profit as the central aim of society and that most deeply sacrifices people and na- ture to profit-maximization. This is partly the result of America’s deep embrace of Adam Smith’s “invisible hand,” the idea that pursuit of self-interest is the best way to advance the common good. Smith wrote that the individual who: intends only his own gain is led by an invisible hand to promote … the public interest. Conservative novelist Ayn Rand became a folk hero because her basic phi- losophy updated Smith for the 20th and 21st centuries. It beautifully dove- tailed with the ruling neo-liberal systems, captured in a book title: “The Virtue of Selfishness.” Rand wrote that the most virtuous person, whom she calls an “individualist,” is a man who lives for his own sake and by his own mind; he neither sacri- fices himself to others nor sacrifices others to himself. He is a trader ….24 This is a way of speaking about a model of capitalist society in which the main role of government is to protect a kind of human rights embodying “the virtue of selfishness”: The only proper, moral purpose of a government is to protect man’s rights, which means: to protect him from physical violence – to protect his right to his own life, to his own liberty, to his own property and to the pursuit of his own happiness. Without property rights, no other rights are possible.25 Rand’s model of the good capitalist society is one that protects the individual’s right to private property and to his/her own “rational” profit interests. Period! No notion of a common good here. Unless capitalist societies balance individu- alism with the community and subordinate profit to the public good, human survival becomes terrifyingly unlikely. Speaking of rights, capitalism, especially the dominant neoliberal US model, not only champions Ayn Rand’s right to “selfishness” but commits to “nega- tive” rather than positive rights. Negative rights are the right of the individual to be protected from government control or dictate; government mandates limiting the individual are a form of “tyranny” – even when they just involve requiring people in the COVID-19 crisis to wear masks to protect others. But European capitalism offers some notion of “positive” rights inscribed in the UN 1948 Declaration of Human Rights – the rights to food, shelter and a liv- ing wage. When you accept positive rights, you can have a system of public goods, since goods and services that serve positive rights must be produced by governments even if they are not profitable and are eschewed by corporations. Averting climate change requires a transformation in human rights theory. In the age of extinction, the right to survival of the species becomes the pre- eminent human right. The very idea of rights attached to humanity as a col- lective runs counter to capitalism’s individualism. In the age of climate change, there is little prospect of survival until the community gains the same moral standing as the individual and the positive rights of the community itself are as strong as individual rights. 2. Blind Markets To achieve profit maximization, capitalist markets discount or “externalize” social and environmental costs and benefits. US corporate charters and laws require that corporate directors subordinate social and environmental costs, since profit maximization is their prime fiduciary obligation, explicitly cod- ified in US corporate charters. European corporations have different char- ters, which permit more focus on benefits to workers or the environment. But all forms of capitalism tend to put profit over social and environmen- tal goals, since capital will flow faster to profitable “low road” companies than to “high road” companies reducing profit to protect workers or the environment. True, governments in capitalist societies across the world can partly “inter- nalize” social and environment costs – and can regulate pollution. In Europe and some developing nations, states mandate a strong focus on the environ- ment, reducing the nation’s carbon footprint. At this writing, many global corporations are branding themselves as “so- cially responsible” companies – and claim to be responsive to demands of workers, consumers and the public to protect the environment. Even in the United States, the Business Roundtable, a powerful association of the largest US corporations, endorsed in 2020 “stakeholder capitalism” as preferable to the classic US shareholder one, focused only on return to investors. Busi- ness schools in the United States and other developed capitalist nations of- fer idealistic students programs in “managing for social and environmental impact.” But even as business leaders and teachers embrace these social values at a rhe- torical plane, they continue to prioritize profit and oppose the urgent and mas- sive environmental regulation, taxation and massive public investment required to limit climate change. While governments in capitalist societies everywhere permit a measure of taxation, regulation and corporate social responsibility that “internalizes” some environmental costs, these efforts in all capitalist nations are far from enough to minimize climate change before it is too late. The underlying structural and political realities – including the costs of abandoning the global fossil fuel-built infrastructure, the desperation to win the competition in the global capital markets, and the flood of corporate money into all the major capitalist political systems – prevent corporations from making the drastic changes needed to rein in climate change at the pace and scale needed. In the United States, the Wall Street banks and financial markets which control much of the world’s wealth – J. P. Morgan Chase, Goldman Sachs, BlackRock, and their ilk – set the tone of “extinction fi- nance,” in the same predatory spirit that animates the thousands of finance capitalists in London and Dubai or any number of other financial centers. To put the environment over profits, would risk violating their charters and send potential investors toward other “low road” competitors. That is why Leonardo DiCaprio’s “The Wolf of Wall Street” rang true for millions of the film’s global fans, who immediately recognized that predatory “wolves” run rampant in Wall Street, London or Tokyo because our global financial sys- tem requires that they act “wolf-like.” Whatever their rhetoric, they eagerly finance oil pipelines, fracking, and other environmentally devastating pro- jects that are highly profitable. This willful blindness and externalization of climate costs will not change around the world until global and national taxes and regulation internalize climate costs at a far higher level than seen in any capitalist nation today. 3. Elimination of Public Goods and the Commons Capitalist markets and culture argue that all resources – land, labor, and capital itself – should be held privately and invested for profit. This idea became a kind of economic capitalist theology in 1968, when Garrett Hardin, a University of California professor who had earlier written a biology textbook arguing for the urgent need to control breeding of “genetically defective” people, wrote of the allegedly inevitable “tragedy of the commons” that occurs when you create or permit publicly shared land. Using the example of the typical 18th-century British village in which each person is allowed to use the commons for his own grazing, Hardin writes: The rational herdsman concludes that the only sensible course for him to pursue is to add another animal to his herd. And another; and another … But this is the conclusion reached by each and every rational herdsman sharing a commons. Therein is the tragedy. Each man is locked into a system that compels him to increase his herd without limit – in a world that is limited. Ruin is the destination toward which all men rush, each pursuing his own best interest in a society that believes in the freedom of the commons. Freedom in a commons brings ruin to all.26 In other words, publicly shared ownership means ecological “ruin to all.” Capi- talism seeks to eliminate the commons by privatizing any land, agriculture and industry that can generate profits. It has largely succeeded, creating the real “tragedy of the economists” now much discussed by environmental economists and social theorists. In the name of economic rationality, total privatization is pursued, thereby creating the very tragedy of the commons in the name of preventing such a tragedy. The “tragedy of the commons” today is another name for climate change. The demonization of government and the privatization of as much land and national resources as possible have long been in the DNA of capitalism. In the 1980s, the “Reagan revolution” turned the privatization devils of capitalism into an extinction machine, seeking to make all land and resources around the United States and the world ripe for extraction and profit. Neoliberalism is fueling the most dangerous climate extinction forces ever seen. They are, at this writing, so deeply entrenched that even a president like Joe Biden, who has tried to resurrect government and invest in green jobs and other public goods is facing what the climate champion, Naomi Klein, described as capitalist anti- climate “pillars”: Indeed the three policy pillars of the neoliberal age-privatization of the public sphere, deregulation of the corporate sector, and the lowering of income and corporate taxes, paid for with cuts to public spending-are each incompatible with many of the actions we must take to bring our emissions to safe levels.27 4. The Fetishism of Commodities The “fetishism of commodities,” is the title of a section of Karl Marx’s first chapter in the first volume of his most important book, Das Kapital. He high- lights that profit requires making everything for sale and ginning up the consumer’s desire to buy. Mass consumption is integral to profit-driven capi- talism, especially in Western developed capitalist societies but now spreading in Asian powers such as Japan and South Korea as well as in many developing countries. Fetishism hints that market exchange becomes erotic, even sexu- alized, as market transactions and “buying stuff” become the basic form of self-gratification.28 Capitalism aligns commodities with biology, even though the sexuali- zation of commodities turns human desire into destruction of life and the earth. The eroticizing of buying stuff – essentially branding consumption as biological fulfillment – is consistent with the broader metaphysics of capital- ism that identifies market exchange as “natural,” a law of nature. We become our true selves only in activity that ultimately destroys the habitat that we need to survive. People themselves accumulate commodities as a basis of happiness – in the capitalist culture of mass consumerism especially dominant in the United States – while also becoming themselves human commodities for sale on the labor market. Lifestyles and happiness itself become commodified. In her book, Born to Buy, sociologist Juliet Schor, a leading chronicler of mass consumerism, shows that this begins at the earliest stages of life.29 It starts with mothers in maternity wards saturated with marketing for everything from diapers to strollers – the new mom walks out of the hospital loaded down with “stuff ” for both herself and her new baby. Studies have shown that as these babies grow into teens, young people say that “shopping” and “buying stuff ” make them happiest. Their social life is in the mall or online platforms where they talk about and show pictures of themselves with their latest “stuff.” Fetishism has an obsessive quality – when you fetishize something you can never get enough of it. Fetishizing consumption is thus a foundation of extinc- tion, since every commodity that is consumed is extracted from finite natural resources. But if you are addicted, you will keep indulging your fetish, even if it leads you toward self-destruction or collective extinction. 5. The God of Growth Capitalism is a dynamic system requiring constant expansion; it cannot survive as a static or steady state system without the growth of commodity production and profit. Capital keeps pouring into the engine that produces more stuff and profit, ending the survival prospects of companies and whole systems that don’t keep generating more stuff and more profits. If the system is not speeding up, it is at risk of not just slowing but disintegrating. Growth without limits is ab- solutely incompatible with the preservation of the natural world. The planet is finite and cannot sustain infinite extraction and consumption of finite natural resources. But since capitalism depends on growth without limits, it would in- evitably move into the final stage in which the contradictions between growth and survival pointed to the question of whether the survival of capitalism as we know it means the end of human survival. As noted in the first section of this chapter, growth without limits is fatal to environmental prospects for two reasons. One is that infinite growth means in the current economic system growth of carbon emissions that will quickly produce extinction through climate. But, as Chira Dhara and Vandana Singh point out in their Scientific American article, “The Delusion of Infinite Economic Growth,” unlimited growth will threaten environmental extinction even if we move toward the green technologies that come close to eliminating carbon emissions.30 This is true because infinite material growth creates unsustainable material costs other than carbon emissions that imperial all life. Dhara and Singh explain this vividly by showing how a world based on green technologies such as electric vehicles (EVs) will destroy the environment in a system without limits to growth: The electric vehicle (EV) has become one of the great modern symbols of a world awakened to the profound challenges of unsustainability and climate change …. Let us imagine the “perfect” EV: solar powered, efficient, reliable and affordable. But is it sustainable? EVs powered by renewable energy may help reduce the carbon footprint of transport. Yet, the measure of sus- tainability is not merely the carbon footprint but the material footprint: the aggregate quantity of biomass, metal ores, construction minerals and fossil fuels used during production and consumption of a product. The approximate metric tonne weight of an EV constitutes materials such as metals (including rare earths), plastics, glass and rubber. Therefore, a global spike in the demand for EVs would drive an increased demand forThey go on to show that Capitalism’s God of growth is thus fatal even assuming full embrace of green technology: Exponential growth swiftly, inevitably, swamps anything in finite sup- ply. For a virus, that finite resource is the human population and in the context of the planet it is its physical resources. The inescapable inference is that it is essentially impossible to decouple material use from economic growth. And this is exactly what has transpired. Wiedmann et al…. did a careful accounting of the material footprint, including those embed- ded in international trade, for several nations. In the 1990–2008 period covered by the study, no country achieved a planned, deliberate econo- mywide decoupling for a sustained length of time.32 Both neoclassical and Keynesian economists – the two mainstream economic schools which both embrace capitalism – are not seriously rethinking their views of growth in the age of extinction. They continue to see rapid and unre- stricted growth as essential to economic health, prosperity and morality itself. The irony is that the economists are blinding the public from seeing that not ending GDP growth in the 21st century almost ensures ending both capitalism and all civilization. GDP growth has undeniable great virtues. Historically, it has helped raise the standard of living for large sectors of the population. But capitalist growth has always had two fatal flaws. First, capitalists selected technologies – espe- cially carbon based energy sources – that were most profitable, whatever their social and environmental costs. Second, the DNA of capitalism led, for obvi- ous reasons, to a concept of growth that focused mainly on growth of material commodities for private profit. How capitalism causes climate catastrophe is thus not accurately captured by highlighting the capitalist imperative of growth without limits. The capitalist commitment to growth became fatally intertwined with climate extinction by inventing and embracing an idea of growth that involved private rather than public goods – goods which are largely material. Public goods growth would not necessarily lead to environmental catastrophe. In her book, Eco-Mind, Francis Moore Lappé argues that climate activists are in peril of losing the fight by opposing growth.33 She shows that the prob- lem is less growth per se, but the kind of growth created. While she does not explicitly advocate for growth in non-material public goods, she comes very close to the argument we are making: that an economy prioritizing such pub- lic goods can be a high-growth economy that does not threaten extinction. The reason is that public goods – whether education, transport by bicycles or walking, de-industrialized natural agriculture, sport and play, art, or simply social interaction in ordinary conversation for bonding and pleasure – are far more sustainable.But What about the Green Capitalists’ Solution? Many reading this chapter may feel there is an easier solution than throwing away capitalism. Yes, capitalism is part of the problem. But, you think, realis- tically, the world is not going to invent anytime fast a visionary postcapitalist system. If we’re going to be pragmatic, we should listen to the growing number of capitalist leaders and companies who are taking climate change seriously and proposing their own solution: green capitalism. Capitalist companies are already responding to market incentives promot- ing green technologies that are important in slowing climate change. In fact, Big Tech leaders such as Bill Gates are beginning to focus on climate change, with Gates writing a 2021 book on how to transform the world to save the environment. But a closer look shows that Gates, like most corporate leaders in the United States and around the world, sees climate change as mainly a technological problem to be solved not by system change or politics but by in- novative technologies. Gates starts off saying he is not a political guy but a tech expert. New technologies can get carbon emissions way down, without need- ing to distract ourselves with the giant and disagreeable task of changing our economic system. In fact, in his view, it is the Big Tech capitalist companies, as well as the smaller tech capitalist entrepreneurs that will solve climate change; capitalism is not the problem but the solution! Gates’s technological approach to the climate crisis typifies the “progres- sive” capitalist factions, including powerful capitalist groups in Europe and the developing world, willing to acknowledge a deep climate crisis. Techno- logical innovation on a grand scale, subsidized by states when necessary, makes “green” capitalists like Gates, believe even more fervently in capitalism because they see it as the only system generating and rewarding technological leads of the kind necessary to stop climate change. Moreover, because they see markets as rational and responsive to consum- ers, increasing public concern about flooding, drought, and extreme heat, are likely viewed as providing the “market signals” that will presumably increase the profitability of green investments. Twenty-first-century capitalist entrepre- neurs – people like Elon Musk who have already made a fortune from electric cars – see this as the wave of the future. And even big corporations will end up on the global green capitalist wave. GM has announced it plans to stop produc- ing gas engine cars by 2035 and go fully electric. Ford is building its electric F-150 Lightening trucks – one of the most popular vehicles in America – and plans to dramatically increase its electric truck and car fleet, President’ Biden’s 2023 executive order that half of all new US cars and trucks must be electric by 2030. Many other huge global companies are promising to drastically reduce their carbon emissions; Amazon has pledged to reach net-zero emissions by 2040 and Walmart promises to eliminate emissions by 2035. Their expectation is that the entire global capitalist system will follow – and save the planet. This “capitalist solution” is seductive but deeply flawed. As we showed above, even “green” technology, such as wind turbines, solar panels, and elec- tric cars, incurs grave environmental costs: Every stage of the life cycle of any manufactured product exacts environ- mental costs: habitat destruction, biodiversity loss and pollution (includ- ing carbon emissions) from extraction of raw materials, manufacturing/ construction, through to disposal. Thus, it is the increasing global mate- rial footprint that is fundamentally the reason for the twin climate and ecological crises.34 As material or resource costs escalate, both climate change and material deple- tion imperil survival and the environment. Since unlimited growth is in the DNA of capitalism, the shift to green technology is not enough to prevent environmental destruction. The tech- based vision, by focusing simply on technology, ignores all the other aspects of capitalism – from profit maximization to the public goods deficit to com- modity fetishism as well as unlimited growth – that cause environmental destruction. The green tech capitalist solution actually protects the wealth and power of Big Tech and other corporations, and is likely to accelerate environmental de- struction by deflecting focus from the underlying systemic aspects of capitalism fueling climate change. But this doesn’t mean we should ignore technology nor that capitalist innovation and reforms can’t play a role. Technology obviously has a major role to play in solving climate and other environmental crises. Where capitalist corporations seek to invest massive amounts of capital into non-carbon energy sources, this may help with the larger economic, social, and political changes that will need to ultimately transcend the capitalist-driven forces that green capitalists such as Gates and Musk claim to champion. The greening that is possible within capitalism is hugely important, when not used as a substitute for crucial system change. The key is to accelerate the green innovation possible within capitalism while making larger systemic changes where these technologies can truly pre- vent extinction. In the current corporate order, despite the importance of elec- tric cars and other green products, the purely technological approach de-linked from systemic change will not create a sustainable world. Green capitalists’ reforms may be a step forward, but their claims of social responsibility should not be confused with actual solutions to the climate crisis. Even the biggest global corporate emission-spewers – Exxon, Royal Dutch Shell, BP, Chevron, and other large oil and gas companies – now ad- vertise themselves as green companies, promoting a brand mixing renewables and fossil fuel together as the only road to prosperity and survival in a green capitalism. But these same companies used their money and political clout to prevent the necessary systemic changes that would solve the climate change crisis. In the United States, the American Petroleum Institute, the leading oil and gas lobbyist, put Exxon and Chevron’s money to work opposing Biden- proposed climate policy changes. Nevertheless, these companies brand them- selves as “green.” Green brands, according to extensive research, are most likely to create “green-washing” rather than sustainability.35 Global auto manufacturers are talking aspirations rather than committed realities to electric cars; and the US auto firms, also talking a good green story like Big Oil, tried in 2021 to limit stricter carbon emission standards introduced by the Biden Administration. As one Forbes commentator noted, the greenwashing temptation is inherent to work of industry leaders, “The allure of greenwashing sustainability initia- tives often taps into what CEOs are best at: projecting confidence, managing risk, and creating followership.”36 Again, this does not mean that we should not use all the reforms in capitalism that actually contribute to mitigation. But we should also not confuse those reforms with solutions that will save humanity. 3 Plague for Profit Capitalism and Pandemics Introduction: Systemic Disease On May 25, 2020, George Floyd was killed in Minneapolis by a police officer, Derek Chauvin, who pressed his knee hard into Floyd’s neck for about nine minutes as Floyd was held on the ground by several cops. The killing took the country by storm because it was caught on video. It showed officer Chauvin with an almost bored look, one hand in his pocket, as he cut off Floyd’s oxygen. Of- ficer Chauvin, who was later convicted of murdering Floyd, seemed nonchalant even as Floyd stopped breathing and lay dead, with his knee still on Floyd’s neck. The murder gave rise to a story by President Trump and leading Republi- cans that, yes, there are some “bad apples” among the police. There are rogue actors in every profession. The way to prevent more deaths like Floyd’s is to look for these relatively few bad apples and get rid of them. But too many African-Americans for too long had been killed like Floyd for the “bad apple” story to be convincing. Starting mainly with black and white young people, a huge protest movement erupted around the United States – and indeed around the world. Their focus was not on “bad apple” cops. They pre- sented another story: systemic racism. The problem was not in the individual police officers but in the institutions of our “law and order” racist system and in the deeply embedded racism in US culture. To prevent more cop killings, it would take systemic change, not just in policing but in the entire social system.1 The relevance of this whole story to pandemics has not been widely discussed. Floyd’s murder took place during the Spring 2020 surge of the Coronavirus. While Officer Chauvin was killing Floyd, the virus was metaphorically pressing its deadly knee against the faces of millions of Americans, infecting and killing hundreds of thousands. The parallels in the stories of the two events are instructive. Many see COVID-19 as an inevitable bad apple in nature. This follows the view that it’s impossible to prevent the rise of bad apple cops or people like Derek Chauvin because they have always existed, an inevitable and unfortunate element of human nature – or, one could say, inherent in nature itself. Likewise, the parallel view of COVID-19 is that pandemics are inevitable and an inherent feature of nature. Pandemics do have roots in nature and in interactions across species. But the bad apple story is, nonetheless, deeply flawed when applied to COVID-19 and pandemics in general. It ignores the hidden essential truth: these are not just natural disasters but human-generated catastrophes arising from our most powerful social structures. Much like racist cop killings, pandemics are systemic. COVID-19 and other pandemics are fueled by the most important institutional systems of the societies in which they arise. In fact, there is a strong connection between systemic COVID-19 and systemic racism. In modern times, these two systemic forces are intertwined. Systemic racism plays an important role in shaping how and where pandemics such as COVID-19 arise and kill masses of people. Systemic racism intersects with broader economic, political, and cultural systems that drive modern plagues and intensify their impact on the most vulnerable people of society. Moreover, because they are systemic, they can have catastrophic effects, including possibilities of one of several variants of extinction, including Bostrom’s “bang” or “shriek” form. In the last several hundred years, the most important system shaping society has been capitalism, as discussed in prior chapters. Capitalism is, of course, the dominant global economic system, but it also breeds political systems and shapes the culture of entire societies. It is accurate – though almost never acknowledged in the United States – to describe COVID-19 as a systemic capitalist disease, a type of environmental extinction like its closely linked cousin, climate change. Seeing Floyd’s death as systemic racism changes how we react to it. Like- wise, understanding today’s pandemics as systemic capitalist plagues changes everything about how we must respond. As capitalism evolves globally, its in- stitutions and values will create ever more frequent and deadly pandemics. If we want to prevent a pandemic-filled dystopic future which is potentially a form of extinction, we need to change the system driving it. Since humans create these systems, we can transform them – and we must! Pandemics through History: A Brief Tale As noted above, pandemics have ravaged small tribes and large societies for many centuries. Pandemics such as the Justinian Plague, in the Dark Ages of the 6th century, killed millions of people and animals across several continents. There were three huge pandemics affecting much of the world before the 20th century, including the Justinian Plague in 541, the famous Black Death or Bubonic Plague of 1347 and the 1894 pandemic that started in Yunnan China. These might be seen as “crunch,” “shriek,” or “whimper” extinctions. There have been many hundreds of significant plagues through history. Analyzing the long string of pandemics, Nicholas Le Pan notes: Disease and illnesses have plagued humanity since the earliest days, our mortal flaw. However, it was not until the marked shift to agrarian com- munities that the scale and spread of these diseases increased dramatically. Widespread trade created new opportunities for human and animal interactions that sped up such epidemics. Malaria, tuberculosis, leprosy, influenza, smallpox, and others first appeared during these early years. The more civilized humans became – with larger cities, more exotic trade routes, and increased contact with different populations of people, animals, and ecosystems – the more likely pandemics would occur.2 A key observation here is that since early history, humans have helped cre- ate pandemics as they changed their behavior, built agricultural villages and then increasingly crowded cities, and expanded their economies through trade. As the economic systems developed into bigger production and trade routes globally, pandemics grew accordingly. The spread and globalization of econo- mies and empires spurred greater pandemics, giving us a hint of the systemic character of pandemics, reflecting new kinds of societies and global economic systems, including ultimately today’s global capitalism. It is noteworthy, though, that many of the early pandemics erupted long before the rise of capitalism. This makes clear that capitalism is not the only system that can cause pandemics. Pre-capitalist, early economies and political elites had some of the expansionary and predatory elements that are also found in capitalism, and contribute to deadly plagues. Some of these like the Justinian Plague might be seen, in Bostrom’s terms, as “shriek” or “whimper” extinctions because they killed 30–50 million people and held back the development of vibrant civilizations. Our argument is, thus, not that capitalism is the only system causing or fueling pandemics. Rather, we are proposing first, that it has been an important systemic cause since the early rise of capitalism in the 14th century; second, that it became the major systemic cause or pandemics as capitalism developed from the 14th to the late 20th century; and third, that capitalism has evolved since around 1980 into a hyper- globalized system that is creating and fueling more frequent and widespread pan- demics. While these are not necessarily more deadly than earlier pandemics, partly because of advances in technology, public health, and health care, they hint at the possibility of a new capitalist world ravaged by endless plagues such as COVID-19 – or worse – that could spin out of control and lead to new extinction threats. Institutionalizing Disease: How the Capitalist System Generates Pandemics It has been rare during the COVID-19 era that people, pundits or politicians connect pandemics to capitalism. This partly reflects the dominant US and West- ern view that capitalism has increased the resources, skills and knowledge needed to control disease. Rather than fueling plagues, capitalism is seen as the antidote, a view that has some credibility since capitalism has created many scientific, health and technological advances, and the death rate from specific pandemics has tended, at least until COVID-19, to decline rather than grow. One Wall Street Journal writer triumphantly proclaims that “Capitalism Is What Will Defeat Covid,” adding, “The vaccine revolution didn’t happen on its own, it’s a product of decades of planning and investment.”3 Moreover, socialism and other non- capitalist systems are widely viewed, especially in the United States, as either under-developed or evil, crucibles of all manner of social problems and diseases. And capitalism has escaped blame partly because it discourages any type of systemic analysis, tending to view individuals rather than institutions or sys- tems as the root causes of social problems. This is especially true in the United States, where capitalism breeds a culture of extreme individualism. Corrupt or diseased institutions or systems are simply reflective of individual pathology. Consider the dates of major pandemics relative to the rise of capitalism, as well as the frequency and amount of death created by these plagues.4 &lt;&lt;TABLE OMITTED&gt;&gt; The chronology shows, as noted earlier, that many very destructive pan- demics preceded the rise of capitalism, and led to huge numbers of deaths, such as the Antonine Plague of 165–180 AD that killed 5 million, the Japanese Smallpox Plague of 735 AD killing 1 million, and the Justinian Plague killing 30–50 million. It is estimated to have killed somewhere between a quarter to a half of the world’s population. But as we move chronologically down the chart, into the early stage of capitalism, we find another one of the most deadly plagues of all times, the 14th-century Bubonic or Black Plague – a “crunch” extinction that killed an astonishing 200 million people, with some estimating that the deaths may have represented 40% or more of a world population numbering around 450 million at the time. This took root in crucial areas of the earliest stages of capitalism in Europe, in trade centers such as Venice in Italy and around the Mediterranean that were the crucible of the development of capitalism. Here, we see the rise of the confluence of multiple trade routes that both helped build European capi- talism and cause the Black Plague. Then, half of all Europeans may have died during the 14th century and more during multiple European plagues through the 18th century. The chart suggests the increasing frequency of pandemics as capitalism devel- oped. Four systemic drivers of pandemics lie at the heart of capitalism and these, become more entrenched and toxic as the capitalist system expanded. They will be familiar because they are also drivers of climate change and of militarism. 1. Profit over People Adam Smith argued that “an invisible hand” ensured that unfettered pursuit of profit – the defining feature of capitalism – resulted in the common good. His- tory proves this false. Early capitalist critics such as Karl Marx, and especially his life-long collaborator, Frederick Engels,6 focused on how capitalists pursuing profit exploited workers and their communities, creating long and debilitating hours of labor in dirty and dangerous factory conditions. They paid low wages, largely insufficient for safe and healthy shelter, and created congested slums filled with infectious agents, raw sewage, and other health-threatening conditions. The profit-driven exploitation of labor and industrialized urban life during the 19th-century industrial revolution was an obvious driver of disease. Clearly, impoverished workers subjected to exhausting hours and toxic working envi- ronments inside and outside the factory are more likely to get sick. While social struggles during industrial capitalism in the 19th century improved living condi- tions and health for sectors of the working classes, as well as creating important medical and health advances, a reality Marx recognized but failed to discuss adequately, capitalism took a brutal toll on the health of a huge sector of workers, since the bosses kept wages and working conditions low to drive profits higher. This became the subject of great novelists like Charles Dickens, who wrote about the greed of capitalist Scrooges and the misery and illness of Tiny Tim workers and their poverty-stricken neighborhoods in 19th-century London. Dickens’s novels painted a picture of developing capitalism as a profit-driven disease engine – and hinted that it fueled pandemics. This is not only because of the health vulnerability of workers but the breeding of systemic environmental factors – in factories, industrial slums, and congested cities – that made pandem- ics more likely. Here is where the priority of profit over people as a systemic breeder of plagues became obvious, as elites were not willing to raise wages or tax profits and invest in cleaning up hazardous workhouses, factories, and slums. The result was a tsunami of pandemics in the center of rising capitalism: Dickens’s 19th-century London and other rising British industrial urban centers. As one report titled “Public Health in the Industrial Revolution” notes: Plagues and other diseases regularly killed huge numbers… A rising pop- ulation coupled with poor housing and long working hours, led to con- ditions in urban areas becoming atrocious. Slums quickly grew as cities bore the weight of the rapid increase in people. Diseases wreaked havoc.7 Among the most common and deadly diseases and plagues were the following: • Typhoid: Between 1830 and 1836, there were four major British typhoid epidemics. Typhoid was carried by contaminated water and food in dirty conditions. • Cholera: Cholera pandemics erupted so frequently that the disease became known as “King Cholera.” In 1831 alone, cholera in Britain killed over 50,000. In 1848, another cholera pandemic killed 70,000…. Between 1817 and 1923, cholera epidemics globally killed more than a million people. • Tuberculosis: TB was the deadliest British pandemic as capitalism developed through the 19th and early 20th century. A pulmonary variant was most prevalent; it hit mainly teenagers and young adults who were malnourished, overworked and exhausted. These included young workers like Tiny Tim in Dickens’s Christmas Carol, who suffered from TB according to scientists analyzing Dickens’s descriptions of one of this most famous of working-class literary characters. In the early 19th century, TB killed over a quarter of the British population and around 1900 accounted for one-eighth of all deaths. As capitalism developed, it was the largest single killer of adults.8 No wonder that the acclaimed historian of plagues, Kyle Harper, calls our at- tention to the negative health impacts “generated by industrialization and the rise of global capitalism”: For several decades in the mid-nineteenth century, progress stalled, even in western Europe where early gains had been achieved … the emergence of new diseases, and the recrudescence of old ones, proved devastating around the globe. To understand the interplay of health, wealth, and power in the formation of the modern world, we need to see this story in full planetary perspective. Harper adds: The narrative is not one of unbroken progress, but one of countervail- ing pressures between the negative health feedbacks of growth and hu- manity’s rapidly expanding but highly unequal capacities to control the threats to our health.9 As these plagues ravaged the center of rising global capitalism in England, they began to make clear the systemic character of pandemics, While the search for profit over people in the system was the obvious systemic driver, other systemic aspects of capitalism were creating pandemics around the world, as capital- ism spread its wings and began to dominate the planet. Following the era of colonialism, the neo-colonial era spread its own deadly diseases. Led by the United States after World War II, profit became the central global imperative, and profiteering – by big AG, big Pharma, big Oil, and big Banks – has played a major role in promoting today’s pandemics, including COVID-19. 2. The Public Goods Deficit: The Hidden Heart of the Matter Charles Dickens and others shocked by the eruption of disease and pandemics as the industrial revolution took off in the 19th century bemoaned the state of public health in Britain, then the most developed capitalist country in the world. Numerous commissions to improve health were formed, but they never had the economic resources or political clout to prevent the endless rise of pan- demics of cholera, TB, typhoid, and other diseases. Almost two centuries later, the eruption of COVID-19 – and the failure to prevent millions from getting it and hundreds of thousands from dying of it in even many affluent countries around the world – would again have shocked Dickens. Pandemics such as COVID-19 in advanced capitalist societies reveal systemic, institutionalized deficits of public health, public housing, public transit, and larger public goods systems. Pandemics are closely related to both environ- mental destruction and militarism, and highlight public health as one of the most important public goods along with environmental protection and building peace. Dr. Michael Mina, a Harvard physician and professor of epidemiology and public health has made the provocative distinction between “medicine,” a prof- itable system to heal individuals by doctors, and “public health,” offered by non-profit clinics or governments to protect community health. Many capi- talist societies, most notably the United States, are big on “medicine,” and small on public health. This poverty of public health is not characteristic of all capitalist societies, but it is not surprising in an economic system organized to produce private commodities rather than public goods. Capitalism is sys- temically tending to be deficient in public goods, as noted in earlier chapters, because capitalists view the market as the only true source of wealth and value, investing mainly in profitable commodities for sale on the market. As Derber and June Sekera have written elsewhere, societies cannot func- tion efficiently or compassionately without adequate public goods, an argument that capitalist societies tend to ignore: The history of civilization,” wrote Martin Wolf of the Financial Times in 2012, “is a history of public goods.” Public goods are what govern- ments produce on behalf of their citizens: clean air and water, safe food and drugs, libraries and parks, highways and bridges, and scores of other services that citizens rely on every day. Public goods are funded collectively by citizens through their taxes. The government produces them because the market does not or because a society decides that all citizens should have access because the societal benefits are so important.10 But capitalism systemically hides its own necessary public goods and public health deficits, creating “an invisible crisis.” It is hidden for many reasons, as Derber and Sekera make clear in their discussion of capitalist interests and the prevailing market ideology: [The] hidden deficit remains hidden by design, a deliberate strategy developed by conservative elites with enormous power over the public discourse. Cornell political scientist Suzanne Mettler has argued that in- fluential, monied groups do not want people to know how much they are getting from government. If people recognized how many personal and social benefits come from government spending, it would threaten the conservative anti-government position, a stance long at the center of right-wing ideology. In 2008, Mettler showed that of all who deny ever receiving benefits from US government programs, over 90 percent had participated in at least one such program. As Mettler writes, the state’s role – and thus the existence of public goods – has been intentionally sub- merged and shrouded, “making it largely invisible to ordinary citizens.”11 Capitalism even deprives its workers of the vocabulary to think of public goods, to even imagine their existence: [We] lack the language to discuss the hidden deficit. You cannot see what you lack the words to describe. Neo-classical economists and con- servative corporate interests have taught that only private businesses can produce lasting and true wealth, and that government is inherently un- productive since it displaces private enterprise and is only useful as a tem- porary corrective to transitory “market failures.” Such ruling orthodoxy undermines the very possibility of a “public good” produced by govern- ment, and helps explain why people heavily reliant on public goods claim they get no government benefits.12 Catastrophes like COVID-19 and other pandemics begin to expose the sys- temic public health and public goods crisis. They are simply too overwhelming in the lives of workers and all citizens to ignore. They make clear that public health – health provided by government or communities for the general popu- lation and especially vulnerable working-class groups – is inadequate. Yet, as seen in COVID-19, the discussion of the public health and public goods crisis as a systemic capitalist creation remains largely ignored. 3. Expansion: Capitalism’s Historic War on Nature A third capitalist driver of pandemics is the system’s inherent tendency to ex- pand. Almost 200 years ago, early capitalist critics such as Marx and Engels marveled at the dynamism of the rising system, leading to globalization and colonization, and ensuring the triumph of capitalism across the world through war as well as trade. They realized it would bring growth and benefits, es- pecially for tycoons and the captains of industry, but that it would also bring militarism, disease and global exploitation, including global health disasters. Expansion has always happened within nations as well as across them. Inside advanced capitalist countries such as the United States, miners and big agricul- tural companies expanded constantly into more wilderness and public lands, destroying nature and putting more people and companies into pandemic- fueling contact with new germs and animals traditionally sheltered from hu- man invasion. And capitalism has always relentlessly expanded abroad, includ- ing not just through increased trade and outsourced production and globalized consumption, but production of a highly profitable travel, tourist and airline capitalist sector, all of which, as we shall see, spreads disease and fuels pandem- ics that can become shriek or whimper extinctions around the globe. In this brief section, we look at a few deadly highlights of the history of such expansion; in a later section, we focus on today’s expansion crisis related to health. Nearly every pandemic has historically been associated with the movement of people, warriors, goods, and trade into new areas. The huge his- toric plagues we discussed earlier all took this form, although the earliest dis- eases were spread by pre-capitalist traders and fighters. The Plague of Justinian, 541–750 AD, was brought to Italy by soldiers returning from the Mideast.13 The Bubonic plague or Black Death started in Asia and reached Europe and the Mediterranean probably through Italian merchants fleeing war in the Crimea. The “Third Pandemic” of the mid to late 19th century started in China but then spread through population movement and trade to India, where it killed 10 mil- lion people and by 1900, spread into the United States through travel and trade. Capitalism’s pandemics in history are perhaps most evident in colonialism. In the era of mercantilism, colonialism became the classic historical capitalist model of expansion across the world. It has been associated with millions on millions of deaths brought through disease by the “Christopher Columbuses” of the world: traders, merchants, and soldiers in search of gold, profit, and power. They typically have been recruited and funded by capitalist colonizing countries and corporations. This helps explain the rise of movements today tearing down the statutes of Columbus and his colonizing ilk, as the scale of the disease and pandemics they brought is now being taught in schools and is almost too much to bear: Encounters between European explorers and populations in the rest of the world often introduced local epidemics of extraordinary virulence. Disease killed the entire native (Guanches) population of the Canary Islands in the 16th century. Half the native population of Hispaniola in 1518 was killed by smallpox. Smallpox also ravaged Mexico in the 1520s, killing 150,000 in Tenochtitlán alone, including the emperor, and Peru in the 1530s, aiding the European conquerors. Measles killed a further two million Mexican natives in the 1600s. In 1618–1619, smallpox wiped out 90% of the Massachusetts Bay Native Americans. During the 1770s, smallpox killed at least 30% of the Pacific Northwest Native Americans. Smallpox epidemics in 1780–1782 and 1837–1838 brought devastation and drastic depopulation among the Plains Indians. Some believe that the death of up to 95% of the Native American population of the New World was caused by Old World diseases such as smallpox, measles, and influenza.14 By the late 19th century, as capitalism matured, public health systems emerged out of working class and social reformers struggles in Europe. But capitalism remained lethal in the colonies. Mike Davis, late historian and political econo- mist, describes the interaction of droughts, famines, and disease: Hugely destructive epidemics of malaria, bubonic plague, dysentery, smallpox and cholera culled millions of victims from the ranks of the famine-weakened. The European empires, together with Japan and the United States, rapaciously exploited the opportunity to wrest new colo- nies, expropriate communal lands, and tap novel sources of plantation and mine labor. What seemed from a metropolitan perspective the nine- teenth century’s final blaze of imperial glory was, from an Asian or Afri- can viewpoint, only the hideous light of a giant funeral pyre.15 In the “late Victorian” period that Davis studied, these famines and diseases took between 31.7 and 61.3 million lives across India, China, and Brazil.16 The relative underdevelopment of the Global South, Davis believes, finds its expla- nation is this period and these facts. Today, in the postcolonial world, intense globalizing forces continue to spread disease across continents, even as expansion of capitalist agriculture, mining, logging, and other industries break down the nation’s own protected public lands and wildlife. We save this discussion for later in the chapter, when we look at late stage capitalism, which has intensified the plunder of nature and the forced interaction of people and companies with sheltered animals in former wildness or forests such as the Brazilian Amazon. These invasions by profiteering hordes of people and companies have generated many of the viral pandemics that are plaguing us today. 4. Class Structure A defining feature of capitalism is a class structure separating small elites of the wealthy capitalist and managerial or professional classes from the stagnant or declining working classes. Derber, with Yale Magrass, has discussed the archi- tecture of the “capitalist house” as an upstairs downstairs house, with each floor housing a different social class.17 As inequality and class divisions have grown more severe in most advanced capitalist societies, many have the extreme archi- tecture that we find in the United States. What does the US capitalist house look like? It has a lavish upstairs where … the 1% live luxuriously and can push buttons that control the societal house. The top 0.01% – 16,000 households led by CEOs, hedge fund managers and multi- millions with minimum wealth over $100 million – are the true capitalist aris- tocrats, living at the very top of the house, led in 2018 by over 400 billionaires.18 There is a mezzanine of the house, where perhaps 20% of the population lives comfortably, with many relatively affluent. These are doctors, lawyers, and upper middle managers, in what sociologist Alvin Gouldner has dubbed the “professional-managerial” or “new” class. But the majority of the population lives below the top floor and mezzanine in the first floor and basement: the house has a huge downstairs, with many different rooms and parti- tions on the first floor, where the working class (which includes blue- collar, pink-collar and white-collar employees) live under a wide degree of economically insecure, indebted and declining conditions …. Many of these people live in the downstairs basement.19 The COVID-19 economic meltdown has greatly expanded the number of basement dwellers in most capitalist nations. Millions of workers lost their jobs and were driven into the poverty and debt that plagues the basement. Many were locked in poverty before the pandemic – and remain with low prospects of moving up. Those who almost never catch up live in a dark dirt-floor basement, where millions of unemployed and poor people have a miserable life, often hungry and sick. They are disproportionately people of color and undocumented im- migrants, though the majority in the basement are native whites and rural.20 As the basement population expands and the first floor gets dirtier and more con- gested, it is easy to see why the capitalist house is a systemic breeding ground for pandemics. The majority of people, as discussed by Dickens 200 years ago, are stuck in untenable, insecure, dirty, and diseased parts of the house. The lower working classes are chronically prevented by their impoverished conditions and widespread basement diseases from developing their humanity and full poten- tial. Using Bostrom’s terminology, such workers are chronically subjected to a “whimper extinction” even before an epidemic such as COVID-19 emerges. Neoliberal Global Capitalism: Fueling COVID-19 and Risking Extinction In the 1980s, President Reagan and UK Prime Minister Margaret Thatcher inaugurated a rising capitalist model highly conducive to illness and pandem- ics. What Reagan and Thatcher really did was inaugurate a new stage of “late capitalism,” which, as discussed in earlier chapters is generally referred to as Neoliberalism. It spread rapidly around the world and has become a dominant form of the global capitalist system. It took root most strongly in the United States and the United Kingdom, and in many poorer nations such as Chile and Brazil, where the United States exercised strong control. It also has penetrated some nations in continental Europe, weakening but not yet replacing Europe’s historical social democracy and social welfare system. Global neoliberalism does not change the capitalist fundamentals but rather take them to new extremes. Here, we look briefly at three neoliberal systemic developments and show how they gave rise to recent pandemics, including COVID-19. 1. Anti-government: The Erosion of Public Health and Other Public Goods Neoliberalism is most famously associated with the demonization of govern- ment. Anti-government rhetoric has long been a staple of capitalist ideology, with government defined as coercive and the enemy of liberty. If government is the enemy, then public goods, including public health, become enemies too, because they depend on and are provided by government. They come to be seen as threats to freedom. The structural deficits of capitalist public health and other public goods give rise to today’s pandemics. The public health deficit fueling is intensified in neoliberalism, representing systemic failures rather than simply mis-management by leaders like Trump in the United States or Jair Bolsonaro in Brazil. As a team of epidemiologists and political economists, including Rob Wallace, write about COVID-19 failures in capitalist societies: The failures were actually programmed decades ago as the shared com- mons of public health were simultaneously neglected and monetized. A country captured by a regimen of individualized, just-in-time epidemi- ology – an utter contradiction – with barely enough hospital beds and equipment for normal operations, is by definition unable to marshal the resources necessary to pursue a China brand of suppression.21 Wallace and his co-authors are making explicit that the problem is systemic, with neoliberal capitalism eviscerating the public goods and public health sys- tem that could have prevented the turning of COVID-19 into a pandemic.2. The War on Nature Today: Neoliberal Capitalist Expansion and COVID-19 At a 2017 Aspen Ideas Festival in Colorado, a number of moderate policy analysts, some associated with Joe Biden and the Democratic party, summa- rized their session, well before COVID-19 but after Ebola, with the following observation:</w:t>
      </w:r>
    </w:p>
    <w:p w14:paraId="666C4084" w14:textId="77777777" w:rsidR="000D570A" w:rsidRPr="009B2AF3" w:rsidRDefault="000D570A" w:rsidP="000D570A">
      <w:pPr>
        <w:rPr>
          <w:rFonts w:eastAsia="Calibri"/>
          <w:sz w:val="16"/>
          <w:szCs w:val="16"/>
        </w:rPr>
      </w:pPr>
      <w:r w:rsidRPr="009B2AF3">
        <w:rPr>
          <w:rFonts w:eastAsia="Calibri"/>
          <w:sz w:val="16"/>
          <w:szCs w:val="16"/>
        </w:rPr>
        <w:t>&lt;&lt;PARAGRAPH BREAKS RESUME&gt;&gt;</w:t>
      </w:r>
    </w:p>
    <w:p w14:paraId="61F3E9A8" w14:textId="77777777" w:rsidR="000D570A" w:rsidRPr="009B2AF3" w:rsidRDefault="000D570A" w:rsidP="000D570A">
      <w:pPr>
        <w:rPr>
          <w:rFonts w:eastAsia="Calibri"/>
          <w:sz w:val="16"/>
        </w:rPr>
      </w:pPr>
      <w:r w:rsidRPr="009B2AF3">
        <w:rPr>
          <w:rFonts w:eastAsia="Calibri"/>
          <w:sz w:val="16"/>
        </w:rPr>
        <w:t xml:space="preserve">Often overshadowed by terrorism, nuclear weapons, and cybercrime in the public imagination, </w:t>
      </w:r>
      <w:r w:rsidRPr="009B2AF3">
        <w:rPr>
          <w:rFonts w:eastAsia="Calibri"/>
          <w:b/>
          <w:iCs/>
          <w:highlight w:val="cyan"/>
          <w:u w:val="single"/>
          <w:bdr w:val="single" w:sz="8" w:space="0" w:color="auto"/>
        </w:rPr>
        <w:t>pandemics</w:t>
      </w:r>
      <w:r w:rsidRPr="009B2AF3">
        <w:rPr>
          <w:rFonts w:eastAsia="Calibri"/>
          <w:sz w:val="16"/>
        </w:rPr>
        <w:t xml:space="preserve"> may actually be </w:t>
      </w:r>
      <w:r w:rsidRPr="009B2AF3">
        <w:rPr>
          <w:rFonts w:eastAsia="Calibri"/>
          <w:u w:val="single"/>
        </w:rPr>
        <w:t xml:space="preserve">the more </w:t>
      </w:r>
      <w:r w:rsidRPr="009B2AF3">
        <w:rPr>
          <w:rFonts w:eastAsia="Calibri"/>
          <w:b/>
          <w:iCs/>
          <w:highlight w:val="cyan"/>
          <w:u w:val="single"/>
          <w:bdr w:val="single" w:sz="8" w:space="0" w:color="auto"/>
        </w:rPr>
        <w:t>existential</w:t>
      </w:r>
      <w:r w:rsidRPr="009B2AF3">
        <w:rPr>
          <w:rFonts w:eastAsia="Calibri"/>
          <w:b/>
          <w:iCs/>
          <w:u w:val="single"/>
          <w:bdr w:val="single" w:sz="8" w:space="0" w:color="auto"/>
        </w:rPr>
        <w:t xml:space="preserve"> threat</w:t>
      </w:r>
      <w:r w:rsidRPr="009B2AF3">
        <w:rPr>
          <w:rFonts w:eastAsia="Calibri"/>
          <w:u w:val="single"/>
        </w:rPr>
        <w:t xml:space="preserve"> to human civilization</w:t>
      </w:r>
      <w:r w:rsidRPr="009B2AF3">
        <w:rPr>
          <w:rFonts w:eastAsia="Calibri"/>
          <w:sz w:val="16"/>
        </w:rPr>
        <w:t xml:space="preserve">. And </w:t>
      </w:r>
      <w:r w:rsidRPr="009B2AF3">
        <w:rPr>
          <w:rFonts w:eastAsia="Calibri"/>
          <w:u w:val="single"/>
        </w:rPr>
        <w:t xml:space="preserve">most </w:t>
      </w:r>
      <w:r w:rsidRPr="009B2AF3">
        <w:rPr>
          <w:rFonts w:eastAsia="Calibri"/>
          <w:b/>
          <w:iCs/>
          <w:highlight w:val="cyan"/>
          <w:u w:val="single"/>
          <w:bdr w:val="single" w:sz="8" w:space="0" w:color="auto"/>
        </w:rPr>
        <w:t>experts agree</w:t>
      </w:r>
      <w:r w:rsidRPr="009B2AF3">
        <w:rPr>
          <w:rFonts w:eastAsia="Calibri"/>
          <w:highlight w:val="cyan"/>
          <w:u w:val="single"/>
        </w:rPr>
        <w:t>: We’re</w:t>
      </w:r>
      <w:r w:rsidRPr="009B2AF3">
        <w:rPr>
          <w:rFonts w:eastAsia="Calibri"/>
          <w:u w:val="single"/>
        </w:rPr>
        <w:t xml:space="preserve"> woefully </w:t>
      </w:r>
      <w:r w:rsidRPr="009B2AF3">
        <w:rPr>
          <w:rFonts w:eastAsia="Calibri"/>
          <w:b/>
          <w:iCs/>
          <w:highlight w:val="cyan"/>
          <w:u w:val="single"/>
          <w:bdr w:val="single" w:sz="8" w:space="0" w:color="auto"/>
        </w:rPr>
        <w:t>unprepared</w:t>
      </w:r>
      <w:r w:rsidRPr="009B2AF3">
        <w:rPr>
          <w:rFonts w:eastAsia="Calibri"/>
          <w:highlight w:val="cyan"/>
          <w:u w:val="single"/>
        </w:rPr>
        <w:t xml:space="preserve">, and </w:t>
      </w:r>
      <w:r w:rsidRPr="009B2AF3">
        <w:rPr>
          <w:rFonts w:eastAsia="Calibri"/>
          <w:b/>
          <w:iCs/>
          <w:highlight w:val="cyan"/>
          <w:u w:val="single"/>
          <w:bdr w:val="single" w:sz="8" w:space="0" w:color="auto"/>
        </w:rPr>
        <w:t>crucial</w:t>
      </w:r>
      <w:r w:rsidRPr="009B2AF3">
        <w:rPr>
          <w:rFonts w:eastAsia="Calibri"/>
          <w:highlight w:val="cyan"/>
          <w:u w:val="single"/>
        </w:rPr>
        <w:t xml:space="preserve"> funding</w:t>
      </w:r>
      <w:r w:rsidRPr="009B2AF3">
        <w:rPr>
          <w:rFonts w:eastAsia="Calibri"/>
          <w:u w:val="single"/>
        </w:rPr>
        <w:t xml:space="preserve"> for basic research, foreign aid, and preparedness </w:t>
      </w:r>
      <w:r w:rsidRPr="009B2AF3">
        <w:rPr>
          <w:rFonts w:eastAsia="Calibri"/>
          <w:highlight w:val="cyan"/>
          <w:u w:val="single"/>
        </w:rPr>
        <w:t xml:space="preserve">is on the </w:t>
      </w:r>
      <w:r w:rsidRPr="009B2AF3">
        <w:rPr>
          <w:rFonts w:eastAsia="Calibri"/>
          <w:b/>
          <w:iCs/>
          <w:highlight w:val="cyan"/>
          <w:u w:val="single"/>
          <w:bdr w:val="single" w:sz="8" w:space="0" w:color="auto"/>
        </w:rPr>
        <w:t>chopping block</w:t>
      </w:r>
      <w:r w:rsidRPr="009B2AF3">
        <w:rPr>
          <w:rFonts w:eastAsia="Calibri"/>
          <w:sz w:val="16"/>
        </w:rPr>
        <w:t>.2</w:t>
      </w:r>
    </w:p>
    <w:p w14:paraId="6557CCD6" w14:textId="77777777" w:rsidR="000D570A" w:rsidRPr="009B2AF3" w:rsidRDefault="000D570A" w:rsidP="000D570A">
      <w:pPr>
        <w:rPr>
          <w:rFonts w:eastAsia="Calibri"/>
          <w:sz w:val="16"/>
        </w:rPr>
      </w:pPr>
      <w:r w:rsidRPr="009B2AF3">
        <w:rPr>
          <w:rFonts w:eastAsia="Calibri"/>
          <w:sz w:val="16"/>
        </w:rPr>
        <w:t xml:space="preserve">The policy analyst Nancy Sullivan, who also spoke on the panel with President Biden’s then future chief of staff, Ron Klain, hints at </w:t>
      </w:r>
      <w:r w:rsidRPr="009B2AF3">
        <w:rPr>
          <w:rFonts w:eastAsia="Calibri"/>
          <w:u w:val="single"/>
        </w:rPr>
        <w:t xml:space="preserve">the </w:t>
      </w:r>
      <w:r w:rsidRPr="009B2AF3">
        <w:rPr>
          <w:rFonts w:eastAsia="Calibri"/>
          <w:b/>
          <w:iCs/>
          <w:highlight w:val="cyan"/>
          <w:u w:val="single"/>
          <w:bdr w:val="single" w:sz="8" w:space="0" w:color="auto"/>
        </w:rPr>
        <w:t>acceleration</w:t>
      </w:r>
      <w:r w:rsidRPr="009B2AF3">
        <w:rPr>
          <w:rFonts w:eastAsia="Calibri"/>
          <w:u w:val="single"/>
        </w:rPr>
        <w:t xml:space="preserve"> of expansive forces</w:t>
      </w:r>
      <w:r w:rsidRPr="009B2AF3">
        <w:rPr>
          <w:rFonts w:eastAsia="Calibri"/>
          <w:sz w:val="16"/>
        </w:rPr>
        <w:t xml:space="preserve"> that </w:t>
      </w:r>
      <w:r w:rsidRPr="009B2AF3">
        <w:rPr>
          <w:rFonts w:eastAsia="Calibri"/>
          <w:highlight w:val="cyan"/>
          <w:u w:val="single"/>
        </w:rPr>
        <w:t>are bringing humans into</w:t>
      </w:r>
      <w:r w:rsidRPr="009B2AF3">
        <w:rPr>
          <w:rFonts w:eastAsia="Calibri"/>
          <w:u w:val="single"/>
        </w:rPr>
        <w:t xml:space="preserve"> more </w:t>
      </w:r>
      <w:r w:rsidRPr="009B2AF3">
        <w:rPr>
          <w:rFonts w:eastAsia="Calibri"/>
          <w:b/>
          <w:iCs/>
          <w:u w:val="single"/>
          <w:bdr w:val="single" w:sz="8" w:space="0" w:color="auto"/>
        </w:rPr>
        <w:t xml:space="preserve">intrusive </w:t>
      </w:r>
      <w:r w:rsidRPr="009B2AF3">
        <w:rPr>
          <w:rFonts w:eastAsia="Calibri"/>
          <w:b/>
          <w:iCs/>
          <w:highlight w:val="cyan"/>
          <w:u w:val="single"/>
          <w:bdr w:val="single" w:sz="8" w:space="0" w:color="auto"/>
        </w:rPr>
        <w:t>interactions</w:t>
      </w:r>
      <w:r w:rsidRPr="009B2AF3">
        <w:rPr>
          <w:rFonts w:eastAsia="Calibri"/>
          <w:highlight w:val="cyan"/>
          <w:u w:val="single"/>
        </w:rPr>
        <w:t xml:space="preserve"> with nature</w:t>
      </w:r>
      <w:r w:rsidRPr="009B2AF3">
        <w:rPr>
          <w:rFonts w:eastAsia="Calibri"/>
          <w:sz w:val="16"/>
        </w:rPr>
        <w:t xml:space="preserve"> and wildlife, </w:t>
      </w:r>
      <w:r w:rsidRPr="009B2AF3">
        <w:rPr>
          <w:rFonts w:eastAsia="Calibri"/>
          <w:b/>
          <w:iCs/>
          <w:highlight w:val="cyan"/>
          <w:u w:val="single"/>
          <w:bdr w:val="single" w:sz="8" w:space="0" w:color="auto"/>
        </w:rPr>
        <w:t>breeding</w:t>
      </w:r>
      <w:r w:rsidRPr="009B2AF3">
        <w:rPr>
          <w:rFonts w:eastAsia="Calibri"/>
          <w:sz w:val="16"/>
        </w:rPr>
        <w:t xml:space="preserve"> ever </w:t>
      </w:r>
      <w:r w:rsidRPr="009B2AF3">
        <w:rPr>
          <w:rFonts w:eastAsia="Calibri"/>
          <w:u w:val="single"/>
        </w:rPr>
        <w:t xml:space="preserve">more </w:t>
      </w:r>
      <w:r w:rsidRPr="009B2AF3">
        <w:rPr>
          <w:rFonts w:eastAsia="Calibri"/>
          <w:highlight w:val="cyan"/>
          <w:u w:val="single"/>
        </w:rPr>
        <w:t>pandemics</w:t>
      </w:r>
      <w:r w:rsidRPr="009B2AF3">
        <w:rPr>
          <w:rFonts w:eastAsia="Calibri"/>
          <w:sz w:val="16"/>
        </w:rPr>
        <w:t xml:space="preserve"> in the neoliberal capitalist era:</w:t>
      </w:r>
    </w:p>
    <w:p w14:paraId="745A22C7" w14:textId="77777777" w:rsidR="000D570A" w:rsidRPr="00B57EF3" w:rsidRDefault="000D570A" w:rsidP="000D570A">
      <w:pPr>
        <w:rPr>
          <w:rFonts w:eastAsia="Calibri"/>
          <w:sz w:val="16"/>
        </w:rPr>
      </w:pPr>
      <w:r w:rsidRPr="009B2AF3">
        <w:rPr>
          <w:rFonts w:eastAsia="Calibri"/>
          <w:u w:val="single"/>
        </w:rPr>
        <w:t xml:space="preserve">They seem to be happening with </w:t>
      </w:r>
      <w:r w:rsidRPr="009B2AF3">
        <w:rPr>
          <w:rFonts w:eastAsia="Calibri"/>
          <w:b/>
          <w:iCs/>
          <w:u w:val="single"/>
          <w:bdr w:val="single" w:sz="8" w:space="0" w:color="auto"/>
        </w:rPr>
        <w:t>increasing frequency</w:t>
      </w:r>
      <w:r w:rsidRPr="009B2AF3">
        <w:rPr>
          <w:rFonts w:eastAsia="Calibri"/>
          <w:sz w:val="16"/>
        </w:rPr>
        <w:t xml:space="preserve">, and it may have something to do with the increasing frequency with which humans are interacting with nature, and pushing into areas where these viruses are harbored in other animal species. And so </w:t>
      </w:r>
      <w:r w:rsidRPr="009B2AF3">
        <w:rPr>
          <w:rFonts w:eastAsia="Calibri"/>
          <w:u w:val="single"/>
        </w:rPr>
        <w:t xml:space="preserve">we have what’s called </w:t>
      </w:r>
      <w:r w:rsidRPr="009B2AF3">
        <w:rPr>
          <w:rFonts w:eastAsia="Calibri"/>
          <w:highlight w:val="cyan"/>
          <w:u w:val="single"/>
        </w:rPr>
        <w:t xml:space="preserve">a </w:t>
      </w:r>
      <w:r w:rsidRPr="009B2AF3">
        <w:rPr>
          <w:rFonts w:eastAsia="Calibri"/>
          <w:b/>
          <w:iCs/>
          <w:highlight w:val="cyan"/>
          <w:u w:val="single"/>
          <w:bdr w:val="single" w:sz="8" w:space="0" w:color="auto"/>
        </w:rPr>
        <w:t>zoonotic crossover</w:t>
      </w:r>
      <w:r w:rsidRPr="009B2AF3">
        <w:rPr>
          <w:rFonts w:eastAsia="Calibri"/>
          <w:sz w:val="16"/>
        </w:rPr>
        <w:t xml:space="preserve">. So, </w:t>
      </w:r>
      <w:r w:rsidRPr="009B2AF3">
        <w:rPr>
          <w:rFonts w:eastAsia="Calibri"/>
          <w:u w:val="single"/>
        </w:rPr>
        <w:t xml:space="preserve">more than </w:t>
      </w:r>
      <w:r w:rsidRPr="009B2AF3">
        <w:rPr>
          <w:rFonts w:eastAsia="Calibri"/>
          <w:b/>
          <w:iCs/>
          <w:u w:val="single"/>
          <w:bdr w:val="single" w:sz="8" w:space="0" w:color="auto"/>
        </w:rPr>
        <w:t>70 percent</w:t>
      </w:r>
      <w:r w:rsidRPr="009B2AF3">
        <w:rPr>
          <w:rFonts w:eastAsia="Calibri"/>
          <w:u w:val="single"/>
        </w:rPr>
        <w:t xml:space="preserve"> of these viruses that occur in humans come from animals</w:t>
      </w:r>
      <w:r w:rsidRPr="009B2AF3">
        <w:rPr>
          <w:rFonts w:eastAsia="Calibri"/>
          <w:sz w:val="16"/>
        </w:rPr>
        <w:t>. And so as we move into where they live, I think that the risk of exposure gets higher, and we’ve seen that now over the last years with MERS, and SARS, and Ebola, and Zika ….23</w:t>
      </w:r>
    </w:p>
    <w:p w14:paraId="40F521DB" w14:textId="77777777" w:rsidR="000D570A" w:rsidRPr="00E17A33" w:rsidRDefault="000D570A" w:rsidP="000D570A">
      <w:pPr>
        <w:pStyle w:val="Heading4"/>
        <w:rPr>
          <w:rFonts w:cs="Calibri"/>
        </w:rPr>
      </w:pPr>
      <w:r w:rsidRPr="009B63D2">
        <w:rPr>
          <w:rFonts w:cs="Calibri"/>
        </w:rPr>
        <w:t xml:space="preserve">The alternative is </w:t>
      </w:r>
      <w:r>
        <w:rPr>
          <w:rFonts w:cs="Calibri"/>
          <w:u w:val="single"/>
        </w:rPr>
        <w:t xml:space="preserve">democratic </w:t>
      </w:r>
      <w:r w:rsidRPr="009B63D2">
        <w:rPr>
          <w:rFonts w:cs="Calibri"/>
          <w:u w:val="single"/>
        </w:rPr>
        <w:t>s</w:t>
      </w:r>
      <w:r w:rsidRPr="00E17A33">
        <w:rPr>
          <w:rFonts w:cs="Calibri"/>
          <w:u w:val="single"/>
        </w:rPr>
        <w:t>ocialism</w:t>
      </w:r>
      <w:r w:rsidRPr="00E17A33">
        <w:rPr>
          <w:rFonts w:cs="Calibri"/>
        </w:rPr>
        <w:t xml:space="preserve"> – only </w:t>
      </w:r>
      <w:r>
        <w:rPr>
          <w:rFonts w:cs="Calibri"/>
        </w:rPr>
        <w:t>abolishing</w:t>
      </w:r>
      <w:r w:rsidRPr="00E17A33">
        <w:rPr>
          <w:rFonts w:cs="Calibri"/>
        </w:rPr>
        <w:t xml:space="preserve"> capitalist </w:t>
      </w:r>
      <w:r>
        <w:rPr>
          <w:rFonts w:cs="Calibri"/>
        </w:rPr>
        <w:t xml:space="preserve">development </w:t>
      </w:r>
      <w:r w:rsidRPr="00E17A33">
        <w:rPr>
          <w:rFonts w:cs="Calibri"/>
        </w:rPr>
        <w:t xml:space="preserve">allows for </w:t>
      </w:r>
      <w:r w:rsidRPr="00E17A33">
        <w:rPr>
          <w:rFonts w:cs="Calibri"/>
          <w:u w:val="single"/>
        </w:rPr>
        <w:t>sustainable development</w:t>
      </w:r>
      <w:r w:rsidRPr="00E17A33">
        <w:rPr>
          <w:rFonts w:cs="Calibri"/>
        </w:rPr>
        <w:t>.</w:t>
      </w:r>
    </w:p>
    <w:p w14:paraId="1720A840" w14:textId="77777777" w:rsidR="000D570A" w:rsidRPr="00E17A33" w:rsidRDefault="000D570A" w:rsidP="000D570A">
      <w:r w:rsidRPr="00E17A33">
        <w:rPr>
          <w:rStyle w:val="Style13ptBold"/>
        </w:rPr>
        <w:t>Foster ’19</w:t>
      </w:r>
      <w:r w:rsidRPr="00E17A33">
        <w:t xml:space="preserve"> [John; February 2019; PhD in polisci from York University, professor of sociology at the University of Oregon and editor of the Monthly Review professor of sociology at the University of Oregon; Monthly Review, “Capitalism Has Failed—What Next?,” https://monthlyreview.org/2019/02/01/capitalism-has-failed-what-next/]</w:t>
      </w:r>
    </w:p>
    <w:p w14:paraId="5AE362FC" w14:textId="77777777" w:rsidR="000D570A" w:rsidRPr="00E17A33" w:rsidRDefault="000D570A" w:rsidP="000D570A">
      <w:pPr>
        <w:rPr>
          <w:sz w:val="16"/>
        </w:rPr>
      </w:pPr>
      <w:r w:rsidRPr="00E17A33">
        <w:rPr>
          <w:sz w:val="16"/>
        </w:rPr>
        <w:t xml:space="preserve">It may be objected that socialism has been tried and has failed and hence no longer exists as an alternative. However, </w:t>
      </w:r>
      <w:r w:rsidRPr="00E17A33">
        <w:rPr>
          <w:rStyle w:val="StyleUnderline"/>
        </w:rPr>
        <w:t>like the earliest attempts at capitalism in</w:t>
      </w:r>
      <w:r w:rsidRPr="00E17A33">
        <w:rPr>
          <w:sz w:val="16"/>
        </w:rPr>
        <w:t xml:space="preserve"> the </w:t>
      </w:r>
      <w:r w:rsidRPr="00E17A33">
        <w:rPr>
          <w:rStyle w:val="StyleUnderline"/>
        </w:rPr>
        <w:t>Italian city-states</w:t>
      </w:r>
      <w:r w:rsidRPr="00E17A33">
        <w:rPr>
          <w:sz w:val="16"/>
        </w:rPr>
        <w:t xml:space="preserve"> of the late Middle Ages, which were </w:t>
      </w:r>
      <w:r w:rsidRPr="00E17A33">
        <w:rPr>
          <w:rStyle w:val="StyleUnderline"/>
        </w:rPr>
        <w:t xml:space="preserve">not strong enough to survive </w:t>
      </w:r>
      <w:r w:rsidRPr="00E17A33">
        <w:rPr>
          <w:rStyle w:val="StyleUnderline"/>
        </w:rPr>
        <w:lastRenderedPageBreak/>
        <w:t>amongst</w:t>
      </w:r>
      <w:r w:rsidRPr="00E17A33">
        <w:rPr>
          <w:sz w:val="16"/>
        </w:rPr>
        <w:t xml:space="preserve"> the </w:t>
      </w:r>
      <w:r w:rsidRPr="00E17A33">
        <w:rPr>
          <w:rStyle w:val="StyleUnderline"/>
        </w:rPr>
        <w:t>feudal societies</w:t>
      </w:r>
      <w:r w:rsidRPr="00E17A33">
        <w:rPr>
          <w:sz w:val="16"/>
        </w:rPr>
        <w:t xml:space="preserve"> that surrounded them, </w:t>
      </w:r>
      <w:r w:rsidRPr="00E17A33">
        <w:rPr>
          <w:rStyle w:val="StyleUnderline"/>
        </w:rPr>
        <w:t xml:space="preserve">the failure of the first experiments at </w:t>
      </w:r>
      <w:r w:rsidRPr="00555033">
        <w:rPr>
          <w:rStyle w:val="StyleUnderline"/>
          <w:highlight w:val="cyan"/>
        </w:rPr>
        <w:t>socialism</w:t>
      </w:r>
      <w:r w:rsidRPr="00E17A33">
        <w:rPr>
          <w:rStyle w:val="Emphasis"/>
        </w:rPr>
        <w:t xml:space="preserve"> presage nothing but its eventual rebirth</w:t>
      </w:r>
      <w:r w:rsidRPr="00E17A33">
        <w:rPr>
          <w:rStyle w:val="StyleUnderline"/>
        </w:rPr>
        <w:t xml:space="preserve"> in a</w:t>
      </w:r>
      <w:r w:rsidRPr="00E17A33">
        <w:rPr>
          <w:rStyle w:val="Emphasis"/>
        </w:rPr>
        <w:t xml:space="preserve"> new, more revolutionary, more universal form</w:t>
      </w:r>
      <w:r w:rsidRPr="00E17A33">
        <w:rPr>
          <w:rStyle w:val="StyleUnderline"/>
        </w:rPr>
        <w:t xml:space="preserve">, which </w:t>
      </w:r>
      <w:r w:rsidRPr="00E17A33">
        <w:rPr>
          <w:rStyle w:val="Emphasis"/>
        </w:rPr>
        <w:t>examines</w:t>
      </w:r>
      <w:r w:rsidRPr="00E17A33">
        <w:rPr>
          <w:rStyle w:val="StyleUnderline"/>
        </w:rPr>
        <w:t xml:space="preserve"> and </w:t>
      </w:r>
      <w:r w:rsidRPr="00555033">
        <w:rPr>
          <w:rStyle w:val="Emphasis"/>
          <w:highlight w:val="cyan"/>
        </w:rPr>
        <w:t>learns</w:t>
      </w:r>
      <w:r w:rsidRPr="00555033">
        <w:rPr>
          <w:rStyle w:val="StyleUnderline"/>
          <w:highlight w:val="cyan"/>
        </w:rPr>
        <w:t xml:space="preserve"> </w:t>
      </w:r>
      <w:r w:rsidRPr="00555033">
        <w:rPr>
          <w:rStyle w:val="Emphasis"/>
          <w:highlight w:val="cyan"/>
        </w:rPr>
        <w:t>from</w:t>
      </w:r>
      <w:r w:rsidRPr="00E17A33">
        <w:rPr>
          <w:sz w:val="16"/>
        </w:rPr>
        <w:t xml:space="preserve"> the </w:t>
      </w:r>
      <w:r w:rsidRPr="00555033">
        <w:rPr>
          <w:rStyle w:val="Emphasis"/>
          <w:highlight w:val="cyan"/>
        </w:rPr>
        <w:t>failures</w:t>
      </w:r>
      <w:r w:rsidRPr="00E17A33">
        <w:rPr>
          <w:sz w:val="16"/>
        </w:rPr>
        <w:t xml:space="preserve">.95 </w:t>
      </w:r>
      <w:r w:rsidRPr="00E17A33">
        <w:rPr>
          <w:rStyle w:val="StyleUnderline"/>
        </w:rPr>
        <w:t>Even in failure, socialism</w:t>
      </w:r>
      <w:r w:rsidRPr="00E17A33">
        <w:rPr>
          <w:sz w:val="16"/>
        </w:rPr>
        <w:t xml:space="preserve"> has this advantage over capitalism: it </w:t>
      </w:r>
      <w:r w:rsidRPr="00E17A33">
        <w:rPr>
          <w:rStyle w:val="StyleUnderline"/>
        </w:rPr>
        <w:t>is motivated by</w:t>
      </w:r>
      <w:r w:rsidRPr="00E17A33">
        <w:rPr>
          <w:sz w:val="16"/>
        </w:rPr>
        <w:t xml:space="preserve"> the demand for “</w:t>
      </w:r>
      <w:r w:rsidRPr="00E17A33">
        <w:rPr>
          <w:rStyle w:val="Emphasis"/>
        </w:rPr>
        <w:t>freedom</w:t>
      </w:r>
      <w:r w:rsidRPr="00E17A33">
        <w:rPr>
          <w:sz w:val="16"/>
        </w:rPr>
        <w:t xml:space="preserve"> in general,” </w:t>
      </w:r>
      <w:r w:rsidRPr="00E17A33">
        <w:rPr>
          <w:rStyle w:val="StyleUnderline"/>
        </w:rPr>
        <w:t>rooted in</w:t>
      </w:r>
      <w:r w:rsidRPr="00E17A33">
        <w:rPr>
          <w:sz w:val="16"/>
        </w:rPr>
        <w:t xml:space="preserve"> substantive </w:t>
      </w:r>
      <w:r w:rsidRPr="00E17A33">
        <w:rPr>
          <w:rStyle w:val="Emphasis"/>
        </w:rPr>
        <w:t>equality</w:t>
      </w:r>
      <w:r w:rsidRPr="00E17A33">
        <w:rPr>
          <w:rStyle w:val="StyleUnderline"/>
        </w:rPr>
        <w:t xml:space="preserve"> and</w:t>
      </w:r>
      <w:r w:rsidRPr="00E17A33">
        <w:rPr>
          <w:rStyle w:val="Emphasis"/>
        </w:rPr>
        <w:t xml:space="preserve"> sustainable</w:t>
      </w:r>
      <w:r w:rsidRPr="00E17A33">
        <w:rPr>
          <w:sz w:val="16"/>
        </w:rPr>
        <w:t xml:space="preserve"> human </w:t>
      </w:r>
      <w:r w:rsidRPr="00E17A33">
        <w:rPr>
          <w:rStyle w:val="Emphasis"/>
        </w:rPr>
        <w:t>development</w:t>
      </w:r>
      <w:r w:rsidRPr="00E17A33">
        <w:rPr>
          <w:sz w:val="16"/>
        </w:rPr>
        <w:t>—</w:t>
      </w:r>
      <w:r w:rsidRPr="00E17A33">
        <w:rPr>
          <w:rStyle w:val="StyleUnderline"/>
        </w:rPr>
        <w:t>reflecting</w:t>
      </w:r>
      <w:r w:rsidRPr="00E17A33">
        <w:rPr>
          <w:sz w:val="16"/>
        </w:rPr>
        <w:t xml:space="preserve"> precisely those </w:t>
      </w:r>
      <w:r w:rsidRPr="00E17A33">
        <w:rPr>
          <w:rStyle w:val="StyleUnderline"/>
        </w:rPr>
        <w:t xml:space="preserve">collective social relations, borne of </w:t>
      </w:r>
      <w:r w:rsidRPr="00E17A33">
        <w:rPr>
          <w:rStyle w:val="Emphasis"/>
        </w:rPr>
        <w:t>historical</w:t>
      </w:r>
      <w:r w:rsidRPr="00E17A33">
        <w:rPr>
          <w:rStyle w:val="StyleUnderline"/>
        </w:rPr>
        <w:t xml:space="preserve"> </w:t>
      </w:r>
      <w:r w:rsidRPr="00E17A33">
        <w:rPr>
          <w:rStyle w:val="Emphasis"/>
        </w:rPr>
        <w:t>necessity</w:t>
      </w:r>
      <w:r w:rsidRPr="00E17A33">
        <w:rPr>
          <w:rStyle w:val="StyleUnderline"/>
        </w:rPr>
        <w:t xml:space="preserve"> and the</w:t>
      </w:r>
      <w:r w:rsidRPr="00E17A33">
        <w:rPr>
          <w:sz w:val="16"/>
        </w:rPr>
        <w:t xml:space="preserve"> unending </w:t>
      </w:r>
      <w:r w:rsidRPr="00E17A33">
        <w:rPr>
          <w:rStyle w:val="StyleUnderline"/>
        </w:rPr>
        <w:t xml:space="preserve">struggle for human freedom, </w:t>
      </w:r>
      <w:r w:rsidRPr="00E17A33">
        <w:rPr>
          <w:rStyle w:val="Emphasis"/>
        </w:rPr>
        <w:t>crucial to human survival</w:t>
      </w:r>
      <w:r w:rsidRPr="00E17A33">
        <w:rPr>
          <w:sz w:val="16"/>
        </w:rPr>
        <w:t xml:space="preserve"> in our time.96</w:t>
      </w:r>
    </w:p>
    <w:p w14:paraId="60593F2D" w14:textId="77777777" w:rsidR="000D570A" w:rsidRPr="00E17A33" w:rsidRDefault="000D570A" w:rsidP="000D570A">
      <w:pPr>
        <w:rPr>
          <w:sz w:val="16"/>
        </w:rPr>
      </w:pPr>
      <w:r w:rsidRPr="00E17A33">
        <w:rPr>
          <w:sz w:val="16"/>
        </w:rPr>
        <w:t xml:space="preserve">The great conservative economist </w:t>
      </w:r>
      <w:r w:rsidRPr="00E17A33">
        <w:rPr>
          <w:rStyle w:val="StyleUnderline"/>
        </w:rPr>
        <w:t>Joseph Schumpeter</w:t>
      </w:r>
      <w:r w:rsidRPr="00E17A33">
        <w:rPr>
          <w:sz w:val="16"/>
        </w:rPr>
        <w:t xml:space="preserve">, who, as Austrian finance minister in Red Vienna, had allied himself for a time with the socialist government and found himself attacked on all sides, once </w:t>
      </w:r>
      <w:r w:rsidRPr="00E17A33">
        <w:rPr>
          <w:rStyle w:val="StyleUnderline"/>
        </w:rPr>
        <w:t xml:space="preserve">wrote that capitalism would perish </w:t>
      </w:r>
      <w:r w:rsidRPr="00E17A33">
        <w:rPr>
          <w:rStyle w:val="Emphasis"/>
        </w:rPr>
        <w:t>not because of</w:t>
      </w:r>
      <w:r w:rsidRPr="00E17A33">
        <w:rPr>
          <w:sz w:val="16"/>
        </w:rPr>
        <w:t xml:space="preserve"> “the weight of </w:t>
      </w:r>
      <w:r w:rsidRPr="00E17A33">
        <w:rPr>
          <w:rStyle w:val="Emphasis"/>
        </w:rPr>
        <w:t>economic failure</w:t>
      </w:r>
      <w:r w:rsidRPr="00E17A33">
        <w:rPr>
          <w:sz w:val="16"/>
        </w:rPr>
        <w:t xml:space="preserve">,” </w:t>
      </w:r>
      <w:r w:rsidRPr="00E17A33">
        <w:rPr>
          <w:rStyle w:val="StyleUnderline"/>
        </w:rPr>
        <w:t>but</w:t>
      </w:r>
      <w:r w:rsidRPr="00E17A33">
        <w:rPr>
          <w:sz w:val="16"/>
        </w:rPr>
        <w:t xml:space="preserve"> rather </w:t>
      </w:r>
      <w:r w:rsidRPr="00E17A33">
        <w:rPr>
          <w:rStyle w:val="StyleUnderline"/>
        </w:rPr>
        <w:t>because</w:t>
      </w:r>
      <w:r w:rsidRPr="00E17A33">
        <w:rPr>
          <w:rStyle w:val="Emphasis"/>
        </w:rPr>
        <w:t xml:space="preserve"> its</w:t>
      </w:r>
      <w:r w:rsidRPr="00E17A33">
        <w:rPr>
          <w:sz w:val="16"/>
        </w:rPr>
        <w:t xml:space="preserve"> “very </w:t>
      </w:r>
      <w:r w:rsidRPr="00E17A33">
        <w:rPr>
          <w:rStyle w:val="Emphasis"/>
        </w:rPr>
        <w:t>success</w:t>
      </w:r>
      <w:r w:rsidRPr="00E17A33">
        <w:rPr>
          <w:sz w:val="16"/>
        </w:rPr>
        <w:t xml:space="preserve">” </w:t>
      </w:r>
      <w:r w:rsidRPr="00E17A33">
        <w:rPr>
          <w:rStyle w:val="StyleUnderline"/>
        </w:rPr>
        <w:t>in pursuing</w:t>
      </w:r>
      <w:r w:rsidRPr="00E17A33">
        <w:rPr>
          <w:sz w:val="16"/>
        </w:rPr>
        <w:t xml:space="preserve"> its </w:t>
      </w:r>
      <w:r w:rsidRPr="00555033">
        <w:rPr>
          <w:rStyle w:val="Emphasis"/>
          <w:highlight w:val="cyan"/>
        </w:rPr>
        <w:t>narrow economic ends</w:t>
      </w:r>
      <w:r w:rsidRPr="00E17A33">
        <w:rPr>
          <w:sz w:val="16"/>
        </w:rPr>
        <w:t xml:space="preserve">, had </w:t>
      </w:r>
      <w:r w:rsidRPr="00E17A33">
        <w:rPr>
          <w:rStyle w:val="Emphasis"/>
        </w:rPr>
        <w:t>undermined</w:t>
      </w:r>
      <w:r w:rsidRPr="00E17A33">
        <w:rPr>
          <w:rStyle w:val="StyleUnderline"/>
        </w:rPr>
        <w:t xml:space="preserve"> </w:t>
      </w:r>
      <w:r w:rsidRPr="00E17A33">
        <w:rPr>
          <w:rStyle w:val="Emphasis"/>
        </w:rPr>
        <w:t>the</w:t>
      </w:r>
      <w:r w:rsidRPr="00E17A33">
        <w:rPr>
          <w:sz w:val="16"/>
        </w:rPr>
        <w:t xml:space="preserve"> sociological </w:t>
      </w:r>
      <w:r w:rsidRPr="00E17A33">
        <w:rPr>
          <w:rStyle w:val="Emphasis"/>
        </w:rPr>
        <w:t xml:space="preserve">foundations of its existence. </w:t>
      </w:r>
      <w:r w:rsidRPr="00E17A33">
        <w:rPr>
          <w:rStyle w:val="StyleUnderline"/>
        </w:rPr>
        <w:t>Capitalism</w:t>
      </w:r>
      <w:r w:rsidRPr="00E17A33">
        <w:rPr>
          <w:sz w:val="16"/>
        </w:rPr>
        <w:t>, Schumpeter exclaimed, “</w:t>
      </w:r>
      <w:r w:rsidRPr="00E17A33">
        <w:rPr>
          <w:rStyle w:val="StyleUnderline"/>
        </w:rPr>
        <w:t xml:space="preserve">‘inevitably’ creates conditions in which </w:t>
      </w:r>
      <w:r w:rsidRPr="00E17A33">
        <w:rPr>
          <w:rStyle w:val="Emphasis"/>
        </w:rPr>
        <w:t>it will not be able to live</w:t>
      </w:r>
      <w:r w:rsidRPr="00E17A33">
        <w:rPr>
          <w:rStyle w:val="StyleUnderline"/>
        </w:rPr>
        <w:t xml:space="preserve"> and which</w:t>
      </w:r>
      <w:r w:rsidRPr="00E17A33">
        <w:rPr>
          <w:rStyle w:val="Emphasis"/>
        </w:rPr>
        <w:t xml:space="preserve"> strongly point to socialism</w:t>
      </w:r>
      <w:r w:rsidRPr="00E17A33">
        <w:rPr>
          <w:sz w:val="16"/>
        </w:rPr>
        <w:t xml:space="preserve"> as its heir apparent.”97 He was, it turns out, in many ways correct, though not entirely in the way he expected. The global development of </w:t>
      </w:r>
      <w:r w:rsidRPr="00555033">
        <w:rPr>
          <w:rStyle w:val="StyleUnderline"/>
          <w:highlight w:val="cyan"/>
        </w:rPr>
        <w:t>monopoly</w:t>
      </w:r>
      <w:r w:rsidRPr="00E17A33">
        <w:rPr>
          <w:rStyle w:val="StyleUnderline"/>
        </w:rPr>
        <w:t xml:space="preserve"> capitalism </w:t>
      </w:r>
      <w:r w:rsidRPr="00555033">
        <w:rPr>
          <w:rStyle w:val="StyleUnderline"/>
          <w:highlight w:val="cyan"/>
        </w:rPr>
        <w:t>and financialization</w:t>
      </w:r>
      <w:r w:rsidRPr="00E17A33">
        <w:rPr>
          <w:rStyle w:val="StyleUnderline"/>
        </w:rPr>
        <w:t xml:space="preserve"> spearheaded by</w:t>
      </w:r>
      <w:r w:rsidRPr="00E17A33">
        <w:rPr>
          <w:sz w:val="16"/>
        </w:rPr>
        <w:t xml:space="preserve"> the very same counterrevolutionary </w:t>
      </w:r>
      <w:r w:rsidRPr="00E17A33">
        <w:rPr>
          <w:rStyle w:val="StyleUnderline"/>
        </w:rPr>
        <w:t>neoliberalism</w:t>
      </w:r>
      <w:r w:rsidRPr="00E17A33">
        <w:rPr>
          <w:sz w:val="16"/>
        </w:rPr>
        <w:t xml:space="preserve"> that first arose in response to Red Vienna in the interwar years—at a time when Schumpeter himself was a major actor—has now </w:t>
      </w:r>
      <w:r w:rsidRPr="00555033">
        <w:rPr>
          <w:rStyle w:val="Emphasis"/>
          <w:highlight w:val="cyan"/>
        </w:rPr>
        <w:t>undermined</w:t>
      </w:r>
      <w:r w:rsidRPr="00E17A33">
        <w:rPr>
          <w:sz w:val="16"/>
        </w:rPr>
        <w:t xml:space="preserve"> the </w:t>
      </w:r>
      <w:r w:rsidRPr="00E17A33">
        <w:rPr>
          <w:rStyle w:val="Emphasis"/>
        </w:rPr>
        <w:t>material bases</w:t>
      </w:r>
      <w:r w:rsidRPr="00E17A33">
        <w:rPr>
          <w:rStyle w:val="StyleUnderline"/>
        </w:rPr>
        <w:t xml:space="preserve">, not so much of capitalism itself, but of </w:t>
      </w:r>
      <w:r w:rsidRPr="00555033">
        <w:rPr>
          <w:rStyle w:val="Emphasis"/>
          <w:highlight w:val="cyan"/>
        </w:rPr>
        <w:t>global</w:t>
      </w:r>
      <w:r w:rsidRPr="00555033">
        <w:rPr>
          <w:rStyle w:val="StyleUnderline"/>
          <w:highlight w:val="cyan"/>
        </w:rPr>
        <w:t xml:space="preserve"> </w:t>
      </w:r>
      <w:r w:rsidRPr="00555033">
        <w:rPr>
          <w:rStyle w:val="Emphasis"/>
          <w:highlight w:val="cyan"/>
        </w:rPr>
        <w:t>society</w:t>
      </w:r>
      <w:r w:rsidRPr="00555033">
        <w:rPr>
          <w:rStyle w:val="StyleUnderline"/>
          <w:highlight w:val="cyan"/>
        </w:rPr>
        <w:t xml:space="preserve"> and</w:t>
      </w:r>
      <w:r w:rsidRPr="00E17A33">
        <w:rPr>
          <w:rStyle w:val="StyleUnderline"/>
        </w:rPr>
        <w:t xml:space="preserve"> </w:t>
      </w:r>
      <w:r w:rsidRPr="00E17A33">
        <w:rPr>
          <w:rStyle w:val="Emphasis"/>
        </w:rPr>
        <w:t>planetary</w:t>
      </w:r>
      <w:r w:rsidRPr="00E17A33">
        <w:rPr>
          <w:rStyle w:val="StyleUnderline"/>
        </w:rPr>
        <w:t xml:space="preserve"> </w:t>
      </w:r>
      <w:r w:rsidRPr="00555033">
        <w:rPr>
          <w:rStyle w:val="Emphasis"/>
          <w:highlight w:val="cyan"/>
        </w:rPr>
        <w:t>ecology</w:t>
      </w:r>
      <w:r w:rsidRPr="00E17A33">
        <w:rPr>
          <w:rStyle w:val="StyleUnderline"/>
        </w:rPr>
        <w:t>. The result has been the emergence of</w:t>
      </w:r>
      <w:r w:rsidRPr="00E17A33">
        <w:rPr>
          <w:sz w:val="16"/>
        </w:rPr>
        <w:t xml:space="preserve"> an “atmosphere of almost </w:t>
      </w:r>
      <w:r w:rsidRPr="00E17A33">
        <w:rPr>
          <w:rStyle w:val="Emphasis"/>
        </w:rPr>
        <w:t>universal hostility</w:t>
      </w:r>
      <w:r w:rsidRPr="00E17A33">
        <w:rPr>
          <w:sz w:val="16"/>
        </w:rPr>
        <w:t xml:space="preserve">” </w:t>
      </w:r>
      <w:r w:rsidRPr="00E17A33">
        <w:rPr>
          <w:rStyle w:val="StyleUnderline"/>
        </w:rPr>
        <w:t>to the prevailing social order</w:t>
      </w:r>
      <w:r w:rsidRPr="00E17A33">
        <w:rPr>
          <w:sz w:val="16"/>
        </w:rPr>
        <w:t>, though, playing out in the confused context of the present, less as opposition to capitalism itself than to neoliberalism.98</w:t>
      </w:r>
    </w:p>
    <w:p w14:paraId="5AD9952F" w14:textId="77777777" w:rsidR="000D570A" w:rsidRPr="00E17A33" w:rsidRDefault="000D570A" w:rsidP="000D570A">
      <w:pPr>
        <w:rPr>
          <w:rStyle w:val="Emphasis"/>
        </w:rPr>
      </w:pPr>
      <w:r w:rsidRPr="00E17A33">
        <w:rPr>
          <w:sz w:val="16"/>
        </w:rPr>
        <w:t xml:space="preserve">It is </w:t>
      </w:r>
      <w:r w:rsidRPr="00E17A33">
        <w:rPr>
          <w:rStyle w:val="StyleUnderline"/>
        </w:rPr>
        <w:t>capitalism’s undermining of the very basis of human existence</w:t>
      </w:r>
      <w:r w:rsidRPr="00E17A33">
        <w:rPr>
          <w:sz w:val="16"/>
        </w:rPr>
        <w:t xml:space="preserve"> that </w:t>
      </w:r>
      <w:r w:rsidRPr="00E17A33">
        <w:rPr>
          <w:rStyle w:val="StyleUnderline"/>
        </w:rPr>
        <w:t xml:space="preserve">will </w:t>
      </w:r>
      <w:r w:rsidRPr="00E17A33">
        <w:rPr>
          <w:rStyle w:val="Emphasis"/>
        </w:rPr>
        <w:t>eventually</w:t>
      </w:r>
      <w:r w:rsidRPr="00E17A33">
        <w:rPr>
          <w:rStyle w:val="StyleUnderline"/>
        </w:rPr>
        <w:t xml:space="preserve"> </w:t>
      </w:r>
      <w:r w:rsidRPr="00E17A33">
        <w:rPr>
          <w:rStyle w:val="Emphasis"/>
        </w:rPr>
        <w:t>compel</w:t>
      </w:r>
      <w:r w:rsidRPr="00E17A33">
        <w:rPr>
          <w:sz w:val="16"/>
        </w:rPr>
        <w:t xml:space="preserve"> the world’s </w:t>
      </w:r>
      <w:r w:rsidRPr="00E17A33">
        <w:rPr>
          <w:rStyle w:val="StyleUnderline"/>
        </w:rPr>
        <w:t xml:space="preserve">workers and peoples to </w:t>
      </w:r>
      <w:r w:rsidRPr="00E17A33">
        <w:rPr>
          <w:rStyle w:val="Emphasis"/>
        </w:rPr>
        <w:t>seek new roads forward</w:t>
      </w:r>
      <w:r w:rsidRPr="00E17A33">
        <w:rPr>
          <w:rStyle w:val="StyleUnderline"/>
        </w:rPr>
        <w:t xml:space="preserve">. </w:t>
      </w:r>
      <w:r w:rsidRPr="00555033">
        <w:rPr>
          <w:rStyle w:val="StyleUnderline"/>
          <w:highlight w:val="cyan"/>
        </w:rPr>
        <w:t>A</w:t>
      </w:r>
      <w:r w:rsidRPr="00E17A33">
        <w:rPr>
          <w:rStyle w:val="StyleUnderline"/>
        </w:rPr>
        <w:t xml:space="preserve">n </w:t>
      </w:r>
      <w:r w:rsidRPr="00E17A33">
        <w:rPr>
          <w:rStyle w:val="Emphasis"/>
        </w:rPr>
        <w:t xml:space="preserve">inclusive, </w:t>
      </w:r>
      <w:r w:rsidRPr="00555033">
        <w:rPr>
          <w:rStyle w:val="Emphasis"/>
          <w:highlight w:val="cyan"/>
        </w:rPr>
        <w:t>class-based movement toward socialism</w:t>
      </w:r>
      <w:r w:rsidRPr="00E17A33">
        <w:rPr>
          <w:sz w:val="16"/>
        </w:rPr>
        <w:t xml:space="preserve"> in </w:t>
      </w:r>
      <w:r w:rsidRPr="00E17A33">
        <w:rPr>
          <w:rStyle w:val="StyleUnderline"/>
        </w:rPr>
        <w:t xml:space="preserve">this century will </w:t>
      </w:r>
      <w:r w:rsidRPr="00555033">
        <w:rPr>
          <w:rStyle w:val="Emphasis"/>
          <w:highlight w:val="cyan"/>
        </w:rPr>
        <w:t>open</w:t>
      </w:r>
      <w:r w:rsidRPr="00555033">
        <w:rPr>
          <w:rStyle w:val="StyleUnderline"/>
          <w:highlight w:val="cyan"/>
        </w:rPr>
        <w:t xml:space="preserve"> </w:t>
      </w:r>
      <w:r w:rsidRPr="00555033">
        <w:rPr>
          <w:rStyle w:val="Emphasis"/>
          <w:highlight w:val="cyan"/>
        </w:rPr>
        <w:t>up</w:t>
      </w:r>
      <w:r w:rsidRPr="00E17A33">
        <w:rPr>
          <w:rStyle w:val="StyleUnderline"/>
        </w:rPr>
        <w:t xml:space="preserve"> </w:t>
      </w:r>
      <w:r w:rsidRPr="00E17A33">
        <w:rPr>
          <w:sz w:val="16"/>
        </w:rPr>
        <w:t xml:space="preserve">the possibility of </w:t>
      </w:r>
      <w:r w:rsidRPr="00555033">
        <w:rPr>
          <w:rStyle w:val="Emphasis"/>
          <w:highlight w:val="cyan"/>
        </w:rPr>
        <w:t>qualitative new developments</w:t>
      </w:r>
      <w:r w:rsidRPr="00E17A33">
        <w:rPr>
          <w:rStyle w:val="StyleUnderline"/>
        </w:rPr>
        <w:t xml:space="preserve"> that</w:t>
      </w:r>
      <w:r w:rsidRPr="00E17A33">
        <w:rPr>
          <w:sz w:val="16"/>
        </w:rPr>
        <w:t xml:space="preserve"> the anarchy of the </w:t>
      </w:r>
      <w:r w:rsidRPr="00E17A33">
        <w:rPr>
          <w:rStyle w:val="StyleUnderline"/>
        </w:rPr>
        <w:t xml:space="preserve">capitalist-market society with its monopolistic competition, extreme inequality, and institutionalized greed </w:t>
      </w:r>
      <w:r w:rsidRPr="00E17A33">
        <w:rPr>
          <w:rStyle w:val="Emphasis"/>
        </w:rPr>
        <w:t>cannot</w:t>
      </w:r>
      <w:r w:rsidRPr="00E17A33">
        <w:rPr>
          <w:sz w:val="16"/>
        </w:rPr>
        <w:t xml:space="preserve"> possibly </w:t>
      </w:r>
      <w:r w:rsidRPr="00E17A33">
        <w:rPr>
          <w:rStyle w:val="Emphasis"/>
        </w:rPr>
        <w:t>offer</w:t>
      </w:r>
      <w:r w:rsidRPr="00E17A33">
        <w:rPr>
          <w:sz w:val="16"/>
        </w:rPr>
        <w:t xml:space="preserve">.99 </w:t>
      </w:r>
      <w:r w:rsidRPr="00E17A33">
        <w:rPr>
          <w:rStyle w:val="StyleUnderline"/>
        </w:rPr>
        <w:t>This includes</w:t>
      </w:r>
      <w:r w:rsidRPr="00E17A33">
        <w:rPr>
          <w:sz w:val="16"/>
        </w:rPr>
        <w:t xml:space="preserve"> the development of a </w:t>
      </w:r>
      <w:r w:rsidRPr="00555033">
        <w:rPr>
          <w:rStyle w:val="Emphasis"/>
          <w:highlight w:val="cyan"/>
        </w:rPr>
        <w:t>socialist tech</w:t>
      </w:r>
      <w:r w:rsidRPr="00E17A33">
        <w:rPr>
          <w:rStyle w:val="Emphasis"/>
        </w:rPr>
        <w:t>nology</w:t>
      </w:r>
      <w:r w:rsidRPr="00E17A33">
        <w:rPr>
          <w:rStyle w:val="StyleUnderline"/>
        </w:rPr>
        <w:t>, in which</w:t>
      </w:r>
      <w:r w:rsidRPr="00E17A33">
        <w:rPr>
          <w:sz w:val="16"/>
        </w:rPr>
        <w:t xml:space="preserve"> both the forms of </w:t>
      </w:r>
      <w:r w:rsidRPr="00E17A33">
        <w:rPr>
          <w:rStyle w:val="StyleUnderline"/>
        </w:rPr>
        <w:t>technology</w:t>
      </w:r>
      <w:r w:rsidRPr="00E17A33">
        <w:rPr>
          <w:sz w:val="16"/>
        </w:rPr>
        <w:t xml:space="preserve"> utilized </w:t>
      </w:r>
      <w:r w:rsidRPr="00E17A33">
        <w:rPr>
          <w:rStyle w:val="StyleUnderline"/>
        </w:rPr>
        <w:t>and</w:t>
      </w:r>
      <w:r w:rsidRPr="00E17A33">
        <w:rPr>
          <w:sz w:val="16"/>
        </w:rPr>
        <w:t xml:space="preserve"> the </w:t>
      </w:r>
      <w:r w:rsidRPr="00E17A33">
        <w:rPr>
          <w:rStyle w:val="StyleUnderline"/>
        </w:rPr>
        <w:t>purposes</w:t>
      </w:r>
      <w:r w:rsidRPr="00E17A33">
        <w:rPr>
          <w:sz w:val="16"/>
        </w:rPr>
        <w:t xml:space="preserve"> to which they are put </w:t>
      </w:r>
      <w:r w:rsidRPr="00E17A33">
        <w:rPr>
          <w:rStyle w:val="StyleUnderline"/>
        </w:rPr>
        <w:t xml:space="preserve">are channeled in </w:t>
      </w:r>
      <w:r w:rsidRPr="00E17A33">
        <w:rPr>
          <w:rStyle w:val="Emphasis"/>
        </w:rPr>
        <w:t>social</w:t>
      </w:r>
      <w:r w:rsidRPr="00E17A33">
        <w:rPr>
          <w:rStyle w:val="StyleUnderline"/>
        </w:rPr>
        <w:t xml:space="preserve"> </w:t>
      </w:r>
      <w:r w:rsidRPr="00E17A33">
        <w:rPr>
          <w:rStyle w:val="Emphasis"/>
        </w:rPr>
        <w:t>directions</w:t>
      </w:r>
      <w:r w:rsidRPr="00E17A33">
        <w:rPr>
          <w:rStyle w:val="StyleUnderline"/>
        </w:rPr>
        <w:t>, as opposed to individual</w:t>
      </w:r>
      <w:r w:rsidRPr="00E17A33">
        <w:rPr>
          <w:sz w:val="16"/>
        </w:rPr>
        <w:t xml:space="preserve"> and class </w:t>
      </w:r>
      <w:r w:rsidRPr="00E17A33">
        <w:rPr>
          <w:rStyle w:val="StyleUnderline"/>
        </w:rPr>
        <w:t>gain</w:t>
      </w:r>
      <w:r w:rsidRPr="00E17A33">
        <w:rPr>
          <w:sz w:val="16"/>
        </w:rPr>
        <w:t xml:space="preserve">.100 </w:t>
      </w:r>
      <w:r w:rsidRPr="00E17A33">
        <w:rPr>
          <w:rStyle w:val="StyleUnderline"/>
        </w:rPr>
        <w:t xml:space="preserve">It introduces the prospect of </w:t>
      </w:r>
      <w:r w:rsidRPr="00555033">
        <w:rPr>
          <w:rStyle w:val="Emphasis"/>
          <w:highlight w:val="cyan"/>
        </w:rPr>
        <w:t>long-term</w:t>
      </w:r>
      <w:r w:rsidRPr="00E17A33">
        <w:rPr>
          <w:rStyle w:val="Emphasis"/>
        </w:rPr>
        <w:t xml:space="preserve"> democratic </w:t>
      </w:r>
      <w:r w:rsidRPr="00555033">
        <w:rPr>
          <w:rStyle w:val="Emphasis"/>
          <w:highlight w:val="cyan"/>
        </w:rPr>
        <w:t>planning</w:t>
      </w:r>
      <w:r w:rsidRPr="00E17A33">
        <w:rPr>
          <w:sz w:val="16"/>
        </w:rPr>
        <w:t xml:space="preserve"> at all levels of society, </w:t>
      </w:r>
      <w:r w:rsidRPr="00E17A33">
        <w:rPr>
          <w:rStyle w:val="StyleUnderline"/>
        </w:rPr>
        <w:t xml:space="preserve">allowing decisions to be made and distributions to occur </w:t>
      </w:r>
      <w:r w:rsidRPr="00E17A33">
        <w:rPr>
          <w:rStyle w:val="Emphasis"/>
        </w:rPr>
        <w:t>outside</w:t>
      </w:r>
      <w:r w:rsidRPr="00E17A33">
        <w:rPr>
          <w:sz w:val="16"/>
        </w:rPr>
        <w:t xml:space="preserve"> the logic of </w:t>
      </w:r>
      <w:r w:rsidRPr="00E17A33">
        <w:rPr>
          <w:rStyle w:val="Emphasis"/>
        </w:rPr>
        <w:t>the cash nexus</w:t>
      </w:r>
      <w:r w:rsidRPr="00E17A33">
        <w:rPr>
          <w:sz w:val="16"/>
        </w:rPr>
        <w:t xml:space="preserve">.101 </w:t>
      </w:r>
      <w:r w:rsidRPr="00E17A33">
        <w:rPr>
          <w:rStyle w:val="StyleUnderline"/>
        </w:rPr>
        <w:t>Socialism</w:t>
      </w:r>
      <w:r w:rsidRPr="00E17A33">
        <w:rPr>
          <w:sz w:val="16"/>
        </w:rPr>
        <w:t xml:space="preserve">, in its most radical form, </w:t>
      </w:r>
      <w:r w:rsidRPr="00E17A33">
        <w:rPr>
          <w:rStyle w:val="StyleUnderline"/>
        </w:rPr>
        <w:t xml:space="preserve">is about </w:t>
      </w:r>
      <w:r w:rsidRPr="00E17A33">
        <w:rPr>
          <w:rStyle w:val="Emphasis"/>
        </w:rPr>
        <w:t>substantive</w:t>
      </w:r>
      <w:r w:rsidRPr="00E17A33">
        <w:rPr>
          <w:rStyle w:val="StyleUnderline"/>
        </w:rPr>
        <w:t xml:space="preserve"> </w:t>
      </w:r>
      <w:r w:rsidRPr="00555033">
        <w:rPr>
          <w:rStyle w:val="Emphasis"/>
          <w:highlight w:val="cyan"/>
        </w:rPr>
        <w:t>equality</w:t>
      </w:r>
      <w:r w:rsidRPr="00E17A33">
        <w:rPr>
          <w:rStyle w:val="Emphasis"/>
        </w:rPr>
        <w:t xml:space="preserve">, community </w:t>
      </w:r>
      <w:r w:rsidRPr="00555033">
        <w:rPr>
          <w:rStyle w:val="Emphasis"/>
          <w:highlight w:val="cyan"/>
        </w:rPr>
        <w:t>solidarity</w:t>
      </w:r>
      <w:r w:rsidRPr="00555033">
        <w:rPr>
          <w:rStyle w:val="StyleUnderline"/>
          <w:highlight w:val="cyan"/>
        </w:rPr>
        <w:t>, and</w:t>
      </w:r>
      <w:r w:rsidRPr="00E17A33">
        <w:rPr>
          <w:rStyle w:val="StyleUnderline"/>
        </w:rPr>
        <w:t xml:space="preserve"> </w:t>
      </w:r>
      <w:r w:rsidRPr="00E17A33">
        <w:rPr>
          <w:rStyle w:val="Emphasis"/>
        </w:rPr>
        <w:t>ecological</w:t>
      </w:r>
      <w:r w:rsidRPr="00E17A33">
        <w:rPr>
          <w:rStyle w:val="StyleUnderline"/>
        </w:rPr>
        <w:t xml:space="preserve"> </w:t>
      </w:r>
      <w:r w:rsidRPr="00555033">
        <w:rPr>
          <w:rStyle w:val="Emphasis"/>
          <w:highlight w:val="cyan"/>
        </w:rPr>
        <w:t>sustainability</w:t>
      </w:r>
      <w:r w:rsidRPr="00E17A33">
        <w:rPr>
          <w:sz w:val="16"/>
        </w:rPr>
        <w:t>; it is aimed at the unification—not simply division—of labor.</w:t>
      </w:r>
    </w:p>
    <w:p w14:paraId="683D253B" w14:textId="77777777" w:rsidR="000D570A" w:rsidRPr="00E17A33" w:rsidRDefault="000D570A" w:rsidP="000D570A">
      <w:pPr>
        <w:rPr>
          <w:rStyle w:val="StyleUnderline"/>
        </w:rPr>
      </w:pPr>
      <w:r w:rsidRPr="00E17A33">
        <w:rPr>
          <w:rStyle w:val="StyleUnderline"/>
        </w:rPr>
        <w:t>Once sustainable human development, rooted not in exchange</w:t>
      </w:r>
      <w:r w:rsidRPr="00E17A33">
        <w:rPr>
          <w:sz w:val="16"/>
        </w:rPr>
        <w:t xml:space="preserve"> values, </w:t>
      </w:r>
      <w:r w:rsidRPr="00E17A33">
        <w:rPr>
          <w:rStyle w:val="StyleUnderline"/>
        </w:rPr>
        <w:t>but</w:t>
      </w:r>
      <w:r w:rsidRPr="00E17A33">
        <w:rPr>
          <w:sz w:val="16"/>
        </w:rPr>
        <w:t xml:space="preserve"> in </w:t>
      </w:r>
      <w:r w:rsidRPr="00E17A33">
        <w:rPr>
          <w:rStyle w:val="StyleUnderline"/>
        </w:rPr>
        <w:t>use values and genuine human needs</w:t>
      </w:r>
      <w:r w:rsidRPr="00E17A33">
        <w:rPr>
          <w:sz w:val="16"/>
        </w:rPr>
        <w:t xml:space="preserve">, comes to </w:t>
      </w:r>
      <w:r w:rsidRPr="00E17A33">
        <w:rPr>
          <w:rStyle w:val="StyleUnderline"/>
        </w:rPr>
        <w:t xml:space="preserve">define historical advance, </w:t>
      </w:r>
      <w:r w:rsidRPr="00E17A33">
        <w:rPr>
          <w:rStyle w:val="Emphasis"/>
        </w:rPr>
        <w:t>the future</w:t>
      </w:r>
      <w:r w:rsidRPr="00E17A33">
        <w:rPr>
          <w:sz w:val="16"/>
        </w:rPr>
        <w:t xml:space="preserve">, which now seems closed, </w:t>
      </w:r>
      <w:r w:rsidRPr="00E17A33">
        <w:rPr>
          <w:rStyle w:val="Emphasis"/>
        </w:rPr>
        <w:t>will open up</w:t>
      </w:r>
      <w:r w:rsidRPr="00E17A33">
        <w:rPr>
          <w:sz w:val="16"/>
        </w:rPr>
        <w:t xml:space="preserve"> in a myriad ways, </w:t>
      </w:r>
      <w:r w:rsidRPr="00E17A33">
        <w:rPr>
          <w:rStyle w:val="StyleUnderline"/>
        </w:rPr>
        <w:t>allowing for</w:t>
      </w:r>
      <w:r w:rsidRPr="00E17A33">
        <w:rPr>
          <w:sz w:val="16"/>
        </w:rPr>
        <w:t xml:space="preserve"> entirely </w:t>
      </w:r>
      <w:r w:rsidRPr="00E17A33">
        <w:rPr>
          <w:rStyle w:val="Emphasis"/>
        </w:rPr>
        <w:t>new</w:t>
      </w:r>
      <w:r w:rsidRPr="00E17A33">
        <w:rPr>
          <w:sz w:val="16"/>
        </w:rPr>
        <w:t xml:space="preserve">, more qualitative, and </w:t>
      </w:r>
      <w:r w:rsidRPr="00E17A33">
        <w:rPr>
          <w:rStyle w:val="Emphasis"/>
        </w:rPr>
        <w:t>collective forms of development.</w:t>
      </w:r>
      <w:r w:rsidRPr="00E17A33">
        <w:rPr>
          <w:sz w:val="16"/>
        </w:rPr>
        <w:t xml:space="preserve">102 </w:t>
      </w:r>
      <w:r w:rsidRPr="00E17A33">
        <w:rPr>
          <w:rStyle w:val="StyleUnderline"/>
        </w:rPr>
        <w:t>This can be seen in the</w:t>
      </w:r>
      <w:r w:rsidRPr="00E17A33">
        <w:rPr>
          <w:sz w:val="16"/>
        </w:rPr>
        <w:t xml:space="preserve"> kinds of needed </w:t>
      </w:r>
      <w:r w:rsidRPr="00E17A33">
        <w:rPr>
          <w:rStyle w:val="StyleUnderline"/>
        </w:rPr>
        <w:t>practical measures that could be taken up, but</w:t>
      </w:r>
      <w:r w:rsidRPr="00E17A33">
        <w:rPr>
          <w:sz w:val="16"/>
        </w:rPr>
        <w:t xml:space="preserve"> which </w:t>
      </w:r>
      <w:r w:rsidRPr="00E17A33">
        <w:rPr>
          <w:rStyle w:val="StyleUnderline"/>
        </w:rPr>
        <w:t>are</w:t>
      </w:r>
      <w:r w:rsidRPr="00E17A33">
        <w:rPr>
          <w:sz w:val="16"/>
        </w:rPr>
        <w:t xml:space="preserve"> completely </w:t>
      </w:r>
      <w:r w:rsidRPr="00E17A33">
        <w:rPr>
          <w:rStyle w:val="StyleUnderline"/>
        </w:rPr>
        <w:t xml:space="preserve">excluded under the present mode of production. </w:t>
      </w:r>
      <w:r w:rsidRPr="00555033">
        <w:rPr>
          <w:rStyle w:val="StyleUnderline"/>
          <w:highlight w:val="cyan"/>
        </w:rPr>
        <w:t>It is</w:t>
      </w:r>
      <w:r w:rsidRPr="00555033">
        <w:rPr>
          <w:rStyle w:val="Emphasis"/>
          <w:highlight w:val="cyan"/>
        </w:rPr>
        <w:t xml:space="preserve"> not physical impossibility</w:t>
      </w:r>
      <w:r w:rsidRPr="00E17A33">
        <w:rPr>
          <w:rStyle w:val="StyleUnderline"/>
        </w:rPr>
        <w:t xml:space="preserve">, or </w:t>
      </w:r>
      <w:r w:rsidRPr="00555033">
        <w:rPr>
          <w:rStyle w:val="Emphasis"/>
          <w:highlight w:val="cyan"/>
        </w:rPr>
        <w:t>lack of</w:t>
      </w:r>
      <w:r w:rsidRPr="00E17A33">
        <w:rPr>
          <w:rStyle w:val="Emphasis"/>
        </w:rPr>
        <w:t xml:space="preserve"> economic </w:t>
      </w:r>
      <w:r w:rsidRPr="00555033">
        <w:rPr>
          <w:rStyle w:val="Emphasis"/>
          <w:highlight w:val="cyan"/>
        </w:rPr>
        <w:t>surplus</w:t>
      </w:r>
      <w:r w:rsidRPr="00E17A33">
        <w:rPr>
          <w:rStyle w:val="StyleUnderline"/>
        </w:rPr>
        <w:t xml:space="preserve">, most of which is </w:t>
      </w:r>
      <w:r w:rsidRPr="00555033">
        <w:rPr>
          <w:rStyle w:val="StyleUnderline"/>
          <w:highlight w:val="cyan"/>
        </w:rPr>
        <w:t>currently squandered</w:t>
      </w:r>
      <w:r w:rsidRPr="00E17A33">
        <w:rPr>
          <w:rStyle w:val="StyleUnderline"/>
        </w:rPr>
        <w:t>, that stands in the way of</w:t>
      </w:r>
      <w:r w:rsidRPr="00E17A33">
        <w:rPr>
          <w:sz w:val="16"/>
        </w:rPr>
        <w:t xml:space="preserve"> the </w:t>
      </w:r>
      <w:r w:rsidRPr="00E17A33">
        <w:rPr>
          <w:rStyle w:val="StyleUnderline"/>
        </w:rPr>
        <w:t>democratic control of investment, or</w:t>
      </w:r>
      <w:r w:rsidRPr="00E17A33">
        <w:rPr>
          <w:sz w:val="16"/>
        </w:rPr>
        <w:t xml:space="preserve"> the </w:t>
      </w:r>
      <w:r w:rsidRPr="00E17A33">
        <w:rPr>
          <w:rStyle w:val="StyleUnderline"/>
        </w:rPr>
        <w:t>satisfaction of basic needs</w:t>
      </w:r>
      <w:r w:rsidRPr="00E17A33">
        <w:rPr>
          <w:sz w:val="16"/>
        </w:rPr>
        <w:t xml:space="preserve">—clean air and water, food, clothing, housing, education, health care, transportation, and useful work—for all. </w:t>
      </w:r>
      <w:r w:rsidRPr="00E17A33">
        <w:rPr>
          <w:rStyle w:val="StyleUnderline"/>
        </w:rPr>
        <w:t xml:space="preserve">It is not the </w:t>
      </w:r>
      <w:r w:rsidRPr="00E17A33">
        <w:rPr>
          <w:rStyle w:val="Emphasis"/>
        </w:rPr>
        <w:t xml:space="preserve">shortage of </w:t>
      </w:r>
      <w:r w:rsidRPr="00555033">
        <w:rPr>
          <w:rStyle w:val="Emphasis"/>
          <w:highlight w:val="cyan"/>
        </w:rPr>
        <w:t>technological know-how</w:t>
      </w:r>
      <w:r w:rsidRPr="00E17A33">
        <w:rPr>
          <w:rStyle w:val="StyleUnderline"/>
        </w:rPr>
        <w:t xml:space="preserve"> or</w:t>
      </w:r>
      <w:r w:rsidRPr="00E17A33">
        <w:rPr>
          <w:sz w:val="16"/>
        </w:rPr>
        <w:t xml:space="preserve"> of </w:t>
      </w:r>
      <w:r w:rsidRPr="00555033">
        <w:rPr>
          <w:rStyle w:val="Emphasis"/>
          <w:highlight w:val="cyan"/>
        </w:rPr>
        <w:t>material means</w:t>
      </w:r>
      <w:r w:rsidRPr="00E17A33">
        <w:rPr>
          <w:rStyle w:val="StyleUnderline"/>
        </w:rPr>
        <w:t xml:space="preserve"> that prevents</w:t>
      </w:r>
      <w:r w:rsidRPr="00E17A33">
        <w:rPr>
          <w:sz w:val="16"/>
        </w:rPr>
        <w:t xml:space="preserve"> the </w:t>
      </w:r>
      <w:r w:rsidRPr="00E17A33">
        <w:rPr>
          <w:rStyle w:val="StyleUnderline"/>
        </w:rPr>
        <w:t>necessary</w:t>
      </w:r>
      <w:r w:rsidRPr="00E17A33">
        <w:rPr>
          <w:sz w:val="16"/>
        </w:rPr>
        <w:t xml:space="preserve"> ecological </w:t>
      </w:r>
      <w:r w:rsidRPr="00E17A33">
        <w:rPr>
          <w:rStyle w:val="StyleUnderline"/>
        </w:rPr>
        <w:t>conversion to more sustainable</w:t>
      </w:r>
      <w:r w:rsidRPr="00E17A33">
        <w:rPr>
          <w:sz w:val="16"/>
        </w:rPr>
        <w:t xml:space="preserve"> forms of </w:t>
      </w:r>
      <w:r w:rsidRPr="00E17A33">
        <w:rPr>
          <w:rStyle w:val="StyleUnderline"/>
        </w:rPr>
        <w:t>energy</w:t>
      </w:r>
      <w:r w:rsidRPr="00E17A33">
        <w:rPr>
          <w:sz w:val="16"/>
        </w:rPr>
        <w:t xml:space="preserve">.103 </w:t>
      </w:r>
      <w:r w:rsidRPr="00E17A33">
        <w:rPr>
          <w:rStyle w:val="StyleUnderline"/>
        </w:rPr>
        <w:t xml:space="preserve">It is not some </w:t>
      </w:r>
      <w:r w:rsidRPr="00555033">
        <w:rPr>
          <w:rStyle w:val="Emphasis"/>
          <w:highlight w:val="cyan"/>
        </w:rPr>
        <w:t>inherent division of humanity</w:t>
      </w:r>
      <w:r w:rsidRPr="00555033">
        <w:rPr>
          <w:rStyle w:val="StyleUnderline"/>
          <w:highlight w:val="cyan"/>
        </w:rPr>
        <w:t xml:space="preserve"> that obstructs</w:t>
      </w:r>
      <w:r w:rsidRPr="00E17A33">
        <w:rPr>
          <w:sz w:val="16"/>
        </w:rPr>
        <w:t xml:space="preserve"> the construction of </w:t>
      </w:r>
      <w:r w:rsidRPr="00555033">
        <w:rPr>
          <w:rStyle w:val="StyleUnderline"/>
          <w:highlight w:val="cyan"/>
        </w:rPr>
        <w:t>a New International</w:t>
      </w:r>
      <w:r w:rsidRPr="00E17A33">
        <w:rPr>
          <w:rStyle w:val="StyleUnderline"/>
        </w:rPr>
        <w:t xml:space="preserve"> of workers </w:t>
      </w:r>
      <w:r w:rsidRPr="00E17A33">
        <w:rPr>
          <w:sz w:val="16"/>
        </w:rPr>
        <w:t xml:space="preserve">and peoples directed </w:t>
      </w:r>
      <w:r w:rsidRPr="00E17A33">
        <w:rPr>
          <w:rStyle w:val="StyleUnderline"/>
        </w:rPr>
        <w:t>against capitalism</w:t>
      </w:r>
      <w:r w:rsidRPr="00E17A33">
        <w:rPr>
          <w:sz w:val="16"/>
        </w:rPr>
        <w:t xml:space="preserve">, imperialism, and war.104 </w:t>
      </w:r>
      <w:r w:rsidRPr="00E17A33">
        <w:rPr>
          <w:rStyle w:val="StyleUnderline"/>
        </w:rPr>
        <w:t xml:space="preserve">All of </w:t>
      </w:r>
      <w:r w:rsidRPr="00555033">
        <w:rPr>
          <w:rStyle w:val="StyleUnderline"/>
          <w:highlight w:val="cyan"/>
        </w:rPr>
        <w:t>this</w:t>
      </w:r>
      <w:r w:rsidRPr="00E17A33">
        <w:rPr>
          <w:rStyle w:val="StyleUnderline"/>
        </w:rPr>
        <w:t xml:space="preserve"> is </w:t>
      </w:r>
      <w:r w:rsidRPr="00E17A33">
        <w:rPr>
          <w:rStyle w:val="Emphasis"/>
        </w:rPr>
        <w:t>within</w:t>
      </w:r>
      <w:r w:rsidRPr="00E17A33">
        <w:rPr>
          <w:sz w:val="16"/>
        </w:rPr>
        <w:t xml:space="preserve"> our </w:t>
      </w:r>
      <w:r w:rsidRPr="00E17A33">
        <w:rPr>
          <w:rStyle w:val="Emphasis"/>
        </w:rPr>
        <w:t>reach</w:t>
      </w:r>
      <w:r w:rsidRPr="00E17A33">
        <w:rPr>
          <w:sz w:val="16"/>
        </w:rPr>
        <w:t>,</w:t>
      </w:r>
      <w:r w:rsidRPr="00E17A33">
        <w:rPr>
          <w:rStyle w:val="StyleUnderline"/>
        </w:rPr>
        <w:t xml:space="preserve"> but </w:t>
      </w:r>
      <w:r w:rsidRPr="00555033">
        <w:rPr>
          <w:rStyle w:val="StyleUnderline"/>
          <w:highlight w:val="cyan"/>
        </w:rPr>
        <w:t>requires</w:t>
      </w:r>
      <w:r w:rsidRPr="00E17A33">
        <w:rPr>
          <w:sz w:val="16"/>
        </w:rPr>
        <w:t xml:space="preserve"> pursuing </w:t>
      </w:r>
      <w:r w:rsidRPr="00555033">
        <w:rPr>
          <w:rStyle w:val="Emphasis"/>
          <w:highlight w:val="cyan"/>
        </w:rPr>
        <w:t>a logic</w:t>
      </w:r>
      <w:r w:rsidRPr="00E17A33">
        <w:rPr>
          <w:sz w:val="16"/>
        </w:rPr>
        <w:t xml:space="preserve"> that runs </w:t>
      </w:r>
      <w:r w:rsidRPr="00555033">
        <w:rPr>
          <w:rStyle w:val="Emphasis"/>
          <w:highlight w:val="cyan"/>
        </w:rPr>
        <w:t>counter to</w:t>
      </w:r>
      <w:r w:rsidRPr="00E17A33">
        <w:rPr>
          <w:sz w:val="16"/>
        </w:rPr>
        <w:t xml:space="preserve"> that of </w:t>
      </w:r>
      <w:r w:rsidRPr="00555033">
        <w:rPr>
          <w:rStyle w:val="Emphasis"/>
          <w:highlight w:val="cyan"/>
        </w:rPr>
        <w:t>capitalism</w:t>
      </w:r>
      <w:r w:rsidRPr="00E17A33">
        <w:rPr>
          <w:sz w:val="16"/>
        </w:rPr>
        <w:t>.</w:t>
      </w:r>
    </w:p>
    <w:p w14:paraId="0CCA3DA0" w14:textId="77777777" w:rsidR="000D570A" w:rsidRDefault="000D570A" w:rsidP="000D570A">
      <w:pPr>
        <w:rPr>
          <w:sz w:val="16"/>
        </w:rPr>
      </w:pPr>
      <w:r w:rsidRPr="00E17A33">
        <w:rPr>
          <w:sz w:val="16"/>
        </w:rPr>
        <w:t xml:space="preserve">Humanity, Karl Marx wrote, “inevitably sets itself only such tasks as it is able to solve, since closer examination will always show that the problem itself arises only when the material conditions for its solution are already present or at least in the course of formation.”105 </w:t>
      </w:r>
      <w:r w:rsidRPr="00E17A33">
        <w:rPr>
          <w:rStyle w:val="StyleUnderline"/>
        </w:rPr>
        <w:t>The very waste and excess of</w:t>
      </w:r>
      <w:r w:rsidRPr="00E17A33">
        <w:rPr>
          <w:sz w:val="16"/>
        </w:rPr>
        <w:t xml:space="preserve"> today’s </w:t>
      </w:r>
      <w:r w:rsidRPr="00E17A33">
        <w:rPr>
          <w:rStyle w:val="Emphasis"/>
        </w:rPr>
        <w:t>monopoly-finance capitalism</w:t>
      </w:r>
      <w:r w:rsidRPr="00E17A33">
        <w:rPr>
          <w:sz w:val="16"/>
        </w:rPr>
        <w:t xml:space="preserve">, together </w:t>
      </w:r>
      <w:r w:rsidRPr="00E17A33">
        <w:rPr>
          <w:rStyle w:val="StyleUnderline"/>
        </w:rPr>
        <w:t>with</w:t>
      </w:r>
      <w:r w:rsidRPr="00E17A33">
        <w:rPr>
          <w:sz w:val="16"/>
        </w:rPr>
        <w:t xml:space="preserve"> the development of </w:t>
      </w:r>
      <w:r w:rsidRPr="00555033">
        <w:rPr>
          <w:rStyle w:val="Emphasis"/>
          <w:highlight w:val="cyan"/>
        </w:rPr>
        <w:t>new</w:t>
      </w:r>
      <w:r w:rsidRPr="00E17A33">
        <w:rPr>
          <w:rStyle w:val="Emphasis"/>
        </w:rPr>
        <w:t xml:space="preserve"> means of </w:t>
      </w:r>
      <w:r w:rsidRPr="00555033">
        <w:rPr>
          <w:rStyle w:val="Emphasis"/>
          <w:highlight w:val="cyan"/>
        </w:rPr>
        <w:t>communication</w:t>
      </w:r>
      <w:r w:rsidRPr="00E17A33">
        <w:rPr>
          <w:rStyle w:val="StyleUnderline"/>
        </w:rPr>
        <w:t xml:space="preserve"> that </w:t>
      </w:r>
      <w:r w:rsidRPr="00555033">
        <w:rPr>
          <w:rStyle w:val="StyleUnderline"/>
          <w:highlight w:val="cyan"/>
        </w:rPr>
        <w:t>allow</w:t>
      </w:r>
      <w:r w:rsidRPr="00E17A33">
        <w:rPr>
          <w:rStyle w:val="StyleUnderline"/>
        </w:rPr>
        <w:t xml:space="preserve"> for </w:t>
      </w:r>
      <w:r w:rsidRPr="00555033">
        <w:rPr>
          <w:rStyle w:val="StyleUnderline"/>
          <w:highlight w:val="cyan"/>
        </w:rPr>
        <w:t>greater</w:t>
      </w:r>
      <w:r w:rsidRPr="00E17A33">
        <w:rPr>
          <w:sz w:val="16"/>
        </w:rPr>
        <w:t xml:space="preserve"> human </w:t>
      </w:r>
      <w:r w:rsidRPr="00E17A33">
        <w:rPr>
          <w:rStyle w:val="StyleUnderline"/>
        </w:rPr>
        <w:t xml:space="preserve">coordination, planning, and democratic </w:t>
      </w:r>
      <w:r w:rsidRPr="00555033">
        <w:rPr>
          <w:rStyle w:val="StyleUnderline"/>
          <w:highlight w:val="cyan"/>
        </w:rPr>
        <w:t>action</w:t>
      </w:r>
      <w:r w:rsidRPr="00E17A33">
        <w:rPr>
          <w:sz w:val="16"/>
        </w:rPr>
        <w:t xml:space="preserve"> than ever before, </w:t>
      </w:r>
      <w:r w:rsidRPr="00E17A33">
        <w:rPr>
          <w:rStyle w:val="StyleUnderline"/>
        </w:rPr>
        <w:t>suggest</w:t>
      </w:r>
      <w:r w:rsidRPr="00E17A33">
        <w:rPr>
          <w:sz w:val="16"/>
        </w:rPr>
        <w:t xml:space="preserve"> that </w:t>
      </w:r>
      <w:r w:rsidRPr="00E17A33">
        <w:rPr>
          <w:rStyle w:val="StyleUnderline"/>
        </w:rPr>
        <w:t xml:space="preserve">there are </w:t>
      </w:r>
      <w:r w:rsidRPr="00E17A33">
        <w:rPr>
          <w:rStyle w:val="Emphasis"/>
        </w:rPr>
        <w:t>countless paths forward</w:t>
      </w:r>
      <w:r w:rsidRPr="00E17A33">
        <w:rPr>
          <w:rStyle w:val="StyleUnderline"/>
        </w:rPr>
        <w:t xml:space="preserve"> to a world of substantive equality and ecological sustainability once the world is freed from</w:t>
      </w:r>
      <w:r w:rsidRPr="00E17A33">
        <w:rPr>
          <w:sz w:val="16"/>
        </w:rPr>
        <w:t xml:space="preserve"> the fetters of </w:t>
      </w:r>
      <w:r w:rsidRPr="00E17A33">
        <w:rPr>
          <w:rStyle w:val="StyleUnderline"/>
        </w:rPr>
        <w:t>capital</w:t>
      </w:r>
      <w:r w:rsidRPr="00E17A33">
        <w:rPr>
          <w:sz w:val="16"/>
        </w:rPr>
        <w:t>.106</w:t>
      </w:r>
    </w:p>
    <w:p w14:paraId="1AE9C6E5" w14:textId="4328141F" w:rsidR="00C1076D" w:rsidRDefault="00C1076D" w:rsidP="00C1076D">
      <w:pPr>
        <w:pStyle w:val="Heading3"/>
      </w:pPr>
      <w:r>
        <w:lastRenderedPageBreak/>
        <w:t>OFF</w:t>
      </w:r>
    </w:p>
    <w:p w14:paraId="7300A30B" w14:textId="77777777" w:rsidR="000D570A" w:rsidRPr="000102E3" w:rsidRDefault="000D570A" w:rsidP="000D570A">
      <w:pPr>
        <w:pStyle w:val="Heading4"/>
        <w:rPr>
          <w:u w:val="single"/>
        </w:rPr>
      </w:pPr>
      <w:r>
        <w:rPr>
          <w:u w:val="single"/>
        </w:rPr>
        <w:t>SETTLER COLONIALISM K.</w:t>
      </w:r>
    </w:p>
    <w:p w14:paraId="7A7BE49D" w14:textId="77777777" w:rsidR="000D570A" w:rsidRPr="00412458" w:rsidRDefault="000D570A" w:rsidP="000D570A">
      <w:pPr>
        <w:pStyle w:val="Heading4"/>
      </w:pPr>
      <w:r w:rsidRPr="00412458">
        <w:t xml:space="preserve">Arctic development is the </w:t>
      </w:r>
      <w:r w:rsidRPr="00412458">
        <w:rPr>
          <w:u w:val="single"/>
        </w:rPr>
        <w:t>latest installment</w:t>
      </w:r>
      <w:r w:rsidRPr="00412458">
        <w:t xml:space="preserve"> of settler colonialism — imperial states expand </w:t>
      </w:r>
      <w:r w:rsidRPr="00412458">
        <w:rPr>
          <w:u w:val="single"/>
        </w:rPr>
        <w:t>extractive projects</w:t>
      </w:r>
      <w:r w:rsidRPr="00412458">
        <w:t xml:space="preserve"> to </w:t>
      </w:r>
      <w:r w:rsidRPr="00412458">
        <w:rPr>
          <w:u w:val="single"/>
        </w:rPr>
        <w:t>commercialize</w:t>
      </w:r>
      <w:r w:rsidRPr="00412458">
        <w:t xml:space="preserve"> and </w:t>
      </w:r>
      <w:r w:rsidRPr="00412458">
        <w:rPr>
          <w:u w:val="single"/>
        </w:rPr>
        <w:t>dispossess</w:t>
      </w:r>
      <w:r w:rsidRPr="00412458">
        <w:t xml:space="preserve"> indigenous land. </w:t>
      </w:r>
    </w:p>
    <w:p w14:paraId="7DFE5264" w14:textId="77777777" w:rsidR="000D570A" w:rsidRPr="00412458" w:rsidRDefault="000D570A" w:rsidP="000D570A">
      <w:r w:rsidRPr="00412458">
        <w:rPr>
          <w:rStyle w:val="Style13ptBold"/>
        </w:rPr>
        <w:t>Silva ’22</w:t>
      </w:r>
      <w:r w:rsidRPr="00412458">
        <w:t xml:space="preserve"> [Pedro Allemand Mancebo Silva, Brazilian researcher and PhD student at the Institute of International Relations of the Pontifical Catholic University of Rio de Janeiro; “The Old Colonialisms and the New Ones: The Arctic Resource Boom as a New Wave of Settler-Colonialism“; The Arctic Institute Center for Circumpolar Security Studies; October 25, 2022; https://www.thearcticinstitute.org/old-colonialisms-new-ones-arctic-resource-boom-new-wave-settler-colonialism/] // SaMi</w:t>
      </w:r>
      <w:r w:rsidRPr="00412458">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20ABD42B" w14:textId="77777777" w:rsidR="000D570A" w:rsidRPr="00412458" w:rsidRDefault="000D570A" w:rsidP="000D570A">
      <w:pPr>
        <w:rPr>
          <w:sz w:val="16"/>
        </w:rPr>
      </w:pPr>
      <w:r w:rsidRPr="00412458">
        <w:rPr>
          <w:sz w:val="16"/>
        </w:rPr>
        <w:t>Recently, the Arctic began to be treated as a “geopolitical hotspot” and as a “resource frontier.”</w:t>
      </w:r>
      <w:r w:rsidRPr="00412458">
        <w:rPr>
          <w:rStyle w:val="StyleUnderline"/>
        </w:rPr>
        <w:t xml:space="preserve"> </w:t>
      </w:r>
      <w:r w:rsidRPr="00412458">
        <w:rPr>
          <w:sz w:val="16"/>
        </w:rPr>
        <w:t xml:space="preserve">The region’s international (i.e., interstate) dynamics has been drawing the attention </w:t>
      </w:r>
      <w:r w:rsidRPr="00592231">
        <w:rPr>
          <w:sz w:val="16"/>
        </w:rPr>
        <w:t>of</w:t>
      </w:r>
      <w:r w:rsidRPr="00592231">
        <w:rPr>
          <w:rStyle w:val="StyleUnderline"/>
          <w:sz w:val="16"/>
        </w:rPr>
        <w:t xml:space="preserve"> </w:t>
      </w:r>
      <w:r w:rsidRPr="00592231">
        <w:rPr>
          <w:rStyle w:val="StyleUnderline"/>
        </w:rPr>
        <w:t xml:space="preserve">scholars and </w:t>
      </w:r>
      <w:r w:rsidRPr="00412458">
        <w:rPr>
          <w:rStyle w:val="StyleUnderline"/>
          <w:highlight w:val="green"/>
        </w:rPr>
        <w:t xml:space="preserve">policymakers </w:t>
      </w:r>
      <w:r w:rsidRPr="00592231">
        <w:rPr>
          <w:rStyle w:val="StyleUnderline"/>
        </w:rPr>
        <w:t>seeking to</w:t>
      </w:r>
      <w:r w:rsidRPr="00412458">
        <w:rPr>
          <w:rStyle w:val="StyleUnderline"/>
          <w:highlight w:val="green"/>
        </w:rPr>
        <w:t xml:space="preserve"> make sense</w:t>
      </w:r>
      <w:r w:rsidRPr="00412458">
        <w:rPr>
          <w:sz w:val="16"/>
        </w:rPr>
        <w:t xml:space="preserve"> (and take advantage) </w:t>
      </w:r>
      <w:r w:rsidRPr="00412458">
        <w:rPr>
          <w:rStyle w:val="StyleUnderline"/>
          <w:highlight w:val="green"/>
        </w:rPr>
        <w:t>of</w:t>
      </w:r>
      <w:r w:rsidRPr="00412458">
        <w:rPr>
          <w:rStyle w:val="StyleUnderline"/>
        </w:rPr>
        <w:t xml:space="preserve"> emerging </w:t>
      </w:r>
      <w:r w:rsidRPr="00412458">
        <w:rPr>
          <w:rStyle w:val="Emphasis"/>
        </w:rPr>
        <w:t>geopolitical and economic phenomena</w:t>
      </w:r>
      <w:r w:rsidRPr="00412458">
        <w:rPr>
          <w:rStyle w:val="StyleUnderline"/>
        </w:rPr>
        <w:t xml:space="preserve"> in </w:t>
      </w:r>
      <w:r w:rsidRPr="00592231">
        <w:rPr>
          <w:rStyle w:val="StyleUnderline"/>
        </w:rPr>
        <w:t xml:space="preserve">the </w:t>
      </w:r>
      <w:r w:rsidRPr="00592231">
        <w:rPr>
          <w:sz w:val="16"/>
        </w:rPr>
        <w:t>region. One of</w:t>
      </w:r>
      <w:r w:rsidRPr="00412458">
        <w:rPr>
          <w:sz w:val="16"/>
        </w:rPr>
        <w:t xml:space="preserve"> the main drivers of such efforts is the so-called</w:t>
      </w:r>
      <w:r w:rsidRPr="00412458">
        <w:rPr>
          <w:rStyle w:val="StyleUnderline"/>
          <w:sz w:val="16"/>
        </w:rPr>
        <w:t xml:space="preserve"> </w:t>
      </w:r>
      <w:r w:rsidRPr="00592231">
        <w:rPr>
          <w:rStyle w:val="Emphasis"/>
          <w:highlight w:val="green"/>
        </w:rPr>
        <w:t>Arctic resource</w:t>
      </w:r>
      <w:r w:rsidRPr="00412458">
        <w:rPr>
          <w:rStyle w:val="Emphasis"/>
        </w:rPr>
        <w:t xml:space="preserve"> boom</w:t>
      </w:r>
      <w:r w:rsidRPr="00412458">
        <w:rPr>
          <w:rStyle w:val="StyleUnderline"/>
        </w:rPr>
        <w:t xml:space="preserve"> </w:t>
      </w:r>
      <w:r w:rsidRPr="00412458">
        <w:rPr>
          <w:sz w:val="16"/>
        </w:rPr>
        <w:t>– an enhanced knowledge on the resource endowment of Arctic seas and lands,</w:t>
      </w:r>
      <w:r w:rsidRPr="00412458">
        <w:rPr>
          <w:rStyle w:val="StyleUnderline"/>
          <w:sz w:val="16"/>
        </w:rPr>
        <w:t xml:space="preserve"> </w:t>
      </w:r>
      <w:r w:rsidRPr="00412458">
        <w:rPr>
          <w:sz w:val="16"/>
        </w:rPr>
        <w:t>especially in terms of the presence of hydrocarbon and mineral reserves. Since the publication of the Circum-Arctic Resource Appraisal in 2008, such knowledge of the region has only increased, and</w:t>
      </w:r>
      <w:r w:rsidRPr="00412458">
        <w:rPr>
          <w:rStyle w:val="StyleUnderline"/>
          <w:sz w:val="16"/>
        </w:rPr>
        <w:t xml:space="preserve"> </w:t>
      </w:r>
      <w:r w:rsidRPr="00412458">
        <w:rPr>
          <w:rStyle w:val="StyleUnderline"/>
          <w:highlight w:val="green"/>
        </w:rPr>
        <w:t>triggered</w:t>
      </w:r>
      <w:r w:rsidRPr="00412458">
        <w:rPr>
          <w:rStyle w:val="StyleUnderline"/>
        </w:rPr>
        <w:t xml:space="preserve"> a plethora of </w:t>
      </w:r>
      <w:r w:rsidRPr="00412458">
        <w:rPr>
          <w:rStyle w:val="Emphasis"/>
        </w:rPr>
        <w:t xml:space="preserve">economic </w:t>
      </w:r>
      <w:r w:rsidRPr="00412458">
        <w:rPr>
          <w:rStyle w:val="Emphasis"/>
          <w:highlight w:val="green"/>
        </w:rPr>
        <w:t>development projects</w:t>
      </w:r>
      <w:r w:rsidRPr="00412458">
        <w:rPr>
          <w:rStyle w:val="StyleUnderline"/>
        </w:rPr>
        <w:t xml:space="preserve"> for the region – most geared towards </w:t>
      </w:r>
      <w:r w:rsidRPr="00412458">
        <w:rPr>
          <w:rStyle w:val="StyleUnderline"/>
          <w:highlight w:val="green"/>
        </w:rPr>
        <w:t>making</w:t>
      </w:r>
      <w:r w:rsidRPr="00412458">
        <w:rPr>
          <w:rStyle w:val="StyleUnderline"/>
        </w:rPr>
        <w:t xml:space="preserve"> the </w:t>
      </w:r>
      <w:r w:rsidRPr="00412458">
        <w:rPr>
          <w:rStyle w:val="Emphasis"/>
        </w:rPr>
        <w:t xml:space="preserve">commercial </w:t>
      </w:r>
      <w:r w:rsidRPr="00412458">
        <w:rPr>
          <w:rStyle w:val="Emphasis"/>
          <w:highlight w:val="green"/>
        </w:rPr>
        <w:t>exploitation</w:t>
      </w:r>
      <w:r w:rsidRPr="00412458">
        <w:rPr>
          <w:rStyle w:val="StyleUnderline"/>
        </w:rPr>
        <w:t xml:space="preserve"> of such resources </w:t>
      </w:r>
      <w:r w:rsidRPr="00412458">
        <w:rPr>
          <w:rStyle w:val="StyleUnderline"/>
          <w:highlight w:val="green"/>
        </w:rPr>
        <w:t>viable</w:t>
      </w:r>
      <w:r w:rsidRPr="00412458">
        <w:rPr>
          <w:rStyle w:val="StyleUnderline"/>
        </w:rPr>
        <w:t xml:space="preserve">. Such plans, typical of </w:t>
      </w:r>
      <w:r w:rsidRPr="00412458">
        <w:rPr>
          <w:rStyle w:val="Emphasis"/>
        </w:rPr>
        <w:t>neo-extractivist</w:t>
      </w:r>
      <w:r w:rsidRPr="00412458">
        <w:rPr>
          <w:rStyle w:val="StyleUnderline"/>
        </w:rPr>
        <w:t xml:space="preserve"> modes of </w:t>
      </w:r>
      <w:r w:rsidRPr="00412458">
        <w:rPr>
          <w:rStyle w:val="Emphasis"/>
        </w:rPr>
        <w:t>development</w:t>
      </w:r>
      <w:r w:rsidRPr="00412458">
        <w:rPr>
          <w:rStyle w:val="StyleUnderline"/>
        </w:rPr>
        <w:t xml:space="preserve"> and </w:t>
      </w:r>
      <w:r w:rsidRPr="00412458">
        <w:rPr>
          <w:rStyle w:val="Emphasis"/>
        </w:rPr>
        <w:t>capital accumulation</w:t>
      </w:r>
      <w:r w:rsidRPr="00412458">
        <w:rPr>
          <w:sz w:val="16"/>
        </w:rPr>
        <w:t>,1) </w:t>
      </w:r>
      <w:r w:rsidRPr="00412458">
        <w:rPr>
          <w:rStyle w:val="StyleUnderline"/>
        </w:rPr>
        <w:t xml:space="preserve">demand new instruments and </w:t>
      </w:r>
      <w:r w:rsidRPr="00412458">
        <w:rPr>
          <w:rStyle w:val="Emphasis"/>
        </w:rPr>
        <w:t>technologies of control</w:t>
      </w:r>
      <w:r w:rsidRPr="00412458">
        <w:rPr>
          <w:rStyle w:val="StyleUnderline"/>
        </w:rPr>
        <w:t xml:space="preserve"> over land, territory and resources</w:t>
      </w:r>
      <w:r w:rsidRPr="00412458">
        <w:rPr>
          <w:sz w:val="16"/>
        </w:rPr>
        <w:t xml:space="preserve"> – not only</w:t>
      </w:r>
      <w:r w:rsidRPr="00412458">
        <w:rPr>
          <w:rStyle w:val="StyleUnderline"/>
          <w:sz w:val="16"/>
        </w:rPr>
        <w:t xml:space="preserve"> </w:t>
      </w:r>
      <w:r w:rsidRPr="00412458">
        <w:rPr>
          <w:rStyle w:val="StyleUnderline"/>
        </w:rPr>
        <w:t>in enabling the resource exploitation</w:t>
      </w:r>
      <w:r w:rsidRPr="00412458">
        <w:rPr>
          <w:sz w:val="16"/>
        </w:rPr>
        <w:t xml:space="preserve">, but </w:t>
      </w:r>
      <w:r w:rsidRPr="00412458">
        <w:rPr>
          <w:rStyle w:val="StyleUnderline"/>
        </w:rPr>
        <w:t xml:space="preserve">also in </w:t>
      </w:r>
      <w:r w:rsidRPr="00412458">
        <w:rPr>
          <w:rStyle w:val="Emphasis"/>
        </w:rPr>
        <w:t>displacing Arctic Indigenous populations</w:t>
      </w:r>
      <w:r w:rsidRPr="00412458">
        <w:rPr>
          <w:rStyle w:val="StyleUnderline"/>
        </w:rPr>
        <w:t xml:space="preserve"> that inhabit spaces where resource-based economic activity is meant to take place.</w:t>
      </w:r>
      <w:r w:rsidRPr="00412458">
        <w:rPr>
          <w:sz w:val="16"/>
        </w:rPr>
        <w:t xml:space="preserve"> This process has been coupled with a range of practices aimed at controlling space and mobilities in indigenous lands – what DuPlessis calls “striation activities”. 2)</w:t>
      </w:r>
    </w:p>
    <w:p w14:paraId="7AF7499D" w14:textId="77777777" w:rsidR="000D570A" w:rsidRPr="00412458" w:rsidRDefault="000D570A" w:rsidP="000D570A">
      <w:pPr>
        <w:rPr>
          <w:sz w:val="16"/>
        </w:rPr>
      </w:pPr>
      <w:r w:rsidRPr="00412458">
        <w:rPr>
          <w:sz w:val="16"/>
        </w:rPr>
        <w:t xml:space="preserve">Theorizations and </w:t>
      </w:r>
      <w:r w:rsidRPr="00412458">
        <w:rPr>
          <w:rStyle w:val="StyleUnderline"/>
          <w:highlight w:val="green"/>
        </w:rPr>
        <w:t>debates on the Arctic</w:t>
      </w:r>
      <w:r w:rsidRPr="00412458">
        <w:rPr>
          <w:rStyle w:val="StyleUnderline"/>
        </w:rPr>
        <w:t xml:space="preserve"> resource boom or on the geopolitical tensions rising in the region </w:t>
      </w:r>
      <w:r w:rsidRPr="00412458">
        <w:rPr>
          <w:rStyle w:val="StyleUnderline"/>
          <w:highlight w:val="green"/>
        </w:rPr>
        <w:t>are</w:t>
      </w:r>
      <w:r w:rsidRPr="00412458">
        <w:rPr>
          <w:rStyle w:val="StyleUnderline"/>
        </w:rPr>
        <w:t xml:space="preserve"> generally </w:t>
      </w:r>
      <w:r w:rsidRPr="00412458">
        <w:rPr>
          <w:rStyle w:val="Emphasis"/>
          <w:highlight w:val="green"/>
        </w:rPr>
        <w:t>oblivious</w:t>
      </w:r>
      <w:r w:rsidRPr="00412458">
        <w:rPr>
          <w:rStyle w:val="StyleUnderline"/>
          <w:highlight w:val="green"/>
        </w:rPr>
        <w:t xml:space="preserve"> to indigenous political projects</w:t>
      </w:r>
      <w:r w:rsidRPr="00412458">
        <w:rPr>
          <w:rStyle w:val="StyleUnderline"/>
        </w:rPr>
        <w:t>, institutions and articulations in the region.</w:t>
      </w:r>
      <w:r w:rsidRPr="00412458">
        <w:rPr>
          <w:sz w:val="16"/>
        </w:rPr>
        <w:t xml:space="preserve"> </w:t>
      </w:r>
      <w:r w:rsidRPr="00412458">
        <w:rPr>
          <w:rStyle w:val="StyleUnderline"/>
        </w:rPr>
        <w:t xml:space="preserve">This erasure </w:t>
      </w:r>
      <w:r w:rsidRPr="00412458">
        <w:rPr>
          <w:sz w:val="16"/>
        </w:rPr>
        <w:t>takes the colonial violence underlying the relation between Arctic States and Arctic indigenous peoples out of sight,</w:t>
      </w:r>
      <w:r w:rsidRPr="00412458">
        <w:rPr>
          <w:rStyle w:val="StyleUnderline"/>
          <w:sz w:val="16"/>
        </w:rPr>
        <w:t xml:space="preserve"> </w:t>
      </w:r>
      <w:r w:rsidRPr="00412458">
        <w:rPr>
          <w:rStyle w:val="StyleUnderline"/>
          <w:highlight w:val="green"/>
        </w:rPr>
        <w:t>obscuring</w:t>
      </w:r>
      <w:r w:rsidRPr="00412458">
        <w:rPr>
          <w:rStyle w:val="StyleUnderline"/>
        </w:rPr>
        <w:t xml:space="preserve"> </w:t>
      </w:r>
      <w:r w:rsidRPr="00592231">
        <w:rPr>
          <w:rStyle w:val="StyleUnderline"/>
        </w:rPr>
        <w:t>the violent</w:t>
      </w:r>
      <w:r w:rsidRPr="00412458">
        <w:rPr>
          <w:rStyle w:val="StyleUnderline"/>
        </w:rPr>
        <w:t xml:space="preserve"> </w:t>
      </w:r>
      <w:r w:rsidRPr="00412458">
        <w:rPr>
          <w:rStyle w:val="Emphasis"/>
          <w:highlight w:val="green"/>
        </w:rPr>
        <w:t>history of expropriation</w:t>
      </w:r>
      <w:r w:rsidRPr="00412458">
        <w:rPr>
          <w:rStyle w:val="StyleUnderline"/>
          <w:highlight w:val="green"/>
        </w:rPr>
        <w:t xml:space="preserve"> underpinning</w:t>
      </w:r>
      <w:r w:rsidRPr="00412458">
        <w:rPr>
          <w:rStyle w:val="StyleUnderline"/>
        </w:rPr>
        <w:t xml:space="preserve"> contemporary </w:t>
      </w:r>
      <w:r w:rsidRPr="00412458">
        <w:rPr>
          <w:rStyle w:val="StyleUnderline"/>
          <w:highlight w:val="green"/>
        </w:rPr>
        <w:t>Arctic geopolitics</w:t>
      </w:r>
      <w:r w:rsidRPr="00412458">
        <w:rPr>
          <w:rStyle w:val="StyleUnderline"/>
        </w:rPr>
        <w:t xml:space="preserve"> and economic development.</w:t>
      </w:r>
      <w:r w:rsidRPr="00412458">
        <w:rPr>
          <w:sz w:val="16"/>
        </w:rPr>
        <w:t xml:space="preserve"> Another effect of such perspectives is </w:t>
      </w:r>
      <w:r w:rsidRPr="00412458">
        <w:rPr>
          <w:rStyle w:val="StyleUnderline"/>
        </w:rPr>
        <w:t xml:space="preserve">the presentation </w:t>
      </w:r>
      <w:r w:rsidRPr="00592231">
        <w:rPr>
          <w:rStyle w:val="StyleUnderline"/>
        </w:rPr>
        <w:t xml:space="preserve">of the </w:t>
      </w:r>
      <w:r w:rsidRPr="00412458">
        <w:rPr>
          <w:rStyle w:val="StyleUnderline"/>
          <w:highlight w:val="green"/>
        </w:rPr>
        <w:t>Arctic as</w:t>
      </w:r>
      <w:r w:rsidRPr="00412458">
        <w:rPr>
          <w:rStyle w:val="StyleUnderline"/>
        </w:rPr>
        <w:t xml:space="preserve"> an “</w:t>
      </w:r>
      <w:r w:rsidRPr="00412458">
        <w:rPr>
          <w:rStyle w:val="Emphasis"/>
          <w:highlight w:val="green"/>
        </w:rPr>
        <w:t>empty</w:t>
      </w:r>
      <w:r w:rsidRPr="00412458">
        <w:rPr>
          <w:rStyle w:val="StyleUnderline"/>
        </w:rPr>
        <w:t xml:space="preserve">” space, devoid of people, social dynamics and politics </w:t>
      </w:r>
      <w:r w:rsidRPr="00412458">
        <w:rPr>
          <w:rStyle w:val="StyleUnderline"/>
          <w:highlight w:val="green"/>
        </w:rPr>
        <w:t>other than</w:t>
      </w:r>
      <w:r w:rsidRPr="00412458">
        <w:rPr>
          <w:rStyle w:val="StyleUnderline"/>
        </w:rPr>
        <w:t xml:space="preserve"> those developed and brought by </w:t>
      </w:r>
      <w:r w:rsidRPr="00412458">
        <w:rPr>
          <w:rStyle w:val="Emphasis"/>
          <w:highlight w:val="green"/>
        </w:rPr>
        <w:t>Westphalian States</w:t>
      </w:r>
      <w:r w:rsidRPr="00412458">
        <w:rPr>
          <w:sz w:val="16"/>
        </w:rPr>
        <w:t>.3) </w:t>
      </w:r>
      <w:r w:rsidRPr="00412458">
        <w:rPr>
          <w:rStyle w:val="StyleUnderline"/>
        </w:rPr>
        <w:t xml:space="preserve">This position seeks to </w:t>
      </w:r>
      <w:r w:rsidRPr="00412458">
        <w:rPr>
          <w:rStyle w:val="Emphasis"/>
          <w:highlight w:val="green"/>
        </w:rPr>
        <w:t>justify</w:t>
      </w:r>
      <w:r w:rsidRPr="00412458">
        <w:rPr>
          <w:rStyle w:val="Emphasis"/>
        </w:rPr>
        <w:t xml:space="preserve"> State </w:t>
      </w:r>
      <w:r w:rsidRPr="00412458">
        <w:rPr>
          <w:rStyle w:val="Emphasis"/>
          <w:highlight w:val="green"/>
        </w:rPr>
        <w:t>interventions</w:t>
      </w:r>
      <w:r w:rsidRPr="00412458">
        <w:rPr>
          <w:rStyle w:val="StyleUnderline"/>
        </w:rPr>
        <w:t xml:space="preserve"> in the region </w:t>
      </w:r>
      <w:r w:rsidRPr="00412458">
        <w:rPr>
          <w:rStyle w:val="StyleUnderline"/>
          <w:highlight w:val="green"/>
        </w:rPr>
        <w:t>for</w:t>
      </w:r>
      <w:r w:rsidRPr="00412458">
        <w:rPr>
          <w:rStyle w:val="StyleUnderline"/>
        </w:rPr>
        <w:t xml:space="preserve"> “</w:t>
      </w:r>
      <w:r w:rsidRPr="00412458">
        <w:rPr>
          <w:rStyle w:val="StyleUnderline"/>
          <w:highlight w:val="green"/>
        </w:rPr>
        <w:t>properly</w:t>
      </w:r>
      <w:r w:rsidRPr="00412458">
        <w:rPr>
          <w:rStyle w:val="StyleUnderline"/>
        </w:rPr>
        <w:t xml:space="preserve">” </w:t>
      </w:r>
      <w:r w:rsidRPr="00412458">
        <w:rPr>
          <w:rStyle w:val="StyleUnderline"/>
          <w:highlight w:val="green"/>
        </w:rPr>
        <w:t>seizing</w:t>
      </w:r>
      <w:r w:rsidRPr="00412458">
        <w:rPr>
          <w:rStyle w:val="StyleUnderline"/>
        </w:rPr>
        <w:t xml:space="preserve"> emerging economic and strategic </w:t>
      </w:r>
      <w:r w:rsidRPr="00412458">
        <w:rPr>
          <w:rStyle w:val="StyleUnderline"/>
          <w:highlight w:val="green"/>
        </w:rPr>
        <w:t>opportunities</w:t>
      </w:r>
      <w:r w:rsidRPr="00412458">
        <w:rPr>
          <w:sz w:val="16"/>
        </w:rPr>
        <w:t xml:space="preserve"> – with little to no regard for indigenous cultures and subsistence in the Arctic, nor to the already sensible effects of climate change in the region.</w:t>
      </w:r>
    </w:p>
    <w:p w14:paraId="7BCFFDA0" w14:textId="77777777" w:rsidR="000D570A" w:rsidRPr="00412458" w:rsidRDefault="000D570A" w:rsidP="000D570A">
      <w:pPr>
        <w:rPr>
          <w:sz w:val="16"/>
        </w:rPr>
      </w:pPr>
      <w:r w:rsidRPr="00412458">
        <w:rPr>
          <w:sz w:val="16"/>
        </w:rPr>
        <w:t xml:space="preserve">The present article seeks to frame </w:t>
      </w:r>
      <w:r w:rsidRPr="00412458">
        <w:rPr>
          <w:rStyle w:val="StyleUnderline"/>
          <w:highlight w:val="green"/>
        </w:rPr>
        <w:t>the “</w:t>
      </w:r>
      <w:r w:rsidRPr="00412458">
        <w:rPr>
          <w:rStyle w:val="Emphasis"/>
          <w:highlight w:val="green"/>
        </w:rPr>
        <w:t>Arctic resource boom</w:t>
      </w:r>
      <w:r w:rsidRPr="00412458">
        <w:rPr>
          <w:rStyle w:val="StyleUnderline"/>
        </w:rPr>
        <w:t xml:space="preserve">” as </w:t>
      </w:r>
      <w:r w:rsidRPr="00412458">
        <w:rPr>
          <w:rStyle w:val="StyleUnderline"/>
          <w:highlight w:val="green"/>
        </w:rPr>
        <w:t xml:space="preserve">a </w:t>
      </w:r>
      <w:r w:rsidRPr="00412458">
        <w:rPr>
          <w:rStyle w:val="Emphasis"/>
          <w:highlight w:val="green"/>
        </w:rPr>
        <w:t>new wave</w:t>
      </w:r>
      <w:r w:rsidRPr="00412458">
        <w:rPr>
          <w:rStyle w:val="StyleUnderline"/>
          <w:highlight w:val="green"/>
        </w:rPr>
        <w:t xml:space="preserve"> of Arctic settler colonialism</w:t>
      </w:r>
      <w:r w:rsidRPr="00412458">
        <w:rPr>
          <w:rStyle w:val="StyleUnderline"/>
        </w:rPr>
        <w:t>.</w:t>
      </w:r>
      <w:r w:rsidRPr="00412458">
        <w:rPr>
          <w:sz w:val="16"/>
        </w:rPr>
        <w:t xml:space="preserve"> We argue that, </w:t>
      </w:r>
      <w:r w:rsidRPr="00412458">
        <w:rPr>
          <w:rStyle w:val="StyleUnderline"/>
        </w:rPr>
        <w:t xml:space="preserve">although </w:t>
      </w:r>
      <w:r w:rsidRPr="00412458">
        <w:rPr>
          <w:rStyle w:val="StyleUnderline"/>
          <w:highlight w:val="green"/>
        </w:rPr>
        <w:t>projects</w:t>
      </w:r>
      <w:r w:rsidRPr="00412458">
        <w:rPr>
          <w:rStyle w:val="StyleUnderline"/>
        </w:rPr>
        <w:t xml:space="preserve"> for resource exploitation of the Arctic are achieving unprecedented scale, they </w:t>
      </w:r>
      <w:r w:rsidRPr="00412458">
        <w:rPr>
          <w:rStyle w:val="StyleUnderline"/>
          <w:highlight w:val="green"/>
        </w:rPr>
        <w:t>represent</w:t>
      </w:r>
      <w:r w:rsidRPr="00412458">
        <w:rPr>
          <w:rStyle w:val="StyleUnderline"/>
        </w:rPr>
        <w:t xml:space="preserve"> a </w:t>
      </w:r>
      <w:r w:rsidRPr="00412458">
        <w:rPr>
          <w:rStyle w:val="Emphasis"/>
          <w:highlight w:val="green"/>
        </w:rPr>
        <w:t>continuity</w:t>
      </w:r>
      <w:r w:rsidRPr="00412458">
        <w:rPr>
          <w:rStyle w:val="Emphasis"/>
        </w:rPr>
        <w:t xml:space="preserve"> of the colonial project</w:t>
      </w:r>
      <w:r w:rsidRPr="00412458">
        <w:rPr>
          <w:sz w:val="16"/>
        </w:rPr>
        <w:t>, benefitting from the way previous waves of colonization have shaped and reshaped Arctic spaces and the relations between Indigenous peoples and their traditional territories. Our discussion is focused on the impacts of colonialism over the Beringian portion of Inuit Nunaat – the Inuit homeland – and the impacts of colonialism over the relation between State, indigenous peoples and Arctic spaces. Then we move on to a discussion of the Arctic resource boom and the strategic and development projects emerging in the Arctic policies of littoral states and their treatment of indigenous issues amid economic and strategic pressures to carve out new extractive enclaves in Arctic territories.</w:t>
      </w:r>
    </w:p>
    <w:p w14:paraId="7541CB0C" w14:textId="77777777" w:rsidR="000D570A" w:rsidRPr="00FD2C6E" w:rsidRDefault="000D570A" w:rsidP="000D570A">
      <w:pPr>
        <w:rPr>
          <w:u w:val="single"/>
        </w:rPr>
      </w:pPr>
      <w:r w:rsidRPr="00412458">
        <w:rPr>
          <w:sz w:val="16"/>
        </w:rPr>
        <w:t xml:space="preserve">We depart from a historical account of Arctic colonialism, seeking to understand how </w:t>
      </w:r>
      <w:r w:rsidRPr="00412458">
        <w:rPr>
          <w:rStyle w:val="StyleUnderline"/>
          <w:highlight w:val="green"/>
        </w:rPr>
        <w:t>the</w:t>
      </w:r>
      <w:r w:rsidRPr="00412458">
        <w:rPr>
          <w:rStyle w:val="StyleUnderline"/>
        </w:rPr>
        <w:t xml:space="preserve"> colonial </w:t>
      </w:r>
      <w:r w:rsidRPr="00412458">
        <w:rPr>
          <w:rStyle w:val="StyleUnderline"/>
          <w:highlight w:val="green"/>
        </w:rPr>
        <w:t>encounter between Inuit and</w:t>
      </w:r>
      <w:r w:rsidRPr="00412458">
        <w:rPr>
          <w:rStyle w:val="StyleUnderline"/>
        </w:rPr>
        <w:t xml:space="preserve"> Euro-</w:t>
      </w:r>
      <w:r w:rsidRPr="00412458">
        <w:rPr>
          <w:rStyle w:val="StyleUnderline"/>
          <w:highlight w:val="green"/>
        </w:rPr>
        <w:t>American</w:t>
      </w:r>
      <w:r w:rsidRPr="00412458">
        <w:rPr>
          <w:rStyle w:val="StyleUnderline"/>
        </w:rPr>
        <w:t xml:space="preserve"> population</w:t>
      </w:r>
      <w:r w:rsidRPr="00412458">
        <w:rPr>
          <w:rStyle w:val="StyleUnderline"/>
          <w:highlight w:val="green"/>
        </w:rPr>
        <w:t>s</w:t>
      </w:r>
      <w:r w:rsidRPr="00412458">
        <w:rPr>
          <w:rStyle w:val="StyleUnderline"/>
        </w:rPr>
        <w:t xml:space="preserve"> and the importance of resource extraction </w:t>
      </w:r>
      <w:r w:rsidRPr="00412458">
        <w:rPr>
          <w:rStyle w:val="Emphasis"/>
          <w:highlight w:val="green"/>
        </w:rPr>
        <w:t>shaped</w:t>
      </w:r>
      <w:r w:rsidRPr="00412458">
        <w:rPr>
          <w:rStyle w:val="Emphasis"/>
        </w:rPr>
        <w:t xml:space="preserve"> contemporary </w:t>
      </w:r>
      <w:r w:rsidRPr="00412458">
        <w:rPr>
          <w:rStyle w:val="Emphasis"/>
          <w:highlight w:val="green"/>
        </w:rPr>
        <w:t>Arctic spaces</w:t>
      </w:r>
      <w:r w:rsidRPr="00412458">
        <w:rPr>
          <w:rStyle w:val="Emphasis"/>
        </w:rPr>
        <w:t xml:space="preserve"> </w:t>
      </w:r>
      <w:r w:rsidRPr="00412458">
        <w:rPr>
          <w:sz w:val="16"/>
        </w:rPr>
        <w:t xml:space="preserve">– from baleen and whale oil to the gold rush and discovery of hydrocarbons. One important element here is to understand how this </w:t>
      </w:r>
      <w:r w:rsidRPr="00412458">
        <w:rPr>
          <w:rStyle w:val="StyleUnderline"/>
        </w:rPr>
        <w:t xml:space="preserve">first moment of </w:t>
      </w:r>
      <w:r w:rsidRPr="00412458">
        <w:rPr>
          <w:rStyle w:val="StyleUnderline"/>
          <w:highlight w:val="green"/>
        </w:rPr>
        <w:t xml:space="preserve">colonialism </w:t>
      </w:r>
      <w:r w:rsidRPr="00412458">
        <w:rPr>
          <w:rStyle w:val="Emphasis"/>
          <w:highlight w:val="green"/>
        </w:rPr>
        <w:t>set up the conditions</w:t>
      </w:r>
      <w:r w:rsidRPr="00412458">
        <w:rPr>
          <w:rStyle w:val="StyleUnderline"/>
          <w:highlight w:val="green"/>
        </w:rPr>
        <w:t xml:space="preserve"> for</w:t>
      </w:r>
      <w:r w:rsidRPr="00412458">
        <w:rPr>
          <w:rStyle w:val="StyleUnderline"/>
        </w:rPr>
        <w:t xml:space="preserve"> modern-day resource </w:t>
      </w:r>
      <w:r w:rsidRPr="00412458">
        <w:rPr>
          <w:rStyle w:val="StyleUnderline"/>
          <w:highlight w:val="green"/>
        </w:rPr>
        <w:t>development</w:t>
      </w:r>
      <w:r w:rsidRPr="00412458">
        <w:rPr>
          <w:rStyle w:val="StyleUnderline"/>
        </w:rPr>
        <w:t xml:space="preserve"> projects.</w:t>
      </w:r>
      <w:r w:rsidRPr="00412458">
        <w:rPr>
          <w:sz w:val="16"/>
        </w:rPr>
        <w:t xml:space="preserve"> The discussion, then, turns to </w:t>
      </w:r>
      <w:r w:rsidRPr="00412458">
        <w:rPr>
          <w:rStyle w:val="StyleUnderline"/>
        </w:rPr>
        <w:t xml:space="preserve">contemporary economic development projects in the Arctic, understanding them as </w:t>
      </w:r>
      <w:r w:rsidRPr="00412458">
        <w:rPr>
          <w:rStyle w:val="Emphasis"/>
        </w:rPr>
        <w:t>neo-extractivist</w:t>
      </w:r>
      <w:r w:rsidRPr="00412458">
        <w:rPr>
          <w:rStyle w:val="StyleUnderline"/>
        </w:rPr>
        <w:t xml:space="preserve"> enterprises</w:t>
      </w:r>
      <w:r w:rsidRPr="00412458">
        <w:rPr>
          <w:sz w:val="16"/>
        </w:rPr>
        <w:t xml:space="preserve"> – i.e., </w:t>
      </w:r>
      <w:r w:rsidRPr="00412458">
        <w:rPr>
          <w:rStyle w:val="StyleUnderline"/>
        </w:rPr>
        <w:t xml:space="preserve">enterprises that rely heavily on </w:t>
      </w:r>
      <w:r w:rsidRPr="00412458">
        <w:rPr>
          <w:rStyle w:val="Emphasis"/>
        </w:rPr>
        <w:t>resource development</w:t>
      </w:r>
      <w:r w:rsidRPr="00412458">
        <w:rPr>
          <w:rStyle w:val="StyleUnderline"/>
        </w:rPr>
        <w:t xml:space="preserve"> and control over space in a late capitalist globalized economy.</w:t>
      </w:r>
      <w:r w:rsidRPr="00412458">
        <w:rPr>
          <w:sz w:val="16"/>
        </w:rPr>
        <w:t xml:space="preserve"> As such, </w:t>
      </w:r>
      <w:r w:rsidRPr="00412458">
        <w:rPr>
          <w:rStyle w:val="StyleUnderline"/>
        </w:rPr>
        <w:t xml:space="preserve">these projects represent a </w:t>
      </w:r>
      <w:r w:rsidRPr="00412458">
        <w:rPr>
          <w:rStyle w:val="Emphasis"/>
        </w:rPr>
        <w:t xml:space="preserve">geographical </w:t>
      </w:r>
      <w:r w:rsidRPr="00412458">
        <w:rPr>
          <w:rStyle w:val="Emphasis"/>
          <w:highlight w:val="green"/>
        </w:rPr>
        <w:lastRenderedPageBreak/>
        <w:t>expansion</w:t>
      </w:r>
      <w:r w:rsidRPr="00412458">
        <w:rPr>
          <w:rStyle w:val="StyleUnderline"/>
          <w:highlight w:val="green"/>
        </w:rPr>
        <w:t xml:space="preserve"> of extractive frontiers</w:t>
      </w:r>
      <w:r w:rsidRPr="00412458">
        <w:rPr>
          <w:rStyle w:val="StyleUnderline"/>
        </w:rPr>
        <w:t xml:space="preserve"> in a global scale, </w:t>
      </w:r>
      <w:r w:rsidRPr="00412458">
        <w:rPr>
          <w:rStyle w:val="StyleUnderline"/>
          <w:highlight w:val="green"/>
        </w:rPr>
        <w:t>seeking</w:t>
      </w:r>
      <w:r w:rsidRPr="00412458">
        <w:rPr>
          <w:rStyle w:val="StyleUnderline"/>
        </w:rPr>
        <w:t xml:space="preserve"> new </w:t>
      </w:r>
      <w:r w:rsidRPr="00412458">
        <w:rPr>
          <w:rStyle w:val="StyleUnderline"/>
          <w:highlight w:val="green"/>
        </w:rPr>
        <w:t xml:space="preserve">resource </w:t>
      </w:r>
      <w:r w:rsidRPr="00592231">
        <w:rPr>
          <w:rStyle w:val="StyleUnderline"/>
        </w:rPr>
        <w:t>reserves</w:t>
      </w:r>
      <w:r w:rsidRPr="00412458">
        <w:rPr>
          <w:rStyle w:val="StyleUnderline"/>
        </w:rPr>
        <w:t xml:space="preserve"> and </w:t>
      </w:r>
      <w:r w:rsidRPr="00412458">
        <w:rPr>
          <w:rStyle w:val="StyleUnderline"/>
          <w:highlight w:val="green"/>
        </w:rPr>
        <w:t>to</w:t>
      </w:r>
      <w:r w:rsidRPr="00412458">
        <w:rPr>
          <w:rStyle w:val="StyleUnderline"/>
        </w:rPr>
        <w:t xml:space="preserve"> reshape space to </w:t>
      </w:r>
      <w:r w:rsidRPr="00412458">
        <w:rPr>
          <w:rStyle w:val="StyleUnderline"/>
          <w:highlight w:val="green"/>
        </w:rPr>
        <w:t>make</w:t>
      </w:r>
      <w:r w:rsidRPr="00412458">
        <w:rPr>
          <w:rStyle w:val="StyleUnderline"/>
        </w:rPr>
        <w:t xml:space="preserve"> them </w:t>
      </w:r>
      <w:r w:rsidRPr="00412458">
        <w:rPr>
          <w:rStyle w:val="Emphasis"/>
          <w:highlight w:val="green"/>
        </w:rPr>
        <w:t>commercial</w:t>
      </w:r>
      <w:r w:rsidRPr="00412458">
        <w:rPr>
          <w:rStyle w:val="Emphasis"/>
        </w:rPr>
        <w:t>ly viable</w:t>
      </w:r>
      <w:r w:rsidRPr="00412458">
        <w:rPr>
          <w:rStyle w:val="StyleUnderline"/>
        </w:rPr>
        <w:t xml:space="preserve">. </w:t>
      </w:r>
      <w:r w:rsidRPr="00592231">
        <w:rPr>
          <w:rStyle w:val="StyleUnderline"/>
        </w:rPr>
        <w:t xml:space="preserve">This represents a </w:t>
      </w:r>
      <w:r w:rsidRPr="00592231">
        <w:rPr>
          <w:rStyle w:val="Emphasis"/>
        </w:rPr>
        <w:t>new wave of colonialism</w:t>
      </w:r>
      <w:r w:rsidRPr="00592231">
        <w:rPr>
          <w:sz w:val="16"/>
        </w:rPr>
        <w:t xml:space="preserve"> – i.e., </w:t>
      </w:r>
      <w:r w:rsidRPr="00592231">
        <w:rPr>
          <w:rStyle w:val="StyleUnderline"/>
        </w:rPr>
        <w:t xml:space="preserve">of attempts by state and capital to </w:t>
      </w:r>
      <w:r w:rsidRPr="00412458">
        <w:rPr>
          <w:rStyle w:val="Emphasis"/>
          <w:highlight w:val="green"/>
        </w:rPr>
        <w:t>enhance control</w:t>
      </w:r>
      <w:r w:rsidRPr="00412458">
        <w:rPr>
          <w:rStyle w:val="StyleUnderline"/>
          <w:highlight w:val="green"/>
        </w:rPr>
        <w:t xml:space="preserve"> over</w:t>
      </w:r>
      <w:r w:rsidRPr="00412458">
        <w:rPr>
          <w:rStyle w:val="StyleUnderline"/>
        </w:rPr>
        <w:t xml:space="preserve"> traditional </w:t>
      </w:r>
      <w:r w:rsidRPr="00412458">
        <w:rPr>
          <w:rStyle w:val="StyleUnderline"/>
          <w:highlight w:val="green"/>
        </w:rPr>
        <w:t>indigenous territories</w:t>
      </w:r>
      <w:r w:rsidRPr="00412458">
        <w:rPr>
          <w:sz w:val="16"/>
        </w:rPr>
        <w:t xml:space="preserve"> – </w:t>
      </w:r>
      <w:r w:rsidRPr="00412458">
        <w:rPr>
          <w:rStyle w:val="StyleUnderline"/>
        </w:rPr>
        <w:t xml:space="preserve">and a new wave of threats and attempts at </w:t>
      </w:r>
      <w:r w:rsidRPr="00412458">
        <w:rPr>
          <w:rStyle w:val="Emphasis"/>
          <w:highlight w:val="green"/>
        </w:rPr>
        <w:t>dispossessing</w:t>
      </w:r>
      <w:r w:rsidRPr="00412458">
        <w:rPr>
          <w:rStyle w:val="Emphasis"/>
        </w:rPr>
        <w:t xml:space="preserve"> Arctic Indigenous Peoples</w:t>
      </w:r>
      <w:r w:rsidRPr="00412458">
        <w:rPr>
          <w:rStyle w:val="StyleUnderline"/>
        </w:rPr>
        <w:t xml:space="preserve"> from </w:t>
      </w:r>
      <w:r w:rsidRPr="00412458">
        <w:rPr>
          <w:rStyle w:val="StyleUnderline"/>
          <w:highlight w:val="green"/>
        </w:rPr>
        <w:t>their rights</w:t>
      </w:r>
      <w:r w:rsidRPr="00412458">
        <w:rPr>
          <w:rStyle w:val="StyleUnderline"/>
        </w:rPr>
        <w:t xml:space="preserve"> to their traditional lands and livelihoods.</w:t>
      </w:r>
    </w:p>
    <w:p w14:paraId="78178929" w14:textId="77777777" w:rsidR="000D570A" w:rsidRPr="00331B18" w:rsidRDefault="000D570A" w:rsidP="000D570A">
      <w:pPr>
        <w:pStyle w:val="Heading4"/>
      </w:pPr>
      <w:r w:rsidRPr="00331B18">
        <w:t xml:space="preserve">The alternative is a politics of Refusal -- The </w:t>
      </w:r>
      <w:r>
        <w:t>a</w:t>
      </w:r>
      <w:r w:rsidRPr="00331B18">
        <w:t>ff</w:t>
      </w:r>
      <w:r>
        <w:t xml:space="preserve"> </w:t>
      </w:r>
      <w:r w:rsidRPr="00331B18">
        <w:t>relegate</w:t>
      </w:r>
      <w:r>
        <w:t>s</w:t>
      </w:r>
      <w:r w:rsidRPr="00331B18">
        <w:t xml:space="preserve"> indigenous possibility to reservation, accelerating death-making – only an orientation of refusal as </w:t>
      </w:r>
      <w:r w:rsidRPr="00331B18">
        <w:rPr>
          <w:u w:val="single"/>
        </w:rPr>
        <w:t>generative</w:t>
      </w:r>
      <w:r w:rsidRPr="00331B18">
        <w:t xml:space="preserve"> can solve.</w:t>
      </w:r>
    </w:p>
    <w:p w14:paraId="39F5E933" w14:textId="77777777" w:rsidR="000D570A" w:rsidRPr="00331B18" w:rsidRDefault="000D570A" w:rsidP="000D570A">
      <w:pPr>
        <w:rPr>
          <w:rFonts w:cstheme="minorHAnsi"/>
        </w:rPr>
      </w:pPr>
      <w:r w:rsidRPr="00331B18">
        <w:rPr>
          <w:rStyle w:val="Style13ptBold"/>
          <w:rFonts w:cstheme="minorHAnsi"/>
        </w:rPr>
        <w:t>King 17</w:t>
      </w:r>
      <w:r w:rsidRPr="00331B18">
        <w:rPr>
          <w:rFonts w:cstheme="minorHAnsi"/>
        </w:rPr>
        <w:t xml:space="preserve">, Tiffany Lethabo. "Humans involved: Lurking in the lines of posthumanist flight." Critical Ethnic Studies 3.1 (2017): 162-185. (Assistant Professor of Women’s, Gender and Sexuality Studies at Georgia State)//MR </w:t>
      </w:r>
    </w:p>
    <w:p w14:paraId="2A001462" w14:textId="77777777" w:rsidR="000D570A" w:rsidRPr="004A6243" w:rsidRDefault="000D570A" w:rsidP="000D570A">
      <w:pPr>
        <w:rPr>
          <w:rFonts w:cstheme="minorHAnsi"/>
          <w:sz w:val="16"/>
        </w:rPr>
      </w:pPr>
      <w:r w:rsidRPr="00331B18">
        <w:rPr>
          <w:rStyle w:val="StyleUnderline"/>
          <w:rFonts w:cstheme="minorHAnsi"/>
        </w:rPr>
        <w:t>Within Native feminist theorizing, ethnographic refusal can be traced to Audra Simpson</w:t>
      </w:r>
      <w:r w:rsidRPr="00331B18">
        <w:rPr>
          <w:rFonts w:cstheme="minorHAnsi"/>
          <w:sz w:val="16"/>
        </w:rPr>
        <w:t xml:space="preserve">’s 2007 article, “On Ethnographic Refusal.” In this seminal work, </w:t>
      </w:r>
      <w:r w:rsidRPr="00331B18">
        <w:rPr>
          <w:rStyle w:val="StyleUnderline"/>
          <w:rFonts w:cstheme="minorHAnsi"/>
        </w:rPr>
        <w:t>Simpson</w:t>
      </w:r>
      <w:r w:rsidRPr="00331B18">
        <w:rPr>
          <w:rFonts w:cstheme="minorHAnsi"/>
          <w:sz w:val="16"/>
        </w:rPr>
        <w:t xml:space="preserve"> reflects on and </w:t>
      </w:r>
      <w:r w:rsidRPr="00331B18">
        <w:rPr>
          <w:rStyle w:val="StyleUnderline"/>
          <w:rFonts w:cstheme="minorHAnsi"/>
        </w:rPr>
        <w:t xml:space="preserve">gains inspiration from the </w:t>
      </w:r>
      <w:r w:rsidRPr="00331B18">
        <w:rPr>
          <w:rStyle w:val="StyleUnderline"/>
          <w:rFonts w:cstheme="minorHAnsi"/>
          <w:highlight w:val="cyan"/>
        </w:rPr>
        <w:t xml:space="preserve">tradition of refusal practiced by </w:t>
      </w:r>
      <w:r w:rsidRPr="00331B18">
        <w:rPr>
          <w:rStyle w:val="StyleUnderline"/>
          <w:rFonts w:cstheme="minorHAnsi"/>
        </w:rPr>
        <w:t xml:space="preserve">the people of </w:t>
      </w:r>
      <w:r w:rsidRPr="00331B18">
        <w:rPr>
          <w:rStyle w:val="StyleUnderline"/>
          <w:rFonts w:cstheme="minorHAnsi"/>
          <w:highlight w:val="cyan"/>
        </w:rPr>
        <w:t>Kahnawake</w:t>
      </w:r>
      <w:r w:rsidRPr="00331B18">
        <w:rPr>
          <w:rFonts w:cstheme="minorHAnsi"/>
          <w:sz w:val="16"/>
        </w:rPr>
        <w:t xml:space="preserve">.14 Simpson shares that </w:t>
      </w:r>
      <w:r w:rsidRPr="00331B18">
        <w:rPr>
          <w:rStyle w:val="StyleUnderline"/>
          <w:rFonts w:cstheme="minorHAnsi"/>
        </w:rPr>
        <w:t>Kahnawake refusals are at the core and spirit of her own ethnographic and ethical practices of refusal</w:t>
      </w:r>
      <w:r w:rsidRPr="00331B18">
        <w:rPr>
          <w:rFonts w:cstheme="minorHAnsi"/>
          <w:sz w:val="16"/>
        </w:rPr>
        <w:t xml:space="preserve">. I was interested in the larger picture, in the discursive, material and moral territory that was simultaneously historical and contemporary (this “national” space) and the ways in which </w:t>
      </w:r>
      <w:r w:rsidRPr="00331B18">
        <w:rPr>
          <w:rFonts w:cstheme="minorHAnsi"/>
          <w:i/>
          <w:sz w:val="16"/>
        </w:rPr>
        <w:t>Kahnawakero:non</w:t>
      </w:r>
      <w:r w:rsidRPr="00331B18">
        <w:rPr>
          <w:rFonts w:cstheme="minorHAnsi"/>
          <w:sz w:val="16"/>
        </w:rPr>
        <w:t xml:space="preserve">, </w:t>
      </w:r>
      <w:r w:rsidRPr="00331B18">
        <w:rPr>
          <w:rStyle w:val="StyleUnderline"/>
          <w:rFonts w:cstheme="minorHAnsi"/>
        </w:rPr>
        <w:t xml:space="preserve">the “people of Kahnawake,” had </w:t>
      </w:r>
      <w:r w:rsidRPr="00331B18">
        <w:rPr>
          <w:rStyle w:val="Emphasis"/>
          <w:rFonts w:cstheme="minorHAnsi"/>
          <w:i/>
          <w:highlight w:val="cyan"/>
        </w:rPr>
        <w:t>refused</w:t>
      </w:r>
      <w:r w:rsidRPr="00331B18">
        <w:rPr>
          <w:rStyle w:val="Emphasis"/>
          <w:rFonts w:cstheme="minorHAnsi"/>
          <w:highlight w:val="cyan"/>
        </w:rPr>
        <w:t xml:space="preserve"> the authority of the state at almost every turn</w:t>
      </w:r>
      <w:r w:rsidRPr="00331B18">
        <w:rPr>
          <w:rFonts w:cstheme="minorHAnsi"/>
          <w:sz w:val="16"/>
        </w:rPr>
        <w:t xml:space="preserve">. The ways in which their formation of the initial membership code (now replaced by a lineage code and board of elders to implement the code and determine cases) was refused; the ways in which their interactions with border guards at the international boundary line were predicated upon a refusal; how </w:t>
      </w:r>
      <w:r w:rsidRPr="00331B18">
        <w:rPr>
          <w:rStyle w:val="StyleUnderline"/>
          <w:rFonts w:cstheme="minorHAnsi"/>
          <w:highlight w:val="cyan"/>
        </w:rPr>
        <w:t xml:space="preserve">refusal worked </w:t>
      </w:r>
      <w:r w:rsidRPr="00331B18">
        <w:rPr>
          <w:rStyle w:val="StyleUnderline"/>
          <w:rFonts w:cstheme="minorHAnsi"/>
          <w:b/>
          <w:bCs/>
          <w:highlight w:val="cyan"/>
        </w:rPr>
        <w:t>in everyday encounters</w:t>
      </w:r>
      <w:r w:rsidRPr="00331B18">
        <w:rPr>
          <w:rStyle w:val="StyleUnderline"/>
          <w:rFonts w:cstheme="minorHAnsi"/>
        </w:rPr>
        <w:t xml:space="preserve"> to enunciate repeatedly to ourselves and to outsiders that “this is who we are, this is who you are</w:t>
      </w:r>
      <w:r w:rsidRPr="00331B18">
        <w:rPr>
          <w:rFonts w:cstheme="minorHAnsi"/>
          <w:sz w:val="16"/>
        </w:rPr>
        <w:t xml:space="preserve">, these are my rights.”15 </w:t>
      </w:r>
      <w:r w:rsidRPr="00331B18">
        <w:rPr>
          <w:rStyle w:val="StyleUnderline"/>
          <w:rFonts w:cstheme="minorHAnsi"/>
        </w:rPr>
        <w:t>Because Simpson was concerned with applying the political and everyday modes of Kahnawake refusal, she attended to the “collective limit” established by her and her Kahnawake participants</w:t>
      </w:r>
      <w:r w:rsidRPr="00331B18">
        <w:rPr>
          <w:rFonts w:cstheme="minorHAnsi"/>
          <w:sz w:val="16"/>
        </w:rPr>
        <w:t xml:space="preserve">.16 The collective limit was relationally and ethically determined by what was shared but more importantly by what was not shared. </w:t>
      </w:r>
      <w:r w:rsidRPr="00331B18">
        <w:rPr>
          <w:rStyle w:val="StyleUnderline"/>
          <w:rFonts w:cstheme="minorHAnsi"/>
        </w:rPr>
        <w:t>Simpson’s ability to discern the collective limit could only be achieved through a form of relational knowledge production that regards and cares for the other</w:t>
      </w:r>
      <w:r w:rsidRPr="00331B18">
        <w:rPr>
          <w:rFonts w:cstheme="minorHAnsi"/>
          <w:sz w:val="16"/>
        </w:rPr>
        <w:t xml:space="preserve">. </w:t>
      </w:r>
      <w:r w:rsidRPr="00331B18">
        <w:rPr>
          <w:rStyle w:val="StyleUnderline"/>
          <w:rFonts w:cstheme="minorHAnsi"/>
        </w:rPr>
        <w:t>Simpson recounts how one of her participants forced her to recognize a collective limit</w:t>
      </w:r>
      <w:r w:rsidRPr="00331B18">
        <w:rPr>
          <w:rFonts w:cstheme="minorHAnsi"/>
          <w:sz w:val="16"/>
        </w:rPr>
        <w:t xml:space="preserve">. Approaching and then arriving at the limit, Simpson experiences the following: And although I pushed him, hoping that there might be something explicit said from the space of his exclusion— or more explicit than he gave me— it was enough that he said what he said. “Enough” is certainly enough. “Enough,” I realised, was when I reached the limit of my own return and our collective arrival. Can I do this and still come home; what am I revealing here and why? Where will this get us? Who benefits from this and why? And “enough” was when they shut down (or told me to turn off the recorder), or told me outright funny things like “nobody seems to know”— when everybody </w:t>
      </w:r>
      <w:r w:rsidRPr="00331B18">
        <w:rPr>
          <w:rFonts w:cstheme="minorHAnsi"/>
          <w:i/>
          <w:sz w:val="16"/>
        </w:rPr>
        <w:t>does</w:t>
      </w:r>
      <w:r w:rsidRPr="00331B18">
        <w:rPr>
          <w:rFonts w:cstheme="minorHAnsi"/>
          <w:sz w:val="16"/>
        </w:rPr>
        <w:t xml:space="preserve"> know and talks about it </w:t>
      </w:r>
      <w:r w:rsidRPr="00331B18">
        <w:rPr>
          <w:rFonts w:cstheme="minorHAnsi"/>
          <w:i/>
          <w:sz w:val="16"/>
        </w:rPr>
        <w:t>all the time</w:t>
      </w:r>
      <w:r w:rsidRPr="00331B18">
        <w:rPr>
          <w:rFonts w:cstheme="minorHAnsi"/>
          <w:sz w:val="16"/>
        </w:rPr>
        <w:t xml:space="preserve">. Dominion then has to be exercised over these representations, and that was determined when enough was said. </w:t>
      </w:r>
      <w:r w:rsidRPr="00331B18">
        <w:rPr>
          <w:rStyle w:val="StyleUnderline"/>
          <w:rFonts w:cstheme="minorHAnsi"/>
        </w:rPr>
        <w:t>The ethnographic limit then, was reached not just when it would cause harm (or extreme discomfort)</w:t>
      </w:r>
      <w:r w:rsidRPr="00331B18">
        <w:rPr>
          <w:rFonts w:cstheme="minorHAnsi"/>
          <w:sz w:val="16"/>
        </w:rPr>
        <w:t>—</w:t>
      </w:r>
      <w:r w:rsidRPr="00331B18">
        <w:rPr>
          <w:rStyle w:val="StyleUnderline"/>
          <w:rFonts w:cstheme="minorHAnsi"/>
        </w:rPr>
        <w:t xml:space="preserve">the limit was arrived at when the representation would bite all of us and compromise the </w:t>
      </w:r>
      <w:r w:rsidRPr="00331B18">
        <w:rPr>
          <w:rStyle w:val="StyleUnderline"/>
          <w:rFonts w:cstheme="minorHAnsi"/>
          <w:i/>
        </w:rPr>
        <w:t>representational</w:t>
      </w:r>
      <w:r w:rsidRPr="00331B18">
        <w:rPr>
          <w:rStyle w:val="StyleUnderline"/>
          <w:rFonts w:cstheme="minorHAnsi"/>
        </w:rPr>
        <w:t xml:space="preserve"> territory that we have gained for ourselves in the past 100 years</w:t>
      </w:r>
      <w:r w:rsidRPr="00331B18">
        <w:rPr>
          <w:rFonts w:cstheme="minorHAnsi"/>
          <w:sz w:val="16"/>
        </w:rPr>
        <w:t xml:space="preserve">.17 Extending her discussion of ethnographic refusal beyond the bounds of ethnographic concerns, Simpson also ponders whether this enactment of refusal can be applied to theoretical work. </w:t>
      </w:r>
      <w:r w:rsidRPr="00331B18">
        <w:rPr>
          <w:rStyle w:val="StyleUnderline"/>
          <w:rFonts w:cstheme="minorHAnsi"/>
        </w:rPr>
        <w:t xml:space="preserve">Simpson outright poses a question: “What is </w:t>
      </w:r>
      <w:r w:rsidRPr="00331B18">
        <w:rPr>
          <w:rStyle w:val="Emphasis"/>
          <w:rFonts w:cstheme="minorHAnsi"/>
        </w:rPr>
        <w:t>theoretically generative</w:t>
      </w:r>
      <w:r w:rsidRPr="00331B18">
        <w:rPr>
          <w:rStyle w:val="StyleUnderline"/>
          <w:rFonts w:cstheme="minorHAnsi"/>
        </w:rPr>
        <w:t xml:space="preserve"> about these refusals?</w:t>
      </w:r>
      <w:r w:rsidRPr="00331B18">
        <w:rPr>
          <w:rFonts w:cstheme="minorHAnsi"/>
          <w:sz w:val="16"/>
        </w:rPr>
        <w:t xml:space="preserve">”18 </w:t>
      </w:r>
      <w:r w:rsidRPr="00331B18">
        <w:rPr>
          <w:rStyle w:val="StyleUnderline"/>
          <w:rFonts w:cstheme="minorHAnsi"/>
        </w:rPr>
        <w:t>The question</w:t>
      </w:r>
      <w:r w:rsidRPr="00331B18">
        <w:rPr>
          <w:rFonts w:cstheme="minorHAnsi"/>
          <w:sz w:val="16"/>
        </w:rPr>
        <w:t xml:space="preserve"> that Simpson asks in 2007 </w:t>
      </w:r>
      <w:r w:rsidRPr="00331B18">
        <w:rPr>
          <w:rStyle w:val="StyleUnderline"/>
          <w:rFonts w:cstheme="minorHAnsi"/>
        </w:rPr>
        <w:t>is clarified by Eve Tuck and K. Wayne Yang</w:t>
      </w:r>
      <w:r w:rsidRPr="00331B18">
        <w:rPr>
          <w:rFonts w:cstheme="minorHAnsi"/>
          <w:sz w:val="16"/>
        </w:rPr>
        <w:t xml:space="preserve"> in the 2014 essay “R- Words: Refusing Research.” </w:t>
      </w:r>
      <w:r w:rsidRPr="00331B18">
        <w:rPr>
          <w:rStyle w:val="StyleUnderline"/>
          <w:rFonts w:cstheme="minorHAnsi"/>
        </w:rPr>
        <w:t xml:space="preserve">Arguing that </w:t>
      </w:r>
      <w:r w:rsidRPr="00331B18">
        <w:rPr>
          <w:rStyle w:val="Emphasis"/>
          <w:rFonts w:cstheme="minorHAnsi"/>
        </w:rPr>
        <w:t xml:space="preserve">modes of refusal extended into the theoretical and methodological terrains of knowledge production are </w:t>
      </w:r>
      <w:r w:rsidRPr="00331B18">
        <w:rPr>
          <w:rStyle w:val="Emphasis"/>
          <w:rFonts w:cstheme="minorHAnsi"/>
          <w:highlight w:val="cyan"/>
        </w:rPr>
        <w:t>productive and necessary</w:t>
      </w:r>
      <w:r w:rsidRPr="00331B18">
        <w:rPr>
          <w:rStyle w:val="StyleUnderline"/>
          <w:rFonts w:cstheme="minorHAnsi"/>
        </w:rPr>
        <w:t>, Tuck and Yang state</w:t>
      </w:r>
      <w:r w:rsidRPr="00331B18">
        <w:rPr>
          <w:rFonts w:cstheme="minorHAnsi"/>
          <w:sz w:val="16"/>
        </w:rPr>
        <w:t xml:space="preserve">: For the purposes of our discussion, </w:t>
      </w:r>
      <w:r w:rsidRPr="00331B18">
        <w:rPr>
          <w:rStyle w:val="StyleUnderline"/>
          <w:rFonts w:cstheme="minorHAnsi"/>
        </w:rPr>
        <w:t xml:space="preserve">the most important insight to draw from Simpson’s article is her emphasis that </w:t>
      </w:r>
      <w:r w:rsidRPr="00331B18">
        <w:rPr>
          <w:rStyle w:val="Emphasis"/>
          <w:rFonts w:cstheme="minorHAnsi"/>
          <w:sz w:val="24"/>
          <w:highlight w:val="cyan"/>
        </w:rPr>
        <w:t xml:space="preserve">refusals are </w:t>
      </w:r>
      <w:r w:rsidRPr="00331B18">
        <w:rPr>
          <w:rStyle w:val="Emphasis"/>
          <w:rFonts w:cstheme="minorHAnsi"/>
          <w:sz w:val="24"/>
        </w:rPr>
        <w:t xml:space="preserve">not subtractive, but are theoretically </w:t>
      </w:r>
      <w:r w:rsidRPr="00331B18">
        <w:rPr>
          <w:rStyle w:val="Emphasis"/>
          <w:rFonts w:cstheme="minorHAnsi"/>
          <w:sz w:val="24"/>
          <w:highlight w:val="cyan"/>
        </w:rPr>
        <w:t>generative</w:t>
      </w:r>
      <w:r w:rsidRPr="00331B18">
        <w:rPr>
          <w:rStyle w:val="Emphasis"/>
          <w:rFonts w:cstheme="minorHAnsi"/>
          <w:highlight w:val="cyan"/>
        </w:rPr>
        <w:t xml:space="preserve">, </w:t>
      </w:r>
      <w:r w:rsidRPr="00331B18">
        <w:rPr>
          <w:rStyle w:val="Emphasis"/>
          <w:rFonts w:cstheme="minorHAnsi"/>
        </w:rPr>
        <w:t>expansive</w:t>
      </w:r>
      <w:r w:rsidRPr="00592231">
        <w:rPr>
          <w:rFonts w:cstheme="minorHAnsi"/>
          <w:sz w:val="16"/>
        </w:rPr>
        <w:t xml:space="preserve">. </w:t>
      </w:r>
      <w:r w:rsidRPr="00592231">
        <w:rPr>
          <w:rStyle w:val="StyleUnderline"/>
          <w:rFonts w:cstheme="minorHAnsi"/>
        </w:rPr>
        <w:t xml:space="preserve">Refusal is not just a “no,” but a </w:t>
      </w:r>
      <w:r w:rsidRPr="00331B18">
        <w:rPr>
          <w:rStyle w:val="Emphasis"/>
          <w:rFonts w:cstheme="minorHAnsi"/>
          <w:highlight w:val="cyan"/>
        </w:rPr>
        <w:t xml:space="preserve">redirection to ideas </w:t>
      </w:r>
      <w:r w:rsidRPr="00331B18">
        <w:rPr>
          <w:rStyle w:val="Emphasis"/>
          <w:rFonts w:cstheme="minorHAnsi"/>
          <w:highlight w:val="cyan"/>
          <w:bdr w:val="single" w:sz="4" w:space="0" w:color="auto"/>
        </w:rPr>
        <w:t>otherwise unacknowledged</w:t>
      </w:r>
      <w:r w:rsidRPr="00592231">
        <w:rPr>
          <w:rStyle w:val="Emphasis"/>
          <w:rFonts w:cstheme="minorHAnsi"/>
          <w:bdr w:val="single" w:sz="4" w:space="0" w:color="auto"/>
        </w:rPr>
        <w:t xml:space="preserve"> or unquestioned</w:t>
      </w:r>
      <w:r w:rsidRPr="00592231">
        <w:rPr>
          <w:rFonts w:cstheme="minorHAnsi"/>
          <w:sz w:val="16"/>
        </w:rPr>
        <w:t>.</w:t>
      </w:r>
      <w:r w:rsidRPr="00331B18">
        <w:rPr>
          <w:rFonts w:cstheme="minorHAnsi"/>
          <w:sz w:val="16"/>
        </w:rPr>
        <w:t xml:space="preserve"> </w:t>
      </w:r>
      <w:r w:rsidRPr="00331B18">
        <w:rPr>
          <w:rStyle w:val="StyleUnderline"/>
          <w:rFonts w:cstheme="minorHAnsi"/>
          <w:highlight w:val="cyan"/>
        </w:rPr>
        <w:t xml:space="preserve">Unlike </w:t>
      </w:r>
      <w:r w:rsidRPr="00592231">
        <w:rPr>
          <w:rStyle w:val="StyleUnderline"/>
          <w:rFonts w:cstheme="minorHAnsi"/>
        </w:rPr>
        <w:t xml:space="preserve">a </w:t>
      </w:r>
      <w:r w:rsidRPr="00331B18">
        <w:rPr>
          <w:rStyle w:val="StyleUnderline"/>
          <w:rFonts w:cstheme="minorHAnsi"/>
          <w:b/>
          <w:bCs/>
          <w:highlight w:val="cyan"/>
        </w:rPr>
        <w:t xml:space="preserve">settler colonial </w:t>
      </w:r>
      <w:r w:rsidRPr="00592231">
        <w:rPr>
          <w:rStyle w:val="StyleUnderline"/>
          <w:rFonts w:cstheme="minorHAnsi"/>
          <w:b/>
          <w:bCs/>
        </w:rPr>
        <w:t xml:space="preserve">configuration of </w:t>
      </w:r>
      <w:r w:rsidRPr="00331B18">
        <w:rPr>
          <w:rStyle w:val="StyleUnderline"/>
          <w:rFonts w:cstheme="minorHAnsi"/>
          <w:b/>
          <w:bCs/>
          <w:highlight w:val="cyan"/>
        </w:rPr>
        <w:t xml:space="preserve">knowledge </w:t>
      </w:r>
      <w:r w:rsidRPr="00592231">
        <w:rPr>
          <w:rStyle w:val="StyleUnderline"/>
          <w:rFonts w:cstheme="minorHAnsi"/>
          <w:b/>
          <w:bCs/>
        </w:rPr>
        <w:t>that is</w:t>
      </w:r>
      <w:r w:rsidRPr="00592231">
        <w:rPr>
          <w:rStyle w:val="StyleUnderline"/>
          <w:rFonts w:cstheme="minorHAnsi"/>
        </w:rPr>
        <w:t xml:space="preserve"> </w:t>
      </w:r>
      <w:r w:rsidRPr="00331B18">
        <w:rPr>
          <w:rStyle w:val="StyleUnderline"/>
          <w:rFonts w:cstheme="minorHAnsi"/>
        </w:rPr>
        <w:t xml:space="preserve">petulantly exasperated and </w:t>
      </w:r>
      <w:r w:rsidRPr="00331B18">
        <w:rPr>
          <w:rStyle w:val="StyleUnderline"/>
          <w:rFonts w:cstheme="minorHAnsi"/>
          <w:b/>
          <w:bCs/>
          <w:highlight w:val="cyan"/>
        </w:rPr>
        <w:t>resentful of limits</w:t>
      </w:r>
      <w:r w:rsidRPr="00331B18">
        <w:rPr>
          <w:rStyle w:val="StyleUnderline"/>
          <w:rFonts w:cstheme="minorHAnsi"/>
          <w:highlight w:val="cyan"/>
        </w:rPr>
        <w:t xml:space="preserve">, </w:t>
      </w:r>
      <w:r w:rsidRPr="00592231">
        <w:rPr>
          <w:rStyle w:val="StyleUnderline"/>
          <w:rFonts w:cstheme="minorHAnsi"/>
        </w:rPr>
        <w:t xml:space="preserve">a methodology of </w:t>
      </w:r>
      <w:r w:rsidRPr="00331B18">
        <w:rPr>
          <w:rStyle w:val="StyleUnderline"/>
          <w:rFonts w:cstheme="minorHAnsi"/>
          <w:highlight w:val="cyan"/>
        </w:rPr>
        <w:t xml:space="preserve">refusal </w:t>
      </w:r>
      <w:r w:rsidRPr="00331B18">
        <w:rPr>
          <w:rStyle w:val="Emphasis"/>
          <w:rFonts w:cstheme="minorHAnsi"/>
          <w:highlight w:val="cyan"/>
        </w:rPr>
        <w:t>regards limits on knowledge as productive</w:t>
      </w:r>
      <w:r w:rsidRPr="00331B18">
        <w:rPr>
          <w:rStyle w:val="Emphasis"/>
          <w:rFonts w:cstheme="minorHAnsi"/>
        </w:rPr>
        <w:t>, as indeed a good thing</w:t>
      </w:r>
      <w:r w:rsidRPr="00331B18">
        <w:rPr>
          <w:rFonts w:cstheme="minorHAnsi"/>
          <w:sz w:val="16"/>
        </w:rPr>
        <w:t xml:space="preserve">.19 </w:t>
      </w:r>
      <w:r w:rsidRPr="00331B18">
        <w:rPr>
          <w:rStyle w:val="StyleUnderline"/>
          <w:rFonts w:cstheme="minorHAnsi"/>
        </w:rPr>
        <w:t>In line with Simpson’s intervention, Tuck and Yang posit that “</w:t>
      </w:r>
      <w:r w:rsidRPr="00331B18">
        <w:rPr>
          <w:rStyle w:val="Emphasis"/>
          <w:rFonts w:cstheme="minorHAnsi"/>
        </w:rPr>
        <w:t xml:space="preserve">refusal itself could be developed into </w:t>
      </w:r>
      <w:r w:rsidRPr="00331B18">
        <w:rPr>
          <w:rStyle w:val="Emphasis"/>
          <w:rFonts w:cstheme="minorHAnsi"/>
          <w:highlight w:val="cyan"/>
        </w:rPr>
        <w:t>both method and theory</w:t>
      </w:r>
      <w:r w:rsidRPr="00331B18">
        <w:rPr>
          <w:rFonts w:cstheme="minorHAnsi"/>
          <w:sz w:val="16"/>
          <w:highlight w:val="cyan"/>
        </w:rPr>
        <w:t>.</w:t>
      </w:r>
      <w:r w:rsidRPr="00331B18">
        <w:rPr>
          <w:rFonts w:cstheme="minorHAnsi"/>
          <w:sz w:val="16"/>
        </w:rPr>
        <w:t xml:space="preserve">”20 </w:t>
      </w:r>
      <w:r w:rsidRPr="00331B18">
        <w:rPr>
          <w:rStyle w:val="StyleUnderline"/>
          <w:rFonts w:cstheme="minorHAnsi"/>
        </w:rPr>
        <w:t xml:space="preserve">For Tuck and Yang, a generative </w:t>
      </w:r>
      <w:r w:rsidRPr="00331B18">
        <w:rPr>
          <w:rStyle w:val="StyleUnderline"/>
          <w:rFonts w:cstheme="minorHAnsi"/>
        </w:rPr>
        <w:lastRenderedPageBreak/>
        <w:t xml:space="preserve">practice of refusal and a decolonial and abolitionist tradition is </w:t>
      </w:r>
      <w:r w:rsidRPr="00331B18">
        <w:rPr>
          <w:rStyle w:val="Emphasis"/>
          <w:rFonts w:cstheme="minorHAnsi"/>
        </w:rPr>
        <w:t>making Western thought “turn back upon itself as settler colonial knowledge</w:t>
      </w:r>
      <w:r w:rsidRPr="00331B18">
        <w:rPr>
          <w:rStyle w:val="StyleUnderline"/>
          <w:rFonts w:cstheme="minorHAnsi"/>
        </w:rPr>
        <w:t>, as opposed to universal, liberal, or neutral knowledge without horizon</w:t>
      </w:r>
      <w:r w:rsidRPr="00331B18">
        <w:rPr>
          <w:rFonts w:cstheme="minorHAnsi"/>
          <w:sz w:val="16"/>
        </w:rPr>
        <w:t xml:space="preserve">.”21 In fact, </w:t>
      </w:r>
      <w:r w:rsidRPr="00331B18">
        <w:rPr>
          <w:rStyle w:val="StyleUnderline"/>
          <w:rFonts w:cstheme="minorHAnsi"/>
        </w:rPr>
        <w:t>the coauthors suggest “</w:t>
      </w:r>
      <w:r w:rsidRPr="00331B18">
        <w:rPr>
          <w:rStyle w:val="Emphasis"/>
          <w:rFonts w:cstheme="minorHAnsi"/>
          <w:highlight w:val="cyan"/>
        </w:rPr>
        <w:t>making the settler colonial metanarrative the object of</w:t>
      </w:r>
      <w:r w:rsidRPr="00331B18">
        <w:rPr>
          <w:rFonts w:cstheme="minorHAnsi"/>
          <w:sz w:val="16"/>
          <w:highlight w:val="cyan"/>
        </w:rPr>
        <w:t xml:space="preserve"> </w:t>
      </w:r>
      <w:r w:rsidRPr="00331B18">
        <w:rPr>
          <w:rFonts w:cstheme="minorHAnsi"/>
          <w:sz w:val="16"/>
        </w:rPr>
        <w:t xml:space="preserve">. . . </w:t>
      </w:r>
      <w:r w:rsidRPr="00331B18">
        <w:rPr>
          <w:rStyle w:val="Emphasis"/>
          <w:rFonts w:cstheme="minorHAnsi"/>
          <w:highlight w:val="cyan"/>
        </w:rPr>
        <w:t>research</w:t>
      </w:r>
      <w:r w:rsidRPr="00331B18">
        <w:rPr>
          <w:rFonts w:cstheme="minorHAnsi"/>
          <w:sz w:val="16"/>
        </w:rPr>
        <w:t xml:space="preserve">.”22 </w:t>
      </w:r>
      <w:r w:rsidRPr="00331B18">
        <w:rPr>
          <w:rStyle w:val="StyleUnderline"/>
          <w:rFonts w:cstheme="minorHAnsi"/>
        </w:rPr>
        <w:t xml:space="preserve">What this move effectively does is </w:t>
      </w:r>
      <w:r w:rsidRPr="00331B18">
        <w:rPr>
          <w:rStyle w:val="Emphasis"/>
          <w:rFonts w:cstheme="minorHAnsi"/>
          <w:sz w:val="24"/>
          <w:highlight w:val="cyan"/>
        </w:rPr>
        <w:t xml:space="preserve">question the </w:t>
      </w:r>
      <w:r w:rsidRPr="00331B18">
        <w:rPr>
          <w:rStyle w:val="Emphasis"/>
          <w:rFonts w:cstheme="minorHAnsi"/>
          <w:sz w:val="24"/>
          <w:highlight w:val="cyan"/>
          <w:bdr w:val="single" w:sz="4" w:space="0" w:color="auto"/>
        </w:rPr>
        <w:t>uninterrogated assumptions and exposes the violent particularities of the metanarrative</w:t>
      </w:r>
      <w:r w:rsidRPr="00331B18">
        <w:rPr>
          <w:rFonts w:cstheme="minorHAnsi"/>
          <w:sz w:val="16"/>
        </w:rPr>
        <w:t xml:space="preserve">. </w:t>
      </w:r>
      <w:r w:rsidRPr="00331B18">
        <w:rPr>
          <w:rStyle w:val="StyleUnderline"/>
          <w:rFonts w:cstheme="minorHAnsi"/>
          <w:highlight w:val="cyan"/>
        </w:rPr>
        <w:t xml:space="preserve">Scrutiny </w:t>
      </w:r>
      <w:r w:rsidRPr="00331B18">
        <w:rPr>
          <w:rStyle w:val="StyleUnderline"/>
          <w:rFonts w:cstheme="minorHAnsi"/>
        </w:rPr>
        <w:t xml:space="preserve">as a practice of refusal also </w:t>
      </w:r>
      <w:r w:rsidRPr="00331B18">
        <w:rPr>
          <w:rStyle w:val="Emphasis"/>
          <w:rFonts w:cstheme="minorHAnsi"/>
          <w:highlight w:val="cyan"/>
        </w:rPr>
        <w:t>slows down or perhaps halts the momentum of the machinery that allow</w:t>
      </w:r>
      <w:r w:rsidRPr="00331B18">
        <w:rPr>
          <w:rStyle w:val="Emphasis"/>
          <w:rFonts w:cstheme="minorHAnsi"/>
        </w:rPr>
        <w:t>s</w:t>
      </w:r>
      <w:r w:rsidRPr="00331B18">
        <w:rPr>
          <w:rFonts w:cstheme="minorHAnsi"/>
          <w:sz w:val="16"/>
        </w:rPr>
        <w:t>, as Tuck and Yang argue, “</w:t>
      </w:r>
      <w:r w:rsidRPr="00331B18">
        <w:rPr>
          <w:rStyle w:val="Emphasis"/>
          <w:rFonts w:cstheme="minorHAnsi"/>
          <w:highlight w:val="cyan"/>
        </w:rPr>
        <w:t xml:space="preserve">knowledge to facilitate interdictions on Indigenous </w:t>
      </w:r>
      <w:r w:rsidRPr="00592231">
        <w:rPr>
          <w:rStyle w:val="Emphasis"/>
          <w:rFonts w:cstheme="minorHAnsi"/>
        </w:rPr>
        <w:t>and Black life</w:t>
      </w:r>
      <w:r w:rsidRPr="00592231">
        <w:rPr>
          <w:rFonts w:cstheme="minorHAnsi"/>
          <w:sz w:val="16"/>
        </w:rPr>
        <w:t>.”23</w:t>
      </w:r>
    </w:p>
    <w:p w14:paraId="39AB12E5" w14:textId="77777777" w:rsidR="000D570A" w:rsidRPr="00C1076D" w:rsidRDefault="000D570A" w:rsidP="00C1076D"/>
    <w:p w14:paraId="74BC4A4E" w14:textId="17F813B9" w:rsidR="007F743F" w:rsidRDefault="007F743F" w:rsidP="002D5C94">
      <w:pPr>
        <w:pStyle w:val="Heading3"/>
      </w:pPr>
      <w:r>
        <w:lastRenderedPageBreak/>
        <w:t>OFF</w:t>
      </w:r>
    </w:p>
    <w:p w14:paraId="7F6DA25D" w14:textId="4F634EF2" w:rsidR="000D570A" w:rsidRPr="000D570A" w:rsidRDefault="000D570A" w:rsidP="000D570A">
      <w:pPr>
        <w:pStyle w:val="Heading4"/>
        <w:rPr>
          <w:u w:val="single"/>
        </w:rPr>
      </w:pPr>
      <w:r>
        <w:rPr>
          <w:u w:val="single"/>
        </w:rPr>
        <w:t>BRAIN DRAIN DA.</w:t>
      </w:r>
    </w:p>
    <w:p w14:paraId="6F698159" w14:textId="77777777" w:rsidR="000D570A" w:rsidRDefault="000D570A" w:rsidP="000D570A">
      <w:pPr>
        <w:pStyle w:val="Heading4"/>
      </w:pPr>
      <w:r>
        <w:t xml:space="preserve">Scientists are </w:t>
      </w:r>
      <w:r>
        <w:rPr>
          <w:u w:val="single"/>
        </w:rPr>
        <w:t>fleeing</w:t>
      </w:r>
      <w:r>
        <w:t xml:space="preserve"> to Europe and Canada because of research cuts, but it’s </w:t>
      </w:r>
      <w:r>
        <w:rPr>
          <w:u w:val="single"/>
        </w:rPr>
        <w:t>fragile</w:t>
      </w:r>
      <w:r>
        <w:t xml:space="preserve">. They’ll return if they think that cuts are </w:t>
      </w:r>
      <w:r>
        <w:rPr>
          <w:u w:val="single"/>
        </w:rPr>
        <w:t>slowing down</w:t>
      </w:r>
      <w:r>
        <w:t>.</w:t>
      </w:r>
    </w:p>
    <w:p w14:paraId="3D942F90" w14:textId="77777777" w:rsidR="000D570A" w:rsidRPr="00F4264F" w:rsidRDefault="000D570A" w:rsidP="000D570A">
      <w:r w:rsidRPr="00F4264F">
        <w:rPr>
          <w:rStyle w:val="Style13ptBold"/>
        </w:rPr>
        <w:t>Witze ’25</w:t>
      </w:r>
      <w:r w:rsidRPr="00F4264F">
        <w:t xml:space="preserve"> [Alexandra Witze; award-winning science journalist and correspondent for the journal Nature</w:t>
      </w:r>
      <w:r>
        <w:t>.</w:t>
      </w:r>
      <w:r w:rsidRPr="00F4264F">
        <w:t xml:space="preserve">] - ("75% of US scientists who answered Nature poll consider leaving," </w:t>
      </w:r>
      <w:r>
        <w:t>Nature</w:t>
      </w:r>
      <w:r w:rsidRPr="00F4264F">
        <w:t>, published 3-26-2025, accessed 7-14-2025, https://www.nature.com/articles/d41586-025-00938-y) marlborough-am</w:t>
      </w:r>
    </w:p>
    <w:p w14:paraId="78F1874B" w14:textId="77777777" w:rsidR="000D570A" w:rsidRPr="00DC7A8B" w:rsidRDefault="000D570A" w:rsidP="000D570A">
      <w:pPr>
        <w:rPr>
          <w:sz w:val="16"/>
        </w:rPr>
      </w:pPr>
      <w:r w:rsidRPr="00DC7A8B">
        <w:rPr>
          <w:sz w:val="16"/>
        </w:rPr>
        <w:t xml:space="preserve">The </w:t>
      </w:r>
      <w:r w:rsidRPr="003415FC">
        <w:rPr>
          <w:rStyle w:val="StyleUnderline"/>
          <w:highlight w:val="cyan"/>
        </w:rPr>
        <w:t>massive changes</w:t>
      </w:r>
      <w:r w:rsidRPr="00DC7A8B">
        <w:rPr>
          <w:rStyle w:val="StyleUnderline"/>
        </w:rPr>
        <w:t xml:space="preserve"> in US research</w:t>
      </w:r>
      <w:r w:rsidRPr="00DC7A8B">
        <w:rPr>
          <w:sz w:val="16"/>
        </w:rPr>
        <w:t xml:space="preserve"> </w:t>
      </w:r>
      <w:r w:rsidRPr="00DC7A8B">
        <w:rPr>
          <w:rStyle w:val="StyleUnderline"/>
        </w:rPr>
        <w:t>brought</w:t>
      </w:r>
      <w:r w:rsidRPr="00DC7A8B">
        <w:rPr>
          <w:sz w:val="16"/>
        </w:rPr>
        <w:t xml:space="preserve"> about </w:t>
      </w:r>
      <w:r w:rsidRPr="003415FC">
        <w:rPr>
          <w:rStyle w:val="StyleUnderline"/>
          <w:highlight w:val="cyan"/>
        </w:rPr>
        <w:t>by</w:t>
      </w:r>
      <w:r w:rsidRPr="00DC7A8B">
        <w:rPr>
          <w:sz w:val="16"/>
        </w:rPr>
        <w:t xml:space="preserve"> the new administration of President Donald </w:t>
      </w:r>
      <w:r w:rsidRPr="003415FC">
        <w:rPr>
          <w:rStyle w:val="StyleUnderline"/>
          <w:highlight w:val="cyan"/>
        </w:rPr>
        <w:t>Trump are causing</w:t>
      </w:r>
      <w:r w:rsidRPr="00DC7A8B">
        <w:rPr>
          <w:rStyle w:val="StyleUnderline"/>
        </w:rPr>
        <w:t xml:space="preserve"> </w:t>
      </w:r>
      <w:r w:rsidRPr="003415FC">
        <w:rPr>
          <w:rStyle w:val="StyleUnderline"/>
          <w:highlight w:val="cyan"/>
        </w:rPr>
        <w:t>many</w:t>
      </w:r>
      <w:r w:rsidRPr="00DC7A8B">
        <w:rPr>
          <w:rStyle w:val="StyleUnderline"/>
        </w:rPr>
        <w:t xml:space="preserve"> </w:t>
      </w:r>
      <w:r w:rsidRPr="003415FC">
        <w:rPr>
          <w:rStyle w:val="StyleUnderline"/>
          <w:highlight w:val="cyan"/>
        </w:rPr>
        <w:t>scientists</w:t>
      </w:r>
      <w:r w:rsidRPr="00DC7A8B">
        <w:rPr>
          <w:sz w:val="16"/>
        </w:rPr>
        <w:t xml:space="preserve"> in the country </w:t>
      </w:r>
      <w:r w:rsidRPr="003415FC">
        <w:rPr>
          <w:rStyle w:val="StyleUnderline"/>
          <w:highlight w:val="cyan"/>
        </w:rPr>
        <w:t>to rethink</w:t>
      </w:r>
      <w:r w:rsidRPr="00DC7A8B">
        <w:rPr>
          <w:rStyle w:val="StyleUnderline"/>
        </w:rPr>
        <w:t xml:space="preserve"> their lives</w:t>
      </w:r>
      <w:r w:rsidRPr="00DC7A8B">
        <w:rPr>
          <w:sz w:val="16"/>
        </w:rPr>
        <w:t xml:space="preserve"> and careers. </w:t>
      </w:r>
      <w:r w:rsidRPr="00DC7A8B">
        <w:rPr>
          <w:rStyle w:val="StyleUnderline"/>
        </w:rPr>
        <w:t>More than 1,200</w:t>
      </w:r>
      <w:r w:rsidRPr="00DC7A8B">
        <w:rPr>
          <w:sz w:val="16"/>
        </w:rPr>
        <w:t xml:space="preserve"> </w:t>
      </w:r>
      <w:r w:rsidRPr="00DC7A8B">
        <w:rPr>
          <w:rStyle w:val="StyleUnderline"/>
        </w:rPr>
        <w:t>scientists</w:t>
      </w:r>
      <w:r w:rsidRPr="00DC7A8B">
        <w:rPr>
          <w:sz w:val="16"/>
        </w:rPr>
        <w:t xml:space="preserve"> who responded to a Nature poll — </w:t>
      </w:r>
      <w:r w:rsidRPr="003415FC">
        <w:rPr>
          <w:rStyle w:val="Emphasis"/>
          <w:highlight w:val="cyan"/>
        </w:rPr>
        <w:t>three-quarters</w:t>
      </w:r>
      <w:r w:rsidRPr="00DC7A8B">
        <w:rPr>
          <w:sz w:val="16"/>
        </w:rPr>
        <w:t xml:space="preserve"> of the total respondents — </w:t>
      </w:r>
      <w:r w:rsidRPr="003415FC">
        <w:rPr>
          <w:rStyle w:val="StyleUnderline"/>
          <w:highlight w:val="cyan"/>
        </w:rPr>
        <w:t>are considering</w:t>
      </w:r>
      <w:r w:rsidRPr="00DC7A8B">
        <w:rPr>
          <w:sz w:val="16"/>
        </w:rPr>
        <w:t xml:space="preserve"> </w:t>
      </w:r>
      <w:r w:rsidRPr="003415FC">
        <w:rPr>
          <w:rStyle w:val="Emphasis"/>
          <w:highlight w:val="cyan"/>
        </w:rPr>
        <w:t>leaving</w:t>
      </w:r>
      <w:r w:rsidRPr="00DC7A8B">
        <w:rPr>
          <w:rStyle w:val="StyleUnderline"/>
        </w:rPr>
        <w:t xml:space="preserve"> the</w:t>
      </w:r>
      <w:r w:rsidRPr="00DC7A8B">
        <w:rPr>
          <w:sz w:val="16"/>
        </w:rPr>
        <w:t xml:space="preserve"> </w:t>
      </w:r>
      <w:r w:rsidRPr="00DC7A8B">
        <w:rPr>
          <w:rStyle w:val="StyleUnderline"/>
        </w:rPr>
        <w:t>U</w:t>
      </w:r>
      <w:r w:rsidRPr="00DC7A8B">
        <w:rPr>
          <w:sz w:val="16"/>
        </w:rPr>
        <w:t xml:space="preserve">nited </w:t>
      </w:r>
      <w:r w:rsidRPr="00DC7A8B">
        <w:rPr>
          <w:rStyle w:val="StyleUnderline"/>
        </w:rPr>
        <w:t>S</w:t>
      </w:r>
      <w:r w:rsidRPr="00DC7A8B">
        <w:rPr>
          <w:sz w:val="16"/>
        </w:rPr>
        <w:t xml:space="preserve">tates </w:t>
      </w:r>
      <w:r w:rsidRPr="00DC7A8B">
        <w:rPr>
          <w:rStyle w:val="StyleUnderline"/>
        </w:rPr>
        <w:t>following</w:t>
      </w:r>
      <w:r w:rsidRPr="00DC7A8B">
        <w:rPr>
          <w:sz w:val="16"/>
        </w:rPr>
        <w:t xml:space="preserve"> the </w:t>
      </w:r>
      <w:r w:rsidRPr="00DC7A8B">
        <w:rPr>
          <w:rStyle w:val="StyleUnderline"/>
        </w:rPr>
        <w:t>disruptions</w:t>
      </w:r>
      <w:r w:rsidRPr="00DC7A8B">
        <w:rPr>
          <w:sz w:val="16"/>
        </w:rPr>
        <w:t xml:space="preserve"> prompted by Trump. </w:t>
      </w:r>
      <w:r w:rsidRPr="003415FC">
        <w:rPr>
          <w:rStyle w:val="StyleUnderline"/>
          <w:highlight w:val="cyan"/>
        </w:rPr>
        <w:t>Europe and Canada</w:t>
      </w:r>
      <w:r w:rsidRPr="00DC7A8B">
        <w:rPr>
          <w:rStyle w:val="StyleUnderline"/>
        </w:rPr>
        <w:t xml:space="preserve"> </w:t>
      </w:r>
      <w:r w:rsidRPr="003415FC">
        <w:rPr>
          <w:rStyle w:val="StyleUnderline"/>
          <w:highlight w:val="cyan"/>
        </w:rPr>
        <w:t>were</w:t>
      </w:r>
      <w:r w:rsidRPr="00DC7A8B">
        <w:rPr>
          <w:rStyle w:val="StyleUnderline"/>
        </w:rPr>
        <w:t xml:space="preserve"> among the </w:t>
      </w:r>
      <w:r w:rsidRPr="003415FC">
        <w:rPr>
          <w:rStyle w:val="StyleUnderline"/>
          <w:highlight w:val="cyan"/>
        </w:rPr>
        <w:t>top choices</w:t>
      </w:r>
      <w:r w:rsidRPr="00DC7A8B">
        <w:rPr>
          <w:rStyle w:val="StyleUnderline"/>
        </w:rPr>
        <w:t xml:space="preserve"> for relocation</w:t>
      </w:r>
      <w:r w:rsidRPr="00DC7A8B">
        <w:rPr>
          <w:sz w:val="16"/>
        </w:rPr>
        <w:t>.</w:t>
      </w:r>
    </w:p>
    <w:p w14:paraId="64E03C3C" w14:textId="77777777" w:rsidR="000D570A" w:rsidRPr="00DC7A8B" w:rsidRDefault="000D570A" w:rsidP="000D570A">
      <w:pPr>
        <w:rPr>
          <w:sz w:val="16"/>
        </w:rPr>
      </w:pPr>
      <w:r w:rsidRPr="00DC7A8B">
        <w:rPr>
          <w:sz w:val="16"/>
        </w:rPr>
        <w:t>SO LONG, FAREWELL. A Nature poll of US researchers showed that 75% of respondents were considering a move overseas after the election of Donald Trump.</w:t>
      </w:r>
    </w:p>
    <w:p w14:paraId="0973AA88" w14:textId="77777777" w:rsidR="000D570A" w:rsidRPr="00DC7A8B" w:rsidRDefault="000D570A" w:rsidP="000D570A">
      <w:pPr>
        <w:rPr>
          <w:sz w:val="16"/>
        </w:rPr>
      </w:pPr>
      <w:r w:rsidRPr="00DC7A8B">
        <w:rPr>
          <w:sz w:val="16"/>
        </w:rPr>
        <w:t>The trend was particularly pronounced among early-career researchers. Of the 690 postgraduate researchers who responded, 548 were considering leaving; 255 of 340 PhD students said the same.</w:t>
      </w:r>
    </w:p>
    <w:p w14:paraId="3561E9FD" w14:textId="77777777" w:rsidR="000D570A" w:rsidRPr="00DC7A8B" w:rsidRDefault="000D570A" w:rsidP="000D570A">
      <w:pPr>
        <w:rPr>
          <w:sz w:val="16"/>
        </w:rPr>
      </w:pPr>
      <w:r w:rsidRPr="00DC7A8B">
        <w:rPr>
          <w:sz w:val="16"/>
        </w:rPr>
        <w:t>Trump’s administration has slashed research funding and halted broad swathes of federally funded science, under a government-wide cost-cutting initiative led by billionaire Elon Musk. Tens of thousands of federal employees, including many scientists, have been fired and rehired following a court order, with threats of more mass firings to come. Immigration crackdowns and battles over academic freedom have left researchers reeling as uncertainty and disruption permeate all aspects of the US research enterprise.</w:t>
      </w:r>
    </w:p>
    <w:p w14:paraId="085A6CCD" w14:textId="77777777" w:rsidR="000D570A" w:rsidRPr="00DC7A8B" w:rsidRDefault="000D570A" w:rsidP="000D570A">
      <w:pPr>
        <w:rPr>
          <w:sz w:val="16"/>
        </w:rPr>
      </w:pPr>
      <w:r w:rsidRPr="00DC7A8B">
        <w:rPr>
          <w:sz w:val="16"/>
        </w:rPr>
        <w:t>Decision to leave</w:t>
      </w:r>
    </w:p>
    <w:p w14:paraId="100C9871" w14:textId="77777777" w:rsidR="000D570A" w:rsidRPr="00DC7A8B" w:rsidRDefault="000D570A" w:rsidP="000D570A">
      <w:pPr>
        <w:rPr>
          <w:sz w:val="16"/>
        </w:rPr>
      </w:pPr>
      <w:r w:rsidRPr="00DC7A8B">
        <w:rPr>
          <w:sz w:val="16"/>
        </w:rPr>
        <w:t>Nature asked readers whether these changes were causing them to consider leaving the United States. Responses were solicited earlier this month on the journal’s website, on social media and in the Nature Briefing e-mail newsletter. Roughly 1,650 people completed the survey.</w:t>
      </w:r>
    </w:p>
    <w:p w14:paraId="4E40E1B8" w14:textId="77777777" w:rsidR="000D570A" w:rsidRPr="00DC7A8B" w:rsidRDefault="000D570A" w:rsidP="000D570A">
      <w:pPr>
        <w:rPr>
          <w:sz w:val="16"/>
        </w:rPr>
      </w:pPr>
      <w:r w:rsidRPr="00DC7A8B">
        <w:rPr>
          <w:sz w:val="16"/>
        </w:rPr>
        <w:t>Many respondents were looking to move to countries where they already had collaborators, friends, family or familiarity with the language. “Anywhere that supports science,” wrote one respondent. Some who had moved to the United States for work planned to return to their country of origin.</w:t>
      </w:r>
    </w:p>
    <w:p w14:paraId="2A20324D" w14:textId="77777777" w:rsidR="000D570A" w:rsidRPr="00DC7A8B" w:rsidRDefault="000D570A" w:rsidP="000D570A">
      <w:pPr>
        <w:rPr>
          <w:sz w:val="16"/>
        </w:rPr>
      </w:pPr>
      <w:r w:rsidRPr="00DC7A8B">
        <w:rPr>
          <w:sz w:val="16"/>
        </w:rPr>
        <w:t>How Trump 2.0 is reshaping science</w:t>
      </w:r>
    </w:p>
    <w:p w14:paraId="30368160" w14:textId="77777777" w:rsidR="000D570A" w:rsidRPr="00DC7A8B" w:rsidRDefault="000D570A" w:rsidP="000D570A">
      <w:pPr>
        <w:rPr>
          <w:sz w:val="16"/>
        </w:rPr>
      </w:pPr>
      <w:r w:rsidRPr="00DC7A8B">
        <w:rPr>
          <w:sz w:val="16"/>
        </w:rPr>
        <w:t xml:space="preserve">But many more </w:t>
      </w:r>
      <w:r w:rsidRPr="003415FC">
        <w:rPr>
          <w:rStyle w:val="StyleUnderline"/>
          <w:highlight w:val="cyan"/>
        </w:rPr>
        <w:t>scientists</w:t>
      </w:r>
      <w:r w:rsidRPr="00DC7A8B">
        <w:rPr>
          <w:sz w:val="16"/>
        </w:rPr>
        <w:t xml:space="preserve"> had </w:t>
      </w:r>
      <w:r w:rsidRPr="003415FC">
        <w:rPr>
          <w:rStyle w:val="StyleUnderline"/>
          <w:highlight w:val="cyan"/>
        </w:rPr>
        <w:t>not planned on relocating</w:t>
      </w:r>
      <w:r w:rsidRPr="00DC7A8B">
        <w:rPr>
          <w:sz w:val="16"/>
        </w:rPr>
        <w:t xml:space="preserve">, until Trump began gutting funding and firing researchers. “This is my home — </w:t>
      </w:r>
      <w:r w:rsidRPr="003415FC">
        <w:rPr>
          <w:rStyle w:val="StyleUnderline"/>
          <w:highlight w:val="cyan"/>
        </w:rPr>
        <w:t>I really love my country</w:t>
      </w:r>
      <w:r w:rsidRPr="00DC7A8B">
        <w:rPr>
          <w:sz w:val="16"/>
        </w:rPr>
        <w:t>,” says a graduate student at a top US university who works in plant genomics and agriculture. “But a lot of my mentors have been telling me to get out, right now.”</w:t>
      </w:r>
    </w:p>
    <w:p w14:paraId="360E0BB4" w14:textId="77777777" w:rsidR="000D570A" w:rsidRPr="00DC7A8B" w:rsidRDefault="000D570A" w:rsidP="000D570A">
      <w:pPr>
        <w:rPr>
          <w:sz w:val="16"/>
        </w:rPr>
      </w:pPr>
      <w:r w:rsidRPr="00DC7A8B">
        <w:rPr>
          <w:sz w:val="16"/>
        </w:rPr>
        <w:t>This student lost her research support and her stipend when the Trump administration shut down funding for the US Agency for International Development. Her adviser found emergency funds to support her in the short term, but she is scrambling to apply for teaching-assistant positions — now extremely competitive — to carry her through the rest of her programme.</w:t>
      </w:r>
    </w:p>
    <w:p w14:paraId="53E3CB56" w14:textId="77777777" w:rsidR="000D570A" w:rsidRPr="00DC7A8B" w:rsidRDefault="000D570A" w:rsidP="000D570A">
      <w:pPr>
        <w:rPr>
          <w:sz w:val="16"/>
        </w:rPr>
      </w:pPr>
      <w:r w:rsidRPr="00DC7A8B">
        <w:rPr>
          <w:sz w:val="16"/>
        </w:rPr>
        <w:t>She had already been considering doing a postdoctoral fellowship abroad because of her interest in international agriculture. Losing her funding and watching some of her colleagues get fired solidified that into a plan of action. “Seeing all of the work stopped is heartbreaking,” she says. “I’ve been looking very diligently for opportunities in Europe, Australia and Mexico.”</w:t>
      </w:r>
    </w:p>
    <w:p w14:paraId="64FC7F00" w14:textId="77777777" w:rsidR="000D570A" w:rsidRDefault="000D570A" w:rsidP="000D570A">
      <w:pPr>
        <w:rPr>
          <w:sz w:val="16"/>
        </w:rPr>
      </w:pPr>
      <w:r w:rsidRPr="00DC7A8B">
        <w:rPr>
          <w:sz w:val="16"/>
        </w:rPr>
        <w:t xml:space="preserve">The student </w:t>
      </w:r>
      <w:r w:rsidRPr="003415FC">
        <w:rPr>
          <w:rStyle w:val="Emphasis"/>
          <w:highlight w:val="cyan"/>
        </w:rPr>
        <w:t>hopes</w:t>
      </w:r>
      <w:r w:rsidRPr="003415FC">
        <w:rPr>
          <w:rStyle w:val="StyleUnderline"/>
          <w:highlight w:val="cyan"/>
        </w:rPr>
        <w:t xml:space="preserve"> </w:t>
      </w:r>
      <w:r w:rsidRPr="003415FC">
        <w:rPr>
          <w:rStyle w:val="Emphasis"/>
          <w:highlight w:val="cyan"/>
        </w:rPr>
        <w:t>to</w:t>
      </w:r>
      <w:r w:rsidRPr="003415FC">
        <w:rPr>
          <w:rStyle w:val="StyleUnderline"/>
          <w:highlight w:val="cyan"/>
        </w:rPr>
        <w:t xml:space="preserve"> </w:t>
      </w:r>
      <w:r w:rsidRPr="003415FC">
        <w:rPr>
          <w:rStyle w:val="Emphasis"/>
          <w:highlight w:val="cyan"/>
        </w:rPr>
        <w:t>return</w:t>
      </w:r>
      <w:r w:rsidRPr="00DC7A8B">
        <w:rPr>
          <w:rStyle w:val="StyleUnderline"/>
        </w:rPr>
        <w:t xml:space="preserve"> to the</w:t>
      </w:r>
      <w:r w:rsidRPr="00DC7A8B">
        <w:rPr>
          <w:sz w:val="16"/>
        </w:rPr>
        <w:t xml:space="preserve"> </w:t>
      </w:r>
      <w:r w:rsidRPr="00DC7A8B">
        <w:rPr>
          <w:rStyle w:val="StyleUnderline"/>
        </w:rPr>
        <w:t>U</w:t>
      </w:r>
      <w:r w:rsidRPr="00DC7A8B">
        <w:rPr>
          <w:sz w:val="16"/>
        </w:rPr>
        <w:t xml:space="preserve">nited </w:t>
      </w:r>
      <w:r w:rsidRPr="00DC7A8B">
        <w:rPr>
          <w:rStyle w:val="StyleUnderline"/>
        </w:rPr>
        <w:t>S</w:t>
      </w:r>
      <w:r w:rsidRPr="00DC7A8B">
        <w:rPr>
          <w:sz w:val="16"/>
        </w:rPr>
        <w:t xml:space="preserve">tates in the future </w:t>
      </w:r>
      <w:r w:rsidRPr="003415FC">
        <w:rPr>
          <w:rStyle w:val="StyleUnderline"/>
          <w:highlight w:val="cyan"/>
        </w:rPr>
        <w:t xml:space="preserve">if the </w:t>
      </w:r>
      <w:r w:rsidRPr="003415FC">
        <w:rPr>
          <w:rStyle w:val="Emphasis"/>
          <w:highlight w:val="cyan"/>
        </w:rPr>
        <w:t>upheaval</w:t>
      </w:r>
      <w:r w:rsidRPr="00DC7A8B">
        <w:rPr>
          <w:sz w:val="16"/>
        </w:rPr>
        <w:t xml:space="preserve"> in the research landscape </w:t>
      </w:r>
      <w:r w:rsidRPr="003415FC">
        <w:rPr>
          <w:rStyle w:val="Emphasis"/>
          <w:highlight w:val="cyan"/>
        </w:rPr>
        <w:t>settles</w:t>
      </w:r>
      <w:r w:rsidRPr="003415FC">
        <w:rPr>
          <w:rStyle w:val="StyleUnderline"/>
          <w:highlight w:val="cyan"/>
        </w:rPr>
        <w:t xml:space="preserve"> </w:t>
      </w:r>
      <w:r w:rsidRPr="003415FC">
        <w:rPr>
          <w:rStyle w:val="Emphasis"/>
          <w:highlight w:val="cyan"/>
        </w:rPr>
        <w:t>down</w:t>
      </w:r>
      <w:r w:rsidRPr="003415FC">
        <w:rPr>
          <w:sz w:val="16"/>
          <w:highlight w:val="cyan"/>
        </w:rPr>
        <w:t>.</w:t>
      </w:r>
      <w:r w:rsidRPr="00DC7A8B">
        <w:rPr>
          <w:sz w:val="16"/>
        </w:rPr>
        <w:t xml:space="preserve"> </w:t>
      </w:r>
      <w:r w:rsidRPr="003415FC">
        <w:rPr>
          <w:rStyle w:val="StyleUnderline"/>
          <w:highlight w:val="cyan"/>
        </w:rPr>
        <w:t>But for now</w:t>
      </w:r>
      <w:r w:rsidRPr="00DC7A8B">
        <w:rPr>
          <w:sz w:val="16"/>
        </w:rPr>
        <w:t xml:space="preserve">, the </w:t>
      </w:r>
      <w:r w:rsidRPr="003415FC">
        <w:rPr>
          <w:rStyle w:val="StyleUnderline"/>
          <w:highlight w:val="cyan"/>
        </w:rPr>
        <w:t>Trump</w:t>
      </w:r>
      <w:r w:rsidRPr="00DC7A8B">
        <w:rPr>
          <w:sz w:val="16"/>
        </w:rPr>
        <w:t xml:space="preserve"> administration “</w:t>
      </w:r>
      <w:r w:rsidRPr="00DC7A8B">
        <w:rPr>
          <w:rStyle w:val="StyleUnderline"/>
        </w:rPr>
        <w:t xml:space="preserve">has </w:t>
      </w:r>
      <w:r w:rsidRPr="003415FC">
        <w:rPr>
          <w:rStyle w:val="StyleUnderline"/>
          <w:highlight w:val="cyan"/>
        </w:rPr>
        <w:t>made it very clear</w:t>
      </w:r>
      <w:r w:rsidRPr="00DC7A8B">
        <w:rPr>
          <w:sz w:val="16"/>
        </w:rPr>
        <w:t xml:space="preserve">” </w:t>
      </w:r>
      <w:r w:rsidRPr="003415FC">
        <w:rPr>
          <w:rStyle w:val="StyleUnderline"/>
          <w:highlight w:val="cyan"/>
        </w:rPr>
        <w:t>that</w:t>
      </w:r>
      <w:r w:rsidRPr="00DC7A8B">
        <w:rPr>
          <w:rStyle w:val="StyleUnderline"/>
        </w:rPr>
        <w:t xml:space="preserve"> </w:t>
      </w:r>
      <w:r w:rsidRPr="003415FC">
        <w:rPr>
          <w:rStyle w:val="StyleUnderline"/>
          <w:highlight w:val="cyan"/>
        </w:rPr>
        <w:t>her</w:t>
      </w:r>
      <w:r w:rsidRPr="00DC7A8B">
        <w:rPr>
          <w:rStyle w:val="StyleUnderline"/>
        </w:rPr>
        <w:t xml:space="preserve"> area of </w:t>
      </w:r>
      <w:r w:rsidRPr="003415FC">
        <w:rPr>
          <w:rStyle w:val="StyleUnderline"/>
          <w:highlight w:val="cyan"/>
        </w:rPr>
        <w:t>interest</w:t>
      </w:r>
      <w:r w:rsidRPr="00DC7A8B">
        <w:rPr>
          <w:sz w:val="16"/>
        </w:rPr>
        <w:t xml:space="preserve">, global food systems, </w:t>
      </w:r>
      <w:r w:rsidRPr="003415FC">
        <w:rPr>
          <w:sz w:val="16"/>
          <w:highlight w:val="cyan"/>
        </w:rPr>
        <w:t>“</w:t>
      </w:r>
      <w:r w:rsidRPr="003415FC">
        <w:rPr>
          <w:rStyle w:val="StyleUnderline"/>
          <w:highlight w:val="cyan"/>
        </w:rPr>
        <w:t xml:space="preserve">is </w:t>
      </w:r>
      <w:r w:rsidRPr="003415FC">
        <w:rPr>
          <w:rStyle w:val="Emphasis"/>
          <w:highlight w:val="cyan"/>
        </w:rPr>
        <w:t>not</w:t>
      </w:r>
      <w:r w:rsidRPr="00DC7A8B">
        <w:rPr>
          <w:rStyle w:val="StyleUnderline"/>
        </w:rPr>
        <w:t xml:space="preserve"> </w:t>
      </w:r>
      <w:r w:rsidRPr="003415FC">
        <w:rPr>
          <w:rStyle w:val="StyleUnderline"/>
          <w:highlight w:val="cyan"/>
        </w:rPr>
        <w:t xml:space="preserve">going to be a </w:t>
      </w:r>
      <w:r w:rsidRPr="003415FC">
        <w:rPr>
          <w:rStyle w:val="Emphasis"/>
          <w:highlight w:val="cyan"/>
        </w:rPr>
        <w:t>priority</w:t>
      </w:r>
      <w:r w:rsidRPr="00DC7A8B">
        <w:rPr>
          <w:rStyle w:val="StyleUnderline"/>
        </w:rPr>
        <w:t xml:space="preserve"> or a focus</w:t>
      </w:r>
      <w:r w:rsidRPr="00DC7A8B">
        <w:rPr>
          <w:sz w:val="16"/>
        </w:rPr>
        <w:t>”, she says. “If I want to work in that space, I’m going to have to find somewhere else that prioritizes that.” Private US funding, such as through philanthropy, is an option, but she anticipates that she would be competing with a glut of formerly federally funded projects.</w:t>
      </w:r>
    </w:p>
    <w:p w14:paraId="58D42E58" w14:textId="77777777" w:rsidR="00B3553E" w:rsidRPr="00C75FA2" w:rsidRDefault="00B3553E" w:rsidP="00B3553E">
      <w:pPr>
        <w:pStyle w:val="Heading4"/>
      </w:pPr>
      <w:r>
        <w:t xml:space="preserve">The plans </w:t>
      </w:r>
      <w:r w:rsidRPr="00FF6ED8">
        <w:rPr>
          <w:u w:val="single"/>
        </w:rPr>
        <w:t>increase</w:t>
      </w:r>
      <w:r>
        <w:t xml:space="preserve"> in scientific leadership </w:t>
      </w:r>
      <w:r w:rsidRPr="00FF6ED8">
        <w:rPr>
          <w:u w:val="single"/>
        </w:rPr>
        <w:t>reverses</w:t>
      </w:r>
      <w:r>
        <w:t xml:space="preserve"> current American </w:t>
      </w:r>
      <w:r w:rsidRPr="00545BB9">
        <w:rPr>
          <w:u w:val="single"/>
        </w:rPr>
        <w:t>brain drain</w:t>
      </w:r>
      <w:r>
        <w:t xml:space="preserve">. </w:t>
      </w:r>
    </w:p>
    <w:p w14:paraId="5F02C9B2" w14:textId="77777777" w:rsidR="00B3553E" w:rsidRDefault="00B3553E" w:rsidP="00B3553E">
      <w:r w:rsidRPr="00C75FA2">
        <w:t xml:space="preserve">Julian </w:t>
      </w:r>
      <w:r w:rsidRPr="00C75FA2">
        <w:rPr>
          <w:rStyle w:val="Style13ptBold"/>
        </w:rPr>
        <w:t>Scaff 4/12</w:t>
      </w:r>
      <w:r>
        <w:t>. Design Leader and Futurist. Associate Chair of the Graduate Interaction Design program at ArtCenter College of Design. 4/12/25. “</w:t>
      </w:r>
      <w:r w:rsidRPr="00BF167B">
        <w:rPr>
          <w:rStyle w:val="Emphasis"/>
          <w:highlight w:val="cyan"/>
        </w:rPr>
        <w:t>America’s Brain Drain</w:t>
      </w:r>
      <w:r w:rsidRPr="00E06675">
        <w:rPr>
          <w:u w:val="single"/>
        </w:rPr>
        <w:t xml:space="preserve">: The </w:t>
      </w:r>
      <w:r w:rsidRPr="00FF6ED8">
        <w:rPr>
          <w:highlight w:val="cyan"/>
          <w:u w:val="single"/>
        </w:rPr>
        <w:t xml:space="preserve">collapse of </w:t>
      </w:r>
      <w:r w:rsidRPr="00542CFD">
        <w:rPr>
          <w:rStyle w:val="Emphasis"/>
          <w:highlight w:val="cyan"/>
        </w:rPr>
        <w:t>U.S.</w:t>
      </w:r>
      <w:r w:rsidRPr="0087309B">
        <w:rPr>
          <w:rStyle w:val="Emphasis"/>
          <w:highlight w:val="cyan"/>
        </w:rPr>
        <w:t xml:space="preserve"> scientific leadership</w:t>
      </w:r>
      <w:r w:rsidRPr="00FF6ED8">
        <w:rPr>
          <w:highlight w:val="cyan"/>
          <w:u w:val="single"/>
        </w:rPr>
        <w:t xml:space="preserve"> </w:t>
      </w:r>
      <w:r w:rsidRPr="00863E19">
        <w:t>and its near-future consequences</w:t>
      </w:r>
      <w:r>
        <w:t xml:space="preserve">”. </w:t>
      </w:r>
      <w:r w:rsidRPr="00C75FA2">
        <w:t>https://medium.com/the-futureplex/americas-brain-drain-the-collapse-of-u-s-scientific-leadership-and-its-near-future-consequences-8946844acb50</w:t>
      </w:r>
      <w:r>
        <w:t>. BP</w:t>
      </w:r>
    </w:p>
    <w:p w14:paraId="0900A8CE" w14:textId="77777777" w:rsidR="00B3553E" w:rsidRPr="00FF6ED8" w:rsidRDefault="00B3553E" w:rsidP="00B3553E">
      <w:pPr>
        <w:rPr>
          <w:sz w:val="16"/>
        </w:rPr>
      </w:pPr>
      <w:r w:rsidRPr="00FF6ED8">
        <w:rPr>
          <w:sz w:val="16"/>
        </w:rPr>
        <w:t xml:space="preserve">As the </w:t>
      </w:r>
      <w:r w:rsidRPr="00FA5144">
        <w:rPr>
          <w:rStyle w:val="Emphasis"/>
          <w:highlight w:val="cyan"/>
        </w:rPr>
        <w:t>U</w:t>
      </w:r>
      <w:r w:rsidRPr="00FA5144">
        <w:rPr>
          <w:rStyle w:val="Emphasis"/>
        </w:rPr>
        <w:t xml:space="preserve">nited </w:t>
      </w:r>
      <w:r w:rsidRPr="00FA5144">
        <w:rPr>
          <w:rStyle w:val="Emphasis"/>
          <w:highlight w:val="cyan"/>
        </w:rPr>
        <w:t>S</w:t>
      </w:r>
      <w:r w:rsidRPr="00FA5144">
        <w:rPr>
          <w:rStyle w:val="Emphasis"/>
        </w:rPr>
        <w:t>tates</w:t>
      </w:r>
      <w:r w:rsidRPr="00E06675">
        <w:rPr>
          <w:u w:val="single"/>
        </w:rPr>
        <w:t xml:space="preserve"> continues a </w:t>
      </w:r>
      <w:r w:rsidRPr="0024673B">
        <w:rPr>
          <w:highlight w:val="cyan"/>
          <w:u w:val="single"/>
        </w:rPr>
        <w:t xml:space="preserve">trajectory of </w:t>
      </w:r>
      <w:r w:rsidRPr="00FA5144">
        <w:rPr>
          <w:rStyle w:val="Emphasis"/>
          <w:highlight w:val="cyan"/>
        </w:rPr>
        <w:t>aggressive</w:t>
      </w:r>
      <w:r w:rsidRPr="0024673B">
        <w:rPr>
          <w:highlight w:val="cyan"/>
          <w:u w:val="single"/>
        </w:rPr>
        <w:t xml:space="preserve"> fed</w:t>
      </w:r>
      <w:r w:rsidRPr="00E06675">
        <w:rPr>
          <w:u w:val="single"/>
        </w:rPr>
        <w:t xml:space="preserve">eral </w:t>
      </w:r>
      <w:r w:rsidRPr="0024673B">
        <w:rPr>
          <w:highlight w:val="cyan"/>
          <w:u w:val="single"/>
        </w:rPr>
        <w:t>downsizing</w:t>
      </w:r>
      <w:r w:rsidRPr="0024673B">
        <w:rPr>
          <w:sz w:val="16"/>
          <w:highlight w:val="cyan"/>
        </w:rPr>
        <w:t xml:space="preserve"> </w:t>
      </w:r>
      <w:r w:rsidRPr="00FF6ED8">
        <w:rPr>
          <w:sz w:val="16"/>
        </w:rPr>
        <w:t xml:space="preserve">— </w:t>
      </w:r>
      <w:r w:rsidRPr="00E06675">
        <w:rPr>
          <w:u w:val="single"/>
        </w:rPr>
        <w:t xml:space="preserve">particularly </w:t>
      </w:r>
      <w:r w:rsidRPr="0024673B">
        <w:rPr>
          <w:highlight w:val="cyan"/>
          <w:u w:val="single"/>
        </w:rPr>
        <w:t>in science</w:t>
      </w:r>
      <w:r w:rsidRPr="00FF6ED8">
        <w:rPr>
          <w:sz w:val="16"/>
        </w:rPr>
        <w:t xml:space="preserve">, medicine, and higher education — it faces an </w:t>
      </w:r>
      <w:r w:rsidRPr="00E06675">
        <w:rPr>
          <w:u w:val="single"/>
        </w:rPr>
        <w:t>internal crisis</w:t>
      </w:r>
      <w:r w:rsidRPr="00FF6ED8">
        <w:rPr>
          <w:sz w:val="16"/>
        </w:rPr>
        <w:t xml:space="preserve"> and a </w:t>
      </w:r>
      <w:r w:rsidRPr="00E06675">
        <w:rPr>
          <w:u w:val="single"/>
        </w:rPr>
        <w:t>transformation</w:t>
      </w:r>
      <w:r w:rsidRPr="00FF6ED8">
        <w:rPr>
          <w:sz w:val="16"/>
        </w:rPr>
        <w:t xml:space="preserve"> in its </w:t>
      </w:r>
      <w:r w:rsidRPr="00E06675">
        <w:rPr>
          <w:u w:val="single"/>
        </w:rPr>
        <w:t xml:space="preserve">position on the </w:t>
      </w:r>
      <w:r w:rsidRPr="0024673B">
        <w:rPr>
          <w:highlight w:val="cyan"/>
          <w:u w:val="single"/>
        </w:rPr>
        <w:t>world stage</w:t>
      </w:r>
      <w:r w:rsidRPr="00FF6ED8">
        <w:rPr>
          <w:sz w:val="16"/>
        </w:rPr>
        <w:t xml:space="preserve">. The abrupt cancellation of billions of dollars in research funding has triggered </w:t>
      </w:r>
      <w:r w:rsidRPr="00C93B92">
        <w:rPr>
          <w:u w:val="single"/>
        </w:rPr>
        <w:t xml:space="preserve">a </w:t>
      </w:r>
      <w:r w:rsidRPr="00542CFD">
        <w:rPr>
          <w:rStyle w:val="Emphasis"/>
          <w:highlight w:val="cyan"/>
        </w:rPr>
        <w:t>mass exodus</w:t>
      </w:r>
      <w:r w:rsidRPr="0024673B">
        <w:rPr>
          <w:highlight w:val="cyan"/>
          <w:u w:val="single"/>
        </w:rPr>
        <w:t xml:space="preserve"> of scientists </w:t>
      </w:r>
      <w:r w:rsidRPr="00C93B92">
        <w:rPr>
          <w:u w:val="single"/>
        </w:rPr>
        <w:t xml:space="preserve">and higher education </w:t>
      </w:r>
      <w:r w:rsidRPr="00C93B92">
        <w:rPr>
          <w:u w:val="single"/>
        </w:rPr>
        <w:lastRenderedPageBreak/>
        <w:t>professors</w:t>
      </w:r>
      <w:r w:rsidRPr="003A5407">
        <w:rPr>
          <w:u w:val="single"/>
        </w:rPr>
        <w:t xml:space="preserve">. These highly skilled professionals are already </w:t>
      </w:r>
      <w:r w:rsidRPr="00542CFD">
        <w:rPr>
          <w:rStyle w:val="Emphasis"/>
          <w:highlight w:val="cyan"/>
        </w:rPr>
        <w:t>migrating</w:t>
      </w:r>
      <w:r w:rsidRPr="002F35FB">
        <w:rPr>
          <w:highlight w:val="cyan"/>
          <w:u w:val="single"/>
        </w:rPr>
        <w:t xml:space="preserve"> or </w:t>
      </w:r>
      <w:r w:rsidRPr="00542CFD">
        <w:rPr>
          <w:rStyle w:val="Emphasis"/>
          <w:highlight w:val="cyan"/>
        </w:rPr>
        <w:t>considering</w:t>
      </w:r>
      <w:r w:rsidRPr="002F35FB">
        <w:rPr>
          <w:highlight w:val="cyan"/>
          <w:u w:val="single"/>
        </w:rPr>
        <w:t xml:space="preserve"> </w:t>
      </w:r>
      <w:r w:rsidRPr="003A5407">
        <w:rPr>
          <w:u w:val="single"/>
        </w:rPr>
        <w:t xml:space="preserve">migrating to countries </w:t>
      </w:r>
      <w:r w:rsidRPr="002F35FB">
        <w:rPr>
          <w:highlight w:val="cyan"/>
          <w:u w:val="single"/>
        </w:rPr>
        <w:t xml:space="preserve">in </w:t>
      </w:r>
      <w:r w:rsidRPr="00542CFD">
        <w:rPr>
          <w:rStyle w:val="Emphasis"/>
          <w:highlight w:val="cyan"/>
        </w:rPr>
        <w:t>Europe</w:t>
      </w:r>
      <w:r w:rsidRPr="002F35FB">
        <w:rPr>
          <w:sz w:val="16"/>
          <w:highlight w:val="cyan"/>
        </w:rPr>
        <w:t xml:space="preserve"> </w:t>
      </w:r>
      <w:r w:rsidRPr="00FF6ED8">
        <w:rPr>
          <w:sz w:val="16"/>
        </w:rPr>
        <w:t>and Asia, where public investment in research remains robust and long-term innovation strategies are still in place.</w:t>
      </w:r>
    </w:p>
    <w:p w14:paraId="795892F7" w14:textId="77777777" w:rsidR="00B3553E" w:rsidRPr="00FF6ED8" w:rsidRDefault="00B3553E" w:rsidP="00B3553E">
      <w:pPr>
        <w:rPr>
          <w:sz w:val="16"/>
        </w:rPr>
      </w:pPr>
      <w:r w:rsidRPr="00FF6ED8">
        <w:rPr>
          <w:sz w:val="16"/>
        </w:rPr>
        <w:t>I was recently approached by a recruiter representing a foreign university looking to recruit faculty in my field (I did not consider the offer.) What impressed me was not the competitive salary, housing stipend, vacation time, free health care, and other perks. What impressed me is that this recruiter emphasized, “We believe in science.” In the past month, I have seen top professors in computer science and other critical fields leave for better jobs in China, Singapore, Sweden, and Germany. While this is getting reported in the various Asian and European news media, the American media largely ignores this critical future signal. This brain drain marks a turning point — not simply a domestic policy failure but the unraveling of America’s historical role as the engine of global scientific advancement.</w:t>
      </w:r>
    </w:p>
    <w:p w14:paraId="560B0D68" w14:textId="77777777" w:rsidR="00B3553E" w:rsidRDefault="00B3553E" w:rsidP="00B3553E">
      <w:pPr>
        <w:rPr>
          <w:sz w:val="16"/>
        </w:rPr>
      </w:pPr>
      <w:r w:rsidRPr="00FF6ED8">
        <w:rPr>
          <w:sz w:val="16"/>
        </w:rPr>
        <w:t xml:space="preserve">For much of the 20th and early 21st centuries, the United States leveraged public investment in research and higher education to fuel its dominance in everything from aerospace to biomedicine. </w:t>
      </w:r>
      <w:r w:rsidRPr="003A5407">
        <w:rPr>
          <w:u w:val="single"/>
        </w:rPr>
        <w:t>The National Institutes of Health (</w:t>
      </w:r>
      <w:r w:rsidRPr="00B76B8C">
        <w:rPr>
          <w:rStyle w:val="Emphasis"/>
          <w:highlight w:val="cyan"/>
        </w:rPr>
        <w:t>NIH</w:t>
      </w:r>
      <w:r w:rsidRPr="003A5407">
        <w:rPr>
          <w:u w:val="single"/>
        </w:rPr>
        <w:t>), National Science Foundation (</w:t>
      </w:r>
      <w:r w:rsidRPr="00B76B8C">
        <w:rPr>
          <w:rStyle w:val="Emphasis"/>
          <w:highlight w:val="cyan"/>
        </w:rPr>
        <w:t>NSF</w:t>
      </w:r>
      <w:r w:rsidRPr="003A5407">
        <w:rPr>
          <w:u w:val="single"/>
        </w:rPr>
        <w:t xml:space="preserve">), and </w:t>
      </w:r>
      <w:r w:rsidRPr="00CD3D3E">
        <w:rPr>
          <w:highlight w:val="cyan"/>
          <w:u w:val="single"/>
        </w:rPr>
        <w:t xml:space="preserve">Department of Energy’s </w:t>
      </w:r>
      <w:r w:rsidRPr="003A5407">
        <w:rPr>
          <w:u w:val="single"/>
        </w:rPr>
        <w:t xml:space="preserve">labs were </w:t>
      </w:r>
      <w:r w:rsidRPr="00CD3D3E">
        <w:rPr>
          <w:highlight w:val="cyan"/>
          <w:u w:val="single"/>
        </w:rPr>
        <w:t xml:space="preserve">not just </w:t>
      </w:r>
      <w:r w:rsidRPr="00B76B8C">
        <w:rPr>
          <w:rStyle w:val="Emphasis"/>
          <w:highlight w:val="cyan"/>
        </w:rPr>
        <w:t>funding bodies</w:t>
      </w:r>
      <w:r w:rsidRPr="00CD3D3E">
        <w:rPr>
          <w:highlight w:val="cyan"/>
          <w:u w:val="single"/>
        </w:rPr>
        <w:t xml:space="preserve"> </w:t>
      </w:r>
      <w:r w:rsidRPr="003A5407">
        <w:rPr>
          <w:u w:val="single"/>
        </w:rPr>
        <w:t xml:space="preserve">but </w:t>
      </w:r>
      <w:r w:rsidRPr="00B76B8C">
        <w:rPr>
          <w:rStyle w:val="Emphasis"/>
          <w:highlight w:val="cyan"/>
        </w:rPr>
        <w:t>infrastructure</w:t>
      </w:r>
      <w:r w:rsidRPr="00CD3D3E">
        <w:rPr>
          <w:highlight w:val="cyan"/>
          <w:u w:val="single"/>
        </w:rPr>
        <w:t xml:space="preserve"> </w:t>
      </w:r>
      <w:r w:rsidRPr="00F21C0B">
        <w:rPr>
          <w:sz w:val="16"/>
        </w:rPr>
        <w:t xml:space="preserve">for American soft power, economic competitiveness, and </w:t>
      </w:r>
      <w:r w:rsidRPr="00F21C0B">
        <w:rPr>
          <w:rStyle w:val="Emphasis"/>
          <w:highlight w:val="cyan"/>
        </w:rPr>
        <w:t>global influence</w:t>
      </w:r>
      <w:r w:rsidRPr="00F21C0B">
        <w:rPr>
          <w:sz w:val="16"/>
        </w:rPr>
        <w:t>. By abandoning this model, the U.S. is forfeiting its strategic advantage in the most critical domains of the coming decades: climate science, artificial intelligence, synthetic biology, and quantum technologies.</w:t>
      </w:r>
    </w:p>
    <w:p w14:paraId="51129C19" w14:textId="77777777" w:rsidR="000D570A" w:rsidRPr="008A1DF1" w:rsidRDefault="000D570A" w:rsidP="000D570A">
      <w:pPr>
        <w:pStyle w:val="Heading4"/>
      </w:pPr>
      <w:r>
        <w:t xml:space="preserve">It'll </w:t>
      </w:r>
      <w:r w:rsidRPr="003415FC">
        <w:rPr>
          <w:u w:val="single"/>
        </w:rPr>
        <w:t>revitalize</w:t>
      </w:r>
      <w:r>
        <w:t xml:space="preserve"> biotech innovation and restart the </w:t>
      </w:r>
      <w:r w:rsidRPr="003415FC">
        <w:rPr>
          <w:u w:val="single"/>
        </w:rPr>
        <w:t>European economy</w:t>
      </w:r>
      <w:r>
        <w:t>.</w:t>
      </w:r>
    </w:p>
    <w:p w14:paraId="51FB47EB" w14:textId="77777777" w:rsidR="000D570A" w:rsidRPr="005C682E" w:rsidRDefault="000D570A" w:rsidP="000D570A">
      <w:r>
        <w:rPr>
          <w:rStyle w:val="Style13ptBold"/>
        </w:rPr>
        <w:t>Nix</w:t>
      </w:r>
      <w:r w:rsidRPr="00112863">
        <w:rPr>
          <w:rStyle w:val="Style13ptBold"/>
        </w:rPr>
        <w:t xml:space="preserve"> ’25</w:t>
      </w:r>
      <w:r w:rsidRPr="005C682E">
        <w:t xml:space="preserve"> [</w:t>
      </w:r>
      <w:r w:rsidRPr="00411A66">
        <w:t>Emma Nix</w:t>
      </w:r>
      <w:r w:rsidRPr="005C682E">
        <w:t xml:space="preserve">; </w:t>
      </w:r>
      <w:r w:rsidRPr="00112863">
        <w:t>assistant director with the Atlantic Council’s Europe Center where she supports the Europe Center’s programming on the Three Seas Initiative and Central and Eastern Europe.</w:t>
      </w:r>
      <w:r w:rsidRPr="005C682E">
        <w:t>] - ("Injecting new life into Europe's life science industry to improve competitiveness Injecting new life into Europe's life science industry to improve competitivenes," Atlantic Council, published 7-14-2025, accessed 7-14-2025, https://www.atlanticcouncil.org/blogs/econographics/injecting-new-life-into-europes-life-science-industry-to-improve-competitiveness/) marlborough-am</w:t>
      </w:r>
    </w:p>
    <w:p w14:paraId="3002DE3C" w14:textId="77777777" w:rsidR="000D570A" w:rsidRPr="00BA1C33" w:rsidRDefault="000D570A" w:rsidP="000D570A">
      <w:pPr>
        <w:rPr>
          <w:sz w:val="16"/>
        </w:rPr>
      </w:pPr>
      <w:r w:rsidRPr="00BA1C33">
        <w:rPr>
          <w:sz w:val="16"/>
        </w:rPr>
        <w:t xml:space="preserve">In his 2024 report on the state of European competitiveness, former Italian Prime Minister Mario Draghi highlighted </w:t>
      </w:r>
      <w:r w:rsidRPr="003415FC">
        <w:rPr>
          <w:rStyle w:val="StyleUnderline"/>
          <w:highlight w:val="cyan"/>
        </w:rPr>
        <w:t>issues plaguing</w:t>
      </w:r>
      <w:r w:rsidRPr="00BA1C33">
        <w:rPr>
          <w:rStyle w:val="StyleUnderline"/>
        </w:rPr>
        <w:t xml:space="preserve"> </w:t>
      </w:r>
      <w:r w:rsidRPr="003415FC">
        <w:rPr>
          <w:rStyle w:val="StyleUnderline"/>
          <w:highlight w:val="cyan"/>
        </w:rPr>
        <w:t xml:space="preserve">Europe’s </w:t>
      </w:r>
      <w:r w:rsidRPr="000E641E">
        <w:rPr>
          <w:rStyle w:val="StyleUnderline"/>
          <w:highlight w:val="cyan"/>
        </w:rPr>
        <w:t>biotech</w:t>
      </w:r>
      <w:r w:rsidRPr="000E641E">
        <w:rPr>
          <w:highlight w:val="cyan"/>
          <w:u w:val="single"/>
        </w:rPr>
        <w:t xml:space="preserve"> and</w:t>
      </w:r>
      <w:r w:rsidRPr="000E641E">
        <w:rPr>
          <w:highlight w:val="cyan"/>
        </w:rPr>
        <w:t xml:space="preserve"> </w:t>
      </w:r>
      <w:r w:rsidRPr="000E641E">
        <w:rPr>
          <w:rStyle w:val="Emphasis"/>
          <w:highlight w:val="cyan"/>
        </w:rPr>
        <w:t>pharmaceutical</w:t>
      </w:r>
      <w:r w:rsidRPr="00BA1C33">
        <w:rPr>
          <w:sz w:val="16"/>
        </w:rPr>
        <w:t xml:space="preserve"> </w:t>
      </w:r>
      <w:r w:rsidRPr="00BA1C33">
        <w:rPr>
          <w:rStyle w:val="StyleUnderline"/>
        </w:rPr>
        <w:t>sectors</w:t>
      </w:r>
      <w:r w:rsidRPr="00BA1C33">
        <w:rPr>
          <w:sz w:val="16"/>
        </w:rPr>
        <w:t xml:space="preserve"> as areas </w:t>
      </w:r>
      <w:r w:rsidRPr="00BA1C33">
        <w:rPr>
          <w:rStyle w:val="StyleUnderline"/>
        </w:rPr>
        <w:t>for improvement</w:t>
      </w:r>
      <w:r w:rsidRPr="00BA1C33">
        <w:rPr>
          <w:sz w:val="16"/>
        </w:rPr>
        <w:t xml:space="preserve">, such as declining innovation and lack of investment. </w:t>
      </w:r>
      <w:r w:rsidRPr="00BA1C33">
        <w:rPr>
          <w:rStyle w:val="StyleUnderline"/>
        </w:rPr>
        <w:t>Now</w:t>
      </w:r>
      <w:r w:rsidRPr="00BA1C33">
        <w:rPr>
          <w:sz w:val="16"/>
        </w:rPr>
        <w:t xml:space="preserve">, less than a year later, US President Donald </w:t>
      </w:r>
      <w:r w:rsidRPr="003415FC">
        <w:rPr>
          <w:rStyle w:val="StyleUnderline"/>
          <w:highlight w:val="cyan"/>
        </w:rPr>
        <w:t>Trump</w:t>
      </w:r>
      <w:r w:rsidRPr="00BA1C33">
        <w:rPr>
          <w:sz w:val="16"/>
        </w:rPr>
        <w:t xml:space="preserve"> may have </w:t>
      </w:r>
      <w:r w:rsidRPr="003415FC">
        <w:rPr>
          <w:rStyle w:val="Emphasis"/>
          <w:highlight w:val="cyan"/>
        </w:rPr>
        <w:t>handed</w:t>
      </w:r>
      <w:r w:rsidRPr="003415FC">
        <w:rPr>
          <w:rStyle w:val="StyleUnderline"/>
          <w:highlight w:val="cyan"/>
        </w:rPr>
        <w:t xml:space="preserve"> </w:t>
      </w:r>
      <w:r w:rsidRPr="003415FC">
        <w:rPr>
          <w:rStyle w:val="Emphasis"/>
          <w:highlight w:val="cyan"/>
        </w:rPr>
        <w:t>Europe</w:t>
      </w:r>
      <w:r w:rsidRPr="003415FC">
        <w:rPr>
          <w:rStyle w:val="StyleUnderline"/>
          <w:highlight w:val="cyan"/>
        </w:rPr>
        <w:t xml:space="preserve"> a </w:t>
      </w:r>
      <w:r w:rsidRPr="003415FC">
        <w:rPr>
          <w:rStyle w:val="Emphasis"/>
          <w:highlight w:val="cyan"/>
        </w:rPr>
        <w:t>solution</w:t>
      </w:r>
      <w:r w:rsidRPr="003415FC">
        <w:rPr>
          <w:rStyle w:val="StyleUnderline"/>
          <w:highlight w:val="cyan"/>
        </w:rPr>
        <w:t xml:space="preserve"> on a silver platter</w:t>
      </w:r>
      <w:r w:rsidRPr="00BA1C33">
        <w:rPr>
          <w:sz w:val="16"/>
        </w:rPr>
        <w:t>.</w:t>
      </w:r>
    </w:p>
    <w:p w14:paraId="791471CB" w14:textId="77777777" w:rsidR="000D570A" w:rsidRPr="00BA1C33" w:rsidRDefault="000D570A" w:rsidP="000D570A">
      <w:pPr>
        <w:rPr>
          <w:sz w:val="16"/>
        </w:rPr>
      </w:pPr>
      <w:r w:rsidRPr="00BA1C33">
        <w:rPr>
          <w:sz w:val="16"/>
        </w:rPr>
        <w:t xml:space="preserve">Since taking office, President </w:t>
      </w:r>
      <w:r w:rsidRPr="00BA1C33">
        <w:rPr>
          <w:rStyle w:val="StyleUnderline"/>
        </w:rPr>
        <w:t>Trump</w:t>
      </w:r>
      <w:r w:rsidRPr="00BA1C33">
        <w:rPr>
          <w:sz w:val="16"/>
        </w:rPr>
        <w:t xml:space="preserve"> and his erstwhile confidant Elon Musk (while serving as head of the Department of Government Efficiency) have driven forward an unprecedented agenda aiming to </w:t>
      </w:r>
      <w:r w:rsidRPr="00BA1C33">
        <w:rPr>
          <w:rStyle w:val="StyleUnderline"/>
        </w:rPr>
        <w:t>cut</w:t>
      </w:r>
      <w:r w:rsidRPr="00BA1C33">
        <w:rPr>
          <w:sz w:val="16"/>
        </w:rPr>
        <w:t xml:space="preserve"> </w:t>
      </w:r>
      <w:r w:rsidRPr="00BA1C33">
        <w:rPr>
          <w:rStyle w:val="StyleUnderline"/>
        </w:rPr>
        <w:t>government spending</w:t>
      </w:r>
      <w:r w:rsidRPr="00BA1C33">
        <w:rPr>
          <w:sz w:val="16"/>
        </w:rPr>
        <w:t xml:space="preserve">, with significant and far-reaching impacts in the health industry. As a result, the US government has introduced a level of volatility into its health sector unlike anything seen in decades. The US Department of Health and Human Services has cut more than ten thousand jobs (albeit only to rehire many shortly thereafter). Threats to funding for scientific research, including more than $12 billion slashed from existing grants and contracts, have sparked fears about the durability of clinical studies. In the aftermath, </w:t>
      </w:r>
      <w:r w:rsidRPr="003415FC">
        <w:rPr>
          <w:rStyle w:val="StyleUnderline"/>
          <w:highlight w:val="cyan"/>
        </w:rPr>
        <w:t xml:space="preserve">fears of </w:t>
      </w:r>
      <w:r w:rsidRPr="003415FC">
        <w:rPr>
          <w:rStyle w:val="Emphasis"/>
          <w:highlight w:val="cyan"/>
        </w:rPr>
        <w:t>brain drain</w:t>
      </w:r>
      <w:r w:rsidRPr="00BA1C33">
        <w:rPr>
          <w:rStyle w:val="StyleUnderline"/>
        </w:rPr>
        <w:t xml:space="preserve"> have </w:t>
      </w:r>
      <w:r w:rsidRPr="003415FC">
        <w:rPr>
          <w:rStyle w:val="StyleUnderline"/>
          <w:highlight w:val="cyan"/>
        </w:rPr>
        <w:t>emerged</w:t>
      </w:r>
      <w:r w:rsidRPr="00BA1C33">
        <w:rPr>
          <w:sz w:val="16"/>
        </w:rPr>
        <w:t>. But unlike in recent decades, US researchers are the casualty, not beneficiary.</w:t>
      </w:r>
    </w:p>
    <w:p w14:paraId="205E7C53" w14:textId="77777777" w:rsidR="000D570A" w:rsidRPr="00BA1C33" w:rsidRDefault="000D570A" w:rsidP="000D570A">
      <w:pPr>
        <w:rPr>
          <w:sz w:val="16"/>
        </w:rPr>
      </w:pPr>
      <w:r w:rsidRPr="00BA1C33">
        <w:rPr>
          <w:sz w:val="16"/>
        </w:rPr>
        <w:t xml:space="preserve">Instead, </w:t>
      </w:r>
      <w:r w:rsidRPr="00913112">
        <w:rPr>
          <w:rStyle w:val="StyleUnderline"/>
        </w:rPr>
        <w:t>Europe</w:t>
      </w:r>
      <w:r w:rsidRPr="00BA1C33">
        <w:rPr>
          <w:rStyle w:val="StyleUnderline"/>
        </w:rPr>
        <w:t xml:space="preserve"> looks to see if it can </w:t>
      </w:r>
      <w:r w:rsidRPr="00913112">
        <w:rPr>
          <w:rStyle w:val="Emphasis"/>
        </w:rPr>
        <w:t>address</w:t>
      </w:r>
      <w:r w:rsidRPr="00913112">
        <w:rPr>
          <w:rStyle w:val="StyleUnderline"/>
        </w:rPr>
        <w:t xml:space="preserve"> </w:t>
      </w:r>
      <w:r w:rsidRPr="00913112">
        <w:rPr>
          <w:rStyle w:val="Emphasis"/>
        </w:rPr>
        <w:t>structural</w:t>
      </w:r>
      <w:r w:rsidRPr="00913112">
        <w:rPr>
          <w:rStyle w:val="StyleUnderline"/>
        </w:rPr>
        <w:t xml:space="preserve"> </w:t>
      </w:r>
      <w:r w:rsidRPr="00913112">
        <w:rPr>
          <w:rStyle w:val="Emphasis"/>
        </w:rPr>
        <w:t>obstacles</w:t>
      </w:r>
      <w:r w:rsidRPr="00BA1C33">
        <w:rPr>
          <w:rStyle w:val="StyleUnderline"/>
        </w:rPr>
        <w:t xml:space="preserve"> that have hindered its health industry</w:t>
      </w:r>
      <w:r w:rsidRPr="00BA1C33">
        <w:rPr>
          <w:sz w:val="16"/>
        </w:rPr>
        <w:t xml:space="preserve">. With scientists and valuable expertise on the move, </w:t>
      </w:r>
      <w:r w:rsidRPr="003415FC">
        <w:rPr>
          <w:rStyle w:val="StyleUnderline"/>
          <w:highlight w:val="cyan"/>
        </w:rPr>
        <w:t>Europe should take</w:t>
      </w:r>
      <w:r w:rsidRPr="00BA1C33">
        <w:rPr>
          <w:rStyle w:val="StyleUnderline"/>
        </w:rPr>
        <w:t xml:space="preserve"> this </w:t>
      </w:r>
      <w:r w:rsidRPr="003415FC">
        <w:rPr>
          <w:rStyle w:val="StyleUnderline"/>
          <w:highlight w:val="cyan"/>
        </w:rPr>
        <w:t>opportunity</w:t>
      </w:r>
      <w:r w:rsidRPr="00BA1C33">
        <w:rPr>
          <w:rStyle w:val="StyleUnderline"/>
        </w:rPr>
        <w:t xml:space="preserve"> </w:t>
      </w:r>
      <w:r w:rsidRPr="003415FC">
        <w:rPr>
          <w:rStyle w:val="StyleUnderline"/>
          <w:highlight w:val="cyan"/>
        </w:rPr>
        <w:t>to</w:t>
      </w:r>
      <w:r w:rsidRPr="00BA1C33">
        <w:rPr>
          <w:rStyle w:val="StyleUnderline"/>
        </w:rPr>
        <w:t xml:space="preserve"> </w:t>
      </w:r>
      <w:r w:rsidRPr="003415FC">
        <w:rPr>
          <w:rStyle w:val="StyleUnderline"/>
          <w:highlight w:val="cyan"/>
        </w:rPr>
        <w:t>overcome</w:t>
      </w:r>
      <w:r w:rsidRPr="00BA1C33">
        <w:rPr>
          <w:sz w:val="16"/>
        </w:rPr>
        <w:t xml:space="preserve"> </w:t>
      </w:r>
      <w:r w:rsidRPr="00BA1C33">
        <w:rPr>
          <w:rStyle w:val="StyleUnderline"/>
        </w:rPr>
        <w:t xml:space="preserve">structural </w:t>
      </w:r>
      <w:r w:rsidRPr="003415FC">
        <w:rPr>
          <w:rStyle w:val="StyleUnderline"/>
          <w:highlight w:val="cyan"/>
        </w:rPr>
        <w:t>barriers</w:t>
      </w:r>
      <w:r w:rsidRPr="00BA1C33">
        <w:rPr>
          <w:rStyle w:val="StyleUnderline"/>
        </w:rPr>
        <w:t xml:space="preserve"> </w:t>
      </w:r>
      <w:r w:rsidRPr="003415FC">
        <w:rPr>
          <w:rStyle w:val="StyleUnderline"/>
          <w:highlight w:val="cyan"/>
        </w:rPr>
        <w:t xml:space="preserve">that have </w:t>
      </w:r>
      <w:r w:rsidRPr="003415FC">
        <w:rPr>
          <w:rStyle w:val="Emphasis"/>
          <w:highlight w:val="cyan"/>
        </w:rPr>
        <w:t>limited</w:t>
      </w:r>
      <w:r w:rsidRPr="003415FC">
        <w:rPr>
          <w:rStyle w:val="StyleUnderline"/>
          <w:highlight w:val="cyan"/>
        </w:rPr>
        <w:t xml:space="preserve"> </w:t>
      </w:r>
      <w:r w:rsidRPr="003415FC">
        <w:rPr>
          <w:rStyle w:val="Emphasis"/>
          <w:highlight w:val="cyan"/>
        </w:rPr>
        <w:t>innovation</w:t>
      </w:r>
      <w:r w:rsidRPr="00BA1C33">
        <w:rPr>
          <w:rStyle w:val="StyleUnderline"/>
        </w:rPr>
        <w:t xml:space="preserve"> </w:t>
      </w:r>
      <w:r w:rsidRPr="003415FC">
        <w:rPr>
          <w:rStyle w:val="StyleUnderline"/>
          <w:highlight w:val="cyan"/>
        </w:rPr>
        <w:t>and</w:t>
      </w:r>
      <w:r w:rsidRPr="00BA1C33">
        <w:rPr>
          <w:sz w:val="16"/>
        </w:rPr>
        <w:t xml:space="preserve"> research and development (</w:t>
      </w:r>
      <w:r w:rsidRPr="003415FC">
        <w:rPr>
          <w:rStyle w:val="Emphasis"/>
          <w:highlight w:val="cyan"/>
        </w:rPr>
        <w:t>R&amp;D</w:t>
      </w:r>
      <w:r w:rsidRPr="00BA1C33">
        <w:rPr>
          <w:sz w:val="16"/>
        </w:rPr>
        <w:t xml:space="preserve">) in the European Union (EU) </w:t>
      </w:r>
      <w:r w:rsidRPr="003415FC">
        <w:rPr>
          <w:rStyle w:val="StyleUnderline"/>
          <w:highlight w:val="cyan"/>
        </w:rPr>
        <w:t>as a path</w:t>
      </w:r>
      <w:r w:rsidRPr="00BA1C33">
        <w:rPr>
          <w:sz w:val="16"/>
        </w:rPr>
        <w:t xml:space="preserve"> </w:t>
      </w:r>
      <w:r w:rsidRPr="003415FC">
        <w:rPr>
          <w:rStyle w:val="StyleUnderline"/>
          <w:highlight w:val="cyan"/>
        </w:rPr>
        <w:t>toward</w:t>
      </w:r>
      <w:r w:rsidRPr="00BA1C33">
        <w:rPr>
          <w:sz w:val="16"/>
        </w:rPr>
        <w:t xml:space="preserve"> improving </w:t>
      </w:r>
      <w:r w:rsidRPr="003415FC">
        <w:rPr>
          <w:rStyle w:val="Emphasis"/>
          <w:highlight w:val="cyan"/>
        </w:rPr>
        <w:t>European</w:t>
      </w:r>
      <w:r w:rsidRPr="003415FC">
        <w:rPr>
          <w:rStyle w:val="StyleUnderline"/>
          <w:highlight w:val="cyan"/>
        </w:rPr>
        <w:t xml:space="preserve"> </w:t>
      </w:r>
      <w:r w:rsidRPr="003415FC">
        <w:rPr>
          <w:rStyle w:val="Emphasis"/>
          <w:highlight w:val="cyan"/>
        </w:rPr>
        <w:t>competitiveness</w:t>
      </w:r>
      <w:r w:rsidRPr="00BA1C33">
        <w:rPr>
          <w:rStyle w:val="StyleUnderline"/>
        </w:rPr>
        <w:t xml:space="preserve"> in the life sciences</w:t>
      </w:r>
      <w:r w:rsidRPr="00BA1C33">
        <w:rPr>
          <w:sz w:val="16"/>
        </w:rPr>
        <w:t>.</w:t>
      </w:r>
    </w:p>
    <w:p w14:paraId="63D42E21" w14:textId="77777777" w:rsidR="000D570A" w:rsidRPr="00BA1C33" w:rsidRDefault="000D570A" w:rsidP="000D570A">
      <w:pPr>
        <w:rPr>
          <w:sz w:val="16"/>
        </w:rPr>
      </w:pPr>
      <w:r w:rsidRPr="00BA1C33">
        <w:rPr>
          <w:sz w:val="16"/>
        </w:rPr>
        <w:t>Diagnosing the problem: Europe’s stagnating industry</w:t>
      </w:r>
    </w:p>
    <w:p w14:paraId="5DFA87BF" w14:textId="77777777" w:rsidR="000D570A" w:rsidRPr="00BA1C33" w:rsidRDefault="000D570A" w:rsidP="000D570A">
      <w:pPr>
        <w:rPr>
          <w:sz w:val="16"/>
        </w:rPr>
      </w:pPr>
      <w:r w:rsidRPr="00BA1C33">
        <w:rPr>
          <w:sz w:val="16"/>
        </w:rPr>
        <w:t xml:space="preserve">Since 2010, Europe’s R&amp;D expenditures gains have increasingly fallen relative to its peers and strategic competitors, including the United States and China. While the United States has seen a 5.5 percent rate of growth in expenditures and China’s spending has seen a whopping 20.7 percent rate of growth, Europe trails with only a 4.4 percent increase. As a result, </w:t>
      </w:r>
      <w:r w:rsidRPr="00BA1C33">
        <w:rPr>
          <w:rStyle w:val="StyleUnderline"/>
        </w:rPr>
        <w:t xml:space="preserve">Europe’s </w:t>
      </w:r>
      <w:r w:rsidRPr="00637102">
        <w:rPr>
          <w:rStyle w:val="Emphasis"/>
        </w:rPr>
        <w:t>pharma</w:t>
      </w:r>
      <w:r w:rsidRPr="00BA1C33">
        <w:rPr>
          <w:rStyle w:val="StyleUnderline"/>
        </w:rPr>
        <w:t xml:space="preserve">ceutical </w:t>
      </w:r>
      <w:r w:rsidRPr="00637102">
        <w:rPr>
          <w:rStyle w:val="Emphasis"/>
        </w:rPr>
        <w:t>industry</w:t>
      </w:r>
      <w:r w:rsidRPr="00BA1C33">
        <w:rPr>
          <w:sz w:val="16"/>
        </w:rPr>
        <w:t xml:space="preserve"> has </w:t>
      </w:r>
      <w:r w:rsidRPr="00BA1C33">
        <w:rPr>
          <w:rStyle w:val="StyleUnderline"/>
        </w:rPr>
        <w:t>struggled to compete with</w:t>
      </w:r>
      <w:r w:rsidRPr="00BA1C33">
        <w:rPr>
          <w:sz w:val="16"/>
        </w:rPr>
        <w:t xml:space="preserve"> </w:t>
      </w:r>
      <w:r w:rsidRPr="00BA1C33">
        <w:rPr>
          <w:rStyle w:val="StyleUnderline"/>
        </w:rPr>
        <w:t>the</w:t>
      </w:r>
      <w:r w:rsidRPr="00BA1C33">
        <w:rPr>
          <w:sz w:val="16"/>
        </w:rPr>
        <w:t xml:space="preserve"> </w:t>
      </w:r>
      <w:r w:rsidRPr="00BA1C33">
        <w:rPr>
          <w:rStyle w:val="StyleUnderline"/>
        </w:rPr>
        <w:t>U</w:t>
      </w:r>
      <w:r w:rsidRPr="00BA1C33">
        <w:rPr>
          <w:sz w:val="16"/>
        </w:rPr>
        <w:t xml:space="preserve">nited </w:t>
      </w:r>
      <w:r w:rsidRPr="00BA1C33">
        <w:rPr>
          <w:rStyle w:val="StyleUnderline"/>
        </w:rPr>
        <w:t>S</w:t>
      </w:r>
      <w:r w:rsidRPr="00BA1C33">
        <w:rPr>
          <w:sz w:val="16"/>
        </w:rPr>
        <w:t xml:space="preserve">tates </w:t>
      </w:r>
      <w:r w:rsidRPr="00BA1C33">
        <w:rPr>
          <w:rStyle w:val="StyleUnderline"/>
        </w:rPr>
        <w:t>and China</w:t>
      </w:r>
      <w:r w:rsidRPr="00BA1C33">
        <w:rPr>
          <w:sz w:val="16"/>
        </w:rPr>
        <w:t xml:space="preserve"> in developing new drugs.</w:t>
      </w:r>
    </w:p>
    <w:p w14:paraId="6F368978" w14:textId="77777777" w:rsidR="000D570A" w:rsidRPr="00BA1C33" w:rsidRDefault="000D570A" w:rsidP="000D570A">
      <w:pPr>
        <w:rPr>
          <w:sz w:val="16"/>
        </w:rPr>
      </w:pPr>
      <w:r w:rsidRPr="00BA1C33">
        <w:rPr>
          <w:sz w:val="16"/>
        </w:rPr>
        <w:t xml:space="preserve">A lack of spending on research hurts growth. Even without considering the broader societal benefits of a healthy domestic pharmaceutical sector, R&amp;D alone added more than $225 billion to global GDP in 2022, which Europe received 29 percent of compared to the United States’ 55 percent. </w:t>
      </w:r>
      <w:r w:rsidRPr="003415FC">
        <w:rPr>
          <w:rStyle w:val="StyleUnderline"/>
          <w:highlight w:val="cyan"/>
        </w:rPr>
        <w:t>The value this</w:t>
      </w:r>
      <w:r w:rsidRPr="00BA1C33">
        <w:rPr>
          <w:sz w:val="16"/>
        </w:rPr>
        <w:t xml:space="preserve"> industry </w:t>
      </w:r>
      <w:r w:rsidRPr="003415FC">
        <w:rPr>
          <w:rStyle w:val="StyleUnderline"/>
          <w:highlight w:val="cyan"/>
        </w:rPr>
        <w:t xml:space="preserve">can bring to a </w:t>
      </w:r>
      <w:r w:rsidRPr="003415FC">
        <w:rPr>
          <w:rStyle w:val="Emphasis"/>
          <w:highlight w:val="cyan"/>
        </w:rPr>
        <w:t>stagnating</w:t>
      </w:r>
      <w:r w:rsidRPr="003415FC">
        <w:rPr>
          <w:rStyle w:val="StyleUnderline"/>
          <w:highlight w:val="cyan"/>
        </w:rPr>
        <w:t xml:space="preserve"> </w:t>
      </w:r>
      <w:r w:rsidRPr="003415FC">
        <w:rPr>
          <w:rStyle w:val="Emphasis"/>
          <w:highlight w:val="cyan"/>
        </w:rPr>
        <w:t>European</w:t>
      </w:r>
      <w:r w:rsidRPr="003415FC">
        <w:rPr>
          <w:rStyle w:val="StyleUnderline"/>
          <w:highlight w:val="cyan"/>
        </w:rPr>
        <w:t xml:space="preserve"> </w:t>
      </w:r>
      <w:r w:rsidRPr="003415FC">
        <w:rPr>
          <w:rStyle w:val="Emphasis"/>
          <w:highlight w:val="cyan"/>
        </w:rPr>
        <w:t>economy</w:t>
      </w:r>
      <w:r w:rsidRPr="00BA1C33">
        <w:rPr>
          <w:rStyle w:val="StyleUnderline"/>
        </w:rPr>
        <w:t xml:space="preserve"> </w:t>
      </w:r>
      <w:r w:rsidRPr="003415FC">
        <w:rPr>
          <w:rStyle w:val="StyleUnderline"/>
          <w:highlight w:val="cyan"/>
        </w:rPr>
        <w:t xml:space="preserve">is </w:t>
      </w:r>
      <w:r w:rsidRPr="003415FC">
        <w:rPr>
          <w:rStyle w:val="Emphasis"/>
          <w:sz w:val="30"/>
          <w:szCs w:val="30"/>
          <w:highlight w:val="cyan"/>
        </w:rPr>
        <w:t>significant</w:t>
      </w:r>
      <w:r w:rsidRPr="00BA1C33">
        <w:rPr>
          <w:sz w:val="16"/>
        </w:rPr>
        <w:t>.</w:t>
      </w:r>
    </w:p>
    <w:p w14:paraId="1A44ADB1" w14:textId="77777777" w:rsidR="000D570A" w:rsidRPr="00BA1C33" w:rsidRDefault="000D570A" w:rsidP="000D570A">
      <w:pPr>
        <w:rPr>
          <w:sz w:val="16"/>
        </w:rPr>
      </w:pPr>
      <w:r w:rsidRPr="003415FC">
        <w:rPr>
          <w:rStyle w:val="StyleUnderline"/>
          <w:highlight w:val="cyan"/>
        </w:rPr>
        <w:t>As Europe looks to</w:t>
      </w:r>
      <w:r w:rsidRPr="00BA1C33">
        <w:rPr>
          <w:rStyle w:val="StyleUnderline"/>
        </w:rPr>
        <w:t xml:space="preserve"> </w:t>
      </w:r>
      <w:r w:rsidRPr="003415FC">
        <w:rPr>
          <w:rStyle w:val="Emphasis"/>
          <w:highlight w:val="cyan"/>
        </w:rPr>
        <w:t>repower</w:t>
      </w:r>
      <w:r w:rsidRPr="003415FC">
        <w:rPr>
          <w:rStyle w:val="StyleUnderline"/>
          <w:highlight w:val="cyan"/>
        </w:rPr>
        <w:t xml:space="preserve"> its </w:t>
      </w:r>
      <w:r w:rsidRPr="003415FC">
        <w:rPr>
          <w:rStyle w:val="Emphasis"/>
          <w:highlight w:val="cyan"/>
        </w:rPr>
        <w:t>economy</w:t>
      </w:r>
      <w:r w:rsidRPr="00BA1C33">
        <w:rPr>
          <w:sz w:val="16"/>
        </w:rPr>
        <w:t xml:space="preserve">, </w:t>
      </w:r>
      <w:r w:rsidRPr="00913112">
        <w:rPr>
          <w:rStyle w:val="StyleUnderline"/>
        </w:rPr>
        <w:t xml:space="preserve">the </w:t>
      </w:r>
      <w:r w:rsidRPr="003415FC">
        <w:rPr>
          <w:rStyle w:val="StyleUnderline"/>
          <w:highlight w:val="cyan"/>
        </w:rPr>
        <w:t>life science</w:t>
      </w:r>
      <w:r w:rsidRPr="00BA1C33">
        <w:rPr>
          <w:sz w:val="16"/>
        </w:rPr>
        <w:t xml:space="preserve"> </w:t>
      </w:r>
      <w:r w:rsidRPr="00BA1C33">
        <w:rPr>
          <w:rStyle w:val="StyleUnderline"/>
        </w:rPr>
        <w:t xml:space="preserve">industry </w:t>
      </w:r>
      <w:r w:rsidRPr="003415FC">
        <w:rPr>
          <w:rStyle w:val="StyleUnderline"/>
          <w:highlight w:val="cyan"/>
        </w:rPr>
        <w:t xml:space="preserve">presents a </w:t>
      </w:r>
      <w:r w:rsidRPr="003415FC">
        <w:rPr>
          <w:rStyle w:val="Emphasis"/>
          <w:sz w:val="30"/>
          <w:szCs w:val="30"/>
          <w:highlight w:val="cyan"/>
        </w:rPr>
        <w:t>golden opportunity</w:t>
      </w:r>
      <w:r w:rsidRPr="00BA1C33">
        <w:rPr>
          <w:rStyle w:val="StyleUnderline"/>
        </w:rPr>
        <w:t xml:space="preserve"> if it can</w:t>
      </w:r>
      <w:r w:rsidRPr="00BA1C33">
        <w:rPr>
          <w:sz w:val="16"/>
        </w:rPr>
        <w:t xml:space="preserve"> </w:t>
      </w:r>
      <w:r w:rsidRPr="00BA1C33">
        <w:rPr>
          <w:rStyle w:val="StyleUnderline"/>
        </w:rPr>
        <w:t>take advantage of this rapidly growing high-value sector</w:t>
      </w:r>
      <w:r w:rsidRPr="00BA1C33">
        <w:rPr>
          <w:sz w:val="16"/>
        </w:rPr>
        <w:t>.</w:t>
      </w:r>
    </w:p>
    <w:p w14:paraId="57C824C2" w14:textId="77777777" w:rsidR="000D570A" w:rsidRDefault="000D570A" w:rsidP="000D570A">
      <w:pPr>
        <w:rPr>
          <w:rStyle w:val="StyleUnderline"/>
        </w:rPr>
      </w:pPr>
      <w:r w:rsidRPr="00BA1C33">
        <w:rPr>
          <w:sz w:val="16"/>
        </w:rPr>
        <w:t xml:space="preserve">Europe has plenty of concerns it needs to address in the life sciences industry, including over intellectual property rights or regulatory red tape in areas like pharmaceuticals. However, </w:t>
      </w:r>
      <w:r w:rsidRPr="003415FC">
        <w:rPr>
          <w:rStyle w:val="StyleUnderline"/>
          <w:highlight w:val="cyan"/>
        </w:rPr>
        <w:t>solving the R&amp;D issue</w:t>
      </w:r>
      <w:r w:rsidRPr="003415FC">
        <w:rPr>
          <w:sz w:val="16"/>
          <w:highlight w:val="cyan"/>
        </w:rPr>
        <w:t xml:space="preserve"> </w:t>
      </w:r>
      <w:r w:rsidRPr="003415FC">
        <w:rPr>
          <w:rStyle w:val="StyleUnderline"/>
          <w:highlight w:val="cyan"/>
        </w:rPr>
        <w:t xml:space="preserve">should be the </w:t>
      </w:r>
      <w:r w:rsidRPr="003415FC">
        <w:rPr>
          <w:rStyle w:val="Emphasis"/>
          <w:highlight w:val="cyan"/>
        </w:rPr>
        <w:t>priority</w:t>
      </w:r>
      <w:r w:rsidRPr="00BA1C33">
        <w:rPr>
          <w:rStyle w:val="StyleUnderline"/>
        </w:rPr>
        <w:t xml:space="preserve"> to attract greater investment </w:t>
      </w:r>
      <w:r w:rsidRPr="003415FC">
        <w:rPr>
          <w:rStyle w:val="StyleUnderline"/>
          <w:highlight w:val="cyan"/>
        </w:rPr>
        <w:lastRenderedPageBreak/>
        <w:t xml:space="preserve">and </w:t>
      </w:r>
      <w:r w:rsidRPr="003415FC">
        <w:rPr>
          <w:rStyle w:val="Emphasis"/>
          <w:highlight w:val="cyan"/>
        </w:rPr>
        <w:t>drive innovation</w:t>
      </w:r>
      <w:r w:rsidRPr="003415FC">
        <w:rPr>
          <w:rStyle w:val="StyleUnderline"/>
          <w:highlight w:val="cyan"/>
        </w:rPr>
        <w:t xml:space="preserve"> in Europe</w:t>
      </w:r>
      <w:r w:rsidRPr="00BA1C33">
        <w:rPr>
          <w:sz w:val="16"/>
        </w:rPr>
        <w:t xml:space="preserve">. That means Europe must attract the best and brightest minds available for such R&amp;D efforts—which is where the </w:t>
      </w:r>
      <w:r w:rsidRPr="00BA1C33">
        <w:rPr>
          <w:rStyle w:val="StyleUnderline"/>
        </w:rPr>
        <w:t>Trump</w:t>
      </w:r>
      <w:r w:rsidRPr="00BA1C33">
        <w:rPr>
          <w:sz w:val="16"/>
        </w:rPr>
        <w:t xml:space="preserve"> </w:t>
      </w:r>
      <w:r w:rsidRPr="00BA1C33">
        <w:rPr>
          <w:rStyle w:val="StyleUnderline"/>
        </w:rPr>
        <w:t>administration has done Europe a favor</w:t>
      </w:r>
    </w:p>
    <w:p w14:paraId="34370EED" w14:textId="77777777" w:rsidR="000D570A" w:rsidRPr="00330DCE" w:rsidRDefault="000D570A" w:rsidP="000D570A">
      <w:pPr>
        <w:pStyle w:val="Heading4"/>
      </w:pPr>
      <w:r>
        <w:rPr>
          <w:u w:val="single"/>
        </w:rPr>
        <w:t>European</w:t>
      </w:r>
      <w:r w:rsidRPr="00330DCE">
        <w:t xml:space="preserve"> development</w:t>
      </w:r>
      <w:r>
        <w:t xml:space="preserve"> solves </w:t>
      </w:r>
      <w:r w:rsidRPr="00330DCE">
        <w:rPr>
          <w:u w:val="single"/>
        </w:rPr>
        <w:t>extinction</w:t>
      </w:r>
      <w:r>
        <w:t>.</w:t>
      </w:r>
    </w:p>
    <w:p w14:paraId="3F447BE1" w14:textId="77777777" w:rsidR="000D570A" w:rsidRPr="0090660C" w:rsidRDefault="000D570A" w:rsidP="000D570A">
      <w:r w:rsidRPr="0090660C">
        <w:rPr>
          <w:rStyle w:val="Style13ptBold"/>
        </w:rPr>
        <w:t>Hudson ’25</w:t>
      </w:r>
      <w:r w:rsidRPr="0090660C">
        <w:t xml:space="preserve"> [Richard L. Hudson; managing editor of the Wall Street Journal's European edition for six years.] - ("Viewpoint: as the US sinks, Europe must rise for global science," Science|Business, published 2-27-2025, accessed 7-14-2025, https://sciencebusiness.net/viewpoint/international-news/viewpoint-us-sinks-europe-must-rise-global-science) marlborough-am</w:t>
      </w:r>
    </w:p>
    <w:p w14:paraId="41514227" w14:textId="77777777" w:rsidR="000D570A" w:rsidRPr="0090660C" w:rsidRDefault="000D570A" w:rsidP="000D570A">
      <w:pPr>
        <w:rPr>
          <w:sz w:val="16"/>
        </w:rPr>
      </w:pPr>
      <w:r w:rsidRPr="0090660C">
        <w:rPr>
          <w:sz w:val="16"/>
        </w:rPr>
        <w:t xml:space="preserve">So far, the American science community has done little more than moan. Many of its leaders are trying to rationalise cooperation with Trump’s minions, in hopes of saving a few extra bucks from the Republican chopper. But there is no point in negotiating with a dictator. </w:t>
      </w:r>
      <w:r w:rsidRPr="0090660C">
        <w:rPr>
          <w:rStyle w:val="StyleUnderline"/>
        </w:rPr>
        <w:t>The only voices Trump will heed are those of the stock market and his billionaire cronies</w:t>
      </w:r>
      <w:r w:rsidRPr="0090660C">
        <w:rPr>
          <w:sz w:val="16"/>
        </w:rPr>
        <w:t xml:space="preserve">. And they will only speak up for science if they fear the loss of new technologies and products. So, rather than lobbying a paralysed Congress, academics should now be rattling their own friends in the defence, pharma, energy, aerospace and tech industries. </w:t>
      </w:r>
    </w:p>
    <w:p w14:paraId="65639CB8" w14:textId="77777777" w:rsidR="000D570A" w:rsidRPr="0090660C" w:rsidRDefault="000D570A" w:rsidP="000D570A">
      <w:pPr>
        <w:rPr>
          <w:sz w:val="16"/>
        </w:rPr>
      </w:pPr>
      <w:r w:rsidRPr="0090660C">
        <w:rPr>
          <w:sz w:val="16"/>
        </w:rPr>
        <w:t xml:space="preserve">Yet for the global scientific community – especially </w:t>
      </w:r>
      <w:r w:rsidRPr="003570A3">
        <w:rPr>
          <w:rStyle w:val="StyleUnderline"/>
          <w:highlight w:val="cyan"/>
        </w:rPr>
        <w:t xml:space="preserve">for </w:t>
      </w:r>
      <w:r w:rsidRPr="003570A3">
        <w:rPr>
          <w:rStyle w:val="Emphasis"/>
          <w:highlight w:val="cyan"/>
        </w:rPr>
        <w:t>Europe</w:t>
      </w:r>
      <w:r w:rsidRPr="0090660C">
        <w:rPr>
          <w:sz w:val="16"/>
        </w:rPr>
        <w:t xml:space="preserve"> – </w:t>
      </w:r>
      <w:r w:rsidRPr="003570A3">
        <w:rPr>
          <w:rStyle w:val="StyleUnderline"/>
          <w:highlight w:val="cyan"/>
        </w:rPr>
        <w:t xml:space="preserve">this could be an </w:t>
      </w:r>
      <w:r w:rsidRPr="003570A3">
        <w:rPr>
          <w:rStyle w:val="Emphasis"/>
          <w:highlight w:val="cyan"/>
        </w:rPr>
        <w:t>opportunity</w:t>
      </w:r>
      <w:r w:rsidRPr="0090660C">
        <w:rPr>
          <w:sz w:val="16"/>
        </w:rPr>
        <w:t xml:space="preserve">. </w:t>
      </w:r>
    </w:p>
    <w:p w14:paraId="398034C8" w14:textId="77777777" w:rsidR="000D570A" w:rsidRPr="0090660C" w:rsidRDefault="000D570A" w:rsidP="000D570A">
      <w:pPr>
        <w:rPr>
          <w:sz w:val="16"/>
        </w:rPr>
      </w:pPr>
      <w:r w:rsidRPr="003570A3">
        <w:rPr>
          <w:rStyle w:val="StyleUnderline"/>
          <w:highlight w:val="cyan"/>
        </w:rPr>
        <w:t>We have</w:t>
      </w:r>
      <w:r w:rsidRPr="0090660C">
        <w:rPr>
          <w:rStyle w:val="StyleUnderline"/>
        </w:rPr>
        <w:t xml:space="preserve"> already</w:t>
      </w:r>
      <w:r w:rsidRPr="0090660C">
        <w:rPr>
          <w:sz w:val="16"/>
        </w:rPr>
        <w:t xml:space="preserve"> seen the value of </w:t>
      </w:r>
      <w:r w:rsidRPr="003570A3">
        <w:rPr>
          <w:rStyle w:val="Emphasis"/>
          <w:highlight w:val="cyan"/>
        </w:rPr>
        <w:t>international</w:t>
      </w:r>
      <w:r w:rsidRPr="003570A3">
        <w:rPr>
          <w:rStyle w:val="StyleUnderline"/>
          <w:highlight w:val="cyan"/>
        </w:rPr>
        <w:t xml:space="preserve"> </w:t>
      </w:r>
      <w:r w:rsidRPr="003570A3">
        <w:rPr>
          <w:rStyle w:val="Emphasis"/>
          <w:highlight w:val="cyan"/>
        </w:rPr>
        <w:t>cooperation</w:t>
      </w:r>
      <w:r w:rsidRPr="0090660C">
        <w:rPr>
          <w:rStyle w:val="StyleUnderline"/>
        </w:rPr>
        <w:t xml:space="preserve"> </w:t>
      </w:r>
      <w:r w:rsidRPr="003570A3">
        <w:rPr>
          <w:rStyle w:val="StyleUnderline"/>
          <w:highlight w:val="cyan"/>
        </w:rPr>
        <w:t>in science</w:t>
      </w:r>
      <w:r w:rsidRPr="0090660C">
        <w:rPr>
          <w:rStyle w:val="StyleUnderline"/>
        </w:rPr>
        <w:t xml:space="preserve"> and technology</w:t>
      </w:r>
      <w:r w:rsidRPr="0090660C">
        <w:rPr>
          <w:sz w:val="16"/>
        </w:rPr>
        <w:t xml:space="preserve">. It produced </w:t>
      </w:r>
      <w:r w:rsidRPr="003570A3">
        <w:rPr>
          <w:rStyle w:val="StyleUnderline"/>
          <w:highlight w:val="cyan"/>
        </w:rPr>
        <w:t>COVID</w:t>
      </w:r>
      <w:r w:rsidRPr="0090660C">
        <w:rPr>
          <w:rStyle w:val="StyleUnderline"/>
        </w:rPr>
        <w:t xml:space="preserve"> </w:t>
      </w:r>
      <w:r w:rsidRPr="003570A3">
        <w:rPr>
          <w:rStyle w:val="Emphasis"/>
          <w:highlight w:val="cyan"/>
        </w:rPr>
        <w:t>vaccines</w:t>
      </w:r>
      <w:r w:rsidRPr="0090660C">
        <w:rPr>
          <w:sz w:val="16"/>
        </w:rPr>
        <w:t xml:space="preserve"> in less than a year. It nearly eradicated </w:t>
      </w:r>
      <w:r w:rsidRPr="003570A3">
        <w:rPr>
          <w:rStyle w:val="StyleUnderline"/>
          <w:highlight w:val="cyan"/>
        </w:rPr>
        <w:t>polio</w:t>
      </w:r>
      <w:r w:rsidRPr="0090660C">
        <w:rPr>
          <w:sz w:val="16"/>
        </w:rPr>
        <w:t xml:space="preserve"> and suppressed deadly </w:t>
      </w:r>
      <w:r w:rsidRPr="003570A3">
        <w:rPr>
          <w:rStyle w:val="StyleUnderline"/>
          <w:highlight w:val="cyan"/>
        </w:rPr>
        <w:t>measles</w:t>
      </w:r>
      <w:r w:rsidRPr="0090660C">
        <w:rPr>
          <w:sz w:val="16"/>
        </w:rPr>
        <w:t xml:space="preserve"> (until the anti-vaxxers now in Washington mobilised). </w:t>
      </w:r>
      <w:r w:rsidRPr="0090660C">
        <w:rPr>
          <w:rStyle w:val="StyleUnderline"/>
        </w:rPr>
        <w:t xml:space="preserve">Mobile </w:t>
      </w:r>
      <w:r w:rsidRPr="003570A3">
        <w:rPr>
          <w:rStyle w:val="Emphasis"/>
          <w:highlight w:val="cyan"/>
        </w:rPr>
        <w:t>phones</w:t>
      </w:r>
      <w:r w:rsidRPr="0090660C">
        <w:rPr>
          <w:sz w:val="16"/>
        </w:rPr>
        <w:t xml:space="preserve"> are a global endeavour, starting with Nordic Mobile Telephone in the 1970s and moving to 5G and 6G in China, the US and Europe. The </w:t>
      </w:r>
      <w:r w:rsidRPr="003570A3">
        <w:rPr>
          <w:rStyle w:val="Emphasis"/>
          <w:highlight w:val="cyan"/>
        </w:rPr>
        <w:t>satellites</w:t>
      </w:r>
      <w:r w:rsidRPr="0090660C">
        <w:rPr>
          <w:sz w:val="16"/>
        </w:rPr>
        <w:t xml:space="preserve">, </w:t>
      </w:r>
      <w:r w:rsidRPr="003570A3">
        <w:rPr>
          <w:rStyle w:val="Emphasis"/>
          <w:highlight w:val="cyan"/>
        </w:rPr>
        <w:t>electric cars</w:t>
      </w:r>
      <w:r w:rsidRPr="0090660C">
        <w:rPr>
          <w:rStyle w:val="Emphasis"/>
        </w:rPr>
        <w:t xml:space="preserve"> </w:t>
      </w:r>
      <w:r w:rsidRPr="0090660C">
        <w:rPr>
          <w:sz w:val="16"/>
        </w:rPr>
        <w:t xml:space="preserve">and other gadgets that fuelled Musk’s billions are the product of decades of global research and development. </w:t>
      </w:r>
      <w:r w:rsidRPr="003570A3">
        <w:rPr>
          <w:rStyle w:val="Emphasis"/>
          <w:highlight w:val="cyan"/>
        </w:rPr>
        <w:t>Weather</w:t>
      </w:r>
      <w:r w:rsidRPr="0090660C">
        <w:rPr>
          <w:rStyle w:val="StyleUnderline"/>
        </w:rPr>
        <w:t xml:space="preserve"> </w:t>
      </w:r>
      <w:r w:rsidRPr="003570A3">
        <w:rPr>
          <w:rStyle w:val="Emphasis"/>
          <w:highlight w:val="cyan"/>
        </w:rPr>
        <w:t>forecasting</w:t>
      </w:r>
      <w:r w:rsidRPr="0090660C">
        <w:rPr>
          <w:sz w:val="16"/>
        </w:rPr>
        <w:t xml:space="preserve">, </w:t>
      </w:r>
      <w:r w:rsidRPr="003570A3">
        <w:rPr>
          <w:rStyle w:val="Emphasis"/>
          <w:highlight w:val="cyan"/>
        </w:rPr>
        <w:t>climate</w:t>
      </w:r>
      <w:r w:rsidRPr="003570A3">
        <w:rPr>
          <w:rStyle w:val="StyleUnderline"/>
          <w:highlight w:val="cyan"/>
        </w:rPr>
        <w:t xml:space="preserve"> </w:t>
      </w:r>
      <w:r w:rsidRPr="003570A3">
        <w:rPr>
          <w:rStyle w:val="Emphasis"/>
          <w:highlight w:val="cyan"/>
        </w:rPr>
        <w:t>science</w:t>
      </w:r>
      <w:r w:rsidRPr="0090660C">
        <w:rPr>
          <w:sz w:val="16"/>
        </w:rPr>
        <w:t xml:space="preserve">, </w:t>
      </w:r>
      <w:r w:rsidRPr="003570A3">
        <w:rPr>
          <w:rStyle w:val="Emphasis"/>
          <w:highlight w:val="cyan"/>
        </w:rPr>
        <w:t>renewable</w:t>
      </w:r>
      <w:r w:rsidRPr="003570A3">
        <w:rPr>
          <w:rStyle w:val="StyleUnderline"/>
          <w:highlight w:val="cyan"/>
        </w:rPr>
        <w:t xml:space="preserve"> </w:t>
      </w:r>
      <w:r w:rsidRPr="003570A3">
        <w:rPr>
          <w:rStyle w:val="Emphasis"/>
          <w:highlight w:val="cyan"/>
        </w:rPr>
        <w:t>energy</w:t>
      </w:r>
      <w:r w:rsidRPr="0090660C">
        <w:rPr>
          <w:sz w:val="16"/>
        </w:rPr>
        <w:t xml:space="preserve">: </w:t>
      </w:r>
      <w:r w:rsidRPr="003570A3">
        <w:rPr>
          <w:rStyle w:val="Emphasis"/>
          <w:highlight w:val="cyan"/>
        </w:rPr>
        <w:t>not a single</w:t>
      </w:r>
      <w:r w:rsidRPr="0090660C">
        <w:rPr>
          <w:rStyle w:val="StyleUnderline"/>
        </w:rPr>
        <w:t xml:space="preserve"> </w:t>
      </w:r>
      <w:r w:rsidRPr="003570A3">
        <w:rPr>
          <w:rStyle w:val="StyleUnderline"/>
          <w:highlight w:val="cyan"/>
        </w:rPr>
        <w:t>significant</w:t>
      </w:r>
      <w:r w:rsidRPr="0090660C">
        <w:rPr>
          <w:rStyle w:val="StyleUnderline"/>
        </w:rPr>
        <w:t xml:space="preserve"> </w:t>
      </w:r>
      <w:r w:rsidRPr="003570A3">
        <w:rPr>
          <w:rStyle w:val="StyleUnderline"/>
          <w:highlight w:val="cyan"/>
        </w:rPr>
        <w:t>innovation</w:t>
      </w:r>
      <w:r w:rsidRPr="0090660C">
        <w:rPr>
          <w:rStyle w:val="StyleUnderline"/>
        </w:rPr>
        <w:t xml:space="preserve"> of the past century </w:t>
      </w:r>
      <w:r w:rsidRPr="003570A3">
        <w:rPr>
          <w:rStyle w:val="StyleUnderline"/>
          <w:highlight w:val="cyan"/>
        </w:rPr>
        <w:t>has come from one country</w:t>
      </w:r>
      <w:r w:rsidRPr="0090660C">
        <w:rPr>
          <w:rStyle w:val="StyleUnderline"/>
        </w:rPr>
        <w:t xml:space="preserve"> working alone</w:t>
      </w:r>
      <w:r w:rsidRPr="0090660C">
        <w:rPr>
          <w:sz w:val="16"/>
        </w:rPr>
        <w:t xml:space="preserve">, though it was often the well-funded and highly respected US scientific community that catalysed action. </w:t>
      </w:r>
    </w:p>
    <w:p w14:paraId="0675B2C1" w14:textId="77777777" w:rsidR="000D570A" w:rsidRPr="0090660C" w:rsidRDefault="000D570A" w:rsidP="000D570A">
      <w:pPr>
        <w:rPr>
          <w:sz w:val="16"/>
        </w:rPr>
      </w:pPr>
      <w:r w:rsidRPr="0090660C">
        <w:rPr>
          <w:sz w:val="16"/>
        </w:rPr>
        <w:t>Europe can lead</w:t>
      </w:r>
    </w:p>
    <w:p w14:paraId="6C573E46" w14:textId="77777777" w:rsidR="000D570A" w:rsidRPr="0090660C" w:rsidRDefault="000D570A" w:rsidP="000D570A">
      <w:pPr>
        <w:rPr>
          <w:sz w:val="16"/>
        </w:rPr>
      </w:pPr>
      <w:r w:rsidRPr="0090660C">
        <w:rPr>
          <w:sz w:val="16"/>
        </w:rPr>
        <w:t xml:space="preserve">So, </w:t>
      </w:r>
      <w:r w:rsidRPr="0090660C">
        <w:rPr>
          <w:rStyle w:val="StyleUnderline"/>
        </w:rPr>
        <w:t xml:space="preserve">if American science is out to lunch for at least a few years, </w:t>
      </w:r>
      <w:r w:rsidRPr="003570A3">
        <w:rPr>
          <w:rStyle w:val="StyleUnderline"/>
          <w:highlight w:val="cyan"/>
        </w:rPr>
        <w:t>who could step up</w:t>
      </w:r>
      <w:r w:rsidRPr="0090660C">
        <w:rPr>
          <w:sz w:val="16"/>
        </w:rPr>
        <w:t>?</w:t>
      </w:r>
    </w:p>
    <w:p w14:paraId="69FCEB0E" w14:textId="77777777" w:rsidR="000D570A" w:rsidRPr="0090660C" w:rsidRDefault="000D570A" w:rsidP="000D570A">
      <w:pPr>
        <w:rPr>
          <w:sz w:val="16"/>
        </w:rPr>
      </w:pPr>
      <w:r w:rsidRPr="003570A3">
        <w:rPr>
          <w:rStyle w:val="Emphasis"/>
          <w:highlight w:val="cyan"/>
        </w:rPr>
        <w:t>Europe</w:t>
      </w:r>
      <w:r w:rsidRPr="0090660C">
        <w:rPr>
          <w:sz w:val="16"/>
        </w:rPr>
        <w:t xml:space="preserve">, to begin with. Its €93.5 billion Horizon Europe is already the most open large R&amp;D programme in the world, with 20 nations from Canada to South Korea joining the 27 EU member-states in every field of research and innovation. </w:t>
      </w:r>
      <w:r w:rsidRPr="0090660C">
        <w:rPr>
          <w:rStyle w:val="StyleUnderline"/>
        </w:rPr>
        <w:t xml:space="preserve">It is a template for how a </w:t>
      </w:r>
      <w:r w:rsidRPr="0090660C">
        <w:rPr>
          <w:rStyle w:val="Emphasis"/>
        </w:rPr>
        <w:t>multi</w:t>
      </w:r>
      <w:r w:rsidRPr="0090660C">
        <w:rPr>
          <w:rStyle w:val="StyleUnderline"/>
        </w:rPr>
        <w:t>-</w:t>
      </w:r>
      <w:r w:rsidRPr="0090660C">
        <w:rPr>
          <w:rStyle w:val="Emphasis"/>
        </w:rPr>
        <w:t>lateral</w:t>
      </w:r>
      <w:r w:rsidRPr="0090660C">
        <w:rPr>
          <w:rStyle w:val="StyleUnderline"/>
        </w:rPr>
        <w:t>, world-wide science programme can operate, with or without US participation</w:t>
      </w:r>
      <w:r w:rsidRPr="0090660C">
        <w:rPr>
          <w:sz w:val="16"/>
        </w:rPr>
        <w:t xml:space="preserve">. </w:t>
      </w:r>
    </w:p>
    <w:p w14:paraId="26D25A05" w14:textId="77777777" w:rsidR="000D570A" w:rsidRPr="0090660C" w:rsidRDefault="000D570A" w:rsidP="000D570A">
      <w:pPr>
        <w:rPr>
          <w:sz w:val="16"/>
        </w:rPr>
      </w:pPr>
      <w:r w:rsidRPr="0090660C">
        <w:rPr>
          <w:sz w:val="16"/>
        </w:rPr>
        <w:t>Yes, Horizon has many problems: heavy paperwork, policy flip-flops, wide variation in effectiveness – from a super-successful European Research Council for fundamental science to unproductive budget-mummery in many industrial collaborations. But the EU is working on these issues as it shapes its next big R&amp;D initiative, Framework Programme 10.</w:t>
      </w:r>
    </w:p>
    <w:p w14:paraId="6ED434CD" w14:textId="77777777" w:rsidR="000D570A" w:rsidRPr="0090660C" w:rsidRDefault="000D570A" w:rsidP="000D570A">
      <w:pPr>
        <w:rPr>
          <w:sz w:val="16"/>
        </w:rPr>
      </w:pPr>
      <w:r w:rsidRPr="0090660C">
        <w:rPr>
          <w:sz w:val="16"/>
        </w:rPr>
        <w:t xml:space="preserve">More difficult for Europe is its endless bickering over money and methods. Even before Trump, the “frugals” among EU members were urging budget restraint, rejecting calls to double the Framework budget. In reaction, rival camps in the research community – universities, industries, small companies, eastern countries – have been battling one another for those budget scraps that might remain. They have been bickering for control over this and that pillar and cluster and partnership in the Framework Programme, ignoring the very real possibility that the entire structure could become collateral damage in the dash to boost defence and deliver the EU’s “competitiveness agenda”. Just as the US science community must unite and act, so must the European research world. And to be heard, it must enlist the aid of politically significant industries. </w:t>
      </w:r>
    </w:p>
    <w:p w14:paraId="5DFA8525" w14:textId="77777777" w:rsidR="000D570A" w:rsidRPr="0090660C" w:rsidRDefault="000D570A" w:rsidP="000D570A">
      <w:pPr>
        <w:rPr>
          <w:sz w:val="16"/>
        </w:rPr>
      </w:pPr>
      <w:r w:rsidRPr="0090660C">
        <w:rPr>
          <w:sz w:val="16"/>
        </w:rPr>
        <w:t xml:space="preserve">Still, these are </w:t>
      </w:r>
      <w:r w:rsidRPr="0090660C">
        <w:rPr>
          <w:rStyle w:val="StyleUnderline"/>
        </w:rPr>
        <w:t>internal EU disputes</w:t>
      </w:r>
      <w:r w:rsidRPr="0090660C">
        <w:rPr>
          <w:sz w:val="16"/>
        </w:rPr>
        <w:t xml:space="preserve">; they </w:t>
      </w:r>
      <w:r w:rsidRPr="0090660C">
        <w:rPr>
          <w:rStyle w:val="StyleUnderline"/>
        </w:rPr>
        <w:t>will get resolved</w:t>
      </w:r>
      <w:r w:rsidRPr="0090660C">
        <w:rPr>
          <w:sz w:val="16"/>
        </w:rPr>
        <w:t xml:space="preserve">. Despite the political messiness, the Horizon model remains one proven way to unite researchers around specific scientific and technical goals. Because it works (more or less), it should be the first rallying point for a post-American approach to global science. Rather than a world of competing sci-tech empires, </w:t>
      </w:r>
      <w:r w:rsidRPr="003570A3">
        <w:rPr>
          <w:rStyle w:val="StyleUnderline"/>
          <w:highlight w:val="cyan"/>
        </w:rPr>
        <w:t>we could</w:t>
      </w:r>
      <w:r w:rsidRPr="0090660C">
        <w:rPr>
          <w:rStyle w:val="StyleUnderline"/>
        </w:rPr>
        <w:t xml:space="preserve"> </w:t>
      </w:r>
      <w:r w:rsidRPr="003570A3">
        <w:rPr>
          <w:rStyle w:val="StyleUnderline"/>
          <w:highlight w:val="cyan"/>
        </w:rPr>
        <w:t>build</w:t>
      </w:r>
      <w:r w:rsidRPr="0090660C">
        <w:rPr>
          <w:rStyle w:val="StyleUnderline"/>
        </w:rPr>
        <w:t xml:space="preserve"> </w:t>
      </w:r>
      <w:r w:rsidRPr="003570A3">
        <w:rPr>
          <w:rStyle w:val="StyleUnderline"/>
          <w:highlight w:val="cyan"/>
        </w:rPr>
        <w:t>a</w:t>
      </w:r>
      <w:r w:rsidRPr="0090660C">
        <w:rPr>
          <w:rStyle w:val="StyleUnderline"/>
        </w:rPr>
        <w:t xml:space="preserve"> truly </w:t>
      </w:r>
      <w:r w:rsidRPr="003570A3">
        <w:rPr>
          <w:rStyle w:val="Emphasis"/>
          <w:highlight w:val="cyan"/>
        </w:rPr>
        <w:t>multi-lateral science system</w:t>
      </w:r>
      <w:r w:rsidRPr="0090660C">
        <w:rPr>
          <w:rStyle w:val="StyleUnderline"/>
        </w:rPr>
        <w:t xml:space="preserve">, supported by many countries, </w:t>
      </w:r>
      <w:r w:rsidRPr="003570A3">
        <w:rPr>
          <w:rStyle w:val="StyleUnderline"/>
          <w:highlight w:val="cyan"/>
        </w:rPr>
        <w:t xml:space="preserve">enabling </w:t>
      </w:r>
      <w:r w:rsidRPr="003570A3">
        <w:rPr>
          <w:rStyle w:val="Emphasis"/>
          <w:highlight w:val="cyan"/>
        </w:rPr>
        <w:t>free movement</w:t>
      </w:r>
      <w:r w:rsidRPr="003570A3">
        <w:rPr>
          <w:rStyle w:val="StyleUnderline"/>
          <w:highlight w:val="cyan"/>
        </w:rPr>
        <w:t xml:space="preserve"> of talent</w:t>
      </w:r>
      <w:r w:rsidRPr="0090660C">
        <w:rPr>
          <w:rStyle w:val="StyleUnderline"/>
        </w:rPr>
        <w:t xml:space="preserve">, </w:t>
      </w:r>
      <w:r w:rsidRPr="003570A3">
        <w:rPr>
          <w:rStyle w:val="StyleUnderline"/>
          <w:highlight w:val="cyan"/>
        </w:rPr>
        <w:t xml:space="preserve">permitting </w:t>
      </w:r>
      <w:r w:rsidRPr="003570A3">
        <w:rPr>
          <w:rStyle w:val="Emphasis"/>
          <w:highlight w:val="cyan"/>
        </w:rPr>
        <w:t>open access</w:t>
      </w:r>
      <w:r w:rsidRPr="0090660C">
        <w:rPr>
          <w:rStyle w:val="StyleUnderline"/>
        </w:rPr>
        <w:t xml:space="preserve"> to ideas, and setting </w:t>
      </w:r>
      <w:r w:rsidRPr="003570A3">
        <w:rPr>
          <w:rStyle w:val="Emphasis"/>
          <w:highlight w:val="cyan"/>
        </w:rPr>
        <w:t>clear rules</w:t>
      </w:r>
      <w:r w:rsidRPr="0090660C">
        <w:rPr>
          <w:rStyle w:val="StyleUnderline"/>
        </w:rPr>
        <w:t xml:space="preserve"> for commercial exploitation of results</w:t>
      </w:r>
      <w:r w:rsidRPr="0090660C">
        <w:rPr>
          <w:sz w:val="16"/>
        </w:rPr>
        <w:t>.</w:t>
      </w:r>
    </w:p>
    <w:p w14:paraId="6ED2D333" w14:textId="77777777" w:rsidR="000D570A" w:rsidRPr="0090660C" w:rsidRDefault="000D570A" w:rsidP="000D570A">
      <w:pPr>
        <w:rPr>
          <w:sz w:val="16"/>
        </w:rPr>
      </w:pPr>
      <w:r w:rsidRPr="0090660C">
        <w:rPr>
          <w:sz w:val="16"/>
        </w:rPr>
        <w:t>A world of new leaders</w:t>
      </w:r>
    </w:p>
    <w:p w14:paraId="28FD47E9" w14:textId="77777777" w:rsidR="000D570A" w:rsidRPr="0090660C" w:rsidRDefault="000D570A" w:rsidP="000D570A">
      <w:pPr>
        <w:rPr>
          <w:sz w:val="16"/>
        </w:rPr>
      </w:pPr>
      <w:r w:rsidRPr="003570A3">
        <w:rPr>
          <w:rStyle w:val="StyleUnderline"/>
          <w:highlight w:val="cyan"/>
        </w:rPr>
        <w:t>Nor</w:t>
      </w:r>
      <w:r w:rsidRPr="0090660C">
        <w:rPr>
          <w:rStyle w:val="StyleUnderline"/>
        </w:rPr>
        <w:t xml:space="preserve"> is it </w:t>
      </w:r>
      <w:r w:rsidRPr="003570A3">
        <w:rPr>
          <w:rStyle w:val="StyleUnderline"/>
          <w:highlight w:val="cyan"/>
        </w:rPr>
        <w:t>only</w:t>
      </w:r>
      <w:r w:rsidRPr="0090660C">
        <w:rPr>
          <w:rStyle w:val="StyleUnderline"/>
        </w:rPr>
        <w:t xml:space="preserve"> </w:t>
      </w:r>
      <w:r w:rsidRPr="003570A3">
        <w:rPr>
          <w:rStyle w:val="StyleUnderline"/>
          <w:highlight w:val="cyan"/>
        </w:rPr>
        <w:t>Europe</w:t>
      </w:r>
      <w:r w:rsidRPr="0090660C">
        <w:rPr>
          <w:rStyle w:val="StyleUnderline"/>
        </w:rPr>
        <w:t xml:space="preserve"> that should lead</w:t>
      </w:r>
      <w:r w:rsidRPr="0090660C">
        <w:rPr>
          <w:sz w:val="16"/>
        </w:rPr>
        <w:t xml:space="preserve">. </w:t>
      </w:r>
      <w:r w:rsidRPr="0090660C">
        <w:rPr>
          <w:rStyle w:val="StyleUnderline"/>
        </w:rPr>
        <w:t>India, Brazil, South Africa, Canada, Australia, Korea, Japan</w:t>
      </w:r>
      <w:r w:rsidRPr="0090660C">
        <w:rPr>
          <w:sz w:val="16"/>
        </w:rPr>
        <w:t xml:space="preserve"> – </w:t>
      </w:r>
      <w:r w:rsidRPr="0090660C">
        <w:rPr>
          <w:rStyle w:val="StyleUnderline"/>
        </w:rPr>
        <w:t>lots</w:t>
      </w:r>
      <w:r w:rsidRPr="0090660C">
        <w:rPr>
          <w:sz w:val="16"/>
        </w:rPr>
        <w:t xml:space="preserve"> </w:t>
      </w:r>
      <w:r w:rsidRPr="0090660C">
        <w:rPr>
          <w:rStyle w:val="StyleUnderline"/>
        </w:rPr>
        <w:t xml:space="preserve">of </w:t>
      </w:r>
      <w:r w:rsidRPr="003570A3">
        <w:rPr>
          <w:rStyle w:val="Emphasis"/>
          <w:highlight w:val="cyan"/>
        </w:rPr>
        <w:t>greater</w:t>
      </w:r>
      <w:r w:rsidRPr="0090660C">
        <w:rPr>
          <w:rStyle w:val="StyleUnderline"/>
        </w:rPr>
        <w:t xml:space="preserve"> and </w:t>
      </w:r>
      <w:r w:rsidRPr="003570A3">
        <w:rPr>
          <w:rStyle w:val="Emphasis"/>
          <w:highlight w:val="cyan"/>
        </w:rPr>
        <w:t>lesser science powers</w:t>
      </w:r>
      <w:r w:rsidRPr="0090660C">
        <w:rPr>
          <w:rStyle w:val="StyleUnderline"/>
        </w:rPr>
        <w:t xml:space="preserve"> around the world </w:t>
      </w:r>
      <w:r w:rsidRPr="003570A3">
        <w:rPr>
          <w:rStyle w:val="StyleUnderline"/>
          <w:highlight w:val="cyan"/>
        </w:rPr>
        <w:t xml:space="preserve">should </w:t>
      </w:r>
      <w:r w:rsidRPr="003570A3">
        <w:rPr>
          <w:rStyle w:val="Emphasis"/>
          <w:highlight w:val="cyan"/>
        </w:rPr>
        <w:t>initiate</w:t>
      </w:r>
      <w:r w:rsidRPr="0090660C">
        <w:rPr>
          <w:sz w:val="16"/>
        </w:rPr>
        <w:t xml:space="preserve"> Horizon-like </w:t>
      </w:r>
      <w:r w:rsidRPr="003570A3">
        <w:rPr>
          <w:rStyle w:val="Emphasis"/>
          <w:highlight w:val="cyan"/>
        </w:rPr>
        <w:t>efforts</w:t>
      </w:r>
      <w:r w:rsidRPr="0090660C">
        <w:rPr>
          <w:sz w:val="16"/>
        </w:rPr>
        <w:t xml:space="preserve">, in specific science and technology domains for which they have unusual expertise. </w:t>
      </w:r>
      <w:r w:rsidRPr="0090660C">
        <w:rPr>
          <w:rStyle w:val="StyleUnderline"/>
        </w:rPr>
        <w:t>Nor should this exclude China</w:t>
      </w:r>
      <w:r w:rsidRPr="0090660C">
        <w:rPr>
          <w:sz w:val="16"/>
        </w:rPr>
        <w:t xml:space="preserve">, the world’s second largest scientific power. Despite its autocratic government and rivalries with the West, </w:t>
      </w:r>
      <w:r w:rsidRPr="0090660C">
        <w:rPr>
          <w:rStyle w:val="StyleUnderline"/>
        </w:rPr>
        <w:t xml:space="preserve">it has </w:t>
      </w:r>
      <w:r w:rsidRPr="003570A3">
        <w:rPr>
          <w:rStyle w:val="StyleUnderline"/>
          <w:highlight w:val="cyan"/>
        </w:rPr>
        <w:t xml:space="preserve">a great </w:t>
      </w:r>
      <w:r w:rsidRPr="003570A3">
        <w:rPr>
          <w:rStyle w:val="Emphasis"/>
          <w:highlight w:val="cyan"/>
        </w:rPr>
        <w:t>scientific workforce</w:t>
      </w:r>
      <w:r w:rsidRPr="0090660C">
        <w:rPr>
          <w:rStyle w:val="StyleUnderline"/>
        </w:rPr>
        <w:t xml:space="preserve"> </w:t>
      </w:r>
      <w:r w:rsidRPr="003570A3">
        <w:rPr>
          <w:rStyle w:val="StyleUnderline"/>
          <w:highlight w:val="cyan"/>
        </w:rPr>
        <w:t>that can</w:t>
      </w:r>
      <w:r w:rsidRPr="0090660C">
        <w:rPr>
          <w:rStyle w:val="StyleUnderline"/>
        </w:rPr>
        <w:t xml:space="preserve"> help </w:t>
      </w:r>
      <w:r w:rsidRPr="003570A3">
        <w:rPr>
          <w:rStyle w:val="StyleUnderline"/>
          <w:highlight w:val="cyan"/>
        </w:rPr>
        <w:t xml:space="preserve">solve </w:t>
      </w:r>
      <w:r w:rsidRPr="003570A3">
        <w:rPr>
          <w:rStyle w:val="Emphasis"/>
          <w:sz w:val="30"/>
          <w:szCs w:val="30"/>
          <w:highlight w:val="cyan"/>
        </w:rPr>
        <w:t>global problems</w:t>
      </w:r>
      <w:r w:rsidRPr="0090660C">
        <w:rPr>
          <w:rStyle w:val="StyleUnderline"/>
        </w:rPr>
        <w:t xml:space="preserve"> </w:t>
      </w:r>
      <w:r w:rsidRPr="003570A3">
        <w:rPr>
          <w:rStyle w:val="StyleUnderline"/>
          <w:highlight w:val="cyan"/>
        </w:rPr>
        <w:t xml:space="preserve">like </w:t>
      </w:r>
      <w:r w:rsidRPr="003570A3">
        <w:rPr>
          <w:rStyle w:val="Emphasis"/>
          <w:sz w:val="30"/>
          <w:szCs w:val="30"/>
          <w:highlight w:val="cyan"/>
        </w:rPr>
        <w:t>climate</w:t>
      </w:r>
      <w:r w:rsidRPr="003570A3">
        <w:rPr>
          <w:rStyle w:val="StyleUnderline"/>
          <w:sz w:val="30"/>
          <w:szCs w:val="30"/>
          <w:highlight w:val="cyan"/>
        </w:rPr>
        <w:t xml:space="preserve"> </w:t>
      </w:r>
      <w:r w:rsidRPr="003570A3">
        <w:rPr>
          <w:rStyle w:val="Emphasis"/>
          <w:sz w:val="30"/>
          <w:szCs w:val="30"/>
          <w:highlight w:val="cyan"/>
        </w:rPr>
        <w:t>change</w:t>
      </w:r>
      <w:r w:rsidRPr="0090660C">
        <w:rPr>
          <w:rStyle w:val="StyleUnderline"/>
          <w:sz w:val="30"/>
          <w:szCs w:val="30"/>
        </w:rPr>
        <w:t xml:space="preserve"> </w:t>
      </w:r>
      <w:r w:rsidRPr="003570A3">
        <w:rPr>
          <w:rStyle w:val="StyleUnderline"/>
          <w:sz w:val="30"/>
          <w:szCs w:val="30"/>
          <w:highlight w:val="cyan"/>
        </w:rPr>
        <w:t xml:space="preserve">and </w:t>
      </w:r>
      <w:r w:rsidRPr="003570A3">
        <w:rPr>
          <w:rStyle w:val="Emphasis"/>
          <w:sz w:val="30"/>
          <w:szCs w:val="30"/>
          <w:highlight w:val="cyan"/>
        </w:rPr>
        <w:t>pandemics</w:t>
      </w:r>
      <w:r w:rsidRPr="0090660C">
        <w:rPr>
          <w:sz w:val="16"/>
        </w:rPr>
        <w:t xml:space="preserve">. </w:t>
      </w:r>
    </w:p>
    <w:p w14:paraId="17BC7D34" w14:textId="77777777" w:rsidR="000D570A" w:rsidRPr="0090660C" w:rsidRDefault="000D570A" w:rsidP="000D570A">
      <w:pPr>
        <w:rPr>
          <w:sz w:val="16"/>
        </w:rPr>
      </w:pPr>
      <w:r w:rsidRPr="0090660C">
        <w:rPr>
          <w:sz w:val="16"/>
        </w:rPr>
        <w:t>To be clear, I am not advocating a United Nations for science; notwithstanding the success of the International Panel on Climate Change, most serious endeavours in science or technology need a clear leader whose vision inspires others to join with their money and talent. But who is better placed than Brazil to initiate a new, global research programme on rainforest preservation, or Canada on Arctic research and exploitation?</w:t>
      </w:r>
    </w:p>
    <w:p w14:paraId="351BF946" w14:textId="77777777" w:rsidR="000D570A" w:rsidRPr="00D2520F" w:rsidRDefault="000D570A" w:rsidP="000D570A">
      <w:pPr>
        <w:rPr>
          <w:sz w:val="16"/>
        </w:rPr>
      </w:pPr>
      <w:r w:rsidRPr="003570A3">
        <w:rPr>
          <w:rStyle w:val="StyleUnderline"/>
          <w:highlight w:val="cyan"/>
        </w:rPr>
        <w:lastRenderedPageBreak/>
        <w:t>With</w:t>
      </w:r>
      <w:r w:rsidRPr="0090660C">
        <w:rPr>
          <w:rStyle w:val="StyleUnderline"/>
        </w:rPr>
        <w:t xml:space="preserve"> the madness of </w:t>
      </w:r>
      <w:r w:rsidRPr="003570A3">
        <w:rPr>
          <w:rStyle w:val="StyleUnderline"/>
          <w:highlight w:val="cyan"/>
        </w:rPr>
        <w:t>King Donald</w:t>
      </w:r>
      <w:r w:rsidRPr="003570A3">
        <w:rPr>
          <w:sz w:val="16"/>
          <w:highlight w:val="cyan"/>
        </w:rPr>
        <w:t>,</w:t>
      </w:r>
      <w:r w:rsidRPr="0090660C">
        <w:rPr>
          <w:sz w:val="16"/>
        </w:rPr>
        <w:t xml:space="preserve"> </w:t>
      </w:r>
      <w:r w:rsidRPr="003570A3">
        <w:rPr>
          <w:rStyle w:val="StyleUnderline"/>
          <w:highlight w:val="cyan"/>
        </w:rPr>
        <w:t>the</w:t>
      </w:r>
      <w:r w:rsidRPr="0090660C">
        <w:rPr>
          <w:rStyle w:val="StyleUnderline"/>
        </w:rPr>
        <w:t xml:space="preserve"> </w:t>
      </w:r>
      <w:r w:rsidRPr="003570A3">
        <w:rPr>
          <w:rStyle w:val="StyleUnderline"/>
          <w:highlight w:val="cyan"/>
        </w:rPr>
        <w:t>world’s</w:t>
      </w:r>
      <w:r w:rsidRPr="0090660C">
        <w:rPr>
          <w:rStyle w:val="StyleUnderline"/>
        </w:rPr>
        <w:t xml:space="preserve"> </w:t>
      </w:r>
      <w:r w:rsidRPr="003570A3">
        <w:rPr>
          <w:rStyle w:val="StyleUnderline"/>
          <w:highlight w:val="cyan"/>
        </w:rPr>
        <w:t>scientific</w:t>
      </w:r>
      <w:r w:rsidRPr="0090660C">
        <w:rPr>
          <w:rStyle w:val="StyleUnderline"/>
        </w:rPr>
        <w:t xml:space="preserve"> </w:t>
      </w:r>
      <w:r w:rsidRPr="003570A3">
        <w:rPr>
          <w:rStyle w:val="StyleUnderline"/>
          <w:highlight w:val="cyan"/>
        </w:rPr>
        <w:t>community</w:t>
      </w:r>
      <w:r w:rsidRPr="0090660C">
        <w:rPr>
          <w:rStyle w:val="StyleUnderline"/>
        </w:rPr>
        <w:t xml:space="preserve"> </w:t>
      </w:r>
      <w:r w:rsidRPr="003570A3">
        <w:rPr>
          <w:rStyle w:val="StyleUnderline"/>
          <w:highlight w:val="cyan"/>
        </w:rPr>
        <w:t>has</w:t>
      </w:r>
      <w:r w:rsidRPr="0090660C">
        <w:rPr>
          <w:rStyle w:val="StyleUnderline"/>
        </w:rPr>
        <w:t xml:space="preserve"> a </w:t>
      </w:r>
      <w:r w:rsidRPr="0090660C">
        <w:rPr>
          <w:rStyle w:val="Emphasis"/>
        </w:rPr>
        <w:t>rare</w:t>
      </w:r>
      <w:r w:rsidRPr="0090660C">
        <w:rPr>
          <w:rStyle w:val="StyleUnderline"/>
        </w:rPr>
        <w:t xml:space="preserve"> </w:t>
      </w:r>
      <w:r w:rsidRPr="003570A3">
        <w:rPr>
          <w:rStyle w:val="Emphasis"/>
          <w:highlight w:val="cyan"/>
        </w:rPr>
        <w:t>opportunity</w:t>
      </w:r>
      <w:r w:rsidRPr="003570A3">
        <w:rPr>
          <w:rStyle w:val="StyleUnderline"/>
          <w:highlight w:val="cyan"/>
        </w:rPr>
        <w:t xml:space="preserve"> to </w:t>
      </w:r>
      <w:r w:rsidRPr="003570A3">
        <w:rPr>
          <w:rStyle w:val="Emphasis"/>
          <w:highlight w:val="cyan"/>
        </w:rPr>
        <w:t>reinvent</w:t>
      </w:r>
      <w:r w:rsidRPr="0090660C">
        <w:rPr>
          <w:rStyle w:val="StyleUnderline"/>
        </w:rPr>
        <w:t xml:space="preserve"> how it works</w:t>
      </w:r>
      <w:r w:rsidRPr="0090660C">
        <w:rPr>
          <w:sz w:val="16"/>
        </w:rPr>
        <w:t xml:space="preserve">. We could see many initiatives, from many countries. But </w:t>
      </w:r>
      <w:r w:rsidRPr="0090660C">
        <w:rPr>
          <w:rStyle w:val="StyleUnderline"/>
        </w:rPr>
        <w:t xml:space="preserve">because </w:t>
      </w:r>
      <w:r w:rsidRPr="003570A3">
        <w:rPr>
          <w:rStyle w:val="StyleUnderline"/>
          <w:highlight w:val="cyan"/>
        </w:rPr>
        <w:t>Europe</w:t>
      </w:r>
      <w:r w:rsidRPr="0090660C">
        <w:rPr>
          <w:rStyle w:val="StyleUnderline"/>
        </w:rPr>
        <w:t xml:space="preserve"> has already </w:t>
      </w:r>
      <w:r w:rsidRPr="003570A3">
        <w:rPr>
          <w:rStyle w:val="StyleUnderline"/>
          <w:highlight w:val="cyan"/>
        </w:rPr>
        <w:t>had</w:t>
      </w:r>
      <w:r w:rsidRPr="0090660C">
        <w:rPr>
          <w:rStyle w:val="StyleUnderline"/>
        </w:rPr>
        <w:t xml:space="preserve"> </w:t>
      </w:r>
      <w:r w:rsidRPr="003570A3">
        <w:rPr>
          <w:rStyle w:val="StyleUnderline"/>
          <w:highlight w:val="cyan"/>
        </w:rPr>
        <w:t>40 years of</w:t>
      </w:r>
      <w:r w:rsidRPr="0090660C">
        <w:rPr>
          <w:rStyle w:val="StyleUnderline"/>
        </w:rPr>
        <w:t xml:space="preserve"> experience in </w:t>
      </w:r>
      <w:r w:rsidRPr="003570A3">
        <w:rPr>
          <w:rStyle w:val="Emphasis"/>
          <w:highlight w:val="cyan"/>
        </w:rPr>
        <w:t>successful</w:t>
      </w:r>
      <w:r w:rsidRPr="0090660C">
        <w:rPr>
          <w:rStyle w:val="StyleUnderline"/>
        </w:rPr>
        <w:t xml:space="preserve"> </w:t>
      </w:r>
      <w:r w:rsidRPr="003570A3">
        <w:rPr>
          <w:rStyle w:val="Emphasis"/>
          <w:highlight w:val="cyan"/>
        </w:rPr>
        <w:t>cross-border R&amp;D</w:t>
      </w:r>
      <w:r w:rsidRPr="0090660C">
        <w:rPr>
          <w:rStyle w:val="StyleUnderline"/>
        </w:rPr>
        <w:t>, it should be first to move</w:t>
      </w:r>
      <w:r w:rsidRPr="0090660C">
        <w:rPr>
          <w:sz w:val="16"/>
        </w:rPr>
        <w:t xml:space="preserve">. </w:t>
      </w:r>
      <w:r w:rsidRPr="0090660C">
        <w:rPr>
          <w:rStyle w:val="StyleUnderline"/>
        </w:rPr>
        <w:t>Now is the time for Europe to lead in global R&amp;D, and to put the money where its future lies</w:t>
      </w:r>
      <w:r w:rsidRPr="0090660C">
        <w:rPr>
          <w:sz w:val="16"/>
        </w:rPr>
        <w:t>.</w:t>
      </w:r>
    </w:p>
    <w:p w14:paraId="172AF5B5" w14:textId="51035323" w:rsidR="007F743F" w:rsidRDefault="007F743F" w:rsidP="007F743F">
      <w:pPr>
        <w:pStyle w:val="Heading3"/>
      </w:pPr>
      <w:r>
        <w:lastRenderedPageBreak/>
        <w:t>OFF</w:t>
      </w:r>
    </w:p>
    <w:p w14:paraId="5795FC16" w14:textId="77777777" w:rsidR="001406B1" w:rsidRPr="000102E3" w:rsidRDefault="001406B1" w:rsidP="001406B1">
      <w:pPr>
        <w:pStyle w:val="Heading4"/>
        <w:rPr>
          <w:u w:val="single"/>
        </w:rPr>
      </w:pPr>
      <w:r>
        <w:rPr>
          <w:u w:val="single"/>
        </w:rPr>
        <w:t>ASSURANCES DA.</w:t>
      </w:r>
    </w:p>
    <w:p w14:paraId="2FF4B1FB" w14:textId="77777777" w:rsidR="001406B1" w:rsidRDefault="001406B1" w:rsidP="001406B1">
      <w:pPr>
        <w:pStyle w:val="Heading4"/>
      </w:pPr>
      <w:r>
        <w:t>US-SoKo alliance is stable now</w:t>
      </w:r>
    </w:p>
    <w:p w14:paraId="595CC9CA" w14:textId="77777777" w:rsidR="001406B1" w:rsidRDefault="001406B1" w:rsidP="001406B1">
      <w:r>
        <w:t xml:space="preserve">Sungmin </w:t>
      </w:r>
      <w:r w:rsidRPr="00C7174A">
        <w:rPr>
          <w:rStyle w:val="Style13ptBold"/>
        </w:rPr>
        <w:t>Cho 25</w:t>
      </w:r>
      <w:r>
        <w:t xml:space="preserve">, Associate Professor in the Department of Political Science at SungKyunKwan University in Seoul and a Fellow of the Center for China Analysis at the Asia Society, “Challenges to the Stability of the U.S.-ROK Alliance in Uncertain Times”, </w:t>
      </w:r>
      <w:r w:rsidRPr="00C7174A">
        <w:rPr>
          <w:i/>
          <w:iCs/>
        </w:rPr>
        <w:t>National Bureau of Asian Research</w:t>
      </w:r>
      <w:r>
        <w:t xml:space="preserve">, </w:t>
      </w:r>
      <w:hyperlink r:id="rId6" w:history="1">
        <w:r w:rsidRPr="002A7214">
          <w:rPr>
            <w:rStyle w:val="Hyperlink"/>
          </w:rPr>
          <w:t>https://www.nbr.org/publication/challenges-to-the-stability-of-the-u-s-rok-alliance-in-uncertain-times/</w:t>
        </w:r>
      </w:hyperlink>
      <w:r>
        <w:t>, March 6, 2025  //sophietian</w:t>
      </w:r>
    </w:p>
    <w:p w14:paraId="57B641E4" w14:textId="77777777" w:rsidR="001406B1" w:rsidRPr="003402AA" w:rsidRDefault="001406B1" w:rsidP="001406B1">
      <w:pPr>
        <w:rPr>
          <w:sz w:val="16"/>
          <w:szCs w:val="16"/>
        </w:rPr>
      </w:pPr>
      <w:r w:rsidRPr="003402AA">
        <w:rPr>
          <w:sz w:val="16"/>
          <w:szCs w:val="16"/>
        </w:rPr>
        <w:t>The Stability of the U.S.-ROK Alliance</w:t>
      </w:r>
    </w:p>
    <w:p w14:paraId="060ABD2B" w14:textId="77777777" w:rsidR="001406B1" w:rsidRPr="004C27E7" w:rsidRDefault="001406B1" w:rsidP="001406B1">
      <w:pPr>
        <w:rPr>
          <w:sz w:val="16"/>
        </w:rPr>
      </w:pPr>
      <w:r w:rsidRPr="0005226D">
        <w:rPr>
          <w:rStyle w:val="StyleUnderline"/>
          <w:highlight w:val="cyan"/>
        </w:rPr>
        <w:t>Despite political turmoil</w:t>
      </w:r>
      <w:r w:rsidRPr="004C27E7">
        <w:rPr>
          <w:sz w:val="16"/>
        </w:rPr>
        <w:t xml:space="preserve"> in South Korea, </w:t>
      </w:r>
      <w:r w:rsidRPr="004C27E7">
        <w:rPr>
          <w:rStyle w:val="StyleUnderline"/>
        </w:rPr>
        <w:t xml:space="preserve">the </w:t>
      </w:r>
      <w:r w:rsidRPr="0005226D">
        <w:rPr>
          <w:rStyle w:val="StyleUnderline"/>
          <w:highlight w:val="cyan"/>
        </w:rPr>
        <w:t>U.S.-ROK alliance</w:t>
      </w:r>
      <w:r w:rsidRPr="004C27E7">
        <w:rPr>
          <w:rStyle w:val="StyleUnderline"/>
        </w:rPr>
        <w:t xml:space="preserve"> has </w:t>
      </w:r>
      <w:r w:rsidRPr="0005226D">
        <w:rPr>
          <w:rStyle w:val="StyleUnderline"/>
          <w:highlight w:val="cyan"/>
        </w:rPr>
        <w:t xml:space="preserve">remained </w:t>
      </w:r>
      <w:r w:rsidRPr="0005226D">
        <w:rPr>
          <w:rStyle w:val="Emphasis"/>
          <w:highlight w:val="cyan"/>
        </w:rPr>
        <w:t>stable</w:t>
      </w:r>
      <w:r w:rsidRPr="0005226D">
        <w:rPr>
          <w:rStyle w:val="StyleUnderline"/>
          <w:highlight w:val="cyan"/>
        </w:rPr>
        <w:t xml:space="preserve"> and </w:t>
      </w:r>
      <w:r w:rsidRPr="0005226D">
        <w:rPr>
          <w:rStyle w:val="Emphasis"/>
          <w:highlight w:val="cyan"/>
        </w:rPr>
        <w:t>effective</w:t>
      </w:r>
      <w:r w:rsidRPr="004C27E7">
        <w:rPr>
          <w:rStyle w:val="StyleUnderline"/>
        </w:rPr>
        <w:t xml:space="preserve"> </w:t>
      </w:r>
      <w:r w:rsidRPr="004C27E7">
        <w:rPr>
          <w:sz w:val="16"/>
        </w:rPr>
        <w:t>in deterring North Korea’s opportunistic provocations. When President Yoon Suk Yeol declared martial law—only to have it overturned by the National Assembly within hours—</w:t>
      </w:r>
      <w:r w:rsidRPr="004C27E7">
        <w:rPr>
          <w:rStyle w:val="StyleUnderline"/>
        </w:rPr>
        <w:t>the</w:t>
      </w:r>
      <w:r w:rsidRPr="004C27E7">
        <w:rPr>
          <w:sz w:val="16"/>
        </w:rPr>
        <w:t xml:space="preserve"> </w:t>
      </w:r>
      <w:r w:rsidRPr="004C27E7">
        <w:rPr>
          <w:rStyle w:val="StyleUnderline"/>
        </w:rPr>
        <w:t xml:space="preserve">U.S. </w:t>
      </w:r>
      <w:r w:rsidRPr="0005226D">
        <w:rPr>
          <w:rStyle w:val="StyleUnderline"/>
          <w:highlight w:val="cyan"/>
        </w:rPr>
        <w:t>D</w:t>
      </w:r>
      <w:r w:rsidRPr="004C27E7">
        <w:rPr>
          <w:sz w:val="16"/>
        </w:rPr>
        <w:t xml:space="preserve">epartment </w:t>
      </w:r>
      <w:r w:rsidRPr="0005226D">
        <w:rPr>
          <w:rStyle w:val="StyleUnderline"/>
          <w:highlight w:val="cyan"/>
        </w:rPr>
        <w:t>o</w:t>
      </w:r>
      <w:r w:rsidRPr="004C27E7">
        <w:rPr>
          <w:sz w:val="16"/>
        </w:rPr>
        <w:t xml:space="preserve">f </w:t>
      </w:r>
      <w:r w:rsidRPr="0005226D">
        <w:rPr>
          <w:rStyle w:val="StyleUnderline"/>
          <w:highlight w:val="cyan"/>
        </w:rPr>
        <w:t>D</w:t>
      </w:r>
      <w:r w:rsidRPr="004C27E7">
        <w:rPr>
          <w:sz w:val="16"/>
        </w:rPr>
        <w:t xml:space="preserve">efense promptly </w:t>
      </w:r>
      <w:r w:rsidRPr="0005226D">
        <w:rPr>
          <w:rStyle w:val="StyleUnderline"/>
          <w:highlight w:val="cyan"/>
        </w:rPr>
        <w:t>reaffirmed</w:t>
      </w:r>
      <w:r w:rsidRPr="004C27E7">
        <w:rPr>
          <w:rStyle w:val="StyleUnderline"/>
        </w:rPr>
        <w:t xml:space="preserve"> its ironclad </w:t>
      </w:r>
      <w:r w:rsidRPr="0005226D">
        <w:rPr>
          <w:rStyle w:val="StyleUnderline"/>
          <w:highlight w:val="cyan"/>
        </w:rPr>
        <w:t>commitment to South Korea’s defense</w:t>
      </w:r>
      <w:r w:rsidRPr="004C27E7">
        <w:rPr>
          <w:sz w:val="16"/>
        </w:rPr>
        <w:t>. General Paul LaCamera, the commander of U.S. Forces Korea (USFK), also made clear that joint military exercises and operations would not be disrupted by external factors.</w:t>
      </w:r>
    </w:p>
    <w:p w14:paraId="6507DF54" w14:textId="77777777" w:rsidR="001406B1" w:rsidRPr="004C27E7" w:rsidRDefault="001406B1" w:rsidP="001406B1">
      <w:pPr>
        <w:rPr>
          <w:sz w:val="16"/>
        </w:rPr>
      </w:pPr>
      <w:r w:rsidRPr="004C27E7">
        <w:rPr>
          <w:sz w:val="16"/>
        </w:rPr>
        <w:t xml:space="preserve">These </w:t>
      </w:r>
      <w:r w:rsidRPr="004C27E7">
        <w:rPr>
          <w:rStyle w:val="StyleUnderline"/>
        </w:rPr>
        <w:t>statements were not mere rhetoric.</w:t>
      </w:r>
      <w:r w:rsidRPr="004C27E7">
        <w:rPr>
          <w:sz w:val="16"/>
        </w:rPr>
        <w:t xml:space="preserve"> During January 14–16, U.S. and South Korean forces conducted combined firepower exercises, followed by joint air force drills from January 21 to January 24. According to the ROK Ministry of National Defense, 113 combined exercises and trainings are planned for the first half of 2025—a notable 10% increase from the same period in 2024.</w:t>
      </w:r>
    </w:p>
    <w:p w14:paraId="7A0F8901" w14:textId="77777777" w:rsidR="001406B1" w:rsidRPr="004C27E7" w:rsidRDefault="001406B1" w:rsidP="001406B1">
      <w:pPr>
        <w:rPr>
          <w:sz w:val="16"/>
        </w:rPr>
      </w:pPr>
      <w:r w:rsidRPr="004C27E7">
        <w:rPr>
          <w:sz w:val="16"/>
        </w:rPr>
        <w:t>To better understan</w:t>
      </w:r>
      <w:r w:rsidRPr="004C27E7">
        <w:rPr>
          <w:rStyle w:val="StyleUnderline"/>
        </w:rPr>
        <w:t>d the alliance’s stabilizing effect, consider a counterfactual scenario: a political crisis in South Korea occurring without a U.S. military presence. North Korea would find it easier to exploit the leadership vacuum in Seoul,</w:t>
      </w:r>
      <w:r w:rsidRPr="004C27E7">
        <w:rPr>
          <w:sz w:val="16"/>
        </w:rPr>
        <w:t xml:space="preserve"> potentially staging military demonstrations in the West Sea or attacking ROK units near the demilitarized zone. </w:t>
      </w:r>
      <w:r w:rsidRPr="004C27E7">
        <w:rPr>
          <w:rStyle w:val="StyleUnderline"/>
        </w:rPr>
        <w:t>Even if such actions did not occu</w:t>
      </w:r>
      <w:r w:rsidRPr="004C27E7">
        <w:rPr>
          <w:sz w:val="16"/>
        </w:rPr>
        <w:t xml:space="preserve">r, the </w:t>
      </w:r>
      <w:r w:rsidRPr="004C27E7">
        <w:rPr>
          <w:rStyle w:val="StyleUnderline"/>
        </w:rPr>
        <w:t>mere prospect of these risks would significantly destabilize South Korea’s security environment.</w:t>
      </w:r>
    </w:p>
    <w:p w14:paraId="4107F65B" w14:textId="77777777" w:rsidR="001406B1" w:rsidRPr="004C27E7" w:rsidRDefault="001406B1" w:rsidP="001406B1">
      <w:pPr>
        <w:rPr>
          <w:sz w:val="16"/>
        </w:rPr>
      </w:pPr>
      <w:r w:rsidRPr="004C27E7">
        <w:rPr>
          <w:sz w:val="16"/>
        </w:rPr>
        <w:t>More importantly, such uncertainty in and of itself is a critical factor affecting South Korea’s financial markets. Following the declaration and subsequent repeal of martial law, foreign investors withdrew approximately $750 million from the country within three days. Business leaders worry that ongoing instability could lead agencies like Moody’s or Fitch to downgrade South Korea’s national credit rating for the first time since the 1997 Asian financial crisis. However, s</w:t>
      </w:r>
      <w:r w:rsidRPr="004C27E7">
        <w:rPr>
          <w:rStyle w:val="StyleUnderline"/>
        </w:rPr>
        <w:t xml:space="preserve">uch worst-case scenarios have not yet materialized. Thanks to the </w:t>
      </w:r>
      <w:r w:rsidRPr="0005226D">
        <w:rPr>
          <w:rStyle w:val="StyleUnderline"/>
          <w:highlight w:val="cyan"/>
        </w:rPr>
        <w:t>presence of U.S. forces</w:t>
      </w:r>
      <w:r w:rsidRPr="004C27E7">
        <w:rPr>
          <w:rStyle w:val="StyleUnderline"/>
        </w:rPr>
        <w:t xml:space="preserve">, </w:t>
      </w:r>
      <w:r w:rsidRPr="0005226D">
        <w:rPr>
          <w:rStyle w:val="StyleUnderline"/>
          <w:highlight w:val="cyan"/>
        </w:rPr>
        <w:t>deterrence remains intact</w:t>
      </w:r>
      <w:r w:rsidRPr="004C27E7">
        <w:rPr>
          <w:rStyle w:val="StyleUnderline"/>
        </w:rPr>
        <w:t>, ensuring a minimum level of stability and predictability</w:t>
      </w:r>
      <w:r w:rsidRPr="004C27E7">
        <w:rPr>
          <w:sz w:val="16"/>
        </w:rPr>
        <w:t>.</w:t>
      </w:r>
    </w:p>
    <w:p w14:paraId="6982D8CC" w14:textId="77777777" w:rsidR="001406B1" w:rsidRDefault="001406B1" w:rsidP="001406B1">
      <w:pPr>
        <w:pStyle w:val="Heading4"/>
      </w:pPr>
      <w:r>
        <w:t xml:space="preserve">The plan is a shock to South Korea and causes them to prolif due to existing </w:t>
      </w:r>
      <w:r w:rsidRPr="002A579E">
        <w:rPr>
          <w:u w:val="single"/>
        </w:rPr>
        <w:t>fear of abandonment</w:t>
      </w:r>
      <w:r>
        <w:t xml:space="preserve">. </w:t>
      </w:r>
      <w:r w:rsidRPr="002A579E">
        <w:rPr>
          <w:u w:val="single"/>
        </w:rPr>
        <w:t>Even if</w:t>
      </w:r>
      <w:r w:rsidRPr="002A579E">
        <w:t xml:space="preserve"> other factors of the alliance exist,</w:t>
      </w:r>
      <w:r>
        <w:t xml:space="preserve"> the plan is seen as </w:t>
      </w:r>
      <w:r w:rsidRPr="002A579E">
        <w:rPr>
          <w:u w:val="single"/>
        </w:rPr>
        <w:t>mitigating entrapment</w:t>
      </w:r>
      <w:r w:rsidRPr="002A579E">
        <w:t xml:space="preserve"> </w:t>
      </w:r>
      <w:r>
        <w:t xml:space="preserve">and </w:t>
      </w:r>
      <w:r w:rsidRPr="002A579E">
        <w:rPr>
          <w:u w:val="single"/>
        </w:rPr>
        <w:t>avoiding commitments</w:t>
      </w:r>
      <w:r>
        <w:t xml:space="preserve"> to the alliance </w:t>
      </w:r>
    </w:p>
    <w:p w14:paraId="5BC3FED9" w14:textId="77777777" w:rsidR="001406B1" w:rsidRPr="00B045C6" w:rsidRDefault="001406B1" w:rsidP="001406B1">
      <w:r>
        <w:t xml:space="preserve">Hye-Sung </w:t>
      </w:r>
      <w:r w:rsidRPr="00B045C6">
        <w:rPr>
          <w:rStyle w:val="Style13ptBold"/>
        </w:rPr>
        <w:t>Kim and</w:t>
      </w:r>
      <w:r>
        <w:t xml:space="preserve"> Scott </w:t>
      </w:r>
      <w:r w:rsidRPr="00B045C6">
        <w:rPr>
          <w:rStyle w:val="Style13ptBold"/>
        </w:rPr>
        <w:t>Huffmon 25</w:t>
      </w:r>
      <w:r>
        <w:t xml:space="preserve">, Associate Professor and Director of the Master’s Program in Political Science at Appalachian State University, and Professor of Political Science and Director of the Center for Public Opinion &amp; Policy Research (CPOPR) at Winthrop University, “The Commitment Costs of Extended Deterrence and US Public Support for South Korea's Nuclear Development: Survey Experiments from South Carolina”, </w:t>
      </w:r>
      <w:r w:rsidRPr="00B045C6">
        <w:rPr>
          <w:i/>
          <w:iCs/>
        </w:rPr>
        <w:t>Asian Journal of Peacebuilding; Seoul Vol. 13, Iss. 1,41-72.,</w:t>
      </w:r>
      <w:r>
        <w:t xml:space="preserve"> ProQuest, May 2025 //sophietian</w:t>
      </w:r>
    </w:p>
    <w:p w14:paraId="0914A486" w14:textId="77777777" w:rsidR="001406B1" w:rsidRPr="00B045C6" w:rsidRDefault="001406B1" w:rsidP="001406B1">
      <w:pPr>
        <w:rPr>
          <w:sz w:val="16"/>
          <w:szCs w:val="16"/>
        </w:rPr>
      </w:pPr>
      <w:r w:rsidRPr="00B045C6">
        <w:rPr>
          <w:sz w:val="16"/>
          <w:szCs w:val="16"/>
        </w:rPr>
        <w:t>Entrapment, Fear of Abandonment, and South Korea’s Nuclear Proliferation Desire</w:t>
      </w:r>
    </w:p>
    <w:p w14:paraId="77F86C69" w14:textId="77777777" w:rsidR="001406B1" w:rsidRPr="00B045C6" w:rsidRDefault="001406B1" w:rsidP="001406B1">
      <w:pPr>
        <w:rPr>
          <w:sz w:val="16"/>
        </w:rPr>
      </w:pPr>
      <w:r w:rsidRPr="00B045C6">
        <w:rPr>
          <w:sz w:val="16"/>
        </w:rPr>
        <w:t xml:space="preserve">A </w:t>
      </w:r>
      <w:r w:rsidRPr="0005226D">
        <w:rPr>
          <w:rStyle w:val="StyleUnderline"/>
          <w:highlight w:val="cyan"/>
        </w:rPr>
        <w:t>patron state’s concern about entrapment</w:t>
      </w:r>
      <w:r w:rsidRPr="00B045C6">
        <w:rPr>
          <w:rStyle w:val="StyleUnderline"/>
        </w:rPr>
        <w:t xml:space="preserve"> can </w:t>
      </w:r>
      <w:r w:rsidRPr="0005226D">
        <w:rPr>
          <w:rStyle w:val="StyleUnderline"/>
          <w:highlight w:val="cyan"/>
        </w:rPr>
        <w:t>ultimately drive</w:t>
      </w:r>
      <w:r w:rsidRPr="00B045C6">
        <w:rPr>
          <w:rStyle w:val="StyleUnderline"/>
        </w:rPr>
        <w:t xml:space="preserve"> a clie</w:t>
      </w:r>
      <w:r w:rsidRPr="0005226D">
        <w:rPr>
          <w:rStyle w:val="StyleUnderline"/>
          <w:highlight w:val="cyan"/>
        </w:rPr>
        <w:t>nt state toward nuclear proliferation</w:t>
      </w:r>
      <w:r w:rsidRPr="00B045C6">
        <w:rPr>
          <w:rStyle w:val="StyleUnderline"/>
        </w:rPr>
        <w:t xml:space="preserve"> if the </w:t>
      </w:r>
      <w:r w:rsidRPr="0005226D">
        <w:rPr>
          <w:rStyle w:val="StyleUnderline"/>
          <w:highlight w:val="cyan"/>
        </w:rPr>
        <w:t xml:space="preserve">client </w:t>
      </w:r>
      <w:r w:rsidRPr="0005226D">
        <w:rPr>
          <w:rStyle w:val="Emphasis"/>
          <w:highlight w:val="cyan"/>
        </w:rPr>
        <w:t>fears abandonment</w:t>
      </w:r>
      <w:r w:rsidRPr="00B045C6">
        <w:rPr>
          <w:rStyle w:val="StyleUnderline"/>
        </w:rPr>
        <w:t>.</w:t>
      </w:r>
      <w:r w:rsidRPr="00B045C6">
        <w:rPr>
          <w:sz w:val="16"/>
        </w:rPr>
        <w:t xml:space="preserve"> If the patron’s commitment to providing a nuclear security guarantee is perceived as weak, its assurance may seem non-credible. </w:t>
      </w:r>
      <w:r w:rsidRPr="00B045C6">
        <w:rPr>
          <w:rStyle w:val="StyleUnderline"/>
        </w:rPr>
        <w:t>This</w:t>
      </w:r>
      <w:r w:rsidRPr="00B045C6">
        <w:rPr>
          <w:sz w:val="16"/>
        </w:rPr>
        <w:t xml:space="preserve"> </w:t>
      </w:r>
      <w:r w:rsidRPr="00B045C6">
        <w:rPr>
          <w:rStyle w:val="StyleUnderline"/>
        </w:rPr>
        <w:t>perception can prompt the client</w:t>
      </w:r>
      <w:r w:rsidRPr="00B045C6">
        <w:rPr>
          <w:sz w:val="16"/>
        </w:rPr>
        <w:t xml:space="preserve"> to seek additional security measures,</w:t>
      </w:r>
      <w:r w:rsidRPr="00B045C6">
        <w:rPr>
          <w:rStyle w:val="StyleUnderline"/>
        </w:rPr>
        <w:t xml:space="preserve"> such as developing nuclear weapons</w:t>
      </w:r>
      <w:r w:rsidRPr="00B045C6">
        <w:rPr>
          <w:sz w:val="16"/>
        </w:rPr>
        <w:t xml:space="preserve"> (Bleek and Lorber 2014; Sagan and Waltz 2013). </w:t>
      </w:r>
      <w:r w:rsidRPr="0005226D">
        <w:rPr>
          <w:rStyle w:val="StyleUnderline"/>
          <w:highlight w:val="cyan"/>
        </w:rPr>
        <w:t>Reassurance</w:t>
      </w:r>
      <w:r w:rsidRPr="00B045C6">
        <w:rPr>
          <w:rStyle w:val="StyleUnderline"/>
        </w:rPr>
        <w:t xml:space="preserve"> is considered </w:t>
      </w:r>
      <w:r w:rsidRPr="00B045C6">
        <w:rPr>
          <w:sz w:val="16"/>
        </w:rPr>
        <w:t xml:space="preserve">more </w:t>
      </w:r>
      <w:r w:rsidRPr="00B045C6">
        <w:rPr>
          <w:rStyle w:val="StyleUnderline"/>
        </w:rPr>
        <w:t xml:space="preserve">challenging than deterrence, as it </w:t>
      </w:r>
      <w:r w:rsidRPr="0005226D">
        <w:rPr>
          <w:rStyle w:val="StyleUnderline"/>
          <w:highlight w:val="cyan"/>
        </w:rPr>
        <w:t>relies on both</w:t>
      </w:r>
      <w:r w:rsidRPr="00B045C6">
        <w:rPr>
          <w:rStyle w:val="StyleUnderline"/>
        </w:rPr>
        <w:t xml:space="preserve"> the pat</w:t>
      </w:r>
      <w:r w:rsidRPr="0005226D">
        <w:rPr>
          <w:rStyle w:val="StyleUnderline"/>
          <w:highlight w:val="cyan"/>
        </w:rPr>
        <w:t>ron’s deterrence capability and its demonstrated resolve</w:t>
      </w:r>
      <w:r w:rsidRPr="00B045C6">
        <w:rPr>
          <w:sz w:val="16"/>
        </w:rPr>
        <w:t xml:space="preserve"> (Blankenship and Lin-Greenberg 2022). </w:t>
      </w:r>
      <w:r w:rsidRPr="00B045C6">
        <w:rPr>
          <w:rStyle w:val="StyleUnderline"/>
        </w:rPr>
        <w:t xml:space="preserve">Even if a client perceives strong deterrence capabilities, </w:t>
      </w:r>
      <w:r w:rsidRPr="0005226D">
        <w:rPr>
          <w:rStyle w:val="Emphasis"/>
          <w:highlight w:val="cyan"/>
        </w:rPr>
        <w:t>doubts</w:t>
      </w:r>
      <w:r w:rsidRPr="0005226D">
        <w:rPr>
          <w:rStyle w:val="StyleUnderline"/>
          <w:highlight w:val="cyan"/>
        </w:rPr>
        <w:t xml:space="preserve"> about </w:t>
      </w:r>
      <w:r w:rsidRPr="0005226D">
        <w:rPr>
          <w:rStyle w:val="StyleUnderline"/>
        </w:rPr>
        <w:t>the</w:t>
      </w:r>
      <w:r w:rsidRPr="00B045C6">
        <w:rPr>
          <w:rStyle w:val="StyleUnderline"/>
        </w:rPr>
        <w:t xml:space="preserve"> patron’s </w:t>
      </w:r>
      <w:r w:rsidRPr="0005226D">
        <w:rPr>
          <w:rStyle w:val="StyleUnderline"/>
          <w:highlight w:val="cyan"/>
        </w:rPr>
        <w:t>resolve</w:t>
      </w:r>
      <w:r w:rsidRPr="00B045C6">
        <w:rPr>
          <w:rStyle w:val="Emphasis"/>
        </w:rPr>
        <w:t xml:space="preserve"> can </w:t>
      </w:r>
      <w:r w:rsidRPr="0005226D">
        <w:rPr>
          <w:rStyle w:val="Emphasis"/>
          <w:highlight w:val="cyan"/>
        </w:rPr>
        <w:t>fuel abandonment fears</w:t>
      </w:r>
      <w:r w:rsidRPr="0005226D">
        <w:rPr>
          <w:sz w:val="16"/>
          <w:highlight w:val="cyan"/>
        </w:rPr>
        <w:t xml:space="preserve">. </w:t>
      </w:r>
      <w:r w:rsidRPr="0005226D">
        <w:rPr>
          <w:rStyle w:val="StyleUnderline"/>
          <w:highlight w:val="cyan"/>
        </w:rPr>
        <w:t>Efforts</w:t>
      </w:r>
      <w:r w:rsidRPr="00B045C6">
        <w:rPr>
          <w:sz w:val="16"/>
        </w:rPr>
        <w:t xml:space="preserve"> by the patron </w:t>
      </w:r>
      <w:r w:rsidRPr="0005226D">
        <w:rPr>
          <w:rStyle w:val="StyleUnderline"/>
          <w:highlight w:val="cyan"/>
        </w:rPr>
        <w:t xml:space="preserve">to </w:t>
      </w:r>
      <w:r w:rsidRPr="0005226D">
        <w:rPr>
          <w:rStyle w:val="Emphasis"/>
          <w:highlight w:val="cyan"/>
        </w:rPr>
        <w:t xml:space="preserve">mitigate entrapment risks </w:t>
      </w:r>
      <w:r w:rsidRPr="0005226D">
        <w:rPr>
          <w:rStyle w:val="StyleUnderline"/>
          <w:highlight w:val="cyan"/>
        </w:rPr>
        <w:t>or</w:t>
      </w:r>
      <w:r w:rsidRPr="0005226D">
        <w:rPr>
          <w:rStyle w:val="Emphasis"/>
          <w:highlight w:val="cyan"/>
        </w:rPr>
        <w:t xml:space="preserve"> avoid costly commitments</w:t>
      </w:r>
      <w:r w:rsidRPr="00B045C6">
        <w:rPr>
          <w:rStyle w:val="StyleUnderline"/>
        </w:rPr>
        <w:t xml:space="preserve"> may </w:t>
      </w:r>
      <w:r w:rsidRPr="0005226D">
        <w:rPr>
          <w:rStyle w:val="Emphasis"/>
          <w:highlight w:val="cyan"/>
        </w:rPr>
        <w:t>signal</w:t>
      </w:r>
      <w:r w:rsidRPr="0005226D">
        <w:rPr>
          <w:rStyle w:val="StyleUnderline"/>
          <w:highlight w:val="cyan"/>
        </w:rPr>
        <w:t xml:space="preserve"> waning resolve</w:t>
      </w:r>
      <w:r w:rsidRPr="0005226D">
        <w:rPr>
          <w:sz w:val="16"/>
          <w:highlight w:val="cyan"/>
        </w:rPr>
        <w:t xml:space="preserve">, </w:t>
      </w:r>
      <w:r w:rsidRPr="0005226D">
        <w:rPr>
          <w:rStyle w:val="StyleUnderline"/>
          <w:highlight w:val="cyan"/>
        </w:rPr>
        <w:t xml:space="preserve">raising concerns </w:t>
      </w:r>
      <w:r w:rsidRPr="0005226D">
        <w:rPr>
          <w:rStyle w:val="StyleUnderline"/>
          <w:highlight w:val="cyan"/>
        </w:rPr>
        <w:lastRenderedPageBreak/>
        <w:t>about</w:t>
      </w:r>
      <w:r w:rsidRPr="00B045C6">
        <w:rPr>
          <w:rStyle w:val="StyleUnderline"/>
        </w:rPr>
        <w:t xml:space="preserve"> the possible </w:t>
      </w:r>
      <w:r w:rsidRPr="0005226D">
        <w:rPr>
          <w:rStyle w:val="StyleUnderline"/>
          <w:highlight w:val="cyan"/>
        </w:rPr>
        <w:t>withdrawal of security guarantees</w:t>
      </w:r>
      <w:r w:rsidRPr="00B045C6">
        <w:rPr>
          <w:sz w:val="16"/>
        </w:rPr>
        <w:t>. As discussed earlier, inadequate reassurance can push a non-nuclear client toward nuclearization (Bleek and Lorber 2014; Debs and Monteiro 2016; Reiter 2014).</w:t>
      </w:r>
    </w:p>
    <w:p w14:paraId="10640025" w14:textId="77777777" w:rsidR="001406B1" w:rsidRPr="00B045C6" w:rsidRDefault="001406B1" w:rsidP="001406B1">
      <w:pPr>
        <w:rPr>
          <w:rStyle w:val="StyleUnderline"/>
        </w:rPr>
      </w:pPr>
      <w:r w:rsidRPr="00B045C6">
        <w:rPr>
          <w:rStyle w:val="StyleUnderline"/>
        </w:rPr>
        <w:t>This dynamic of entrapment, fear of abandonment, and the desire for independent nuclearization</w:t>
      </w:r>
      <w:r w:rsidRPr="002A579E">
        <w:rPr>
          <w:sz w:val="16"/>
        </w:rPr>
        <w:t xml:space="preserve"> </w:t>
      </w:r>
      <w:r w:rsidRPr="00B045C6">
        <w:rPr>
          <w:rStyle w:val="StyleUnderline"/>
        </w:rPr>
        <w:t xml:space="preserve">is exemplified by </w:t>
      </w:r>
      <w:r w:rsidRPr="0005226D">
        <w:rPr>
          <w:rStyle w:val="StyleUnderline"/>
          <w:highlight w:val="cyan"/>
        </w:rPr>
        <w:t>South Korea</w:t>
      </w:r>
      <w:r w:rsidRPr="002A579E">
        <w:rPr>
          <w:sz w:val="16"/>
        </w:rPr>
        <w:t xml:space="preserve">. Kim (2017) illustrates how the </w:t>
      </w:r>
      <w:r w:rsidRPr="00B045C6">
        <w:rPr>
          <w:rStyle w:val="StyleUnderline"/>
        </w:rPr>
        <w:t xml:space="preserve">perception of US abandonment, </w:t>
      </w:r>
      <w:r w:rsidRPr="002A579E">
        <w:rPr>
          <w:sz w:val="16"/>
        </w:rPr>
        <w:t>shaped by two key events—the US opposition to South Korea’s retaliation against North Korea’s Commando Attack, which reached just one kilometer from the Blue House and led to a gunfight with South Korean forces, and the withdrawal of approximately twenty thousand US troops under the Nixon Doctrine—</w:t>
      </w:r>
      <w:r w:rsidRPr="00B045C6">
        <w:rPr>
          <w:rStyle w:val="StyleUnderline"/>
        </w:rPr>
        <w:t xml:space="preserve">prompted South Korea to </w:t>
      </w:r>
      <w:r w:rsidRPr="0005226D">
        <w:rPr>
          <w:rStyle w:val="StyleUnderline"/>
          <w:highlight w:val="cyan"/>
        </w:rPr>
        <w:t>pursue nuclear weapons</w:t>
      </w:r>
      <w:r w:rsidRPr="00B045C6">
        <w:rPr>
          <w:rStyle w:val="StyleUnderline"/>
        </w:rPr>
        <w:t xml:space="preserve"> development </w:t>
      </w:r>
      <w:r w:rsidRPr="0005226D">
        <w:rPr>
          <w:rStyle w:val="StyleUnderline"/>
          <w:highlight w:val="cyan"/>
        </w:rPr>
        <w:t>in the 1970s</w:t>
      </w:r>
      <w:r w:rsidRPr="00B045C6">
        <w:rPr>
          <w:rStyle w:val="StyleUnderline"/>
        </w:rPr>
        <w:t xml:space="preserve"> under Park Chung-hee’s administration</w:t>
      </w:r>
      <w:r w:rsidRPr="002A579E">
        <w:rPr>
          <w:sz w:val="16"/>
        </w:rPr>
        <w:t xml:space="preserve">. At the time, </w:t>
      </w:r>
      <w:r w:rsidRPr="0005226D">
        <w:rPr>
          <w:rStyle w:val="StyleUnderline"/>
          <w:highlight w:val="cyan"/>
        </w:rPr>
        <w:t>the US</w:t>
      </w:r>
      <w:r w:rsidRPr="00B045C6">
        <w:rPr>
          <w:rStyle w:val="StyleUnderline"/>
        </w:rPr>
        <w:t xml:space="preserve">, burdened by the costly Vietnam War, sought to </w:t>
      </w:r>
      <w:r w:rsidRPr="0005226D">
        <w:rPr>
          <w:rStyle w:val="StyleUnderline"/>
          <w:highlight w:val="cyan"/>
        </w:rPr>
        <w:t>reduce</w:t>
      </w:r>
      <w:r w:rsidRPr="00B045C6">
        <w:rPr>
          <w:rStyle w:val="StyleUnderline"/>
        </w:rPr>
        <w:t xml:space="preserve"> its </w:t>
      </w:r>
      <w:r w:rsidRPr="0005226D">
        <w:rPr>
          <w:rStyle w:val="StyleUnderline"/>
          <w:highlight w:val="cyan"/>
        </w:rPr>
        <w:t>military commitments</w:t>
      </w:r>
      <w:r w:rsidRPr="0005226D">
        <w:rPr>
          <w:rStyle w:val="StyleUnderline"/>
        </w:rPr>
        <w:t xml:space="preserve"> abroad to avoid further entrapments.</w:t>
      </w:r>
      <w:r w:rsidRPr="00B045C6">
        <w:rPr>
          <w:rStyle w:val="StyleUnderline"/>
        </w:rPr>
        <w:t xml:space="preserve"> Although US pressure ultimately forced Park to abandon the nuclear program, this case clearly demonstrates</w:t>
      </w:r>
      <w:r w:rsidRPr="002A579E">
        <w:rPr>
          <w:sz w:val="16"/>
        </w:rPr>
        <w:t xml:space="preserve"> how </w:t>
      </w:r>
      <w:r w:rsidRPr="00B045C6">
        <w:rPr>
          <w:rStyle w:val="StyleUnderline"/>
        </w:rPr>
        <w:t>a client state’s fear of abandonment can drive efforts toward independent nuclearization.</w:t>
      </w:r>
    </w:p>
    <w:p w14:paraId="676632A0" w14:textId="77777777" w:rsidR="001406B1" w:rsidRPr="002A579E" w:rsidRDefault="001406B1" w:rsidP="001406B1">
      <w:pPr>
        <w:rPr>
          <w:sz w:val="16"/>
        </w:rPr>
      </w:pPr>
      <w:r w:rsidRPr="00B045C6">
        <w:rPr>
          <w:rStyle w:val="StyleUnderline"/>
        </w:rPr>
        <w:t xml:space="preserve">This dynamic persists today. </w:t>
      </w:r>
      <w:r w:rsidRPr="0005226D">
        <w:rPr>
          <w:rStyle w:val="StyleUnderline"/>
          <w:highlight w:val="cyan"/>
        </w:rPr>
        <w:t>Despite</w:t>
      </w:r>
      <w:r w:rsidRPr="00B045C6">
        <w:rPr>
          <w:rStyle w:val="StyleUnderline"/>
        </w:rPr>
        <w:t xml:space="preserve"> being under the </w:t>
      </w:r>
      <w:r w:rsidRPr="0005226D">
        <w:rPr>
          <w:rStyle w:val="StyleUnderline"/>
          <w:highlight w:val="cyan"/>
        </w:rPr>
        <w:t>US nuclear umbrella</w:t>
      </w:r>
      <w:r w:rsidRPr="002A579E">
        <w:rPr>
          <w:sz w:val="16"/>
        </w:rPr>
        <w:t xml:space="preserve"> since the withdrawal of tactical nuclear weapons from South Korea in 1991,</w:t>
      </w:r>
      <w:r w:rsidRPr="00B045C6">
        <w:rPr>
          <w:rStyle w:val="StyleUnderline"/>
        </w:rPr>
        <w:t xml:space="preserve"> public </w:t>
      </w:r>
      <w:r w:rsidRPr="0005226D">
        <w:rPr>
          <w:rStyle w:val="StyleUnderline"/>
          <w:highlight w:val="cyan"/>
        </w:rPr>
        <w:t>support for independent nuclear acquisition remains</w:t>
      </w:r>
      <w:r w:rsidRPr="00B045C6">
        <w:rPr>
          <w:rStyle w:val="StyleUnderline"/>
        </w:rPr>
        <w:t xml:space="preserve"> well </w:t>
      </w:r>
      <w:r w:rsidRPr="0005226D">
        <w:rPr>
          <w:rStyle w:val="StyleUnderline"/>
          <w:highlight w:val="cyan"/>
        </w:rPr>
        <w:t>over 60%</w:t>
      </w:r>
      <w:r w:rsidRPr="002A579E">
        <w:rPr>
          <w:sz w:val="16"/>
        </w:rPr>
        <w:t xml:space="preserve"> (Kim, Kang, and Ham 2023; Dalton, Friedhoff, and Kim 2022). This </w:t>
      </w:r>
      <w:r w:rsidRPr="0005226D">
        <w:rPr>
          <w:rStyle w:val="StyleUnderline"/>
          <w:highlight w:val="cyan"/>
        </w:rPr>
        <w:t>sentiment</w:t>
      </w:r>
      <w:r w:rsidRPr="002A579E">
        <w:rPr>
          <w:sz w:val="16"/>
        </w:rPr>
        <w:t xml:space="preserve"> likely </w:t>
      </w:r>
      <w:r w:rsidRPr="0005226D">
        <w:rPr>
          <w:rStyle w:val="StyleUnderline"/>
          <w:highlight w:val="cyan"/>
        </w:rPr>
        <w:t>reflects doubts about</w:t>
      </w:r>
      <w:r w:rsidRPr="00B045C6">
        <w:rPr>
          <w:rStyle w:val="StyleUnderline"/>
        </w:rPr>
        <w:t xml:space="preserve"> the </w:t>
      </w:r>
      <w:r w:rsidRPr="0005226D">
        <w:rPr>
          <w:rStyle w:val="StyleUnderline"/>
          <w:highlight w:val="cyan"/>
        </w:rPr>
        <w:t>credibility of US security guarantees</w:t>
      </w:r>
      <w:r w:rsidRPr="00B045C6">
        <w:rPr>
          <w:rStyle w:val="StyleUnderline"/>
        </w:rPr>
        <w:t xml:space="preserve"> or concerns over North Korea’s advancing nuclear capabilities, </w:t>
      </w:r>
      <w:r w:rsidRPr="002A579E">
        <w:rPr>
          <w:sz w:val="16"/>
        </w:rPr>
        <w:t xml:space="preserve">including ICBMs capable of reaching the US mainland. </w:t>
      </w:r>
      <w:r w:rsidRPr="00B045C6">
        <w:rPr>
          <w:rStyle w:val="StyleUnderline"/>
        </w:rPr>
        <w:t xml:space="preserve">Many </w:t>
      </w:r>
      <w:r w:rsidRPr="0005226D">
        <w:rPr>
          <w:rStyle w:val="StyleUnderline"/>
          <w:highlight w:val="cyan"/>
        </w:rPr>
        <w:t>South Koreans fear abandonment</w:t>
      </w:r>
      <w:r w:rsidRPr="00B045C6">
        <w:rPr>
          <w:rStyle w:val="StyleUnderline"/>
        </w:rPr>
        <w:t xml:space="preserve"> due to the increasing costs and risks of maintaining extended deterrence</w:t>
      </w:r>
      <w:r w:rsidRPr="002A579E">
        <w:rPr>
          <w:sz w:val="16"/>
        </w:rPr>
        <w:t xml:space="preserve"> (Chung 2024).</w:t>
      </w:r>
    </w:p>
    <w:p w14:paraId="56B12440" w14:textId="77777777" w:rsidR="001406B1" w:rsidRPr="002A579E" w:rsidRDefault="001406B1" w:rsidP="001406B1">
      <w:pPr>
        <w:rPr>
          <w:sz w:val="16"/>
        </w:rPr>
      </w:pPr>
      <w:r w:rsidRPr="00B045C6">
        <w:rPr>
          <w:rStyle w:val="StyleUnderline"/>
        </w:rPr>
        <w:t>Reflecting</w:t>
      </w:r>
      <w:r w:rsidRPr="002A579E">
        <w:rPr>
          <w:sz w:val="16"/>
        </w:rPr>
        <w:t xml:space="preserve"> these </w:t>
      </w:r>
      <w:r w:rsidRPr="002A579E">
        <w:rPr>
          <w:rStyle w:val="StyleUnderline"/>
        </w:rPr>
        <w:t>public concer</w:t>
      </w:r>
      <w:r w:rsidRPr="00B045C6">
        <w:rPr>
          <w:rStyle w:val="StyleUnderline"/>
        </w:rPr>
        <w:t>ns,</w:t>
      </w:r>
      <w:r w:rsidRPr="002A579E">
        <w:rPr>
          <w:sz w:val="16"/>
        </w:rPr>
        <w:t xml:space="preserve"> South Korean President </w:t>
      </w:r>
      <w:r w:rsidRPr="002A579E">
        <w:rPr>
          <w:rStyle w:val="StyleUnderline"/>
        </w:rPr>
        <w:t>Yoon</w:t>
      </w:r>
      <w:r w:rsidRPr="002A579E">
        <w:rPr>
          <w:sz w:val="16"/>
        </w:rPr>
        <w:t xml:space="preserve"> Suk-yeol </w:t>
      </w:r>
      <w:r w:rsidRPr="002A579E">
        <w:rPr>
          <w:rStyle w:val="StyleUnderline"/>
        </w:rPr>
        <w:t>suggested</w:t>
      </w:r>
      <w:r w:rsidRPr="002A579E">
        <w:rPr>
          <w:sz w:val="16"/>
        </w:rPr>
        <w:t xml:space="preserve"> in early 2023 that </w:t>
      </w:r>
      <w:r w:rsidRPr="002A579E">
        <w:rPr>
          <w:rStyle w:val="StyleUnderline"/>
        </w:rPr>
        <w:t>South</w:t>
      </w:r>
      <w:r w:rsidRPr="002A579E">
        <w:rPr>
          <w:sz w:val="16"/>
        </w:rPr>
        <w:t xml:space="preserve"> </w:t>
      </w:r>
      <w:r w:rsidRPr="002A579E">
        <w:rPr>
          <w:rStyle w:val="StyleUnderline"/>
        </w:rPr>
        <w:t>Korea might consider developing its own nuclear weapons or redeploying US nuclear weapons if North Korean threats escalated</w:t>
      </w:r>
      <w:r w:rsidRPr="002A579E">
        <w:rPr>
          <w:sz w:val="16"/>
        </w:rPr>
        <w:t>. Although this position was later reversed following the Washington Declaration—in which the US pledged to strengthen extended deterrence in exchange for South Korea forgoing nuclear weapons—</w:t>
      </w:r>
      <w:r w:rsidRPr="002A579E">
        <w:rPr>
          <w:rStyle w:val="StyleUnderline"/>
        </w:rPr>
        <w:t>the statement underscored South Korea’s perception of US extended deterrence, including the nuclear umbrella, as insufficiently reliable to deter North Korea amid growing fears of abandonmen</w:t>
      </w:r>
      <w:r w:rsidRPr="002A579E">
        <w:rPr>
          <w:sz w:val="16"/>
        </w:rPr>
        <w:t>t.</w:t>
      </w:r>
    </w:p>
    <w:p w14:paraId="64C89C51" w14:textId="77777777" w:rsidR="001406B1" w:rsidRPr="00B045C6" w:rsidRDefault="001406B1" w:rsidP="001406B1"/>
    <w:p w14:paraId="7F21ACEF" w14:textId="77777777" w:rsidR="001406B1" w:rsidRDefault="001406B1" w:rsidP="001406B1">
      <w:pPr>
        <w:pStyle w:val="Heading4"/>
      </w:pPr>
      <w:r>
        <w:t>Nuclear war.</w:t>
      </w:r>
    </w:p>
    <w:p w14:paraId="49F4410A" w14:textId="77777777" w:rsidR="001406B1" w:rsidRPr="00353143" w:rsidRDefault="001406B1" w:rsidP="001406B1">
      <w:r w:rsidRPr="00353143">
        <w:rPr>
          <w:rStyle w:val="Style13ptBold"/>
        </w:rPr>
        <w:t>Kim ’25</w:t>
      </w:r>
      <w:r>
        <w:t xml:space="preserve"> [Lami; February 10; Professor at Daniel K. Inouye Asia-Pacific Center for Security Studies (APCSS) under the U.S. Department of Defense; United States Institute of Peace, “The Risks of South Korea’s Nuclear Armament Under a Troubled Democracy,” https://www.usip.org/publications/2025/02/risks-south-koreas-nuclear-armament-under-troubled-democracy; accessed: 7.11.25] //sophietian</w:t>
      </w:r>
    </w:p>
    <w:p w14:paraId="3A6FEBFC" w14:textId="77777777" w:rsidR="001406B1" w:rsidRPr="00781B5D" w:rsidRDefault="001406B1" w:rsidP="001406B1">
      <w:pPr>
        <w:rPr>
          <w:sz w:val="16"/>
        </w:rPr>
      </w:pPr>
      <w:r w:rsidRPr="00781B5D">
        <w:rPr>
          <w:sz w:val="16"/>
        </w:rPr>
        <w:t>Risks Involved</w:t>
      </w:r>
    </w:p>
    <w:p w14:paraId="72BCE3BB" w14:textId="77777777" w:rsidR="001406B1" w:rsidRPr="00781B5D" w:rsidRDefault="001406B1" w:rsidP="001406B1">
      <w:pPr>
        <w:rPr>
          <w:sz w:val="16"/>
        </w:rPr>
      </w:pPr>
      <w:r w:rsidRPr="0005226D">
        <w:rPr>
          <w:rStyle w:val="StyleUnderline"/>
          <w:highlight w:val="cyan"/>
        </w:rPr>
        <w:t xml:space="preserve">South Korea’s desire for </w:t>
      </w:r>
      <w:r w:rsidRPr="0005226D">
        <w:rPr>
          <w:rStyle w:val="Emphasis"/>
          <w:highlight w:val="cyan"/>
        </w:rPr>
        <w:t>nuc</w:t>
      </w:r>
      <w:r w:rsidRPr="00353143">
        <w:rPr>
          <w:rStyle w:val="StyleUnderline"/>
        </w:rPr>
        <w:t>lear weapon</w:t>
      </w:r>
      <w:r w:rsidRPr="0005226D">
        <w:rPr>
          <w:rStyle w:val="Emphasis"/>
          <w:highlight w:val="cyan"/>
        </w:rPr>
        <w:t>s</w:t>
      </w:r>
      <w:r w:rsidRPr="00353143">
        <w:rPr>
          <w:rStyle w:val="StyleUnderline"/>
        </w:rPr>
        <w:t xml:space="preserve"> is not hard to understand given its security concerns</w:t>
      </w:r>
      <w:r w:rsidRPr="00781B5D">
        <w:rPr>
          <w:sz w:val="16"/>
        </w:rPr>
        <w:t xml:space="preserve">, but </w:t>
      </w:r>
      <w:r w:rsidRPr="00353143">
        <w:rPr>
          <w:rStyle w:val="StyleUnderline"/>
        </w:rPr>
        <w:t xml:space="preserve">nuclearization would </w:t>
      </w:r>
      <w:r w:rsidRPr="0005226D">
        <w:rPr>
          <w:rStyle w:val="StyleUnderline"/>
          <w:highlight w:val="cyan"/>
        </w:rPr>
        <w:t>not</w:t>
      </w:r>
      <w:r w:rsidRPr="00353143">
        <w:rPr>
          <w:rStyle w:val="StyleUnderline"/>
        </w:rPr>
        <w:t xml:space="preserve"> necessarily </w:t>
      </w:r>
      <w:r w:rsidRPr="0005226D">
        <w:rPr>
          <w:rStyle w:val="StyleUnderline"/>
          <w:highlight w:val="cyan"/>
        </w:rPr>
        <w:t xml:space="preserve">lead to </w:t>
      </w:r>
      <w:r w:rsidRPr="0005226D">
        <w:rPr>
          <w:rStyle w:val="Emphasis"/>
          <w:highlight w:val="cyan"/>
        </w:rPr>
        <w:t>greater stability</w:t>
      </w:r>
      <w:r w:rsidRPr="00353143">
        <w:rPr>
          <w:rStyle w:val="StyleUnderline"/>
        </w:rPr>
        <w:t xml:space="preserve"> on the Korean Peninsula — indeed, it could </w:t>
      </w:r>
      <w:r w:rsidRPr="0005226D">
        <w:rPr>
          <w:rStyle w:val="StyleUnderline"/>
          <w:highlight w:val="cyan"/>
        </w:rPr>
        <w:t>have the opposite effect.</w:t>
      </w:r>
      <w:r w:rsidRPr="0005226D">
        <w:rPr>
          <w:sz w:val="16"/>
          <w:highlight w:val="cyan"/>
        </w:rPr>
        <w:t xml:space="preserve"> </w:t>
      </w:r>
      <w:r w:rsidRPr="0005226D">
        <w:rPr>
          <w:rStyle w:val="StyleUnderline"/>
        </w:rPr>
        <w:t>For</w:t>
      </w:r>
      <w:r w:rsidRPr="00353143">
        <w:rPr>
          <w:rStyle w:val="StyleUnderline"/>
        </w:rPr>
        <w:t xml:space="preserve"> Pyongyang, tolerating South Korea’s nuclearization would mean losing its sole advantage over the </w:t>
      </w:r>
      <w:r w:rsidRPr="00781B5D">
        <w:rPr>
          <w:rStyle w:val="Emphasis"/>
        </w:rPr>
        <w:t>conventionally superior</w:t>
      </w:r>
      <w:r w:rsidRPr="00353143">
        <w:rPr>
          <w:rStyle w:val="StyleUnderline"/>
        </w:rPr>
        <w:t xml:space="preserve"> </w:t>
      </w:r>
      <w:r w:rsidRPr="00781B5D">
        <w:rPr>
          <w:sz w:val="16"/>
        </w:rPr>
        <w:t xml:space="preserve">South. Therefore, the period during which North Korea wields greatest military supremacy over the South would be prior to Seoul’s nuclear armament, before Pyongyang’s nuclear advantage is compromised. Thus, the </w:t>
      </w:r>
      <w:r w:rsidRPr="00353143">
        <w:rPr>
          <w:rStyle w:val="StyleUnderline"/>
        </w:rPr>
        <w:t xml:space="preserve">risk of </w:t>
      </w:r>
      <w:r w:rsidRPr="0005226D">
        <w:rPr>
          <w:rStyle w:val="StyleUnderline"/>
          <w:highlight w:val="cyan"/>
        </w:rPr>
        <w:t xml:space="preserve">North Korea </w:t>
      </w:r>
      <w:r w:rsidRPr="0005226D">
        <w:rPr>
          <w:rStyle w:val="Emphasis"/>
          <w:highlight w:val="cyan"/>
        </w:rPr>
        <w:t>launching attacks</w:t>
      </w:r>
      <w:r w:rsidRPr="0005226D">
        <w:rPr>
          <w:rStyle w:val="StyleUnderline"/>
          <w:highlight w:val="cyan"/>
        </w:rPr>
        <w:t xml:space="preserve"> on South Korea</w:t>
      </w:r>
      <w:r w:rsidRPr="00353143">
        <w:rPr>
          <w:rStyle w:val="StyleUnderline"/>
        </w:rPr>
        <w:t xml:space="preserve">n nuclear sites </w:t>
      </w:r>
      <w:r w:rsidRPr="0005226D">
        <w:rPr>
          <w:rStyle w:val="StyleUnderline"/>
          <w:highlight w:val="cyan"/>
        </w:rPr>
        <w:t>to prevent nuclearization</w:t>
      </w:r>
      <w:r w:rsidRPr="00781B5D">
        <w:rPr>
          <w:sz w:val="16"/>
        </w:rPr>
        <w:t xml:space="preserve"> — </w:t>
      </w:r>
      <w:r w:rsidRPr="0005226D">
        <w:rPr>
          <w:rStyle w:val="StyleUnderline"/>
          <w:highlight w:val="cyan"/>
        </w:rPr>
        <w:t xml:space="preserve">similar to </w:t>
      </w:r>
      <w:r w:rsidRPr="0005226D">
        <w:rPr>
          <w:rStyle w:val="Emphasis"/>
          <w:highlight w:val="cyan"/>
        </w:rPr>
        <w:t>Israel’s strikes</w:t>
      </w:r>
      <w:r w:rsidRPr="0005226D">
        <w:rPr>
          <w:rStyle w:val="StyleUnderline"/>
          <w:highlight w:val="cyan"/>
        </w:rPr>
        <w:t xml:space="preserve"> on </w:t>
      </w:r>
      <w:r w:rsidRPr="0005226D">
        <w:rPr>
          <w:rStyle w:val="Emphasis"/>
          <w:highlight w:val="cyan"/>
        </w:rPr>
        <w:t>Syria</w:t>
      </w:r>
      <w:r w:rsidRPr="0005226D">
        <w:rPr>
          <w:rStyle w:val="StyleUnderline"/>
          <w:highlight w:val="cyan"/>
        </w:rPr>
        <w:t xml:space="preserve"> and </w:t>
      </w:r>
      <w:r w:rsidRPr="0005226D">
        <w:rPr>
          <w:rStyle w:val="Emphasis"/>
          <w:highlight w:val="cyan"/>
        </w:rPr>
        <w:t>Iraq</w:t>
      </w:r>
      <w:r w:rsidRPr="00781B5D">
        <w:rPr>
          <w:sz w:val="16"/>
        </w:rPr>
        <w:t xml:space="preserve"> — is not negligible.</w:t>
      </w:r>
    </w:p>
    <w:p w14:paraId="53797E2F" w14:textId="77777777" w:rsidR="001406B1" w:rsidRPr="00781B5D" w:rsidRDefault="001406B1" w:rsidP="001406B1">
      <w:pPr>
        <w:rPr>
          <w:sz w:val="16"/>
        </w:rPr>
      </w:pPr>
      <w:r w:rsidRPr="00781B5D">
        <w:rPr>
          <w:sz w:val="16"/>
        </w:rPr>
        <w:t>If South Korea managed to avoid a preventive attack from North Korea, withstand international economic and diplomatic pressures during the nuclearization process, and successfully develop a functional nuclear arsenal, it would likely be able to deter a North Korean nuclear attack. The threat of mutual nuclear destruction could significantly reduce the likelihood of a large-scale, all-out war between the two Koreas.</w:t>
      </w:r>
    </w:p>
    <w:p w14:paraId="76EAB7A6" w14:textId="77777777" w:rsidR="001406B1" w:rsidRPr="00781B5D" w:rsidRDefault="001406B1" w:rsidP="001406B1">
      <w:pPr>
        <w:rPr>
          <w:sz w:val="16"/>
        </w:rPr>
      </w:pPr>
      <w:r w:rsidRPr="00781B5D">
        <w:rPr>
          <w:sz w:val="16"/>
        </w:rPr>
        <w:t xml:space="preserve">However, </w:t>
      </w:r>
      <w:r w:rsidRPr="00781B5D">
        <w:rPr>
          <w:rStyle w:val="StyleUnderline"/>
        </w:rPr>
        <w:t xml:space="preserve">existing scholarship suggests that this nuclear-level stability could still </w:t>
      </w:r>
      <w:r w:rsidRPr="0005226D">
        <w:rPr>
          <w:rStyle w:val="StyleUnderline"/>
          <w:highlight w:val="cyan"/>
        </w:rPr>
        <w:t>increase</w:t>
      </w:r>
      <w:r w:rsidRPr="00781B5D">
        <w:rPr>
          <w:rStyle w:val="StyleUnderline"/>
        </w:rPr>
        <w:t xml:space="preserve"> the </w:t>
      </w:r>
      <w:r w:rsidRPr="0005226D">
        <w:rPr>
          <w:rStyle w:val="StyleUnderline"/>
          <w:highlight w:val="cyan"/>
        </w:rPr>
        <w:t>risk of</w:t>
      </w:r>
      <w:r w:rsidRPr="00781B5D">
        <w:rPr>
          <w:rStyle w:val="StyleUnderline"/>
        </w:rPr>
        <w:t xml:space="preserve"> </w:t>
      </w:r>
      <w:r w:rsidRPr="0005226D">
        <w:rPr>
          <w:rStyle w:val="Emphasis"/>
          <w:highlight w:val="cyan"/>
        </w:rPr>
        <w:t>conventional</w:t>
      </w:r>
      <w:r w:rsidRPr="00781B5D">
        <w:rPr>
          <w:rStyle w:val="Emphasis"/>
        </w:rPr>
        <w:t xml:space="preserve">-level </w:t>
      </w:r>
      <w:r w:rsidRPr="0005226D">
        <w:rPr>
          <w:rStyle w:val="Emphasis"/>
          <w:highlight w:val="cyan"/>
        </w:rPr>
        <w:t>conflicts</w:t>
      </w:r>
      <w:r w:rsidRPr="00781B5D">
        <w:rPr>
          <w:sz w:val="16"/>
        </w:rPr>
        <w:t xml:space="preserve">. Although the risk of mutual nuclear annihilation might deter large-scale conflict, the </w:t>
      </w:r>
      <w:r w:rsidRPr="00781B5D">
        <w:rPr>
          <w:rStyle w:val="Emphasis"/>
        </w:rPr>
        <w:t>“stability-instability paradox”</w:t>
      </w:r>
      <w:r w:rsidRPr="00781B5D">
        <w:rPr>
          <w:rStyle w:val="StyleUnderline"/>
        </w:rPr>
        <w:t xml:space="preserve"> suggests that </w:t>
      </w:r>
      <w:r w:rsidRPr="0005226D">
        <w:rPr>
          <w:rStyle w:val="StyleUnderline"/>
          <w:highlight w:val="cyan"/>
        </w:rPr>
        <w:t>nuclear weapons</w:t>
      </w:r>
      <w:r w:rsidRPr="00781B5D">
        <w:rPr>
          <w:rStyle w:val="StyleUnderline"/>
        </w:rPr>
        <w:t xml:space="preserve"> could </w:t>
      </w:r>
      <w:r w:rsidRPr="0005226D">
        <w:rPr>
          <w:rStyle w:val="StyleUnderline"/>
          <w:highlight w:val="cyan"/>
        </w:rPr>
        <w:t xml:space="preserve">embolden actors </w:t>
      </w:r>
      <w:r w:rsidRPr="0005226D">
        <w:rPr>
          <w:rStyle w:val="StyleUnderline"/>
        </w:rPr>
        <w:t>to engage in</w:t>
      </w:r>
      <w:r w:rsidRPr="00781B5D">
        <w:rPr>
          <w:rStyle w:val="StyleUnderline"/>
        </w:rPr>
        <w:t xml:space="preserve"> limited-scale </w:t>
      </w:r>
      <w:r w:rsidRPr="0005226D">
        <w:rPr>
          <w:rStyle w:val="StyleUnderline"/>
        </w:rPr>
        <w:t>provocations</w:t>
      </w:r>
      <w:r w:rsidRPr="00781B5D">
        <w:rPr>
          <w:rStyle w:val="StyleUnderline"/>
        </w:rPr>
        <w:t xml:space="preserve"> </w:t>
      </w:r>
      <w:r w:rsidRPr="0005226D">
        <w:rPr>
          <w:rStyle w:val="StyleUnderline"/>
          <w:highlight w:val="cyan"/>
        </w:rPr>
        <w:t>under</w:t>
      </w:r>
      <w:r w:rsidRPr="00781B5D">
        <w:rPr>
          <w:rStyle w:val="StyleUnderline"/>
        </w:rPr>
        <w:t xml:space="preserve"> the </w:t>
      </w:r>
      <w:r w:rsidRPr="0005226D">
        <w:rPr>
          <w:rStyle w:val="StyleUnderline"/>
          <w:highlight w:val="cyan"/>
        </w:rPr>
        <w:t>impression that</w:t>
      </w:r>
      <w:r w:rsidRPr="00781B5D">
        <w:rPr>
          <w:rStyle w:val="StyleUnderline"/>
        </w:rPr>
        <w:t xml:space="preserve"> such </w:t>
      </w:r>
      <w:r w:rsidRPr="0005226D">
        <w:rPr>
          <w:rStyle w:val="StyleUnderline"/>
          <w:highlight w:val="cyan"/>
        </w:rPr>
        <w:t>conflicts would not escalate</w:t>
      </w:r>
      <w:r w:rsidRPr="00781B5D">
        <w:rPr>
          <w:rStyle w:val="StyleUnderline"/>
        </w:rPr>
        <w:t xml:space="preserve"> into full-blown war</w:t>
      </w:r>
      <w:r w:rsidRPr="00781B5D">
        <w:rPr>
          <w:sz w:val="16"/>
        </w:rPr>
        <w:t xml:space="preserve">. The 1999 Kargil War between India and Pakistan vividly illustrates this phenomenon. After acquiring nuclear weapons in 1998, Pakistani leaders believed that the threat of nuclear escalation would deter India from launching a large-scale attack, which emboldened them to initiate a limited conflict on the Indian side of the disputed Kashmir territory. Similarly, a nuclear </w:t>
      </w:r>
      <w:r w:rsidRPr="00781B5D">
        <w:rPr>
          <w:rStyle w:val="StyleUnderline"/>
        </w:rPr>
        <w:t xml:space="preserve">South Korea, emboldened by its newly acquired </w:t>
      </w:r>
      <w:r w:rsidRPr="00781B5D">
        <w:rPr>
          <w:rStyle w:val="StyleUnderline"/>
        </w:rPr>
        <w:lastRenderedPageBreak/>
        <w:t xml:space="preserve">capabilities, and an already provocative North Korea could find themselves </w:t>
      </w:r>
      <w:r w:rsidRPr="00781B5D">
        <w:rPr>
          <w:rStyle w:val="Emphasis"/>
        </w:rPr>
        <w:t>clashing</w:t>
      </w:r>
      <w:r w:rsidRPr="00781B5D">
        <w:rPr>
          <w:rStyle w:val="StyleUnderline"/>
        </w:rPr>
        <w:t xml:space="preserve"> under the assumption that such conflicts would remain </w:t>
      </w:r>
      <w:r w:rsidRPr="00781B5D">
        <w:rPr>
          <w:rStyle w:val="Emphasis"/>
        </w:rPr>
        <w:t>relatively limited</w:t>
      </w:r>
      <w:r w:rsidRPr="00781B5D">
        <w:rPr>
          <w:rStyle w:val="StyleUnderline"/>
        </w:rPr>
        <w:t xml:space="preserve"> in scale</w:t>
      </w:r>
      <w:r w:rsidRPr="00781B5D">
        <w:rPr>
          <w:sz w:val="16"/>
        </w:rPr>
        <w:t>.</w:t>
      </w:r>
    </w:p>
    <w:p w14:paraId="25944EB2" w14:textId="77777777" w:rsidR="001406B1" w:rsidRPr="00781B5D" w:rsidRDefault="001406B1" w:rsidP="001406B1">
      <w:pPr>
        <w:rPr>
          <w:sz w:val="16"/>
        </w:rPr>
      </w:pPr>
      <w:r w:rsidRPr="00781B5D">
        <w:rPr>
          <w:sz w:val="16"/>
        </w:rPr>
        <w:t>Until recently, such concerns about South Korean decision-making would have been easily dismissed. In democracies, major national security decisions are typically made through consultation with civilian and military advisors, with cooler heads prevailing. South Korea, as a flourishing democracy, has long been perceived as a rational and responsible actor. If it were to acquire nuclear weapons, the assumption has been that it would do so purely to deter its erratic and dangerous nuclear-armed neighbor.</w:t>
      </w:r>
    </w:p>
    <w:p w14:paraId="459BD203" w14:textId="77777777" w:rsidR="001406B1" w:rsidRPr="00781B5D" w:rsidRDefault="001406B1" w:rsidP="001406B1">
      <w:pPr>
        <w:rPr>
          <w:sz w:val="16"/>
        </w:rPr>
      </w:pPr>
      <w:r w:rsidRPr="00781B5D">
        <w:rPr>
          <w:sz w:val="16"/>
        </w:rPr>
        <w:t xml:space="preserve">The </w:t>
      </w:r>
      <w:r w:rsidRPr="00781B5D">
        <w:rPr>
          <w:rStyle w:val="StyleUnderline"/>
        </w:rPr>
        <w:t xml:space="preserve">narrative has been simple: the North is the unpredictable </w:t>
      </w:r>
      <w:r w:rsidRPr="00781B5D">
        <w:rPr>
          <w:rStyle w:val="Emphasis"/>
        </w:rPr>
        <w:t>provocateur</w:t>
      </w:r>
      <w:r w:rsidRPr="00781B5D">
        <w:rPr>
          <w:rStyle w:val="StyleUnderline"/>
        </w:rPr>
        <w:t xml:space="preserve"> while the South is the stable and benign counterpart</w:t>
      </w:r>
      <w:r w:rsidRPr="00781B5D">
        <w:rPr>
          <w:sz w:val="16"/>
        </w:rPr>
        <w:t xml:space="preserve">. However, revelations </w:t>
      </w:r>
      <w:r w:rsidRPr="00F22222">
        <w:rPr>
          <w:sz w:val="16"/>
        </w:rPr>
        <w:t xml:space="preserve">regarding </w:t>
      </w:r>
      <w:r w:rsidRPr="00F22222">
        <w:rPr>
          <w:rStyle w:val="StyleUnderline"/>
        </w:rPr>
        <w:t>Yoon’s actions related</w:t>
      </w:r>
      <w:r w:rsidRPr="00781B5D">
        <w:rPr>
          <w:rStyle w:val="StyleUnderline"/>
        </w:rPr>
        <w:t xml:space="preserve"> to declaring martial law, seriously </w:t>
      </w:r>
      <w:r w:rsidRPr="00F22222">
        <w:rPr>
          <w:rStyle w:val="Emphasis"/>
          <w:highlight w:val="cyan"/>
        </w:rPr>
        <w:t>undermine confidence</w:t>
      </w:r>
      <w:r w:rsidRPr="00F22222">
        <w:rPr>
          <w:rStyle w:val="StyleUnderline"/>
          <w:highlight w:val="cyan"/>
        </w:rPr>
        <w:t xml:space="preserve"> in South </w:t>
      </w:r>
      <w:r w:rsidRPr="0005226D">
        <w:rPr>
          <w:rStyle w:val="StyleUnderline"/>
          <w:highlight w:val="cyan"/>
        </w:rPr>
        <w:t xml:space="preserve">Korea’s ability to </w:t>
      </w:r>
      <w:r w:rsidRPr="0005226D">
        <w:rPr>
          <w:rStyle w:val="Emphasis"/>
          <w:highlight w:val="cyan"/>
        </w:rPr>
        <w:t>act responsibly</w:t>
      </w:r>
      <w:r w:rsidRPr="0005226D">
        <w:rPr>
          <w:sz w:val="16"/>
          <w:highlight w:val="cyan"/>
        </w:rPr>
        <w:t>.</w:t>
      </w:r>
    </w:p>
    <w:p w14:paraId="05D4A4A5" w14:textId="77777777" w:rsidR="001406B1" w:rsidRPr="00781B5D" w:rsidRDefault="001406B1" w:rsidP="001406B1">
      <w:pPr>
        <w:rPr>
          <w:sz w:val="16"/>
        </w:rPr>
      </w:pPr>
      <w:r w:rsidRPr="00781B5D">
        <w:rPr>
          <w:sz w:val="16"/>
        </w:rPr>
        <w:t>Yoon’s Reckless Provocations</w:t>
      </w:r>
    </w:p>
    <w:p w14:paraId="49BD0277" w14:textId="77777777" w:rsidR="001406B1" w:rsidRPr="00781B5D" w:rsidRDefault="001406B1" w:rsidP="001406B1">
      <w:pPr>
        <w:rPr>
          <w:sz w:val="16"/>
        </w:rPr>
      </w:pPr>
      <w:r w:rsidRPr="00781B5D">
        <w:rPr>
          <w:sz w:val="16"/>
        </w:rPr>
        <w:t xml:space="preserve">As investigations continue, mounting evidence suggests that Yoon attempted to bait Pyongyang into a military clash to justify declaring martial law. On November 28, shortly before the December 3 martial law declaration, </w:t>
      </w:r>
      <w:r w:rsidRPr="00781B5D">
        <w:rPr>
          <w:rStyle w:val="StyleUnderline"/>
        </w:rPr>
        <w:t xml:space="preserve">Yoon’s </w:t>
      </w:r>
      <w:r w:rsidRPr="00781B5D">
        <w:rPr>
          <w:rStyle w:val="Emphasis"/>
        </w:rPr>
        <w:t>defense minister</w:t>
      </w:r>
      <w:r w:rsidRPr="00781B5D">
        <w:rPr>
          <w:rStyle w:val="StyleUnderline"/>
        </w:rPr>
        <w:t xml:space="preserve">, Kim Yong Hyun, widely regarded as the chief conspirator behind Yoon’s martial law order, allegedly ordered a </w:t>
      </w:r>
      <w:r w:rsidRPr="00781B5D">
        <w:rPr>
          <w:rStyle w:val="Emphasis"/>
        </w:rPr>
        <w:t>strike</w:t>
      </w:r>
      <w:r w:rsidRPr="00781B5D">
        <w:rPr>
          <w:rStyle w:val="StyleUnderline"/>
        </w:rPr>
        <w:t xml:space="preserve"> on locations inside North Korean territory</w:t>
      </w:r>
      <w:r w:rsidRPr="00781B5D">
        <w:rPr>
          <w:sz w:val="16"/>
        </w:rPr>
        <w:t xml:space="preserve"> from which North Korea’s trash balloons originated. Though he denied any connection to the martial law declaration, Kim admitted to contemplating the strike, which another key accomplice, Roh Sang-won, acknowledged having discussed with Kim. Notes confiscated from Roh’s notebook further revealed that Kim’s plan suggested a plot to “induce an attack from the North at the Northern Limit Line,” the disputed maritime border between the two Koreas. If carried out, these actions would have significantly escalated hostilities with the North.</w:t>
      </w:r>
    </w:p>
    <w:p w14:paraId="731475BB" w14:textId="77777777" w:rsidR="001406B1" w:rsidRPr="00781B5D" w:rsidRDefault="001406B1" w:rsidP="001406B1">
      <w:pPr>
        <w:rPr>
          <w:sz w:val="16"/>
        </w:rPr>
      </w:pPr>
      <w:r w:rsidRPr="00781B5D">
        <w:rPr>
          <w:sz w:val="16"/>
        </w:rPr>
        <w:t xml:space="preserve">This was not the first time the </w:t>
      </w:r>
      <w:r w:rsidRPr="00781B5D">
        <w:rPr>
          <w:rStyle w:val="StyleUnderline"/>
        </w:rPr>
        <w:t xml:space="preserve">Yoon </w:t>
      </w:r>
      <w:r w:rsidRPr="0005226D">
        <w:rPr>
          <w:rStyle w:val="StyleUnderline"/>
          <w:highlight w:val="cyan"/>
        </w:rPr>
        <w:t xml:space="preserve">administration considered deliberately </w:t>
      </w:r>
      <w:r w:rsidRPr="0005226D">
        <w:rPr>
          <w:rStyle w:val="Emphasis"/>
          <w:highlight w:val="cyan"/>
        </w:rPr>
        <w:t>provoking</w:t>
      </w:r>
      <w:r w:rsidRPr="0005226D">
        <w:rPr>
          <w:rStyle w:val="StyleUnderline"/>
          <w:highlight w:val="cyan"/>
        </w:rPr>
        <w:t xml:space="preserve"> North Korea into a </w:t>
      </w:r>
      <w:r w:rsidRPr="0005226D">
        <w:rPr>
          <w:rStyle w:val="Emphasis"/>
          <w:highlight w:val="cyan"/>
        </w:rPr>
        <w:t>military confrontation</w:t>
      </w:r>
      <w:r w:rsidRPr="0005226D">
        <w:rPr>
          <w:sz w:val="16"/>
          <w:highlight w:val="cyan"/>
        </w:rPr>
        <w:t>.</w:t>
      </w:r>
      <w:r w:rsidRPr="00781B5D">
        <w:rPr>
          <w:sz w:val="16"/>
        </w:rPr>
        <w:t xml:space="preserve"> In mid-October, when Yoon was already preparing for martial law, South Korean drones infiltrated North Korean airspace, reaching as far as Pyongyang, violating the 1953 Korean Armistice Agreement. </w:t>
      </w:r>
      <w:r w:rsidRPr="00781B5D">
        <w:rPr>
          <w:rStyle w:val="StyleUnderline"/>
        </w:rPr>
        <w:t>While the Ministry of Defense initially denied the allegations, it has since refused to confirm or deny the operation following the emergence of evidence</w:t>
      </w:r>
      <w:r w:rsidRPr="00781B5D">
        <w:rPr>
          <w:sz w:val="16"/>
        </w:rPr>
        <w:t xml:space="preserve">. The operation appears to have lacked a strategic goal given that South Korea already has advanced surveillance capabilities to monitor North Korea and the drones were not deployed for a combat mission. Moreover, these particular </w:t>
      </w:r>
      <w:r w:rsidRPr="00781B5D">
        <w:rPr>
          <w:rStyle w:val="StyleUnderline"/>
        </w:rPr>
        <w:t xml:space="preserve">drones were loud enough to be heard from a long distance, making it more of a </w:t>
      </w:r>
      <w:r w:rsidRPr="00781B5D">
        <w:rPr>
          <w:rStyle w:val="Emphasis"/>
        </w:rPr>
        <w:t>provocation</w:t>
      </w:r>
      <w:r w:rsidRPr="00781B5D">
        <w:rPr>
          <w:rStyle w:val="StyleUnderline"/>
        </w:rPr>
        <w:t xml:space="preserve"> than a </w:t>
      </w:r>
      <w:r w:rsidRPr="00781B5D">
        <w:rPr>
          <w:rStyle w:val="Emphasis"/>
        </w:rPr>
        <w:t>covert operation</w:t>
      </w:r>
      <w:r w:rsidRPr="00781B5D">
        <w:rPr>
          <w:sz w:val="16"/>
        </w:rPr>
        <w:t>. Taken together, these facts support suspicions that the true objective was to provoke the North to create a pretext for declaring martial law.</w:t>
      </w:r>
    </w:p>
    <w:p w14:paraId="72F5735A" w14:textId="77777777" w:rsidR="001406B1" w:rsidRPr="00781B5D" w:rsidRDefault="001406B1" w:rsidP="001406B1">
      <w:pPr>
        <w:rPr>
          <w:sz w:val="16"/>
        </w:rPr>
      </w:pPr>
      <w:r w:rsidRPr="00781B5D">
        <w:rPr>
          <w:sz w:val="16"/>
        </w:rPr>
        <w:t xml:space="preserve">Fortunately, Pyongyang refrained from responding to Seoul’s provocations, possibly due to its reluctance to engage in a military conflict while a significant portion of its troops, weaponry and ammunition were deployed to support Russia’s war efforts in Ukraine. </w:t>
      </w:r>
      <w:r w:rsidRPr="00781B5D">
        <w:rPr>
          <w:rStyle w:val="StyleUnderline"/>
        </w:rPr>
        <w:t xml:space="preserve">Under different </w:t>
      </w:r>
      <w:r w:rsidRPr="00781B5D">
        <w:rPr>
          <w:rStyle w:val="Emphasis"/>
        </w:rPr>
        <w:t>circumstances</w:t>
      </w:r>
      <w:r w:rsidRPr="00781B5D">
        <w:rPr>
          <w:rStyle w:val="StyleUnderline"/>
        </w:rPr>
        <w:t xml:space="preserve">, such actions could have risked igniting a </w:t>
      </w:r>
      <w:r w:rsidRPr="0005226D">
        <w:rPr>
          <w:rStyle w:val="Emphasis"/>
          <w:highlight w:val="cyan"/>
        </w:rPr>
        <w:t>local confrontation</w:t>
      </w:r>
      <w:r w:rsidRPr="00781B5D">
        <w:rPr>
          <w:rStyle w:val="StyleUnderline"/>
        </w:rPr>
        <w:t xml:space="preserve">, potentially </w:t>
      </w:r>
      <w:r w:rsidRPr="0005226D">
        <w:rPr>
          <w:rStyle w:val="Emphasis"/>
          <w:highlight w:val="cyan"/>
        </w:rPr>
        <w:t>escalating</w:t>
      </w:r>
      <w:r w:rsidRPr="0005226D">
        <w:rPr>
          <w:rStyle w:val="StyleUnderline"/>
          <w:highlight w:val="cyan"/>
        </w:rPr>
        <w:t xml:space="preserve"> into a </w:t>
      </w:r>
      <w:r w:rsidRPr="0005226D">
        <w:rPr>
          <w:rStyle w:val="Emphasis"/>
          <w:highlight w:val="cyan"/>
        </w:rPr>
        <w:t>large-scale conflict</w:t>
      </w:r>
      <w:r w:rsidRPr="0005226D">
        <w:rPr>
          <w:sz w:val="16"/>
          <w:highlight w:val="cyan"/>
        </w:rPr>
        <w:t>.</w:t>
      </w:r>
      <w:r w:rsidRPr="0005226D">
        <w:rPr>
          <w:sz w:val="16"/>
        </w:rPr>
        <w:t xml:space="preserve"> </w:t>
      </w:r>
      <w:r w:rsidRPr="0005226D">
        <w:rPr>
          <w:rStyle w:val="StyleUnderline"/>
        </w:rPr>
        <w:t xml:space="preserve">If Seoul can act with such </w:t>
      </w:r>
      <w:r w:rsidRPr="0005226D">
        <w:rPr>
          <w:rStyle w:val="Emphasis"/>
        </w:rPr>
        <w:t>recklessness</w:t>
      </w:r>
      <w:r w:rsidRPr="0005226D">
        <w:rPr>
          <w:rStyle w:val="StyleUnderline"/>
        </w:rPr>
        <w:t xml:space="preserve"> even without </w:t>
      </w:r>
      <w:r w:rsidRPr="0005226D">
        <w:rPr>
          <w:rStyle w:val="Emphasis"/>
        </w:rPr>
        <w:t>nuc</w:t>
      </w:r>
      <w:r w:rsidRPr="0005226D">
        <w:rPr>
          <w:rStyle w:val="StyleUnderline"/>
        </w:rPr>
        <w:t>lear weapon</w:t>
      </w:r>
      <w:r w:rsidRPr="0005226D">
        <w:rPr>
          <w:rStyle w:val="Emphasis"/>
        </w:rPr>
        <w:t>s</w:t>
      </w:r>
      <w:r w:rsidRPr="0005226D">
        <w:rPr>
          <w:rStyle w:val="StyleUnderline"/>
        </w:rPr>
        <w:t xml:space="preserve">, how much more </w:t>
      </w:r>
      <w:r w:rsidRPr="0005226D">
        <w:rPr>
          <w:rStyle w:val="Emphasis"/>
        </w:rPr>
        <w:t>emboldened</w:t>
      </w:r>
      <w:r w:rsidRPr="0005226D">
        <w:rPr>
          <w:rStyle w:val="StyleUnderline"/>
        </w:rPr>
        <w:t xml:space="preserve"> might it become</w:t>
      </w:r>
      <w:r w:rsidRPr="00781B5D">
        <w:rPr>
          <w:rStyle w:val="StyleUnderline"/>
        </w:rPr>
        <w:t xml:space="preserve"> if it were to acquire them</w:t>
      </w:r>
      <w:r w:rsidRPr="00781B5D">
        <w:rPr>
          <w:sz w:val="16"/>
        </w:rPr>
        <w:t>?</w:t>
      </w:r>
    </w:p>
    <w:p w14:paraId="7432AFFA" w14:textId="77777777" w:rsidR="001406B1" w:rsidRPr="007F743F" w:rsidRDefault="001406B1" w:rsidP="007F743F"/>
    <w:p w14:paraId="2C87F115" w14:textId="20106BDA" w:rsidR="00995168" w:rsidRDefault="00C1076D" w:rsidP="00C1076D">
      <w:pPr>
        <w:pStyle w:val="Heading3"/>
      </w:pPr>
      <w:r>
        <w:lastRenderedPageBreak/>
        <w:t>OFF</w:t>
      </w:r>
    </w:p>
    <w:p w14:paraId="4A15C5BF" w14:textId="788C3E73" w:rsidR="001406B1" w:rsidRPr="000102E3" w:rsidRDefault="001406B1" w:rsidP="001406B1">
      <w:pPr>
        <w:pStyle w:val="Heading4"/>
        <w:rPr>
          <w:u w:val="single"/>
        </w:rPr>
      </w:pPr>
      <w:r>
        <w:rPr>
          <w:u w:val="single"/>
        </w:rPr>
        <w:t>FEDERALISM CP.</w:t>
      </w:r>
    </w:p>
    <w:p w14:paraId="404FFBC4" w14:textId="2DBD6E65" w:rsidR="001406B1" w:rsidRPr="00ED0149" w:rsidRDefault="001406B1" w:rsidP="00ED0149">
      <w:pPr>
        <w:pStyle w:val="Heading4"/>
        <w:rPr>
          <w:rFonts w:asciiTheme="minorHAnsi" w:hAnsiTheme="minorHAnsi" w:cstheme="minorHAnsi"/>
          <w:color w:val="000000" w:themeColor="text1"/>
        </w:rPr>
      </w:pPr>
      <w:r w:rsidRPr="001A41B0">
        <w:rPr>
          <w:rFonts w:asciiTheme="minorHAnsi" w:hAnsiTheme="minorHAnsi" w:cstheme="minorHAnsi"/>
        </w:rPr>
        <w:t xml:space="preserve">The fifty states and relevant subnational actors, including the National Governors Association, </w:t>
      </w:r>
      <w:r>
        <w:rPr>
          <w:rFonts w:asciiTheme="minorHAnsi" w:hAnsiTheme="minorHAnsi" w:cstheme="minorHAnsi"/>
        </w:rPr>
        <w:t>ought to</w:t>
      </w:r>
      <w:r w:rsidRPr="001A41B0">
        <w:rPr>
          <w:rFonts w:asciiTheme="minorHAnsi" w:hAnsiTheme="minorHAnsi" w:cstheme="minorHAnsi"/>
        </w:rPr>
        <w:t xml:space="preserve"> suspend their cooperation in the administration of federal programs until the United States</w:t>
      </w:r>
      <w:r>
        <w:rPr>
          <w:rFonts w:asciiTheme="minorHAnsi" w:hAnsiTheme="minorHAnsi" w:cstheme="minorHAnsi"/>
        </w:rPr>
        <w:t xml:space="preserve"> federal government </w:t>
      </w:r>
      <w:r w:rsidR="00ED0149" w:rsidRPr="00ED0149">
        <w:rPr>
          <w:rFonts w:asciiTheme="minorHAnsi" w:hAnsiTheme="minorHAnsi" w:cstheme="minorHAnsi"/>
          <w:color w:val="000000" w:themeColor="text1"/>
        </w:rPr>
        <w:t>increase</w:t>
      </w:r>
      <w:r w:rsidR="00ED0149">
        <w:rPr>
          <w:rFonts w:asciiTheme="minorHAnsi" w:hAnsiTheme="minorHAnsi" w:cstheme="minorHAnsi"/>
          <w:color w:val="000000" w:themeColor="text1"/>
        </w:rPr>
        <w:t>s</w:t>
      </w:r>
      <w:r w:rsidR="00ED0149" w:rsidRPr="00ED0149">
        <w:rPr>
          <w:rFonts w:asciiTheme="minorHAnsi" w:hAnsiTheme="minorHAnsi" w:cstheme="minorHAnsi"/>
          <w:color w:val="000000" w:themeColor="text1"/>
        </w:rPr>
        <w:t xml:space="preserve"> its scientific</w:t>
      </w:r>
      <w:r w:rsidR="00ED0149">
        <w:rPr>
          <w:rFonts w:asciiTheme="minorHAnsi" w:hAnsiTheme="minorHAnsi" w:cstheme="minorHAnsi"/>
          <w:color w:val="000000" w:themeColor="text1"/>
        </w:rPr>
        <w:t xml:space="preserve"> </w:t>
      </w:r>
      <w:r w:rsidR="00ED0149" w:rsidRPr="00ED0149">
        <w:rPr>
          <w:rFonts w:asciiTheme="minorHAnsi" w:hAnsiTheme="minorHAnsi" w:cstheme="minorHAnsi"/>
          <w:color w:val="000000" w:themeColor="text1"/>
        </w:rPr>
        <w:t>exploration of permafrost in the Arctic under the auspices of the Agreement on</w:t>
      </w:r>
      <w:r w:rsidR="00ED0149">
        <w:rPr>
          <w:rFonts w:asciiTheme="minorHAnsi" w:hAnsiTheme="minorHAnsi" w:cstheme="minorHAnsi"/>
          <w:color w:val="000000" w:themeColor="text1"/>
        </w:rPr>
        <w:t xml:space="preserve"> </w:t>
      </w:r>
      <w:r w:rsidR="00ED0149" w:rsidRPr="00ED0149">
        <w:rPr>
          <w:rFonts w:asciiTheme="minorHAnsi" w:hAnsiTheme="minorHAnsi" w:cstheme="minorHAnsi"/>
          <w:color w:val="000000" w:themeColor="text1"/>
        </w:rPr>
        <w:t>Enhancing International Arctic Scientific Cooperation</w:t>
      </w:r>
      <w:r w:rsidRPr="00184382">
        <w:rPr>
          <w:rFonts w:asciiTheme="minorHAnsi" w:hAnsiTheme="minorHAnsi" w:cstheme="minorHAnsi"/>
          <w:color w:val="000000" w:themeColor="text1"/>
        </w:rPr>
        <w:t>.</w:t>
      </w:r>
    </w:p>
    <w:p w14:paraId="577A5DB3" w14:textId="77777777" w:rsidR="001406B1" w:rsidRPr="00B36494" w:rsidRDefault="001406B1" w:rsidP="001406B1"/>
    <w:p w14:paraId="0C699185" w14:textId="77777777" w:rsidR="001406B1" w:rsidRPr="004B5DB1" w:rsidRDefault="001406B1" w:rsidP="001406B1">
      <w:pPr>
        <w:pStyle w:val="Heading4"/>
        <w:rPr>
          <w:rFonts w:cs="Arial"/>
        </w:rPr>
      </w:pPr>
      <w:r w:rsidRPr="004B5DB1">
        <w:rPr>
          <w:rFonts w:cs="Arial"/>
        </w:rPr>
        <w:t xml:space="preserve">State influence spills over, expanding </w:t>
      </w:r>
      <w:r w:rsidRPr="004B5DB1">
        <w:rPr>
          <w:rFonts w:cs="Arial"/>
          <w:u w:val="single"/>
        </w:rPr>
        <w:t>dual sovereignty</w:t>
      </w:r>
      <w:r w:rsidRPr="004B5DB1">
        <w:rPr>
          <w:rFonts w:cs="Arial"/>
        </w:rPr>
        <w:t xml:space="preserve"> in the face of Trump BUT the plan </w:t>
      </w:r>
      <w:r w:rsidRPr="004B5DB1">
        <w:rPr>
          <w:rFonts w:cs="Arial"/>
          <w:u w:val="single"/>
        </w:rPr>
        <w:t>statutorily</w:t>
      </w:r>
      <w:r w:rsidRPr="004B5DB1">
        <w:rPr>
          <w:rFonts w:cs="Arial"/>
        </w:rPr>
        <w:t xml:space="preserve"> </w:t>
      </w:r>
      <w:r w:rsidRPr="004B5DB1">
        <w:rPr>
          <w:rFonts w:cs="Arial"/>
          <w:u w:val="single"/>
        </w:rPr>
        <w:t>unwinds momentum</w:t>
      </w:r>
      <w:r w:rsidRPr="004B5DB1">
        <w:rPr>
          <w:rFonts w:cs="Arial"/>
        </w:rPr>
        <w:t>.</w:t>
      </w:r>
    </w:p>
    <w:p w14:paraId="49004799" w14:textId="77777777" w:rsidR="001406B1" w:rsidRPr="004B5DB1" w:rsidRDefault="001406B1" w:rsidP="001406B1">
      <w:r w:rsidRPr="004B5DB1">
        <w:t xml:space="preserve">David </w:t>
      </w:r>
      <w:r w:rsidRPr="004B5DB1">
        <w:rPr>
          <w:rStyle w:val="Style13ptBold"/>
        </w:rPr>
        <w:t>Presslein 24</w:t>
      </w:r>
      <w:r w:rsidRPr="004B5DB1">
        <w:t>. Research Assistant at the Max Planck Institute for Social Law and Social Policy in Munich. He holds an LL.M. from Yale Law School. “Political Resistance and Two Dirty Words.” November 15, 2024. https://verfassungsblog.de/political-resistance-and-two-dirty-words/</w:t>
      </w:r>
    </w:p>
    <w:p w14:paraId="2AC79FD6" w14:textId="77777777" w:rsidR="001406B1" w:rsidRPr="004B5DB1" w:rsidRDefault="001406B1" w:rsidP="001406B1">
      <w:pPr>
        <w:rPr>
          <w:sz w:val="16"/>
        </w:rPr>
      </w:pPr>
      <w:r w:rsidRPr="004B5DB1">
        <w:rPr>
          <w:sz w:val="16"/>
        </w:rPr>
        <w:t xml:space="preserve">Although the </w:t>
      </w:r>
      <w:r w:rsidRPr="004B5DB1">
        <w:rPr>
          <w:rStyle w:val="StyleUnderline"/>
          <w:highlight w:val="cyan"/>
        </w:rPr>
        <w:t>States and the fed</w:t>
      </w:r>
      <w:r w:rsidRPr="004B5DB1">
        <w:rPr>
          <w:rStyle w:val="StyleUnderline"/>
        </w:rPr>
        <w:t>eral government formally act separately</w:t>
      </w:r>
      <w:r w:rsidRPr="004B5DB1">
        <w:rPr>
          <w:sz w:val="16"/>
        </w:rPr>
        <w:t xml:space="preserve">, in practice they often </w:t>
      </w:r>
      <w:r w:rsidRPr="004B5DB1">
        <w:rPr>
          <w:rStyle w:val="StyleUnderline"/>
        </w:rPr>
        <w:t xml:space="preserve">cooperate to </w:t>
      </w:r>
      <w:r w:rsidRPr="004B5DB1">
        <w:rPr>
          <w:rStyle w:val="StyleUnderline"/>
          <w:highlight w:val="cyan"/>
        </w:rPr>
        <w:t>administer joint programs</w:t>
      </w:r>
      <w:r w:rsidRPr="004B5DB1">
        <w:rPr>
          <w:sz w:val="16"/>
        </w:rPr>
        <w:t xml:space="preserve"> in what can be called “Intrastatutory Federalism”. </w:t>
      </w:r>
      <w:r w:rsidRPr="004B5DB1">
        <w:rPr>
          <w:rStyle w:val="StyleUnderline"/>
          <w:highlight w:val="cyan"/>
        </w:rPr>
        <w:t xml:space="preserve">The </w:t>
      </w:r>
      <w:r w:rsidRPr="004B5DB1">
        <w:rPr>
          <w:rStyle w:val="Emphasis"/>
          <w:highlight w:val="cyan"/>
        </w:rPr>
        <w:t>States</w:t>
      </w:r>
      <w:r w:rsidRPr="004B5DB1">
        <w:rPr>
          <w:sz w:val="16"/>
        </w:rPr>
        <w:t xml:space="preserve"> (and localities) have </w:t>
      </w:r>
      <w:r w:rsidRPr="004B5DB1">
        <w:rPr>
          <w:rStyle w:val="StyleUnderline"/>
        </w:rPr>
        <w:t xml:space="preserve">thus </w:t>
      </w:r>
      <w:r w:rsidRPr="004B5DB1">
        <w:rPr>
          <w:rStyle w:val="Emphasis"/>
          <w:highlight w:val="cyan"/>
        </w:rPr>
        <w:t>considerable influence</w:t>
      </w:r>
      <w:r w:rsidRPr="004B5DB1">
        <w:rPr>
          <w:rStyle w:val="StyleUnderline"/>
          <w:highlight w:val="cyan"/>
        </w:rPr>
        <w:t xml:space="preserve"> on</w:t>
      </w:r>
      <w:r w:rsidRPr="004B5DB1">
        <w:rPr>
          <w:rStyle w:val="StyleUnderline"/>
        </w:rPr>
        <w:t xml:space="preserve"> the </w:t>
      </w:r>
      <w:r w:rsidRPr="004B5DB1">
        <w:rPr>
          <w:rStyle w:val="StyleUnderline"/>
          <w:highlight w:val="cyan"/>
        </w:rPr>
        <w:t xml:space="preserve">actual </w:t>
      </w:r>
      <w:r w:rsidRPr="004B5DB1">
        <w:rPr>
          <w:rStyle w:val="Emphasis"/>
          <w:highlight w:val="cyan"/>
        </w:rPr>
        <w:t>implementation</w:t>
      </w:r>
      <w:r w:rsidRPr="004B5DB1">
        <w:rPr>
          <w:rStyle w:val="StyleUnderline"/>
        </w:rPr>
        <w:t xml:space="preserve"> of federal measures and </w:t>
      </w:r>
      <w:r w:rsidRPr="004B5DB1">
        <w:rPr>
          <w:rStyle w:val="StyleUnderline"/>
          <w:highlight w:val="cyan"/>
        </w:rPr>
        <w:t>can (</w:t>
      </w:r>
      <w:r w:rsidRPr="004B5DB1">
        <w:rPr>
          <w:rStyle w:val="Emphasis"/>
          <w:highlight w:val="cyan"/>
        </w:rPr>
        <w:t>re-)shape</w:t>
      </w:r>
      <w:r w:rsidRPr="004B5DB1">
        <w:rPr>
          <w:rStyle w:val="StyleUnderline"/>
        </w:rPr>
        <w:t xml:space="preserve"> or block harmful </w:t>
      </w:r>
      <w:r w:rsidRPr="004B5DB1">
        <w:rPr>
          <w:rStyle w:val="StyleUnderline"/>
          <w:highlight w:val="cyan"/>
        </w:rPr>
        <w:t>programs</w:t>
      </w:r>
      <w:r w:rsidRPr="004B5DB1">
        <w:rPr>
          <w:rStyle w:val="StyleUnderline"/>
        </w:rPr>
        <w:t xml:space="preserve">, engaging in </w:t>
      </w:r>
      <w:r w:rsidRPr="004B5DB1">
        <w:rPr>
          <w:rStyle w:val="Emphasis"/>
          <w:highlight w:val="cyan"/>
        </w:rPr>
        <w:t>Uncooperative Federalism</w:t>
      </w:r>
      <w:r w:rsidRPr="004B5DB1">
        <w:rPr>
          <w:sz w:val="16"/>
        </w:rPr>
        <w:t xml:space="preserve">. </w:t>
      </w:r>
      <w:r w:rsidRPr="004B5DB1">
        <w:rPr>
          <w:rStyle w:val="StyleUnderline"/>
        </w:rPr>
        <w:t xml:space="preserve">Through disaggregation of political bodies and diffusion of power, </w:t>
      </w:r>
      <w:r w:rsidRPr="004B5DB1">
        <w:rPr>
          <w:rStyle w:val="StyleUnderline"/>
          <w:highlight w:val="cyan"/>
        </w:rPr>
        <w:t>national minorities</w:t>
      </w:r>
      <w:r w:rsidRPr="004B5DB1">
        <w:rPr>
          <w:rStyle w:val="StyleUnderline"/>
        </w:rPr>
        <w:t xml:space="preserve"> can </w:t>
      </w:r>
      <w:r w:rsidRPr="004B5DB1">
        <w:rPr>
          <w:rStyle w:val="StyleUnderline"/>
          <w:highlight w:val="cyan"/>
        </w:rPr>
        <w:t>become local majorities</w:t>
      </w:r>
      <w:r w:rsidRPr="004B5DB1">
        <w:rPr>
          <w:sz w:val="16"/>
        </w:rPr>
        <w:t xml:space="preserve"> and shape policy themselves, thereby </w:t>
      </w:r>
      <w:r w:rsidRPr="004B5DB1">
        <w:rPr>
          <w:rStyle w:val="StyleUnderline"/>
        </w:rPr>
        <w:t>dissenting by deciding</w:t>
      </w:r>
      <w:r w:rsidRPr="004B5DB1">
        <w:rPr>
          <w:sz w:val="16"/>
        </w:rPr>
        <w:t xml:space="preserve">. Furthermore, local communities offer the opportunity to establish their own programs at a local level and strengthen their case in opposition to federal policies – </w:t>
      </w:r>
      <w:r w:rsidRPr="004B5DB1">
        <w:rPr>
          <w:rStyle w:val="StyleUnderline"/>
        </w:rPr>
        <w:t xml:space="preserve">it is </w:t>
      </w:r>
      <w:r w:rsidRPr="004B5DB1">
        <w:rPr>
          <w:rStyle w:val="Emphasis"/>
          <w:highlight w:val="cyan"/>
        </w:rPr>
        <w:t>easier</w:t>
      </w:r>
      <w:r w:rsidRPr="004B5DB1">
        <w:rPr>
          <w:rStyle w:val="StyleUnderline"/>
          <w:highlight w:val="cyan"/>
        </w:rPr>
        <w:t xml:space="preserve"> to argue if</w:t>
      </w:r>
      <w:r w:rsidRPr="004B5DB1">
        <w:rPr>
          <w:rStyle w:val="StyleUnderline"/>
        </w:rPr>
        <w:t xml:space="preserve"> you can point to </w:t>
      </w:r>
      <w:r w:rsidRPr="004B5DB1">
        <w:rPr>
          <w:rStyle w:val="Emphasis"/>
          <w:highlight w:val="cyan"/>
        </w:rPr>
        <w:t>concrete</w:t>
      </w:r>
      <w:r w:rsidRPr="004B5DB1">
        <w:rPr>
          <w:rStyle w:val="StyleUnderline"/>
          <w:highlight w:val="cyan"/>
        </w:rPr>
        <w:t xml:space="preserve">, well-functioning </w:t>
      </w:r>
      <w:r w:rsidRPr="004B5DB1">
        <w:rPr>
          <w:rStyle w:val="Emphasis"/>
          <w:highlight w:val="cyan"/>
        </w:rPr>
        <w:t>practical examples</w:t>
      </w:r>
      <w:r w:rsidRPr="004B5DB1">
        <w:rPr>
          <w:rStyle w:val="StyleUnderline"/>
        </w:rPr>
        <w:t>. That way</w:t>
      </w:r>
      <w:r w:rsidRPr="004B5DB1">
        <w:rPr>
          <w:sz w:val="16"/>
        </w:rPr>
        <w:t xml:space="preserve">, they can also work to protect individual rights – federalism and rights </w:t>
      </w:r>
      <w:r w:rsidRPr="004B5DB1">
        <w:rPr>
          <w:rStyle w:val="StyleUnderline"/>
          <w:highlight w:val="cyan"/>
        </w:rPr>
        <w:t>work as “interlocking gears</w:t>
      </w:r>
      <w:r w:rsidRPr="004B5DB1">
        <w:rPr>
          <w:sz w:val="16"/>
        </w:rPr>
        <w:t xml:space="preserve">”. Such a </w:t>
      </w:r>
      <w:r w:rsidRPr="004B5DB1">
        <w:rPr>
          <w:rStyle w:val="StyleUnderline"/>
          <w:highlight w:val="cyan"/>
        </w:rPr>
        <w:t>comprehensive account</w:t>
      </w:r>
      <w:r w:rsidRPr="004B5DB1">
        <w:rPr>
          <w:sz w:val="16"/>
        </w:rPr>
        <w:t xml:space="preserve"> of federalism can </w:t>
      </w:r>
      <w:r w:rsidRPr="004B5DB1">
        <w:rPr>
          <w:rStyle w:val="StyleUnderline"/>
        </w:rPr>
        <w:t>help Democrats understand its progressive potential</w:t>
      </w:r>
      <w:r w:rsidRPr="004B5DB1">
        <w:rPr>
          <w:sz w:val="16"/>
        </w:rPr>
        <w:t xml:space="preserve"> and adapt accordingly. As Gerken argues, this </w:t>
      </w:r>
      <w:r w:rsidRPr="004B5DB1">
        <w:rPr>
          <w:rStyle w:val="StyleUnderline"/>
          <w:highlight w:val="cyan"/>
        </w:rPr>
        <w:t xml:space="preserve">proves </w:t>
      </w:r>
      <w:r w:rsidRPr="004B5DB1">
        <w:rPr>
          <w:rStyle w:val="Emphasis"/>
          <w:highlight w:val="cyan"/>
        </w:rPr>
        <w:t>more useful</w:t>
      </w:r>
      <w:r w:rsidRPr="004B5DB1">
        <w:rPr>
          <w:rStyle w:val="StyleUnderline"/>
        </w:rPr>
        <w:t xml:space="preserve"> against the Trump Administration</w:t>
      </w:r>
      <w:r w:rsidRPr="004B5DB1">
        <w:rPr>
          <w:sz w:val="16"/>
        </w:rPr>
        <w:t xml:space="preserve"> than arguments relying on sovereignty (see here, here, or here).</w:t>
      </w:r>
    </w:p>
    <w:p w14:paraId="474B93C2" w14:textId="77777777" w:rsidR="001406B1" w:rsidRPr="004B5DB1" w:rsidRDefault="001406B1" w:rsidP="001406B1">
      <w:pPr>
        <w:rPr>
          <w:sz w:val="16"/>
        </w:rPr>
      </w:pPr>
      <w:r w:rsidRPr="004B5DB1">
        <w:rPr>
          <w:sz w:val="16"/>
        </w:rPr>
        <w:t>Doctrinal Routes and The Dirty S-Word: Nevertheless, sovereignty has merits for progressive purposes as well (for somewhat similar arguments during the first Trump administration c.f., here, here, or here). More specifically, it is time to turn the Supreme Court’s recent doctrinal innovations during its “Federalism Revolution” against their conservative creators. Three examples illustrate my point:</w:t>
      </w:r>
    </w:p>
    <w:p w14:paraId="39704A1A" w14:textId="77777777" w:rsidR="001406B1" w:rsidRPr="004B5DB1" w:rsidRDefault="001406B1" w:rsidP="001406B1">
      <w:pPr>
        <w:rPr>
          <w:sz w:val="16"/>
        </w:rPr>
      </w:pPr>
      <w:r w:rsidRPr="004B5DB1">
        <w:rPr>
          <w:sz w:val="16"/>
        </w:rPr>
        <w:t xml:space="preserve">First in line is the </w:t>
      </w:r>
      <w:r w:rsidRPr="004B5DB1">
        <w:rPr>
          <w:rStyle w:val="StyleUnderline"/>
          <w:highlight w:val="cyan"/>
        </w:rPr>
        <w:t>Anti-Commandeering</w:t>
      </w:r>
      <w:r w:rsidRPr="004B5DB1">
        <w:rPr>
          <w:rStyle w:val="StyleUnderline"/>
        </w:rPr>
        <w:t xml:space="preserve"> Doctrine</w:t>
      </w:r>
      <w:r w:rsidRPr="004B5DB1">
        <w:rPr>
          <w:sz w:val="16"/>
        </w:rPr>
        <w:t xml:space="preserve">. The </w:t>
      </w:r>
      <w:r w:rsidRPr="004B5DB1">
        <w:rPr>
          <w:rStyle w:val="StyleUnderline"/>
        </w:rPr>
        <w:t>U.S. Constitution formally envisions a dual system in which the federal and state levels administer their own laws independently</w:t>
      </w:r>
      <w:r w:rsidRPr="004B5DB1">
        <w:rPr>
          <w:sz w:val="16"/>
        </w:rPr>
        <w:t xml:space="preserve">. The Court built on this by prohibiting the federal government from directing the States’ legislative and executive branches to implement federal programs (New York v. United States; Printz v. United States). While the Anti-Commandeering Doctrine has often hampered progressive policies like gun control, it </w:t>
      </w:r>
      <w:r w:rsidRPr="004B5DB1">
        <w:rPr>
          <w:rStyle w:val="StyleUnderline"/>
        </w:rPr>
        <w:t xml:space="preserve">can now </w:t>
      </w:r>
      <w:r w:rsidRPr="004B5DB1">
        <w:rPr>
          <w:rStyle w:val="StyleUnderline"/>
          <w:highlight w:val="cyan"/>
        </w:rPr>
        <w:t>foreclose attempts</w:t>
      </w:r>
      <w:r w:rsidRPr="004B5DB1">
        <w:rPr>
          <w:rStyle w:val="StyleUnderline"/>
        </w:rPr>
        <w:t xml:space="preserve"> by the Trump administration </w:t>
      </w:r>
      <w:r w:rsidRPr="004B5DB1">
        <w:rPr>
          <w:rStyle w:val="StyleUnderline"/>
          <w:highlight w:val="cyan"/>
        </w:rPr>
        <w:t xml:space="preserve">to </w:t>
      </w:r>
      <w:r w:rsidRPr="004B5DB1">
        <w:rPr>
          <w:rStyle w:val="Emphasis"/>
          <w:highlight w:val="cyan"/>
        </w:rPr>
        <w:t>force</w:t>
      </w:r>
      <w:r w:rsidRPr="004B5DB1">
        <w:rPr>
          <w:rStyle w:val="StyleUnderline"/>
          <w:highlight w:val="cyan"/>
        </w:rPr>
        <w:t xml:space="preserve"> the States to enact its policies</w:t>
      </w:r>
      <w:r w:rsidRPr="004B5DB1">
        <w:rPr>
          <w:sz w:val="16"/>
        </w:rPr>
        <w:t>.</w:t>
      </w:r>
    </w:p>
    <w:p w14:paraId="23D78C02" w14:textId="77777777" w:rsidR="001406B1" w:rsidRPr="004B5DB1" w:rsidRDefault="001406B1" w:rsidP="001406B1">
      <w:pPr>
        <w:rPr>
          <w:sz w:val="16"/>
        </w:rPr>
      </w:pPr>
      <w:r w:rsidRPr="004B5DB1">
        <w:rPr>
          <w:sz w:val="16"/>
        </w:rPr>
        <w:t xml:space="preserve">The </w:t>
      </w:r>
      <w:r w:rsidRPr="004B5DB1">
        <w:rPr>
          <w:rStyle w:val="StyleUnderline"/>
        </w:rPr>
        <w:t>Anti-Coercion Doctrine heads in a similar direction</w:t>
      </w:r>
      <w:r w:rsidRPr="004B5DB1">
        <w:rPr>
          <w:sz w:val="16"/>
        </w:rPr>
        <w:t xml:space="preserve">. Since the federal government has limited or no competence in several policy areas like healthcare, it can only use its spending powers to financially induce the States to enact desired policies. However, the Supreme Court has set certain limits. In particular, Congress cannot coerce States into enacting these policies via large financial offers and/or sanctions (South Dakota v. Dole; NFIB v. Sebelius). The </w:t>
      </w:r>
      <w:r w:rsidRPr="004B5DB1">
        <w:rPr>
          <w:rStyle w:val="Emphasis"/>
          <w:highlight w:val="cyan"/>
        </w:rPr>
        <w:t>Anti-Coercion</w:t>
      </w:r>
      <w:r w:rsidRPr="004B5DB1">
        <w:rPr>
          <w:rStyle w:val="StyleUnderline"/>
        </w:rPr>
        <w:t xml:space="preserve"> Doctrine can therefore block coercive Republican effor</w:t>
      </w:r>
      <w:r w:rsidRPr="004B5DB1">
        <w:rPr>
          <w:sz w:val="16"/>
        </w:rPr>
        <w:t>ts (for a first, albeit unsuccessful attempt, see State of New York v. Yellen and here).</w:t>
      </w:r>
    </w:p>
    <w:p w14:paraId="1F22E3EC" w14:textId="77777777" w:rsidR="001406B1" w:rsidRPr="004B5DB1" w:rsidRDefault="001406B1" w:rsidP="001406B1">
      <w:pPr>
        <w:rPr>
          <w:sz w:val="16"/>
        </w:rPr>
      </w:pPr>
      <w:r w:rsidRPr="004B5DB1">
        <w:rPr>
          <w:sz w:val="16"/>
        </w:rPr>
        <w:t xml:space="preserve">A third candidate is the </w:t>
      </w:r>
      <w:r w:rsidRPr="004B5DB1">
        <w:rPr>
          <w:rStyle w:val="Emphasis"/>
          <w:highlight w:val="cyan"/>
        </w:rPr>
        <w:t>Equal Sovereignty</w:t>
      </w:r>
      <w:r w:rsidRPr="004B5DB1">
        <w:rPr>
          <w:rStyle w:val="StyleUnderline"/>
        </w:rPr>
        <w:t xml:space="preserve"> Doctrine</w:t>
      </w:r>
      <w:r w:rsidRPr="004B5DB1">
        <w:rPr>
          <w:sz w:val="16"/>
        </w:rPr>
        <w:t xml:space="preserve">, established in Shelby County v. Holder. Here, the Supreme Court declared Section 4(b) of the Voting Rights Act of 1965 unconstitutional. The law had established a formula under which States with a historical track record of voting rights discrimination were subject to an oversight procedure. It therefore only targeted some States and </w:t>
      </w:r>
      <w:r w:rsidRPr="004B5DB1">
        <w:rPr>
          <w:rStyle w:val="StyleUnderline"/>
        </w:rPr>
        <w:t>severely</w:t>
      </w:r>
      <w:r w:rsidRPr="004B5DB1">
        <w:rPr>
          <w:rStyle w:val="StyleUnderline"/>
          <w:highlight w:val="cyan"/>
        </w:rPr>
        <w:t xml:space="preserve"> restricted</w:t>
      </w:r>
      <w:r w:rsidRPr="004B5DB1">
        <w:rPr>
          <w:rStyle w:val="StyleUnderline"/>
        </w:rPr>
        <w:t xml:space="preserve"> their </w:t>
      </w:r>
      <w:r w:rsidRPr="004B5DB1">
        <w:rPr>
          <w:rStyle w:val="StyleUnderline"/>
          <w:highlight w:val="cyan"/>
        </w:rPr>
        <w:t xml:space="preserve">capacity to </w:t>
      </w:r>
      <w:r w:rsidRPr="004B5DB1">
        <w:rPr>
          <w:rStyle w:val="Emphasis"/>
          <w:highlight w:val="cyan"/>
        </w:rPr>
        <w:t>regulate</w:t>
      </w:r>
      <w:r w:rsidRPr="004B5DB1">
        <w:rPr>
          <w:sz w:val="16"/>
        </w:rPr>
        <w:t xml:space="preserve"> elections as part of their right to self-government. The Court therefore demanded that such unequal treatment among the States be sufficiently justified. Considering the progress in the fight against voting discriminations, the Court deemed the differentiation no longer justified and declared § 4(b) VRA unconstitutional. As expected, however, this lead to a resurgence of voting discriminations which have also impacted the current presidential election. The ruling is one of many in which the Supreme Court has undermined minority voting rights and faced heavy criticism, also with regards to the previously unknown Equal Sovereignty Doctrine (see the dissent by “The Notorious RBG”). It is viewed as emblematic of the Roberts Court’s blind spot for racism and its elevation of States’ rights over individual rights (see, here, here, or here). But that need not be the case going forward: like the </w:t>
      </w:r>
      <w:r w:rsidRPr="004B5DB1">
        <w:rPr>
          <w:rStyle w:val="StyleUnderline"/>
        </w:rPr>
        <w:t>general principle of equality</w:t>
      </w:r>
      <w:r w:rsidRPr="004B5DB1">
        <w:rPr>
          <w:sz w:val="16"/>
        </w:rPr>
        <w:t xml:space="preserve">, the Equal Sovereignty Doctrine is value-neutral and can be used for progressive purposes. Recently, Hayes proposed using it as a basis to include </w:t>
      </w:r>
      <w:r w:rsidRPr="004B5DB1">
        <w:rPr>
          <w:sz w:val="16"/>
        </w:rPr>
        <w:lastRenderedPageBreak/>
        <w:t>territories like Puerto Rico. Should the Trump administration target Democrat States, the Equal Sovereignty Doctrine is the way to go. A first glimpse of this defense was on display in the plaintiff’s motion in State of New York v. Wolf, where the first Trump administration tried to force only New York to change its immigration laws by making interstate travels more difficult for New York citizens. The issue was resolved on other grounds, but the Equal Sovereignty Doctrine supported New York’s cause just as well (see also here).</w:t>
      </w:r>
    </w:p>
    <w:p w14:paraId="188E9B3F" w14:textId="77777777" w:rsidR="001406B1" w:rsidRPr="004B5DB1" w:rsidRDefault="001406B1" w:rsidP="001406B1">
      <w:pPr>
        <w:rPr>
          <w:sz w:val="16"/>
        </w:rPr>
      </w:pPr>
      <w:r w:rsidRPr="004B5DB1">
        <w:rPr>
          <w:sz w:val="16"/>
        </w:rPr>
        <w:t xml:space="preserve">These </w:t>
      </w:r>
      <w:r w:rsidRPr="004B5DB1">
        <w:rPr>
          <w:rStyle w:val="StyleUnderline"/>
          <w:highlight w:val="cyan"/>
        </w:rPr>
        <w:t>examples are</w:t>
      </w:r>
      <w:r w:rsidRPr="004B5DB1">
        <w:rPr>
          <w:rStyle w:val="StyleUnderline"/>
        </w:rPr>
        <w:t xml:space="preserve"> merely the </w:t>
      </w:r>
      <w:r w:rsidRPr="004B5DB1">
        <w:rPr>
          <w:rStyle w:val="StyleUnderline"/>
          <w:highlight w:val="cyan"/>
        </w:rPr>
        <w:t>tip of the iceberg</w:t>
      </w:r>
      <w:r w:rsidRPr="004B5DB1">
        <w:rPr>
          <w:sz w:val="16"/>
        </w:rPr>
        <w:t xml:space="preserve">. There are </w:t>
      </w:r>
      <w:r w:rsidRPr="004B5DB1">
        <w:rPr>
          <w:rStyle w:val="StyleUnderline"/>
        </w:rPr>
        <w:t xml:space="preserve">more ways to </w:t>
      </w:r>
      <w:r w:rsidRPr="004B5DB1">
        <w:rPr>
          <w:rStyle w:val="StyleUnderline"/>
          <w:highlight w:val="cyan"/>
        </w:rPr>
        <w:t>defy an excessive federal government</w:t>
      </w:r>
      <w:r w:rsidRPr="004B5DB1">
        <w:rPr>
          <w:rStyle w:val="StyleUnderline"/>
        </w:rPr>
        <w:t xml:space="preserve"> and more </w:t>
      </w:r>
      <w:r w:rsidRPr="004B5DB1">
        <w:rPr>
          <w:rStyle w:val="StyleUnderline"/>
          <w:highlight w:val="cyan"/>
        </w:rPr>
        <w:t>doctrines</w:t>
      </w:r>
      <w:r w:rsidRPr="004B5DB1">
        <w:rPr>
          <w:rStyle w:val="StyleUnderline"/>
        </w:rPr>
        <w:t xml:space="preserve"> that </w:t>
      </w:r>
      <w:r w:rsidRPr="004B5DB1">
        <w:rPr>
          <w:rStyle w:val="StyleUnderline"/>
          <w:highlight w:val="cyan"/>
        </w:rPr>
        <w:t>await</w:t>
      </w:r>
      <w:r w:rsidRPr="004B5DB1">
        <w:rPr>
          <w:rStyle w:val="StyleUnderline"/>
        </w:rPr>
        <w:t xml:space="preserve"> a </w:t>
      </w:r>
      <w:r w:rsidRPr="004B5DB1">
        <w:rPr>
          <w:rStyle w:val="Emphasis"/>
          <w:highlight w:val="cyan"/>
        </w:rPr>
        <w:t>progressive reframing</w:t>
      </w:r>
      <w:r w:rsidRPr="004B5DB1">
        <w:rPr>
          <w:sz w:val="16"/>
        </w:rPr>
        <w:t>. In fact, we are already witnessing first steps in this direction: California Governor Gavin Newsom has declared that his administration will enhance its efforts to protect reproductive rights and the environment, among others. It intends to improve and solidify current legislation and to redirect budgets to facilitate bringing claims against federal actions. This embraces both the federalism and the sovereignty strategies outlined here. Indeed, Newsom emphasized the importance of federalism for preserving the Constitution – causing another Trump tirade.</w:t>
      </w:r>
    </w:p>
    <w:p w14:paraId="31E67071" w14:textId="77777777" w:rsidR="001406B1" w:rsidRPr="004B5DB1" w:rsidRDefault="001406B1" w:rsidP="001406B1">
      <w:pPr>
        <w:rPr>
          <w:sz w:val="16"/>
        </w:rPr>
      </w:pPr>
      <w:r w:rsidRPr="004B5DB1">
        <w:rPr>
          <w:sz w:val="16"/>
        </w:rPr>
        <w:t>Not So Dirty After All?</w:t>
      </w:r>
    </w:p>
    <w:p w14:paraId="70746D80" w14:textId="77777777" w:rsidR="001406B1" w:rsidRPr="004B5DB1" w:rsidRDefault="001406B1" w:rsidP="001406B1">
      <w:pPr>
        <w:rPr>
          <w:sz w:val="16"/>
        </w:rPr>
      </w:pPr>
      <w:r w:rsidRPr="004B5DB1">
        <w:rPr>
          <w:rStyle w:val="StyleUnderline"/>
          <w:highlight w:val="cyan"/>
        </w:rPr>
        <w:t>Trump’s second term</w:t>
      </w:r>
      <w:r w:rsidRPr="004B5DB1">
        <w:rPr>
          <w:rStyle w:val="StyleUnderline"/>
        </w:rPr>
        <w:t xml:space="preserve"> will be a </w:t>
      </w:r>
      <w:r w:rsidRPr="004B5DB1">
        <w:rPr>
          <w:rStyle w:val="StyleUnderline"/>
          <w:highlight w:val="cyan"/>
        </w:rPr>
        <w:t>challenge for</w:t>
      </w:r>
      <w:r w:rsidRPr="004B5DB1">
        <w:rPr>
          <w:rStyle w:val="StyleUnderline"/>
        </w:rPr>
        <w:t xml:space="preserve"> the international legal order, American </w:t>
      </w:r>
      <w:r w:rsidRPr="004B5DB1">
        <w:rPr>
          <w:rStyle w:val="StyleUnderline"/>
          <w:highlight w:val="cyan"/>
        </w:rPr>
        <w:t>democracy</w:t>
      </w:r>
      <w:r w:rsidRPr="004B5DB1">
        <w:rPr>
          <w:rStyle w:val="StyleUnderline"/>
        </w:rPr>
        <w:t xml:space="preserve">, and fundamental rights, particularly of the most vulnerable. It is the </w:t>
      </w:r>
      <w:r w:rsidRPr="004B5DB1">
        <w:rPr>
          <w:rStyle w:val="StyleUnderline"/>
          <w:highlight w:val="cyan"/>
        </w:rPr>
        <w:t xml:space="preserve">Democrats’ task to </w:t>
      </w:r>
      <w:r w:rsidRPr="004B5DB1">
        <w:rPr>
          <w:rStyle w:val="Emphasis"/>
          <w:highlight w:val="cyan"/>
        </w:rPr>
        <w:t>step up</w:t>
      </w:r>
      <w:r w:rsidRPr="004B5DB1">
        <w:rPr>
          <w:rStyle w:val="StyleUnderline"/>
        </w:rPr>
        <w:t xml:space="preserve"> and alleviate the worst consequences</w:t>
      </w:r>
      <w:r w:rsidRPr="004B5DB1">
        <w:rPr>
          <w:sz w:val="16"/>
        </w:rPr>
        <w:t xml:space="preserve"> of a MAGA federal government.</w:t>
      </w:r>
    </w:p>
    <w:p w14:paraId="3D99A828" w14:textId="77777777" w:rsidR="001406B1" w:rsidRPr="004B5DB1" w:rsidRDefault="001406B1" w:rsidP="001406B1">
      <w:pPr>
        <w:pStyle w:val="Heading4"/>
        <w:rPr>
          <w:rFonts w:cs="Arial"/>
        </w:rPr>
      </w:pPr>
      <w:r w:rsidRPr="004B5DB1">
        <w:rPr>
          <w:rFonts w:cs="Arial"/>
          <w:u w:val="single"/>
        </w:rPr>
        <w:t>Dual sovereignty</w:t>
      </w:r>
      <w:r w:rsidRPr="004B5DB1">
        <w:rPr>
          <w:rFonts w:cs="Arial"/>
        </w:rPr>
        <w:t xml:space="preserve"> ensures a </w:t>
      </w:r>
      <w:r w:rsidRPr="004B5DB1">
        <w:rPr>
          <w:rFonts w:cs="Arial"/>
          <w:u w:val="single"/>
        </w:rPr>
        <w:t>flexible</w:t>
      </w:r>
      <w:r w:rsidRPr="004B5DB1">
        <w:rPr>
          <w:rFonts w:cs="Arial"/>
        </w:rPr>
        <w:t xml:space="preserve"> regulatory ecosystem necessary to check countless </w:t>
      </w:r>
      <w:r w:rsidRPr="004B5DB1">
        <w:rPr>
          <w:rFonts w:cs="Arial"/>
          <w:u w:val="single"/>
        </w:rPr>
        <w:t>existential threats</w:t>
      </w:r>
      <w:r w:rsidRPr="004B5DB1">
        <w:rPr>
          <w:rFonts w:cs="Arial"/>
        </w:rPr>
        <w:t xml:space="preserve">. Else, Trump locks in </w:t>
      </w:r>
      <w:r w:rsidRPr="004B5DB1">
        <w:rPr>
          <w:rFonts w:cs="Arial"/>
          <w:u w:val="single"/>
        </w:rPr>
        <w:t>disease</w:t>
      </w:r>
      <w:r w:rsidRPr="004B5DB1">
        <w:rPr>
          <w:rFonts w:cs="Arial"/>
        </w:rPr>
        <w:t xml:space="preserve">, </w:t>
      </w:r>
      <w:r w:rsidRPr="004B5DB1">
        <w:rPr>
          <w:rFonts w:cs="Arial"/>
          <w:u w:val="single"/>
        </w:rPr>
        <w:t>nuclear war</w:t>
      </w:r>
      <w:r w:rsidRPr="004B5DB1">
        <w:rPr>
          <w:rFonts w:cs="Arial"/>
        </w:rPr>
        <w:t xml:space="preserve">, and existential </w:t>
      </w:r>
      <w:r w:rsidRPr="004B5DB1">
        <w:rPr>
          <w:rFonts w:cs="Arial"/>
          <w:u w:val="single"/>
        </w:rPr>
        <w:t>emerging tech</w:t>
      </w:r>
      <w:r w:rsidRPr="004B5DB1">
        <w:rPr>
          <w:rFonts w:cs="Arial"/>
        </w:rPr>
        <w:t>.</w:t>
      </w:r>
    </w:p>
    <w:p w14:paraId="4AD4EC82" w14:textId="77777777" w:rsidR="001406B1" w:rsidRPr="004B5DB1" w:rsidRDefault="001406B1" w:rsidP="001406B1">
      <w:r w:rsidRPr="004B5DB1">
        <w:t xml:space="preserve">Charles </w:t>
      </w:r>
      <w:r w:rsidRPr="004B5DB1">
        <w:rPr>
          <w:rStyle w:val="Style13ptBold"/>
        </w:rPr>
        <w:t>Weiss 22</w:t>
      </w:r>
      <w:r w:rsidRPr="004B5DB1">
        <w:t>.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Survival Nexus: Science, Technology, and World Affairs, “Playing with Fire,” Ch. 13. https://academic.oup.com/book/39185</w:t>
      </w:r>
    </w:p>
    <w:p w14:paraId="6582193B" w14:textId="77777777" w:rsidR="001406B1" w:rsidRPr="004B5DB1" w:rsidRDefault="001406B1" w:rsidP="001406B1">
      <w:pPr>
        <w:rPr>
          <w:sz w:val="16"/>
        </w:rPr>
      </w:pPr>
      <w:r w:rsidRPr="004B5DB1">
        <w:rPr>
          <w:rStyle w:val="StyleUnderline"/>
        </w:rPr>
        <w:t>We are</w:t>
      </w:r>
      <w:r w:rsidRPr="004B5DB1">
        <w:rPr>
          <w:sz w:val="16"/>
        </w:rPr>
        <w:t xml:space="preserve"> needlessly </w:t>
      </w:r>
      <w:r w:rsidRPr="004B5DB1">
        <w:rPr>
          <w:rStyle w:val="StyleUnderline"/>
        </w:rPr>
        <w:t xml:space="preserve">allowing </w:t>
      </w:r>
      <w:r w:rsidRPr="004B5DB1">
        <w:rPr>
          <w:rStyle w:val="Emphasis"/>
          <w:highlight w:val="cyan"/>
        </w:rPr>
        <w:t>tech</w:t>
      </w:r>
      <w:r w:rsidRPr="004B5DB1">
        <w:rPr>
          <w:sz w:val="16"/>
        </w:rPr>
        <w:t xml:space="preserve">nology </w:t>
      </w:r>
      <w:r w:rsidRPr="004B5DB1">
        <w:rPr>
          <w:rStyle w:val="StyleUnderline"/>
        </w:rPr>
        <w:t xml:space="preserve">to </w:t>
      </w:r>
      <w:r w:rsidRPr="004B5DB1">
        <w:rPr>
          <w:rStyle w:val="StyleUnderline"/>
          <w:highlight w:val="cyan"/>
        </w:rPr>
        <w:t>take the world to</w:t>
      </w:r>
      <w:r w:rsidRPr="004B5DB1">
        <w:rPr>
          <w:rStyle w:val="StyleUnderline"/>
        </w:rPr>
        <w:t xml:space="preserve"> the </w:t>
      </w:r>
      <w:r w:rsidRPr="004B5DB1">
        <w:rPr>
          <w:rStyle w:val="Emphasis"/>
        </w:rPr>
        <w:t xml:space="preserve">brink of </w:t>
      </w:r>
      <w:r w:rsidRPr="004B5DB1">
        <w:rPr>
          <w:rStyle w:val="Emphasis"/>
          <w:highlight w:val="cyan"/>
        </w:rPr>
        <w:t>disasters</w:t>
      </w:r>
      <w:r w:rsidRPr="004B5DB1">
        <w:rPr>
          <w:rStyle w:val="StyleUnderline"/>
          <w:highlight w:val="cyan"/>
        </w:rPr>
        <w:t xml:space="preserve"> from</w:t>
      </w:r>
      <w:r w:rsidRPr="004B5DB1">
        <w:rPr>
          <w:sz w:val="16"/>
        </w:rPr>
        <w:t xml:space="preserve"> accidental </w:t>
      </w:r>
      <w:r w:rsidRPr="004B5DB1">
        <w:rPr>
          <w:rStyle w:val="Emphasis"/>
          <w:highlight w:val="cyan"/>
        </w:rPr>
        <w:t>climate</w:t>
      </w:r>
      <w:r w:rsidRPr="004B5DB1">
        <w:rPr>
          <w:sz w:val="16"/>
        </w:rPr>
        <w:t xml:space="preserve"> disruption, </w:t>
      </w:r>
      <w:r w:rsidRPr="004B5DB1">
        <w:rPr>
          <w:rStyle w:val="Emphasis"/>
          <w:highlight w:val="cyan"/>
        </w:rPr>
        <w:t>nuclear war</w:t>
      </w:r>
      <w:r w:rsidRPr="004B5DB1">
        <w:rPr>
          <w:rStyle w:val="StyleUnderline"/>
          <w:highlight w:val="cyan"/>
        </w:rPr>
        <w:t xml:space="preserve">, and </w:t>
      </w:r>
      <w:r w:rsidRPr="004B5DB1">
        <w:rPr>
          <w:rStyle w:val="Emphasis"/>
          <w:highlight w:val="cyan"/>
        </w:rPr>
        <w:t>pandemics</w:t>
      </w:r>
      <w:r w:rsidRPr="004B5DB1">
        <w:rPr>
          <w:rStyle w:val="StyleUnderline"/>
        </w:rPr>
        <w:t>— at the same time that we are</w:t>
      </w:r>
      <w:r w:rsidRPr="004B5DB1">
        <w:rPr>
          <w:sz w:val="16"/>
        </w:rPr>
        <w:t xml:space="preserve"> </w:t>
      </w:r>
      <w:r w:rsidRPr="004B5DB1">
        <w:rPr>
          <w:rStyle w:val="StyleUnderline"/>
        </w:rPr>
        <w:t xml:space="preserve">allowing </w:t>
      </w:r>
      <w:r w:rsidRPr="004B5DB1">
        <w:rPr>
          <w:rStyle w:val="StyleUnderline"/>
          <w:highlight w:val="cyan"/>
        </w:rPr>
        <w:t xml:space="preserve">the </w:t>
      </w:r>
      <w:r w:rsidRPr="004B5DB1">
        <w:rPr>
          <w:rStyle w:val="Emphasis"/>
          <w:highlight w:val="cyan"/>
        </w:rPr>
        <w:t>means</w:t>
      </w:r>
      <w:r w:rsidRPr="004B5DB1">
        <w:rPr>
          <w:rStyle w:val="StyleUnderline"/>
          <w:highlight w:val="cyan"/>
        </w:rPr>
        <w:t xml:space="preserve"> for </w:t>
      </w:r>
      <w:r w:rsidRPr="004B5DB1">
        <w:rPr>
          <w:rStyle w:val="Emphasis"/>
          <w:highlight w:val="cyan"/>
        </w:rPr>
        <w:t>controlling</w:t>
      </w:r>
      <w:r w:rsidRPr="004B5DB1">
        <w:rPr>
          <w:rStyle w:val="StyleUnderline"/>
          <w:highlight w:val="cyan"/>
        </w:rPr>
        <w:t xml:space="preserve"> these</w:t>
      </w:r>
      <w:r w:rsidRPr="004B5DB1">
        <w:rPr>
          <w:sz w:val="16"/>
        </w:rPr>
        <w:t xml:space="preserve"> technologies </w:t>
      </w:r>
      <w:r w:rsidRPr="004B5DB1">
        <w:rPr>
          <w:rStyle w:val="StyleUnderline"/>
        </w:rPr>
        <w:t>to</w:t>
      </w:r>
      <w:r w:rsidRPr="004B5DB1">
        <w:rPr>
          <w:sz w:val="16"/>
        </w:rPr>
        <w:t xml:space="preserve"> </w:t>
      </w:r>
      <w:r w:rsidRPr="004B5DB1">
        <w:rPr>
          <w:rStyle w:val="Emphasis"/>
          <w:highlight w:val="cyan"/>
        </w:rPr>
        <w:t>erode</w:t>
      </w:r>
      <w:r w:rsidRPr="004B5DB1">
        <w:rPr>
          <w:sz w:val="16"/>
        </w:rPr>
        <w:t xml:space="preserve">. In effect, </w:t>
      </w:r>
      <w:r w:rsidRPr="004B5DB1">
        <w:rPr>
          <w:rStyle w:val="StyleUnderline"/>
        </w:rPr>
        <w:t>we are edging</w:t>
      </w:r>
      <w:r w:rsidRPr="004B5DB1">
        <w:rPr>
          <w:sz w:val="16"/>
        </w:rPr>
        <w:t xml:space="preserve"> </w:t>
      </w:r>
      <w:r w:rsidRPr="004B5DB1">
        <w:rPr>
          <w:rStyle w:val="Emphasis"/>
        </w:rPr>
        <w:t>closer and closer</w:t>
      </w:r>
      <w:r w:rsidRPr="004B5DB1">
        <w:rPr>
          <w:sz w:val="16"/>
        </w:rPr>
        <w:t xml:space="preserve"> </w:t>
      </w:r>
      <w:r w:rsidRPr="004B5DB1">
        <w:rPr>
          <w:rStyle w:val="StyleUnderline"/>
        </w:rPr>
        <w:t xml:space="preserve">to </w:t>
      </w:r>
      <w:r w:rsidRPr="004B5DB1">
        <w:rPr>
          <w:rStyle w:val="Emphasis"/>
        </w:rPr>
        <w:t>cliffs</w:t>
      </w:r>
      <w:r w:rsidRPr="004B5DB1">
        <w:rPr>
          <w:rStyle w:val="StyleUnderline"/>
        </w:rPr>
        <w:t xml:space="preserve"> from which </w:t>
      </w:r>
      <w:r w:rsidRPr="004B5DB1">
        <w:rPr>
          <w:rStyle w:val="StyleUnderline"/>
          <w:highlight w:val="cyan"/>
        </w:rPr>
        <w:t>we have</w:t>
      </w:r>
      <w:r w:rsidRPr="004B5DB1">
        <w:rPr>
          <w:sz w:val="16"/>
          <w:highlight w:val="cyan"/>
        </w:rPr>
        <w:t xml:space="preserve"> </w:t>
      </w:r>
      <w:r w:rsidRPr="004B5DB1">
        <w:rPr>
          <w:rStyle w:val="Emphasis"/>
          <w:highlight w:val="cyan"/>
        </w:rPr>
        <w:t>removed</w:t>
      </w:r>
      <w:r w:rsidRPr="004B5DB1">
        <w:rPr>
          <w:sz w:val="16"/>
        </w:rPr>
        <w:t xml:space="preserve"> the </w:t>
      </w:r>
      <w:r w:rsidRPr="004B5DB1">
        <w:rPr>
          <w:rStyle w:val="Emphasis"/>
          <w:highlight w:val="cyan"/>
        </w:rPr>
        <w:t>guardrails</w:t>
      </w:r>
      <w:r w:rsidRPr="004B5DB1">
        <w:rPr>
          <w:rStyle w:val="StyleUnderline"/>
          <w:highlight w:val="cyan"/>
        </w:rPr>
        <w:t>. Fortunately, people</w:t>
      </w:r>
      <w:r w:rsidRPr="004B5DB1">
        <w:rPr>
          <w:rStyle w:val="StyleUnderline"/>
        </w:rPr>
        <w:t xml:space="preserve"> are beginning to</w:t>
      </w:r>
      <w:r w:rsidRPr="004B5DB1">
        <w:rPr>
          <w:sz w:val="16"/>
        </w:rPr>
        <w:t xml:space="preserve"> develop— or at least to </w:t>
      </w:r>
      <w:r w:rsidRPr="004B5DB1">
        <w:rPr>
          <w:rStyle w:val="Emphasis"/>
          <w:highlight w:val="cyan"/>
        </w:rPr>
        <w:t>think about</w:t>
      </w:r>
      <w:r w:rsidRPr="004B5DB1">
        <w:rPr>
          <w:rStyle w:val="StyleUnderline"/>
          <w:highlight w:val="cyan"/>
        </w:rPr>
        <w:t xml:space="preserve">— </w:t>
      </w:r>
      <w:r w:rsidRPr="004B5DB1">
        <w:rPr>
          <w:rStyle w:val="Emphasis"/>
          <w:highlight w:val="cyan"/>
        </w:rPr>
        <w:t>protections</w:t>
      </w:r>
      <w:r w:rsidRPr="004B5DB1">
        <w:rPr>
          <w:sz w:val="16"/>
        </w:rPr>
        <w:t xml:space="preserve"> </w:t>
      </w:r>
      <w:r w:rsidRPr="004B5DB1">
        <w:rPr>
          <w:rStyle w:val="StyleUnderline"/>
        </w:rPr>
        <w:t>against some of these dangers</w:t>
      </w:r>
      <w:r w:rsidRPr="004B5DB1">
        <w:rPr>
          <w:sz w:val="16"/>
        </w:rPr>
        <w:t>.</w:t>
      </w:r>
    </w:p>
    <w:p w14:paraId="4B0EDCC0" w14:textId="77777777" w:rsidR="001406B1" w:rsidRPr="004B5DB1" w:rsidRDefault="001406B1" w:rsidP="001406B1">
      <w:pPr>
        <w:rPr>
          <w:sz w:val="16"/>
        </w:rPr>
      </w:pPr>
      <w:r w:rsidRPr="004B5DB1">
        <w:rPr>
          <w:sz w:val="16"/>
        </w:rPr>
        <w:t xml:space="preserve">A technology-based model of </w:t>
      </w:r>
      <w:r w:rsidRPr="004B5DB1">
        <w:rPr>
          <w:rStyle w:val="Emphasis"/>
          <w:highlight w:val="cyan"/>
        </w:rPr>
        <w:t>authoritarian</w:t>
      </w:r>
      <w:r w:rsidRPr="004B5DB1">
        <w:rPr>
          <w:rStyle w:val="StyleUnderline"/>
          <w:highlight w:val="cyan"/>
        </w:rPr>
        <w:t xml:space="preserve"> government</w:t>
      </w:r>
      <w:r w:rsidRPr="004B5DB1">
        <w:rPr>
          <w:sz w:val="16"/>
        </w:rPr>
        <w:t xml:space="preserve"> is being promoted and exported as a technological, economic, and </w:t>
      </w:r>
      <w:r w:rsidRPr="004B5DB1">
        <w:rPr>
          <w:rStyle w:val="StyleUnderline"/>
        </w:rPr>
        <w:t xml:space="preserve">political </w:t>
      </w:r>
      <w:r w:rsidRPr="004B5DB1">
        <w:rPr>
          <w:rStyle w:val="StyleUnderline"/>
          <w:highlight w:val="cyan"/>
        </w:rPr>
        <w:t>challenge to</w:t>
      </w:r>
      <w:r w:rsidRPr="004B5DB1">
        <w:rPr>
          <w:rStyle w:val="StyleUnderline"/>
        </w:rPr>
        <w:t xml:space="preserve"> Western </w:t>
      </w:r>
      <w:r w:rsidRPr="004B5DB1">
        <w:rPr>
          <w:rStyle w:val="Emphasis"/>
          <w:highlight w:val="cyan"/>
        </w:rPr>
        <w:t>liberal democracies</w:t>
      </w:r>
      <w:r w:rsidRPr="004B5DB1">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1437964F" w14:textId="77777777" w:rsidR="001406B1" w:rsidRPr="004B5DB1" w:rsidRDefault="001406B1" w:rsidP="001406B1">
      <w:pPr>
        <w:rPr>
          <w:sz w:val="16"/>
        </w:rPr>
      </w:pPr>
      <w:r w:rsidRPr="004B5DB1">
        <w:rPr>
          <w:sz w:val="16"/>
        </w:rPr>
        <w:t>Stimulating and Guiding Technological Change</w:t>
      </w:r>
    </w:p>
    <w:p w14:paraId="338DFF09" w14:textId="77777777" w:rsidR="001406B1" w:rsidRPr="004B5DB1" w:rsidRDefault="001406B1" w:rsidP="001406B1">
      <w:pPr>
        <w:rPr>
          <w:sz w:val="16"/>
        </w:rPr>
      </w:pPr>
      <w:r w:rsidRPr="004B5DB1">
        <w:rPr>
          <w:rStyle w:val="Emphasis"/>
        </w:rPr>
        <w:t>Science</w:t>
      </w:r>
      <w:r w:rsidRPr="004B5DB1">
        <w:rPr>
          <w:rStyle w:val="StyleUnderline"/>
        </w:rPr>
        <w:t xml:space="preserve"> and</w:t>
      </w:r>
      <w:r w:rsidRPr="004B5DB1">
        <w:rPr>
          <w:sz w:val="16"/>
        </w:rPr>
        <w:t xml:space="preserve"> </w:t>
      </w:r>
      <w:r w:rsidRPr="004B5DB1">
        <w:rPr>
          <w:rStyle w:val="Emphasis"/>
        </w:rPr>
        <w:t>tech</w:t>
      </w:r>
      <w:r w:rsidRPr="004B5DB1">
        <w:rPr>
          <w:sz w:val="16"/>
        </w:rPr>
        <w:t xml:space="preserve">nology </w:t>
      </w:r>
      <w:r w:rsidRPr="004B5DB1">
        <w:rPr>
          <w:rStyle w:val="StyleUnderline"/>
        </w:rPr>
        <w:t>have</w:t>
      </w:r>
      <w:r w:rsidRPr="004B5DB1">
        <w:rPr>
          <w:sz w:val="16"/>
        </w:rPr>
        <w:t xml:space="preserve"> </w:t>
      </w:r>
      <w:r w:rsidRPr="004B5DB1">
        <w:rPr>
          <w:rStyle w:val="Emphasis"/>
        </w:rPr>
        <w:t>much to contribute</w:t>
      </w:r>
      <w:r w:rsidRPr="004B5DB1">
        <w:rPr>
          <w:sz w:val="16"/>
        </w:rPr>
        <w:t xml:space="preserve"> </w:t>
      </w:r>
      <w:r w:rsidRPr="004B5DB1">
        <w:rPr>
          <w:rStyle w:val="StyleUnderline"/>
        </w:rPr>
        <w:t>to the resolution of all these issues. We need better scientific understanding</w:t>
      </w:r>
      <w:r w:rsidRPr="004B5DB1">
        <w:rPr>
          <w:sz w:val="16"/>
        </w:rPr>
        <w:t xml:space="preserve"> of the climate, of the ways in which diseases spread, and of the likely impact of gene drivers and geoengineering. </w:t>
      </w:r>
      <w:r w:rsidRPr="004B5DB1">
        <w:rPr>
          <w:rStyle w:val="StyleUnderline"/>
          <w:highlight w:val="cyan"/>
        </w:rPr>
        <w:t xml:space="preserve">We </w:t>
      </w:r>
      <w:r w:rsidRPr="004B5DB1">
        <w:rPr>
          <w:rStyle w:val="Emphasis"/>
          <w:highlight w:val="cyan"/>
        </w:rPr>
        <w:t>need</w:t>
      </w:r>
      <w:r w:rsidRPr="004B5DB1">
        <w:rPr>
          <w:sz w:val="16"/>
        </w:rPr>
        <w:t xml:space="preserve"> technological </w:t>
      </w:r>
      <w:r w:rsidRPr="004B5DB1">
        <w:rPr>
          <w:rStyle w:val="StyleUnderline"/>
          <w:highlight w:val="cyan"/>
        </w:rPr>
        <w:t>innovations</w:t>
      </w:r>
      <w:r w:rsidRPr="004B5DB1">
        <w:rPr>
          <w:sz w:val="16"/>
        </w:rPr>
        <w:t xml:space="preserve"> to prevent or cure non- communicable diseases, alleviate malnutrition, conserve resources, defend against cyberattack, and restructure our economies along more sustainable and equitable lines.</w:t>
      </w:r>
    </w:p>
    <w:p w14:paraId="697DC7CC" w14:textId="77777777" w:rsidR="001406B1" w:rsidRPr="004B5DB1" w:rsidRDefault="001406B1" w:rsidP="001406B1">
      <w:pPr>
        <w:rPr>
          <w:sz w:val="16"/>
        </w:rPr>
      </w:pPr>
      <w:r w:rsidRPr="004B5DB1">
        <w:rPr>
          <w:rStyle w:val="StyleUnderline"/>
          <w:highlight w:val="cyan"/>
        </w:rPr>
        <w:t>But</w:t>
      </w:r>
      <w:r w:rsidRPr="004B5DB1">
        <w:rPr>
          <w:rStyle w:val="StyleUnderline"/>
        </w:rPr>
        <w:t xml:space="preserve"> we can</w:t>
      </w:r>
      <w:r w:rsidRPr="004B5DB1">
        <w:rPr>
          <w:rStyle w:val="Emphasis"/>
          <w:highlight w:val="cyan"/>
        </w:rPr>
        <w:t>not</w:t>
      </w:r>
      <w:r w:rsidRPr="004B5DB1">
        <w:rPr>
          <w:rStyle w:val="StyleUnderline"/>
        </w:rPr>
        <w:t xml:space="preserve"> depend on</w:t>
      </w:r>
      <w:r w:rsidRPr="004B5DB1">
        <w:rPr>
          <w:sz w:val="16"/>
        </w:rPr>
        <w:t xml:space="preserve"> science and </w:t>
      </w:r>
      <w:r w:rsidRPr="004B5DB1">
        <w:rPr>
          <w:rStyle w:val="Emphasis"/>
        </w:rPr>
        <w:t>tech</w:t>
      </w:r>
      <w:r w:rsidRPr="004B5DB1">
        <w:rPr>
          <w:sz w:val="16"/>
        </w:rPr>
        <w:t xml:space="preserve">nology to address these issues </w:t>
      </w:r>
      <w:r w:rsidRPr="004B5DB1">
        <w:rPr>
          <w:rStyle w:val="StyleUnderline"/>
          <w:highlight w:val="cyan"/>
        </w:rPr>
        <w:t>on their</w:t>
      </w:r>
      <w:r w:rsidRPr="004B5DB1">
        <w:rPr>
          <w:sz w:val="16"/>
          <w:highlight w:val="cyan"/>
        </w:rPr>
        <w:t xml:space="preserve"> </w:t>
      </w:r>
      <w:r w:rsidRPr="004B5DB1">
        <w:rPr>
          <w:rStyle w:val="Emphasis"/>
          <w:highlight w:val="cyan"/>
        </w:rPr>
        <w:t>own</w:t>
      </w:r>
      <w:r w:rsidRPr="004B5DB1">
        <w:rPr>
          <w:rStyle w:val="StyleUnderline"/>
        </w:rPr>
        <w:t xml:space="preserve">. We </w:t>
      </w:r>
      <w:r w:rsidRPr="004B5DB1">
        <w:rPr>
          <w:rStyle w:val="StyleUnderline"/>
          <w:highlight w:val="cyan"/>
        </w:rPr>
        <w:t>also need</w:t>
      </w:r>
      <w:r w:rsidRPr="004B5DB1">
        <w:rPr>
          <w:sz w:val="16"/>
        </w:rPr>
        <w:t xml:space="preserve"> policies and </w:t>
      </w:r>
      <w:r w:rsidRPr="004B5DB1">
        <w:rPr>
          <w:rStyle w:val="Emphasis"/>
          <w:highlight w:val="cyan"/>
        </w:rPr>
        <w:t>institutions</w:t>
      </w:r>
      <w:r w:rsidRPr="004B5DB1">
        <w:rPr>
          <w:sz w:val="16"/>
        </w:rPr>
        <w:t xml:space="preserve"> </w:t>
      </w:r>
      <w:r w:rsidRPr="004B5DB1">
        <w:rPr>
          <w:rStyle w:val="StyleUnderline"/>
        </w:rPr>
        <w:t>that not only support research and encourage</w:t>
      </w:r>
      <w:r w:rsidRPr="004B5DB1">
        <w:rPr>
          <w:sz w:val="16"/>
        </w:rPr>
        <w:t xml:space="preserve"> technological </w:t>
      </w:r>
      <w:r w:rsidRPr="004B5DB1">
        <w:rPr>
          <w:rStyle w:val="StyleUnderline"/>
        </w:rPr>
        <w:t>innovation but also</w:t>
      </w:r>
      <w:r w:rsidRPr="004B5DB1">
        <w:rPr>
          <w:sz w:val="16"/>
        </w:rPr>
        <w:t xml:space="preserve"> </w:t>
      </w:r>
      <w:r w:rsidRPr="004B5DB1">
        <w:rPr>
          <w:rStyle w:val="Emphasis"/>
        </w:rPr>
        <w:t>guide</w:t>
      </w:r>
      <w:r w:rsidRPr="004B5DB1">
        <w:rPr>
          <w:sz w:val="16"/>
        </w:rPr>
        <w:t xml:space="preserve"> scientific research and technological </w:t>
      </w:r>
      <w:r w:rsidRPr="004B5DB1">
        <w:rPr>
          <w:rStyle w:val="StyleUnderline"/>
        </w:rPr>
        <w:t>change in</w:t>
      </w:r>
      <w:r w:rsidRPr="004B5DB1">
        <w:rPr>
          <w:sz w:val="16"/>
        </w:rPr>
        <w:t xml:space="preserve"> </w:t>
      </w:r>
      <w:r w:rsidRPr="004B5DB1">
        <w:rPr>
          <w:rStyle w:val="Emphasis"/>
        </w:rPr>
        <w:t>responsible directions</w:t>
      </w:r>
      <w:r w:rsidRPr="004B5DB1">
        <w:rPr>
          <w:rStyle w:val="StyleUnderline"/>
        </w:rPr>
        <w:t xml:space="preserve">. This will require </w:t>
      </w:r>
      <w:r w:rsidRPr="004B5DB1">
        <w:rPr>
          <w:rStyle w:val="StyleUnderline"/>
          <w:highlight w:val="cyan"/>
        </w:rPr>
        <w:t>both</w:t>
      </w:r>
      <w:r w:rsidRPr="004B5DB1">
        <w:rPr>
          <w:sz w:val="16"/>
          <w:highlight w:val="cyan"/>
        </w:rPr>
        <w:t xml:space="preserve"> </w:t>
      </w:r>
      <w:r w:rsidRPr="004B5DB1">
        <w:rPr>
          <w:rStyle w:val="Emphasis"/>
          <w:highlight w:val="cyan"/>
        </w:rPr>
        <w:t>“top-down”</w:t>
      </w:r>
      <w:r w:rsidRPr="004B5DB1">
        <w:rPr>
          <w:sz w:val="16"/>
        </w:rPr>
        <w:t xml:space="preserve"> </w:t>
      </w:r>
      <w:r w:rsidRPr="004B5DB1">
        <w:rPr>
          <w:rStyle w:val="StyleUnderline"/>
        </w:rPr>
        <w:t>measures</w:t>
      </w:r>
      <w:r w:rsidRPr="004B5DB1">
        <w:rPr>
          <w:sz w:val="16"/>
        </w:rPr>
        <w:t xml:space="preserve"> by national governments </w:t>
      </w:r>
      <w:r w:rsidRPr="004B5DB1">
        <w:rPr>
          <w:rStyle w:val="Emphasis"/>
          <w:highlight w:val="cyan"/>
        </w:rPr>
        <w:t>and “bottom-up”</w:t>
      </w:r>
      <w:r w:rsidRPr="004B5DB1">
        <w:rPr>
          <w:rStyle w:val="Emphasis"/>
        </w:rPr>
        <w:t xml:space="preserve"> pressures </w:t>
      </w:r>
      <w:r w:rsidRPr="004B5DB1">
        <w:rPr>
          <w:rStyle w:val="Emphasis"/>
          <w:highlight w:val="cyan"/>
        </w:rPr>
        <w:t>from</w:t>
      </w:r>
      <w:r w:rsidRPr="004B5DB1">
        <w:rPr>
          <w:sz w:val="16"/>
        </w:rPr>
        <w:t xml:space="preserve"> public opinion, from nongovernmental organizations (NGOs) and from </w:t>
      </w:r>
      <w:r w:rsidRPr="004B5DB1">
        <w:rPr>
          <w:rStyle w:val="Emphasis"/>
          <w:highlight w:val="cyan"/>
        </w:rPr>
        <w:t>state and local governments</w:t>
      </w:r>
      <w:r w:rsidRPr="004B5DB1">
        <w:rPr>
          <w:rStyle w:val="Emphasis"/>
        </w:rPr>
        <w:t xml:space="preserve"> that are</w:t>
      </w:r>
      <w:r w:rsidRPr="004B5DB1">
        <w:rPr>
          <w:sz w:val="16"/>
        </w:rPr>
        <w:t xml:space="preserve"> often more </w:t>
      </w:r>
      <w:r w:rsidRPr="004B5DB1">
        <w:rPr>
          <w:rStyle w:val="Emphasis"/>
          <w:highlight w:val="cyan"/>
        </w:rPr>
        <w:t>directly responsive to public pressure</w:t>
      </w:r>
      <w:r w:rsidRPr="004B5DB1">
        <w:rPr>
          <w:sz w:val="16"/>
        </w:rPr>
        <w:t xml:space="preserve">. It will need </w:t>
      </w:r>
      <w:r w:rsidRPr="004B5DB1">
        <w:rPr>
          <w:rStyle w:val="Emphasis"/>
          <w:highlight w:val="cyan"/>
        </w:rPr>
        <w:t>ideas</w:t>
      </w:r>
      <w:r w:rsidRPr="004B5DB1">
        <w:rPr>
          <w:sz w:val="16"/>
          <w:highlight w:val="cyan"/>
        </w:rPr>
        <w:t xml:space="preserve"> </w:t>
      </w:r>
      <w:r w:rsidRPr="004B5DB1">
        <w:rPr>
          <w:rStyle w:val="StyleUnderline"/>
          <w:highlight w:val="cyan"/>
        </w:rPr>
        <w:t>and</w:t>
      </w:r>
      <w:r w:rsidRPr="004B5DB1">
        <w:rPr>
          <w:sz w:val="16"/>
          <w:highlight w:val="cyan"/>
        </w:rPr>
        <w:t xml:space="preserve"> </w:t>
      </w:r>
      <w:r w:rsidRPr="004B5DB1">
        <w:rPr>
          <w:rStyle w:val="Emphasis"/>
          <w:highlight w:val="cyan"/>
        </w:rPr>
        <w:t>inspiration</w:t>
      </w:r>
      <w:r w:rsidRPr="004B5DB1">
        <w:rPr>
          <w:sz w:val="16"/>
        </w:rPr>
        <w:t xml:space="preserve"> from businesses, universities, research institutes, individual inventors, and ordinary citizens, and support </w:t>
      </w:r>
      <w:r w:rsidRPr="004B5DB1">
        <w:rPr>
          <w:rStyle w:val="StyleUnderline"/>
          <w:highlight w:val="cyan"/>
        </w:rPr>
        <w:t>from</w:t>
      </w:r>
      <w:r w:rsidRPr="004B5DB1">
        <w:rPr>
          <w:sz w:val="16"/>
          <w:highlight w:val="cyan"/>
        </w:rPr>
        <w:t xml:space="preserve"> </w:t>
      </w:r>
      <w:r w:rsidRPr="004B5DB1">
        <w:rPr>
          <w:rStyle w:val="Emphasis"/>
          <w:highlight w:val="cyan"/>
        </w:rPr>
        <w:t>public opinion</w:t>
      </w:r>
      <w:r w:rsidRPr="004B5DB1">
        <w:rPr>
          <w:sz w:val="16"/>
          <w:highlight w:val="cyan"/>
        </w:rPr>
        <w:t xml:space="preserve"> </w:t>
      </w:r>
      <w:r w:rsidRPr="004B5DB1">
        <w:rPr>
          <w:rStyle w:val="StyleUnderline"/>
          <w:highlight w:val="cyan"/>
        </w:rPr>
        <w:t>and</w:t>
      </w:r>
      <w:r w:rsidRPr="004B5DB1">
        <w:rPr>
          <w:rStyle w:val="StyleUnderline"/>
        </w:rPr>
        <w:t xml:space="preserve"> from the</w:t>
      </w:r>
      <w:r w:rsidRPr="004B5DB1">
        <w:rPr>
          <w:sz w:val="16"/>
        </w:rPr>
        <w:t xml:space="preserve"> actions and </w:t>
      </w:r>
      <w:r w:rsidRPr="004B5DB1">
        <w:rPr>
          <w:rStyle w:val="Emphasis"/>
          <w:highlight w:val="cyan"/>
        </w:rPr>
        <w:t>advocacy</w:t>
      </w:r>
      <w:r w:rsidRPr="004B5DB1">
        <w:rPr>
          <w:sz w:val="16"/>
          <w:highlight w:val="cyan"/>
        </w:rPr>
        <w:t xml:space="preserve"> </w:t>
      </w:r>
      <w:r w:rsidRPr="004B5DB1">
        <w:rPr>
          <w:rStyle w:val="StyleUnderline"/>
          <w:highlight w:val="cyan"/>
        </w:rPr>
        <w:t>of</w:t>
      </w:r>
      <w:r w:rsidRPr="004B5DB1">
        <w:rPr>
          <w:sz w:val="16"/>
          <w:highlight w:val="cyan"/>
        </w:rPr>
        <w:t xml:space="preserve"> </w:t>
      </w:r>
      <w:r w:rsidRPr="004B5DB1">
        <w:rPr>
          <w:rStyle w:val="Emphasis"/>
          <w:highlight w:val="cyan"/>
        </w:rPr>
        <w:t>individuals</w:t>
      </w:r>
      <w:r w:rsidRPr="004B5DB1">
        <w:rPr>
          <w:sz w:val="16"/>
        </w:rPr>
        <w:t xml:space="preserve"> </w:t>
      </w:r>
      <w:r w:rsidRPr="004B5DB1">
        <w:rPr>
          <w:rStyle w:val="StyleUnderline"/>
        </w:rPr>
        <w:t>and</w:t>
      </w:r>
      <w:r w:rsidRPr="004B5DB1">
        <w:rPr>
          <w:sz w:val="16"/>
        </w:rPr>
        <w:t xml:space="preserve"> </w:t>
      </w:r>
      <w:r w:rsidRPr="004B5DB1">
        <w:rPr>
          <w:rStyle w:val="Emphasis"/>
        </w:rPr>
        <w:t>communities</w:t>
      </w:r>
      <w:r w:rsidRPr="004B5DB1">
        <w:rPr>
          <w:sz w:val="16"/>
        </w:rPr>
        <w:t xml:space="preserve">. In some cases, it will require sustained effort to resist commercial, political, and military pressures to ignore broader social and environmental problems when investing in research </w:t>
      </w:r>
      <w:r w:rsidRPr="004B5DB1">
        <w:rPr>
          <w:sz w:val="16"/>
        </w:rPr>
        <w:lastRenderedPageBreak/>
        <w:t>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1966BA8C" w14:textId="77777777" w:rsidR="001406B1" w:rsidRPr="004B5DB1" w:rsidRDefault="001406B1" w:rsidP="001406B1">
      <w:pPr>
        <w:rPr>
          <w:sz w:val="16"/>
        </w:rPr>
      </w:pPr>
      <w:r w:rsidRPr="004B5DB1">
        <w:rPr>
          <w:rStyle w:val="StyleUnderline"/>
          <w:highlight w:val="cyan"/>
        </w:rPr>
        <w:t>We need</w:t>
      </w:r>
      <w:r w:rsidRPr="004B5DB1">
        <w:rPr>
          <w:rStyle w:val="StyleUnderline"/>
        </w:rPr>
        <w:t xml:space="preserve"> to</w:t>
      </w:r>
      <w:r w:rsidRPr="004B5DB1">
        <w:rPr>
          <w:sz w:val="16"/>
        </w:rPr>
        <w:t xml:space="preserve"> </w:t>
      </w:r>
      <w:r w:rsidRPr="004B5DB1">
        <w:rPr>
          <w:rStyle w:val="Emphasis"/>
        </w:rPr>
        <w:t xml:space="preserve">devise </w:t>
      </w:r>
      <w:r w:rsidRPr="004B5DB1">
        <w:rPr>
          <w:rStyle w:val="Emphasis"/>
          <w:highlight w:val="cyan"/>
        </w:rPr>
        <w:t>limits</w:t>
      </w:r>
      <w:r w:rsidRPr="004B5DB1">
        <w:rPr>
          <w:sz w:val="16"/>
          <w:highlight w:val="cyan"/>
        </w:rPr>
        <w:t xml:space="preserve"> </w:t>
      </w:r>
      <w:r w:rsidRPr="004B5DB1">
        <w:rPr>
          <w:rStyle w:val="StyleUnderline"/>
          <w:highlight w:val="cyan"/>
        </w:rPr>
        <w:t>on</w:t>
      </w:r>
      <w:r w:rsidRPr="004B5DB1">
        <w:rPr>
          <w:sz w:val="16"/>
        </w:rPr>
        <w:t xml:space="preserve"> technological </w:t>
      </w:r>
      <w:r w:rsidRPr="004B5DB1">
        <w:rPr>
          <w:rStyle w:val="Emphasis"/>
          <w:highlight w:val="cyan"/>
        </w:rPr>
        <w:t>innovations</w:t>
      </w:r>
      <w:r w:rsidRPr="004B5DB1">
        <w:rPr>
          <w:sz w:val="16"/>
        </w:rPr>
        <w:t xml:space="preserve"> like autonomous weapons and hypersonic missiles </w:t>
      </w:r>
      <w:r w:rsidRPr="004B5DB1">
        <w:rPr>
          <w:rStyle w:val="StyleUnderline"/>
          <w:highlight w:val="cyan"/>
        </w:rPr>
        <w:t>that</w:t>
      </w:r>
      <w:r w:rsidRPr="004B5DB1">
        <w:rPr>
          <w:sz w:val="16"/>
        </w:rPr>
        <w:t xml:space="preserve"> can </w:t>
      </w:r>
      <w:r w:rsidRPr="004B5DB1">
        <w:rPr>
          <w:rStyle w:val="StyleUnderline"/>
          <w:highlight w:val="cyan"/>
        </w:rPr>
        <w:t>lead to</w:t>
      </w:r>
      <w:r w:rsidRPr="004B5DB1">
        <w:rPr>
          <w:sz w:val="16"/>
        </w:rPr>
        <w:t xml:space="preserve"> </w:t>
      </w:r>
      <w:r w:rsidRPr="004B5DB1">
        <w:rPr>
          <w:rStyle w:val="Emphasis"/>
        </w:rPr>
        <w:t xml:space="preserve">unintended </w:t>
      </w:r>
      <w:r w:rsidRPr="004B5DB1">
        <w:rPr>
          <w:rStyle w:val="Emphasis"/>
          <w:highlight w:val="cyan"/>
        </w:rPr>
        <w:t>nuclear war</w:t>
      </w:r>
      <w:r w:rsidRPr="004B5DB1">
        <w:rPr>
          <w:rStyle w:val="StyleUnderline"/>
        </w:rPr>
        <w:t xml:space="preserve">. We need </w:t>
      </w:r>
      <w:r w:rsidRPr="004B5DB1">
        <w:rPr>
          <w:rStyle w:val="StyleUnderline"/>
          <w:highlight w:val="cyan"/>
        </w:rPr>
        <w:t>to</w:t>
      </w:r>
      <w:r w:rsidRPr="004B5DB1">
        <w:rPr>
          <w:sz w:val="16"/>
        </w:rPr>
        <w:t xml:space="preserve"> restructure our economy and redesign our cities to end, or at least to limit the use of fossil fuels and to increase the efficiency of our use of energy and materials. We need </w:t>
      </w:r>
      <w:r w:rsidRPr="004B5DB1">
        <w:rPr>
          <w:rStyle w:val="Emphasis"/>
          <w:highlight w:val="cyan"/>
        </w:rPr>
        <w:t>control</w:t>
      </w:r>
      <w:r w:rsidRPr="004B5DB1">
        <w:rPr>
          <w:sz w:val="16"/>
        </w:rPr>
        <w:t xml:space="preserve">s on </w:t>
      </w:r>
      <w:r w:rsidRPr="004B5DB1">
        <w:rPr>
          <w:rStyle w:val="StyleUnderline"/>
        </w:rPr>
        <w:t>technologies like</w:t>
      </w:r>
      <w:r w:rsidRPr="004B5DB1">
        <w:rPr>
          <w:sz w:val="16"/>
        </w:rPr>
        <w:t xml:space="preserve"> </w:t>
      </w:r>
      <w:r w:rsidRPr="004B5DB1">
        <w:rPr>
          <w:rStyle w:val="Emphasis"/>
          <w:highlight w:val="cyan"/>
        </w:rPr>
        <w:t>a</w:t>
      </w:r>
      <w:r w:rsidRPr="004B5DB1">
        <w:rPr>
          <w:sz w:val="16"/>
        </w:rPr>
        <w:t xml:space="preserve">rtificial </w:t>
      </w:r>
      <w:r w:rsidRPr="004B5DB1">
        <w:rPr>
          <w:rStyle w:val="Emphasis"/>
          <w:highlight w:val="cyan"/>
        </w:rPr>
        <w:t>i</w:t>
      </w:r>
      <w:r w:rsidRPr="004B5DB1">
        <w:rPr>
          <w:sz w:val="16"/>
        </w:rPr>
        <w:t xml:space="preserve">ntelligence, </w:t>
      </w:r>
      <w:r w:rsidRPr="004B5DB1">
        <w:rPr>
          <w:rStyle w:val="Emphasis"/>
          <w:highlight w:val="cyan"/>
        </w:rPr>
        <w:t>gene drivers</w:t>
      </w:r>
      <w:r w:rsidRPr="004B5DB1">
        <w:rPr>
          <w:rStyle w:val="StyleUnderline"/>
          <w:highlight w:val="cyan"/>
        </w:rPr>
        <w:t xml:space="preserve">, and </w:t>
      </w:r>
      <w:r w:rsidRPr="004B5DB1">
        <w:rPr>
          <w:rStyle w:val="Emphasis"/>
          <w:highlight w:val="cyan"/>
        </w:rPr>
        <w:t>geoengineering</w:t>
      </w:r>
      <w:r w:rsidRPr="004B5DB1">
        <w:rPr>
          <w:sz w:val="16"/>
        </w:rPr>
        <w:t xml:space="preserve">, </w:t>
      </w:r>
      <w:r w:rsidRPr="004B5DB1">
        <w:rPr>
          <w:rStyle w:val="StyleUnderline"/>
        </w:rPr>
        <w:t xml:space="preserve">all of </w:t>
      </w:r>
      <w:r w:rsidRPr="004B5DB1">
        <w:rPr>
          <w:rStyle w:val="StyleUnderline"/>
          <w:highlight w:val="cyan"/>
        </w:rPr>
        <w:t>which</w:t>
      </w:r>
      <w:r w:rsidRPr="004B5DB1">
        <w:rPr>
          <w:sz w:val="16"/>
        </w:rPr>
        <w:t xml:space="preserve"> both promise major benefits and </w:t>
      </w:r>
      <w:r w:rsidRPr="004B5DB1">
        <w:rPr>
          <w:rStyle w:val="StyleUnderline"/>
          <w:highlight w:val="cyan"/>
        </w:rPr>
        <w:t>involve</w:t>
      </w:r>
      <w:r w:rsidRPr="004B5DB1">
        <w:rPr>
          <w:sz w:val="16"/>
          <w:highlight w:val="cyan"/>
        </w:rPr>
        <w:t xml:space="preserve"> </w:t>
      </w:r>
      <w:r w:rsidRPr="004B5DB1">
        <w:rPr>
          <w:rStyle w:val="Emphasis"/>
          <w:highlight w:val="cyan"/>
        </w:rPr>
        <w:t>great risks</w:t>
      </w:r>
      <w:r w:rsidRPr="004B5DB1">
        <w:rPr>
          <w:rStyle w:val="StyleUnderline"/>
        </w:rPr>
        <w:t>. We need to defend ourselves</w:t>
      </w:r>
      <w:r w:rsidRPr="004B5DB1">
        <w:rPr>
          <w:sz w:val="16"/>
        </w:rPr>
        <w:t xml:space="preserve"> against </w:t>
      </w:r>
      <w:r w:rsidRPr="004B5DB1">
        <w:rPr>
          <w:rStyle w:val="Emphasis"/>
        </w:rPr>
        <w:t>tech</w:t>
      </w:r>
      <w:r w:rsidRPr="004B5DB1">
        <w:rPr>
          <w:sz w:val="16"/>
        </w:rPr>
        <w:t>nology</w:t>
      </w:r>
      <w:r w:rsidRPr="004B5DB1">
        <w:rPr>
          <w:rStyle w:val="Emphasis"/>
        </w:rPr>
        <w:t>-based attacks</w:t>
      </w:r>
      <w:r w:rsidRPr="004B5DB1">
        <w:rPr>
          <w:sz w:val="16"/>
        </w:rPr>
        <w:t xml:space="preserve"> </w:t>
      </w:r>
      <w:r w:rsidRPr="004B5DB1">
        <w:rPr>
          <w:rStyle w:val="StyleUnderline"/>
        </w:rPr>
        <w:t>on</w:t>
      </w:r>
      <w:r w:rsidRPr="004B5DB1">
        <w:rPr>
          <w:sz w:val="16"/>
        </w:rPr>
        <w:t xml:space="preserve"> the </w:t>
      </w:r>
      <w:r w:rsidRPr="004B5DB1">
        <w:rPr>
          <w:rStyle w:val="Emphasis"/>
        </w:rPr>
        <w:t>values</w:t>
      </w:r>
      <w:r w:rsidRPr="004B5DB1">
        <w:rPr>
          <w:sz w:val="16"/>
        </w:rPr>
        <w:t xml:space="preserve"> of freedom of thought, communication, innovation, and access to information that were embodied in the original design of the Internet and social media but are now under attack.</w:t>
      </w:r>
    </w:p>
    <w:p w14:paraId="150F53BF" w14:textId="77777777" w:rsidR="001406B1" w:rsidRPr="004B5DB1" w:rsidRDefault="001406B1" w:rsidP="001406B1">
      <w:pPr>
        <w:rPr>
          <w:sz w:val="16"/>
        </w:rPr>
      </w:pPr>
      <w:r w:rsidRPr="004B5DB1">
        <w:rPr>
          <w:rStyle w:val="StyleUnderline"/>
        </w:rPr>
        <w:t xml:space="preserve">At the same time, we need </w:t>
      </w:r>
      <w:r w:rsidRPr="004B5DB1">
        <w:rPr>
          <w:rStyle w:val="Emphasis"/>
        </w:rPr>
        <w:t>new</w:t>
      </w:r>
      <w:r w:rsidRPr="004B5DB1">
        <w:rPr>
          <w:sz w:val="16"/>
        </w:rPr>
        <w:t xml:space="preserve"> science and </w:t>
      </w:r>
      <w:r w:rsidRPr="004B5DB1">
        <w:rPr>
          <w:rStyle w:val="Emphasis"/>
        </w:rPr>
        <w:t>tech</w:t>
      </w:r>
      <w:r w:rsidRPr="004B5DB1">
        <w:rPr>
          <w:sz w:val="16"/>
        </w:rPr>
        <w:t xml:space="preserve">nology </w:t>
      </w:r>
      <w:r w:rsidRPr="004B5DB1">
        <w:rPr>
          <w:rStyle w:val="StyleUnderline"/>
        </w:rPr>
        <w:t>to develop novel approaches to</w:t>
      </w:r>
      <w:r w:rsidRPr="004B5DB1">
        <w:rPr>
          <w:sz w:val="16"/>
        </w:rPr>
        <w:t xml:space="preserve"> environmental </w:t>
      </w:r>
      <w:r w:rsidRPr="004B5DB1">
        <w:rPr>
          <w:rStyle w:val="Emphasis"/>
        </w:rPr>
        <w:t>sustainability</w:t>
      </w:r>
      <w:r w:rsidRPr="004B5DB1">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080C736C" w14:textId="77777777" w:rsidR="001406B1" w:rsidRPr="004B5DB1" w:rsidRDefault="001406B1" w:rsidP="001406B1">
      <w:pPr>
        <w:rPr>
          <w:sz w:val="16"/>
        </w:rPr>
      </w:pPr>
      <w:r w:rsidRPr="004B5DB1">
        <w:rPr>
          <w:sz w:val="16"/>
        </w:rPr>
        <w:t xml:space="preserve">Some of these </w:t>
      </w:r>
      <w:r w:rsidRPr="004B5DB1">
        <w:rPr>
          <w:rStyle w:val="StyleUnderline"/>
        </w:rPr>
        <w:t>issues, like</w:t>
      </w:r>
      <w:r w:rsidRPr="004B5DB1">
        <w:rPr>
          <w:sz w:val="16"/>
        </w:rPr>
        <w:t xml:space="preserve"> </w:t>
      </w:r>
      <w:r w:rsidRPr="004B5DB1">
        <w:rPr>
          <w:rStyle w:val="Emphasis"/>
        </w:rPr>
        <w:t>climate change</w:t>
      </w:r>
      <w:r w:rsidRPr="004B5DB1">
        <w:rPr>
          <w:rStyle w:val="StyleUnderline"/>
        </w:rPr>
        <w:t xml:space="preserve">, </w:t>
      </w:r>
      <w:r w:rsidRPr="004B5DB1">
        <w:rPr>
          <w:rStyle w:val="Emphasis"/>
        </w:rPr>
        <w:t>nuclear weapons</w:t>
      </w:r>
      <w:r w:rsidRPr="004B5DB1">
        <w:rPr>
          <w:rStyle w:val="StyleUnderline"/>
        </w:rPr>
        <w:t>, and</w:t>
      </w:r>
      <w:r w:rsidRPr="004B5DB1">
        <w:rPr>
          <w:sz w:val="16"/>
        </w:rPr>
        <w:t xml:space="preserve"> global </w:t>
      </w:r>
      <w:r w:rsidRPr="004B5DB1">
        <w:rPr>
          <w:rStyle w:val="Emphasis"/>
        </w:rPr>
        <w:t>health</w:t>
      </w:r>
      <w:r w:rsidRPr="004B5DB1">
        <w:rPr>
          <w:rStyle w:val="StyleUnderline"/>
        </w:rPr>
        <w:t>, are governed by</w:t>
      </w:r>
      <w:r w:rsidRPr="004B5DB1">
        <w:rPr>
          <w:sz w:val="16"/>
        </w:rPr>
        <w:t xml:space="preserve"> </w:t>
      </w:r>
      <w:r w:rsidRPr="004B5DB1">
        <w:rPr>
          <w:rStyle w:val="Emphasis"/>
        </w:rPr>
        <w:t>long-standing</w:t>
      </w:r>
      <w:r w:rsidRPr="004B5DB1">
        <w:rPr>
          <w:sz w:val="16"/>
        </w:rPr>
        <w:t xml:space="preserve"> regimes, </w:t>
      </w:r>
      <w:r w:rsidRPr="004B5DB1">
        <w:rPr>
          <w:rStyle w:val="Emphasis"/>
        </w:rPr>
        <w:t>norms</w:t>
      </w:r>
      <w:r w:rsidRPr="004B5DB1">
        <w:rPr>
          <w:rStyle w:val="StyleUnderline"/>
        </w:rPr>
        <w:t>, and</w:t>
      </w:r>
      <w:r w:rsidRPr="004B5DB1">
        <w:rPr>
          <w:sz w:val="16"/>
        </w:rPr>
        <w:t xml:space="preserve"> </w:t>
      </w:r>
      <w:r w:rsidRPr="004B5DB1">
        <w:rPr>
          <w:rStyle w:val="Emphasis"/>
          <w:highlight w:val="cyan"/>
        </w:rPr>
        <w:t>institutions</w:t>
      </w:r>
      <w:r w:rsidRPr="004B5DB1">
        <w:rPr>
          <w:sz w:val="16"/>
        </w:rPr>
        <w:t xml:space="preserve"> </w:t>
      </w:r>
      <w:r w:rsidRPr="004B5DB1">
        <w:rPr>
          <w:rStyle w:val="StyleUnderline"/>
        </w:rPr>
        <w:t>that</w:t>
      </w:r>
      <w:r w:rsidRPr="004B5DB1">
        <w:rPr>
          <w:sz w:val="16"/>
        </w:rPr>
        <w:t xml:space="preserve"> </w:t>
      </w:r>
      <w:r w:rsidRPr="004B5DB1">
        <w:rPr>
          <w:rStyle w:val="Emphasis"/>
        </w:rPr>
        <w:t xml:space="preserve">now </w:t>
      </w:r>
      <w:r w:rsidRPr="004B5DB1">
        <w:rPr>
          <w:rStyle w:val="Emphasis"/>
          <w:highlight w:val="cyan"/>
        </w:rPr>
        <w:t>need strengthening</w:t>
      </w:r>
      <w:r w:rsidRPr="004B5DB1">
        <w:rPr>
          <w:sz w:val="16"/>
        </w:rPr>
        <w:t xml:space="preserve"> </w:t>
      </w:r>
      <w:r w:rsidRPr="004B5DB1">
        <w:rPr>
          <w:rStyle w:val="StyleUnderline"/>
        </w:rPr>
        <w:t>and</w:t>
      </w:r>
      <w:r w:rsidRPr="004B5DB1">
        <w:rPr>
          <w:sz w:val="16"/>
        </w:rPr>
        <w:t xml:space="preserve"> </w:t>
      </w:r>
      <w:r w:rsidRPr="004B5DB1">
        <w:rPr>
          <w:rStyle w:val="Emphasis"/>
        </w:rPr>
        <w:t>refurbishing</w:t>
      </w:r>
      <w:r w:rsidRPr="004B5DB1">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60B4B014" w14:textId="77777777" w:rsidR="001406B1" w:rsidRPr="004B5DB1" w:rsidRDefault="001406B1" w:rsidP="001406B1">
      <w:pPr>
        <w:rPr>
          <w:sz w:val="16"/>
        </w:rPr>
      </w:pPr>
      <w:r w:rsidRPr="004B5DB1">
        <w:rPr>
          <w:sz w:val="16"/>
        </w:rPr>
        <w:t>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w:t>
      </w:r>
    </w:p>
    <w:p w14:paraId="0ED3D1CD" w14:textId="77777777" w:rsidR="001406B1" w:rsidRPr="004B5DB1" w:rsidRDefault="001406B1" w:rsidP="001406B1">
      <w:pPr>
        <w:rPr>
          <w:sz w:val="16"/>
        </w:rPr>
      </w:pPr>
      <w:r w:rsidRPr="004B5DB1">
        <w:rPr>
          <w:sz w:val="16"/>
        </w:rPr>
        <w:t xml:space="preserve">Geoengineering and gene drivers also take the world into uncharted terri­ tory. Their </w:t>
      </w:r>
      <w:r w:rsidRPr="004B5DB1">
        <w:rPr>
          <w:rStyle w:val="StyleUnderline"/>
        </w:rPr>
        <w:t xml:space="preserve">governance is </w:t>
      </w:r>
      <w:r w:rsidRPr="004B5DB1">
        <w:rPr>
          <w:rStyle w:val="Emphasis"/>
        </w:rPr>
        <w:t>complicated</w:t>
      </w:r>
      <w:r w:rsidRPr="004B5DB1">
        <w:rPr>
          <w:rStyle w:val="StyleUnderline"/>
        </w:rPr>
        <w:t xml:space="preserve"> by</w:t>
      </w:r>
      <w:r w:rsidRPr="004B5DB1">
        <w:rPr>
          <w:sz w:val="16"/>
        </w:rPr>
        <w:t xml:space="preserve"> the fact that they are accessible not only to governments, but also to </w:t>
      </w:r>
      <w:r w:rsidRPr="004B5DB1">
        <w:rPr>
          <w:rStyle w:val="Emphasis"/>
        </w:rPr>
        <w:t>private businesses</w:t>
      </w:r>
      <w:r w:rsidRPr="004B5DB1">
        <w:rPr>
          <w:rStyle w:val="StyleUnderline"/>
        </w:rPr>
        <w:t xml:space="preserve">, </w:t>
      </w:r>
      <w:r w:rsidRPr="004B5DB1">
        <w:rPr>
          <w:rStyle w:val="Emphasis"/>
        </w:rPr>
        <w:t>NGOs</w:t>
      </w:r>
      <w:r w:rsidRPr="004B5DB1">
        <w:rPr>
          <w:rStyle w:val="StyleUnderline"/>
        </w:rPr>
        <w:t xml:space="preserve">, and </w:t>
      </w:r>
      <w:r w:rsidRPr="004B5DB1">
        <w:rPr>
          <w:rStyle w:val="Emphasis"/>
        </w:rPr>
        <w:t>individuals</w:t>
      </w:r>
      <w:r w:rsidRPr="004B5DB1">
        <w:rPr>
          <w:rStyle w:val="StyleUnderline"/>
        </w:rPr>
        <w:t xml:space="preserve">. It is </w:t>
      </w:r>
      <w:r w:rsidRPr="004B5DB1">
        <w:rPr>
          <w:rStyle w:val="Emphasis"/>
        </w:rPr>
        <w:t>far from clear</w:t>
      </w:r>
      <w:r w:rsidRPr="004B5DB1">
        <w:rPr>
          <w:sz w:val="16"/>
        </w:rPr>
        <w:t xml:space="preserve"> </w:t>
      </w:r>
      <w:r w:rsidRPr="004B5DB1">
        <w:rPr>
          <w:rStyle w:val="StyleUnderline"/>
        </w:rPr>
        <w:t>how decisions should be made</w:t>
      </w:r>
      <w:r w:rsidRPr="004B5DB1">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6F24537A" w14:textId="77777777" w:rsidR="001406B1" w:rsidRPr="004B5DB1" w:rsidRDefault="001406B1" w:rsidP="001406B1">
      <w:pPr>
        <w:rPr>
          <w:sz w:val="16"/>
        </w:rPr>
      </w:pPr>
      <w:r w:rsidRPr="004B5DB1">
        <w:rPr>
          <w:sz w:val="16"/>
        </w:rPr>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p>
    <w:p w14:paraId="5FA35D63" w14:textId="77777777" w:rsidR="001406B1" w:rsidRPr="004B5DB1" w:rsidRDefault="001406B1" w:rsidP="001406B1">
      <w:pPr>
        <w:rPr>
          <w:sz w:val="16"/>
        </w:rPr>
      </w:pPr>
      <w:r w:rsidRPr="004B5DB1">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p>
    <w:p w14:paraId="194298BA" w14:textId="77777777" w:rsidR="001406B1" w:rsidRPr="004B5DB1" w:rsidRDefault="001406B1" w:rsidP="001406B1">
      <w:pPr>
        <w:rPr>
          <w:sz w:val="16"/>
        </w:rPr>
      </w:pPr>
      <w:r w:rsidRPr="004B5DB1">
        <w:rPr>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w:t>
      </w:r>
    </w:p>
    <w:p w14:paraId="2AE9D16B" w14:textId="77777777" w:rsidR="001406B1" w:rsidRPr="004B5DB1" w:rsidRDefault="001406B1" w:rsidP="001406B1">
      <w:pPr>
        <w:rPr>
          <w:sz w:val="16"/>
        </w:rPr>
      </w:pPr>
      <w:r w:rsidRPr="004B5DB1">
        <w:rPr>
          <w:rStyle w:val="StyleUnderline"/>
        </w:rPr>
        <w:t xml:space="preserve">Dealing with complex global, technology-intensive issues like these is </w:t>
      </w:r>
      <w:r w:rsidRPr="004B5DB1">
        <w:rPr>
          <w:rStyle w:val="StyleUnderline"/>
          <w:highlight w:val="cyan"/>
        </w:rPr>
        <w:t xml:space="preserve">a </w:t>
      </w:r>
      <w:r w:rsidRPr="004B5DB1">
        <w:rPr>
          <w:rStyle w:val="Emphasis"/>
          <w:highlight w:val="cyan"/>
        </w:rPr>
        <w:t>tall order</w:t>
      </w:r>
      <w:r w:rsidRPr="004B5DB1">
        <w:rPr>
          <w:sz w:val="16"/>
        </w:rPr>
        <w:t>, especially when they require democratic countries to find</w:t>
      </w:r>
      <w:r w:rsidRPr="004B5DB1">
        <w:rPr>
          <w:rStyle w:val="StyleUnderline"/>
        </w:rPr>
        <w:t xml:space="preserve"> </w:t>
      </w:r>
      <w:r w:rsidRPr="004B5DB1">
        <w:rPr>
          <w:sz w:val="16"/>
        </w:rPr>
        <w:t xml:space="preserve">common in­ terest with countries with whose governments they are otherwise deeply at odds. </w:t>
      </w:r>
      <w:r w:rsidRPr="004B5DB1">
        <w:rPr>
          <w:rStyle w:val="StyleUnderline"/>
          <w:highlight w:val="cyan"/>
        </w:rPr>
        <w:t>Nevertheless</w:t>
      </w:r>
      <w:r w:rsidRPr="004B5DB1">
        <w:rPr>
          <w:rStyle w:val="StyleUnderline"/>
        </w:rPr>
        <w:t xml:space="preserve">, </w:t>
      </w:r>
      <w:r w:rsidRPr="004B5DB1">
        <w:rPr>
          <w:rStyle w:val="StyleUnderline"/>
        </w:rPr>
        <w:lastRenderedPageBreak/>
        <w:t xml:space="preserve">the world has </w:t>
      </w:r>
      <w:r w:rsidRPr="004B5DB1">
        <w:rPr>
          <w:rStyle w:val="StyleUnderline"/>
          <w:highlight w:val="cyan"/>
        </w:rPr>
        <w:t>faced</w:t>
      </w:r>
      <w:r w:rsidRPr="004B5DB1">
        <w:rPr>
          <w:rStyle w:val="StyleUnderline"/>
        </w:rPr>
        <w:t xml:space="preserve"> such issues </w:t>
      </w:r>
      <w:r w:rsidRPr="004B5DB1">
        <w:rPr>
          <w:rStyle w:val="StyleUnderline"/>
          <w:highlight w:val="cyan"/>
        </w:rPr>
        <w:t xml:space="preserve">successfully </w:t>
      </w:r>
      <w:r w:rsidRPr="004B5DB1">
        <w:rPr>
          <w:rStyle w:val="Emphasis"/>
          <w:highlight w:val="cyan"/>
        </w:rPr>
        <w:t>before</w:t>
      </w:r>
      <w:r w:rsidRPr="004B5DB1">
        <w:rPr>
          <w:rStyle w:val="StyleUnderline"/>
          <w:highlight w:val="cyan"/>
        </w:rPr>
        <w:t xml:space="preserve"> under</w:t>
      </w:r>
      <w:r w:rsidRPr="004B5DB1">
        <w:rPr>
          <w:sz w:val="16"/>
        </w:rPr>
        <w:t xml:space="preserve"> </w:t>
      </w:r>
      <w:r w:rsidRPr="004B5DB1">
        <w:rPr>
          <w:rStyle w:val="StyleUnderline"/>
        </w:rPr>
        <w:t>the</w:t>
      </w:r>
      <w:r w:rsidRPr="004B5DB1">
        <w:rPr>
          <w:sz w:val="16"/>
        </w:rPr>
        <w:t xml:space="preserve"> arguably </w:t>
      </w:r>
      <w:r w:rsidRPr="004B5DB1">
        <w:rPr>
          <w:rStyle w:val="StyleUnderline"/>
        </w:rPr>
        <w:t>more difficult conditions</w:t>
      </w:r>
      <w:r w:rsidRPr="004B5DB1">
        <w:rPr>
          <w:sz w:val="16"/>
        </w:rPr>
        <w:t xml:space="preserve"> </w:t>
      </w:r>
      <w:r w:rsidRPr="004B5DB1">
        <w:rPr>
          <w:rStyle w:val="StyleUnderline"/>
        </w:rPr>
        <w:t xml:space="preserve">of </w:t>
      </w:r>
      <w:r w:rsidRPr="004B5DB1">
        <w:rPr>
          <w:rStyle w:val="StyleUnderline"/>
          <w:highlight w:val="cyan"/>
        </w:rPr>
        <w:t xml:space="preserve">the </w:t>
      </w:r>
      <w:r w:rsidRPr="004B5DB1">
        <w:rPr>
          <w:rStyle w:val="Emphasis"/>
          <w:highlight w:val="cyan"/>
        </w:rPr>
        <w:t>Cold War</w:t>
      </w:r>
      <w:r w:rsidRPr="004B5DB1">
        <w:rPr>
          <w:rStyle w:val="StyleUnderline"/>
        </w:rPr>
        <w:t xml:space="preserve">, which pitted two </w:t>
      </w:r>
      <w:r w:rsidRPr="004B5DB1">
        <w:rPr>
          <w:rStyle w:val="Emphasis"/>
        </w:rPr>
        <w:t>ideologically opposed superpowers</w:t>
      </w:r>
      <w:r w:rsidRPr="004B5DB1">
        <w:rPr>
          <w:rStyle w:val="StyleUnderline"/>
        </w:rPr>
        <w:t xml:space="preserve"> against each other that nevertheless managed to </w:t>
      </w:r>
      <w:r w:rsidRPr="004B5DB1">
        <w:rPr>
          <w:rStyle w:val="Emphasis"/>
        </w:rPr>
        <w:t>agree</w:t>
      </w:r>
      <w:r w:rsidRPr="004B5DB1">
        <w:rPr>
          <w:rStyle w:val="StyleUnderline"/>
        </w:rPr>
        <w:t xml:space="preserve"> </w:t>
      </w:r>
      <w:r w:rsidRPr="004B5DB1">
        <w:rPr>
          <w:sz w:val="16"/>
        </w:rPr>
        <w:t xml:space="preserve">on elaborate and technically demanding measures </w:t>
      </w:r>
      <w:r w:rsidRPr="004B5DB1">
        <w:rPr>
          <w:rStyle w:val="StyleUnderline"/>
        </w:rPr>
        <w:t xml:space="preserve">to avoid </w:t>
      </w:r>
      <w:r w:rsidRPr="004B5DB1">
        <w:rPr>
          <w:rStyle w:val="Emphasis"/>
        </w:rPr>
        <w:t>nuclear holocaust</w:t>
      </w:r>
      <w:r w:rsidRPr="004B5DB1">
        <w:rPr>
          <w:sz w:val="16"/>
        </w:rPr>
        <w:t>.</w:t>
      </w:r>
    </w:p>
    <w:p w14:paraId="6713B209" w14:textId="77777777" w:rsidR="001406B1" w:rsidRPr="00A12274" w:rsidRDefault="001406B1" w:rsidP="001406B1">
      <w:pPr>
        <w:rPr>
          <w:sz w:val="16"/>
        </w:rPr>
      </w:pPr>
      <w:r w:rsidRPr="004B5DB1">
        <w:rPr>
          <w:sz w:val="16"/>
        </w:rPr>
        <w:t xml:space="preserve">There have been </w:t>
      </w:r>
      <w:r w:rsidRPr="004B5DB1">
        <w:rPr>
          <w:rStyle w:val="StyleUnderline"/>
          <w:highlight w:val="cyan"/>
        </w:rPr>
        <w:t>major innovations</w:t>
      </w:r>
      <w:r w:rsidRPr="004B5DB1">
        <w:rPr>
          <w:sz w:val="16"/>
        </w:rPr>
        <w:t xml:space="preserve"> </w:t>
      </w:r>
      <w:r w:rsidRPr="004B5DB1">
        <w:rPr>
          <w:rStyle w:val="Emphasis"/>
        </w:rPr>
        <w:t>since the</w:t>
      </w:r>
      <w:r w:rsidRPr="004B5DB1">
        <w:rPr>
          <w:sz w:val="16"/>
        </w:rPr>
        <w:t xml:space="preserve"> days of the </w:t>
      </w:r>
      <w:r w:rsidRPr="004B5DB1">
        <w:rPr>
          <w:rStyle w:val="Emphasis"/>
        </w:rPr>
        <w:t>Cold War</w:t>
      </w:r>
      <w:r w:rsidRPr="004B5DB1">
        <w:rPr>
          <w:sz w:val="16"/>
        </w:rPr>
        <w:t xml:space="preserve"> that </w:t>
      </w:r>
      <w:r w:rsidRPr="004B5DB1">
        <w:rPr>
          <w:rStyle w:val="StyleUnderline"/>
          <w:highlight w:val="cyan"/>
        </w:rPr>
        <w:t xml:space="preserve">will </w:t>
      </w:r>
      <w:r w:rsidRPr="004B5DB1">
        <w:rPr>
          <w:rStyle w:val="Emphasis"/>
          <w:highlight w:val="cyan"/>
        </w:rPr>
        <w:t>help</w:t>
      </w:r>
      <w:r w:rsidRPr="004B5DB1">
        <w:rPr>
          <w:rStyle w:val="StyleUnderline"/>
        </w:rPr>
        <w:t xml:space="preserve"> with these </w:t>
      </w:r>
      <w:r w:rsidRPr="004B5DB1">
        <w:rPr>
          <w:rStyle w:val="Emphasis"/>
        </w:rPr>
        <w:t>new challenges</w:t>
      </w:r>
      <w:r w:rsidRPr="004B5DB1">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4B5DB1">
        <w:rPr>
          <w:rStyle w:val="StyleUnderline"/>
          <w:highlight w:val="cyan"/>
        </w:rPr>
        <w:t>“</w:t>
      </w:r>
      <w:r w:rsidRPr="004B5DB1">
        <w:rPr>
          <w:rStyle w:val="Emphasis"/>
          <w:highlight w:val="cyan"/>
        </w:rPr>
        <w:t>bottom-up</w:t>
      </w:r>
      <w:r w:rsidRPr="004B5DB1">
        <w:rPr>
          <w:rStyle w:val="StyleUnderline"/>
          <w:highlight w:val="cyan"/>
        </w:rPr>
        <w:t>”</w:t>
      </w:r>
      <w:r w:rsidRPr="004B5DB1">
        <w:rPr>
          <w:sz w:val="16"/>
          <w:highlight w:val="cyan"/>
        </w:rPr>
        <w:t xml:space="preserve"> </w:t>
      </w:r>
      <w:r w:rsidRPr="004B5DB1">
        <w:rPr>
          <w:rStyle w:val="Emphasis"/>
          <w:highlight w:val="cyan"/>
        </w:rPr>
        <w:t>codes</w:t>
      </w:r>
      <w:r w:rsidRPr="004B5DB1">
        <w:rPr>
          <w:sz w:val="16"/>
        </w:rPr>
        <w:t xml:space="preserve"> of conduct, </w:t>
      </w:r>
      <w:r w:rsidRPr="004B5DB1">
        <w:rPr>
          <w:rStyle w:val="Emphasis"/>
          <w:highlight w:val="cyan"/>
        </w:rPr>
        <w:t>norms</w:t>
      </w:r>
      <w:r w:rsidRPr="004B5DB1">
        <w:rPr>
          <w:sz w:val="16"/>
          <w:highlight w:val="cyan"/>
        </w:rPr>
        <w:t xml:space="preserve">, </w:t>
      </w:r>
      <w:r w:rsidRPr="004B5DB1">
        <w:rPr>
          <w:rStyle w:val="StyleUnderline"/>
          <w:highlight w:val="cyan"/>
        </w:rPr>
        <w:t>and</w:t>
      </w:r>
      <w:r w:rsidRPr="004B5DB1">
        <w:rPr>
          <w:sz w:val="16"/>
          <w:highlight w:val="cyan"/>
        </w:rPr>
        <w:t xml:space="preserve"> </w:t>
      </w:r>
      <w:r w:rsidRPr="004B5DB1">
        <w:rPr>
          <w:rStyle w:val="Emphasis"/>
          <w:highlight w:val="cyan"/>
        </w:rPr>
        <w:t>standards</w:t>
      </w:r>
      <w:r w:rsidRPr="004B5DB1">
        <w:rPr>
          <w:sz w:val="16"/>
        </w:rPr>
        <w:t xml:space="preserve"> that sometimes </w:t>
      </w:r>
      <w:r w:rsidRPr="004B5DB1">
        <w:rPr>
          <w:rStyle w:val="StyleUnderline"/>
          <w:highlight w:val="cyan"/>
        </w:rPr>
        <w:t xml:space="preserve">make their way </w:t>
      </w:r>
      <w:r w:rsidRPr="004B5DB1">
        <w:rPr>
          <w:rStyle w:val="Emphasis"/>
          <w:highlight w:val="cyan"/>
        </w:rPr>
        <w:t>into</w:t>
      </w:r>
      <w:r w:rsidRPr="004B5DB1">
        <w:rPr>
          <w:rStyle w:val="StyleUnderline"/>
        </w:rPr>
        <w:t xml:space="preserve"> more</w:t>
      </w:r>
      <w:r w:rsidRPr="004B5DB1">
        <w:rPr>
          <w:sz w:val="16"/>
        </w:rPr>
        <w:t xml:space="preserve"> </w:t>
      </w:r>
      <w:r w:rsidRPr="004B5DB1">
        <w:rPr>
          <w:rStyle w:val="Emphasis"/>
          <w:highlight w:val="cyan"/>
        </w:rPr>
        <w:t>formal</w:t>
      </w:r>
      <w:r w:rsidRPr="004B5DB1">
        <w:rPr>
          <w:sz w:val="16"/>
        </w:rPr>
        <w:t xml:space="preserve"> </w:t>
      </w:r>
      <w:r w:rsidRPr="004B5DB1">
        <w:rPr>
          <w:rStyle w:val="StyleUnderline"/>
        </w:rPr>
        <w:t xml:space="preserve">government and international declarations and eventually into </w:t>
      </w:r>
      <w:r w:rsidRPr="004B5DB1">
        <w:rPr>
          <w:rStyle w:val="Emphasis"/>
        </w:rPr>
        <w:t xml:space="preserve">national </w:t>
      </w:r>
      <w:r w:rsidRPr="004B5DB1">
        <w:rPr>
          <w:rStyle w:val="Emphasis"/>
          <w:highlight w:val="cyan"/>
        </w:rPr>
        <w:t>legislation</w:t>
      </w:r>
      <w:r w:rsidRPr="004B5DB1">
        <w:rPr>
          <w:sz w:val="16"/>
        </w:rPr>
        <w:t xml:space="preserve"> </w:t>
      </w:r>
      <w:r w:rsidRPr="004B5DB1">
        <w:rPr>
          <w:rStyle w:val="StyleUnderline"/>
        </w:rPr>
        <w:t>and</w:t>
      </w:r>
      <w:r w:rsidRPr="004B5DB1">
        <w:rPr>
          <w:sz w:val="16"/>
        </w:rPr>
        <w:t xml:space="preserve"> international </w:t>
      </w:r>
      <w:r w:rsidRPr="004B5DB1">
        <w:rPr>
          <w:rStyle w:val="Emphasis"/>
        </w:rPr>
        <w:t>agreements</w:t>
      </w:r>
      <w:r w:rsidRPr="004B5DB1">
        <w:rPr>
          <w:rStyle w:val="StyleUnderline"/>
        </w:rPr>
        <w:t xml:space="preserve">. </w:t>
      </w:r>
      <w:r w:rsidRPr="004B5DB1">
        <w:rPr>
          <w:rStyle w:val="Emphasis"/>
          <w:highlight w:val="cyan"/>
        </w:rPr>
        <w:t>State</w:t>
      </w:r>
      <w:r w:rsidRPr="004B5DB1">
        <w:rPr>
          <w:sz w:val="16"/>
          <w:highlight w:val="cyan"/>
        </w:rPr>
        <w:t xml:space="preserve"> </w:t>
      </w:r>
      <w:r w:rsidRPr="004B5DB1">
        <w:rPr>
          <w:rStyle w:val="StyleUnderline"/>
          <w:highlight w:val="cyan"/>
        </w:rPr>
        <w:t>and</w:t>
      </w:r>
      <w:r w:rsidRPr="004B5DB1">
        <w:rPr>
          <w:sz w:val="16"/>
          <w:highlight w:val="cyan"/>
        </w:rPr>
        <w:t xml:space="preserve"> </w:t>
      </w:r>
      <w:r w:rsidRPr="004B5DB1">
        <w:rPr>
          <w:rStyle w:val="Emphasis"/>
          <w:highlight w:val="cyan"/>
        </w:rPr>
        <w:t>city governments</w:t>
      </w:r>
      <w:r w:rsidRPr="004B5DB1">
        <w:rPr>
          <w:sz w:val="16"/>
          <w:highlight w:val="cyan"/>
        </w:rPr>
        <w:t xml:space="preserve"> </w:t>
      </w:r>
      <w:r w:rsidRPr="004B5DB1">
        <w:rPr>
          <w:rStyle w:val="StyleUnderline"/>
          <w:highlight w:val="cyan"/>
        </w:rPr>
        <w:t xml:space="preserve">combine forces </w:t>
      </w:r>
      <w:r w:rsidRPr="004B5DB1">
        <w:rPr>
          <w:rStyle w:val="Emphasis"/>
          <w:highlight w:val="cyan"/>
        </w:rPr>
        <w:t>across borders</w:t>
      </w:r>
      <w:r w:rsidRPr="004B5DB1">
        <w:rPr>
          <w:rStyle w:val="StyleUnderline"/>
          <w:highlight w:val="cyan"/>
        </w:rPr>
        <w:t xml:space="preserve"> to </w:t>
      </w:r>
      <w:r w:rsidRPr="004B5DB1">
        <w:rPr>
          <w:rStyle w:val="Emphasis"/>
          <w:highlight w:val="cyan"/>
        </w:rPr>
        <w:t>deal with issues</w:t>
      </w:r>
      <w:r w:rsidRPr="004B5DB1">
        <w:rPr>
          <w:sz w:val="16"/>
          <w:highlight w:val="cyan"/>
        </w:rPr>
        <w:t xml:space="preserve"> </w:t>
      </w:r>
      <w:r w:rsidRPr="004B5DB1">
        <w:rPr>
          <w:rStyle w:val="StyleUnderline"/>
          <w:highlight w:val="cyan"/>
        </w:rPr>
        <w:t>when</w:t>
      </w:r>
      <w:r w:rsidRPr="004B5DB1">
        <w:rPr>
          <w:sz w:val="16"/>
        </w:rPr>
        <w:t xml:space="preserve"> their </w:t>
      </w:r>
      <w:r w:rsidRPr="004B5DB1">
        <w:rPr>
          <w:rStyle w:val="Emphasis"/>
          <w:highlight w:val="cyan"/>
        </w:rPr>
        <w:t>national</w:t>
      </w:r>
      <w:r w:rsidRPr="004B5DB1">
        <w:rPr>
          <w:sz w:val="16"/>
          <w:highlight w:val="cyan"/>
        </w:rPr>
        <w:t xml:space="preserve"> </w:t>
      </w:r>
      <w:r w:rsidRPr="004B5DB1">
        <w:rPr>
          <w:rStyle w:val="StyleUnderline"/>
          <w:highlight w:val="cyan"/>
        </w:rPr>
        <w:t>governments</w:t>
      </w:r>
      <w:r w:rsidRPr="004B5DB1">
        <w:rPr>
          <w:sz w:val="16"/>
          <w:highlight w:val="cyan"/>
        </w:rPr>
        <w:t xml:space="preserve"> </w:t>
      </w:r>
      <w:r w:rsidRPr="004B5DB1">
        <w:rPr>
          <w:rStyle w:val="Emphasis"/>
          <w:highlight w:val="cyan"/>
        </w:rPr>
        <w:t>shrink</w:t>
      </w:r>
      <w:r w:rsidRPr="004B5DB1">
        <w:rPr>
          <w:sz w:val="16"/>
        </w:rPr>
        <w:t xml:space="preserve"> from action. Flexible, informal, or voluntary </w:t>
      </w:r>
      <w:r w:rsidRPr="004B5DB1">
        <w:rPr>
          <w:rStyle w:val="StyleUnderline"/>
        </w:rPr>
        <w:t>arrangements</w:t>
      </w:r>
      <w:r w:rsidRPr="004B5DB1">
        <w:rPr>
          <w:sz w:val="16"/>
        </w:rPr>
        <w:t xml:space="preserve"> </w:t>
      </w:r>
      <w:r w:rsidRPr="004B5DB1">
        <w:rPr>
          <w:rStyle w:val="Emphasis"/>
          <w:highlight w:val="cyan"/>
        </w:rPr>
        <w:t>facilitate</w:t>
      </w:r>
      <w:r w:rsidRPr="004B5DB1">
        <w:rPr>
          <w:sz w:val="16"/>
        </w:rPr>
        <w:t xml:space="preserve"> international </w:t>
      </w:r>
      <w:r w:rsidRPr="004B5DB1">
        <w:rPr>
          <w:rStyle w:val="Emphasis"/>
          <w:highlight w:val="cyan"/>
        </w:rPr>
        <w:t>coop</w:t>
      </w:r>
      <w:r w:rsidRPr="004B5DB1">
        <w:rPr>
          <w:sz w:val="16"/>
        </w:rPr>
        <w:t xml:space="preserve">eration </w:t>
      </w:r>
      <w:r w:rsidRPr="004B5DB1">
        <w:rPr>
          <w:rStyle w:val="StyleUnderline"/>
        </w:rPr>
        <w:t xml:space="preserve">in situations </w:t>
      </w:r>
      <w:r w:rsidRPr="004B5DB1">
        <w:rPr>
          <w:rStyle w:val="StyleUnderline"/>
          <w:highlight w:val="cyan"/>
        </w:rPr>
        <w:t xml:space="preserve">where </w:t>
      </w:r>
      <w:r w:rsidRPr="004B5DB1">
        <w:rPr>
          <w:rStyle w:val="Emphasis"/>
          <w:highlight w:val="cyan"/>
        </w:rPr>
        <w:t>binding</w:t>
      </w:r>
      <w:r w:rsidRPr="004B5DB1">
        <w:rPr>
          <w:rStyle w:val="StyleUnderline"/>
          <w:highlight w:val="cyan"/>
        </w:rPr>
        <w:t xml:space="preserve"> obligations</w:t>
      </w:r>
      <w:r w:rsidRPr="004B5DB1">
        <w:rPr>
          <w:rStyle w:val="StyleUnderline"/>
        </w:rPr>
        <w:t xml:space="preserve"> and formal agreements </w:t>
      </w:r>
      <w:r w:rsidRPr="004B5DB1">
        <w:rPr>
          <w:rStyle w:val="StyleUnderline"/>
          <w:highlight w:val="cyan"/>
        </w:rPr>
        <w:t xml:space="preserve">would be </w:t>
      </w:r>
      <w:r w:rsidRPr="004B5DB1">
        <w:rPr>
          <w:rStyle w:val="Emphasis"/>
          <w:highlight w:val="cyan"/>
        </w:rPr>
        <w:t>cumbersome</w:t>
      </w:r>
      <w:r w:rsidRPr="004B5DB1">
        <w:rPr>
          <w:rStyle w:val="StyleUnderline"/>
        </w:rPr>
        <w:t xml:space="preserve"> or </w:t>
      </w:r>
      <w:r w:rsidRPr="004B5DB1">
        <w:rPr>
          <w:rStyle w:val="Emphasis"/>
          <w:highlight w:val="cyan"/>
        </w:rPr>
        <w:t>slow</w:t>
      </w:r>
      <w:r w:rsidRPr="004B5DB1">
        <w:rPr>
          <w:rStyle w:val="StyleUnderline"/>
        </w:rPr>
        <w:t xml:space="preserve"> moving. Pragmatic, informal institutional arrangements arise to </w:t>
      </w:r>
      <w:r w:rsidRPr="004B5DB1">
        <w:rPr>
          <w:rStyle w:val="Emphasis"/>
        </w:rPr>
        <w:t>manage international resources</w:t>
      </w:r>
      <w:r w:rsidRPr="004B5DB1">
        <w:rPr>
          <w:rStyle w:val="StyleUnderline"/>
        </w:rPr>
        <w:t xml:space="preserve"> when more formal institutions or agreements would be </w:t>
      </w:r>
      <w:r w:rsidRPr="004B5DB1">
        <w:rPr>
          <w:rStyle w:val="Emphasis"/>
        </w:rPr>
        <w:t>cumbersome</w:t>
      </w:r>
      <w:r w:rsidRPr="004B5DB1">
        <w:rPr>
          <w:rStyle w:val="StyleUnderline"/>
        </w:rPr>
        <w:t xml:space="preserve"> </w:t>
      </w:r>
      <w:r w:rsidRPr="004B5DB1">
        <w:rPr>
          <w:rStyle w:val="StyleUnderline"/>
          <w:highlight w:val="cyan"/>
        </w:rPr>
        <w:t xml:space="preserve">or </w:t>
      </w:r>
      <w:r w:rsidRPr="004B5DB1">
        <w:rPr>
          <w:rStyle w:val="Emphasis"/>
          <w:highlight w:val="cyan"/>
        </w:rPr>
        <w:t>impractical</w:t>
      </w:r>
      <w:r w:rsidRPr="004B5DB1">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142075DB" w14:textId="77777777" w:rsidR="001406B1" w:rsidRDefault="001406B1" w:rsidP="00C1076D"/>
    <w:p w14:paraId="58B45CE1" w14:textId="77777777" w:rsidR="001406B1" w:rsidRDefault="001406B1" w:rsidP="001406B1">
      <w:pPr>
        <w:pStyle w:val="Heading3"/>
      </w:pPr>
      <w:r>
        <w:lastRenderedPageBreak/>
        <w:t>OFF</w:t>
      </w:r>
    </w:p>
    <w:p w14:paraId="1A5C109D" w14:textId="7654E423" w:rsidR="001406B1" w:rsidRPr="001406B1" w:rsidRDefault="001406B1" w:rsidP="001406B1">
      <w:pPr>
        <w:pStyle w:val="Heading4"/>
        <w:rPr>
          <w:u w:val="single"/>
        </w:rPr>
      </w:pPr>
      <w:r w:rsidRPr="001406B1">
        <w:rPr>
          <w:u w:val="single"/>
        </w:rPr>
        <w:t>AESC CP</w:t>
      </w:r>
      <w:r w:rsidR="00A04E2A">
        <w:rPr>
          <w:u w:val="single"/>
        </w:rPr>
        <w:t>.</w:t>
      </w:r>
    </w:p>
    <w:p w14:paraId="58F60796" w14:textId="76929A05" w:rsidR="001406B1" w:rsidRDefault="001406B1" w:rsidP="007D7CC3">
      <w:pPr>
        <w:pStyle w:val="Heading4"/>
        <w:rPr>
          <w:lang w:eastAsia="zh-TW"/>
        </w:rPr>
      </w:pPr>
      <w:r>
        <w:rPr>
          <w:lang w:eastAsia="zh-TW"/>
        </w:rPr>
        <w:t xml:space="preserve">The Arctic Executive Steering Committee should perform an interagency review of </w:t>
      </w:r>
      <w:r w:rsidR="007D7CC3">
        <w:rPr>
          <w:lang w:eastAsia="zh-TW"/>
        </w:rPr>
        <w:t>t</w:t>
      </w:r>
      <w:r w:rsidR="007D7CC3">
        <w:rPr>
          <w:lang w:eastAsia="zh-TW"/>
        </w:rPr>
        <w:t xml:space="preserve">he United States federal government should significantly </w:t>
      </w:r>
      <w:r w:rsidR="007D7CC3">
        <w:rPr>
          <w:lang w:eastAsia="zh-TW"/>
        </w:rPr>
        <w:t>increasing</w:t>
      </w:r>
      <w:r w:rsidR="007D7CC3">
        <w:rPr>
          <w:lang w:eastAsia="zh-TW"/>
        </w:rPr>
        <w:t xml:space="preserve"> its scientific</w:t>
      </w:r>
      <w:r w:rsidR="007D7CC3">
        <w:rPr>
          <w:lang w:eastAsia="zh-TW"/>
        </w:rPr>
        <w:t xml:space="preserve"> </w:t>
      </w:r>
      <w:r w:rsidR="007D7CC3">
        <w:rPr>
          <w:lang w:eastAsia="zh-TW"/>
        </w:rPr>
        <w:t>exploration of permafrost in the Arctic under the auspices of the Agreement on</w:t>
      </w:r>
      <w:r w:rsidR="007D7CC3">
        <w:rPr>
          <w:lang w:eastAsia="zh-TW"/>
        </w:rPr>
        <w:t xml:space="preserve"> </w:t>
      </w:r>
      <w:r w:rsidR="007D7CC3">
        <w:rPr>
          <w:lang w:eastAsia="zh-TW"/>
        </w:rPr>
        <w:t>Enhancing International Arctic Scientific Cooperation.</w:t>
      </w:r>
      <w:r>
        <w:t xml:space="preserve"> The Arctic Executive Steering Committee should </w:t>
      </w:r>
      <w:r>
        <w:rPr>
          <w:lang w:eastAsia="zh-TW"/>
        </w:rPr>
        <w:t xml:space="preserve">issue a directive to the United States federal government to implement </w:t>
      </w:r>
      <w:r>
        <w:rPr>
          <w:rFonts w:hint="eastAsia"/>
          <w:lang w:eastAsia="zh-TW"/>
        </w:rPr>
        <w:t xml:space="preserve">the outcome. </w:t>
      </w:r>
    </w:p>
    <w:p w14:paraId="718DFA4D" w14:textId="77777777" w:rsidR="001406B1" w:rsidRDefault="001406B1" w:rsidP="001406B1">
      <w:pPr>
        <w:pStyle w:val="Heading4"/>
        <w:tabs>
          <w:tab w:val="left" w:pos="2845"/>
        </w:tabs>
        <w:rPr>
          <w:lang w:eastAsia="zh-TW"/>
        </w:rPr>
      </w:pPr>
      <w:r>
        <w:rPr>
          <w:lang w:eastAsia="zh-TW"/>
        </w:rPr>
        <w:t xml:space="preserve">It </w:t>
      </w:r>
      <w:r w:rsidRPr="00D470EE">
        <w:rPr>
          <w:rFonts w:hint="eastAsia"/>
          <w:u w:val="single"/>
          <w:lang w:eastAsia="zh-TW"/>
        </w:rPr>
        <w:t>competes</w:t>
      </w:r>
      <w:r>
        <w:rPr>
          <w:rFonts w:hint="eastAsia"/>
          <w:lang w:eastAsia="zh-TW"/>
        </w:rPr>
        <w:t xml:space="preserve"> and </w:t>
      </w:r>
      <w:r w:rsidRPr="00D470EE">
        <w:rPr>
          <w:rFonts w:hint="eastAsia"/>
          <w:u w:val="single"/>
          <w:lang w:eastAsia="zh-TW"/>
        </w:rPr>
        <w:t>solves</w:t>
      </w:r>
      <w:r>
        <w:rPr>
          <w:lang w:eastAsia="zh-TW"/>
        </w:rPr>
        <w:t>. Steering Committee</w:t>
      </w:r>
      <w:r>
        <w:rPr>
          <w:rFonts w:hint="eastAsia"/>
          <w:lang w:eastAsia="zh-TW"/>
        </w:rPr>
        <w:t xml:space="preserve"> review</w:t>
      </w:r>
      <w:r w:rsidRPr="0042011B">
        <w:rPr>
          <w:rFonts w:hint="eastAsia"/>
          <w:lang w:eastAsia="zh-TW"/>
        </w:rPr>
        <w:t xml:space="preserve"> </w:t>
      </w:r>
      <w:r w:rsidRPr="00192FEA">
        <w:rPr>
          <w:rFonts w:hint="eastAsia"/>
          <w:u w:val="single"/>
          <w:lang w:eastAsia="zh-TW"/>
        </w:rPr>
        <w:t>reinvigorates</w:t>
      </w:r>
      <w:r>
        <w:rPr>
          <w:rFonts w:hint="eastAsia"/>
          <w:lang w:eastAsia="zh-TW"/>
        </w:rPr>
        <w:t xml:space="preserve"> the committee</w:t>
      </w:r>
      <w:r>
        <w:rPr>
          <w:lang w:eastAsia="zh-TW"/>
        </w:rPr>
        <w:t xml:space="preserve">, </w:t>
      </w:r>
      <w:r w:rsidRPr="00C42E8C">
        <w:rPr>
          <w:rFonts w:hint="eastAsia"/>
          <w:u w:val="single"/>
          <w:lang w:eastAsia="zh-TW"/>
        </w:rPr>
        <w:t>optimizes</w:t>
      </w:r>
      <w:r>
        <w:rPr>
          <w:rFonts w:hint="eastAsia"/>
          <w:lang w:eastAsia="zh-TW"/>
        </w:rPr>
        <w:t xml:space="preserve"> solvency</w:t>
      </w:r>
      <w:r>
        <w:rPr>
          <w:lang w:eastAsia="zh-TW"/>
        </w:rPr>
        <w:t xml:space="preserve">, </w:t>
      </w:r>
      <w:r>
        <w:rPr>
          <w:rFonts w:hint="eastAsia"/>
          <w:lang w:eastAsia="zh-TW"/>
        </w:rPr>
        <w:t>and</w:t>
      </w:r>
      <w:r>
        <w:rPr>
          <w:lang w:eastAsia="zh-TW"/>
        </w:rPr>
        <w:t xml:space="preserve"> </w:t>
      </w:r>
      <w:r w:rsidRPr="0042011B">
        <w:rPr>
          <w:u w:val="single"/>
          <w:lang w:eastAsia="zh-TW"/>
        </w:rPr>
        <w:t>avoids</w:t>
      </w:r>
      <w:r>
        <w:rPr>
          <w:lang w:eastAsia="zh-TW"/>
        </w:rPr>
        <w:t xml:space="preserve"> otherwise </w:t>
      </w:r>
      <w:r w:rsidRPr="0042011B">
        <w:rPr>
          <w:u w:val="single"/>
          <w:lang w:eastAsia="zh-TW"/>
        </w:rPr>
        <w:t>incoherent</w:t>
      </w:r>
      <w:r>
        <w:rPr>
          <w:lang w:eastAsia="zh-TW"/>
        </w:rPr>
        <w:t xml:space="preserve"> overlapping Arctic policy---presumption</w:t>
      </w:r>
      <w:r>
        <w:rPr>
          <w:rFonts w:hint="eastAsia"/>
          <w:lang w:eastAsia="zh-TW"/>
        </w:rPr>
        <w:t xml:space="preserve">. </w:t>
      </w:r>
    </w:p>
    <w:p w14:paraId="6EC862FE" w14:textId="77777777" w:rsidR="001406B1" w:rsidRDefault="001406B1" w:rsidP="001406B1">
      <w:pPr>
        <w:rPr>
          <w:lang w:eastAsia="zh-TW"/>
        </w:rPr>
      </w:pPr>
      <w:r>
        <w:rPr>
          <w:lang w:eastAsia="zh-TW"/>
        </w:rPr>
        <w:t xml:space="preserve">Chris </w:t>
      </w:r>
      <w:r w:rsidRPr="004E2785">
        <w:rPr>
          <w:rStyle w:val="Style13ptBold"/>
        </w:rPr>
        <w:t>Riehl 21</w:t>
      </w:r>
      <w:r>
        <w:rPr>
          <w:lang w:eastAsia="zh-TW"/>
        </w:rPr>
        <w:t>,</w:t>
      </w:r>
      <w:r>
        <w:rPr>
          <w:rFonts w:hint="eastAsia"/>
          <w:lang w:eastAsia="zh-TW"/>
        </w:rPr>
        <w:t xml:space="preserve"> </w:t>
      </w:r>
      <w:r>
        <w:rPr>
          <w:lang w:eastAsia="zh-TW"/>
        </w:rPr>
        <w:t>M.A. in International Affairs from George Washington University, B.A. in international affairs and history from Western Kentucky University,</w:t>
      </w:r>
      <w:r>
        <w:rPr>
          <w:rFonts w:hint="eastAsia"/>
          <w:lang w:eastAsia="zh-TW"/>
        </w:rPr>
        <w:t xml:space="preserve"> SAIS Review of International Affairs, </w:t>
      </w:r>
      <w:r>
        <w:rPr>
          <w:lang w:eastAsia="zh-TW"/>
        </w:rPr>
        <w:t>8/2/2021, “The United States Should Revive the Arctic Executive Steering Committee</w:t>
      </w:r>
      <w:r>
        <w:rPr>
          <w:rFonts w:hint="eastAsia"/>
          <w:lang w:eastAsia="zh-TW"/>
        </w:rPr>
        <w:t>,</w:t>
      </w:r>
      <w:r>
        <w:rPr>
          <w:lang w:eastAsia="zh-TW"/>
        </w:rPr>
        <w:t>”</w:t>
      </w:r>
      <w:r>
        <w:rPr>
          <w:rFonts w:hint="eastAsia"/>
          <w:lang w:eastAsia="zh-TW"/>
        </w:rPr>
        <w:t xml:space="preserve"> </w:t>
      </w:r>
      <w:r w:rsidRPr="00165A14">
        <w:rPr>
          <w:lang w:eastAsia="zh-TW"/>
        </w:rPr>
        <w:t>https://saisreview.sais.jhu.edu/the-arctic-executive-steering-committee/</w:t>
      </w:r>
    </w:p>
    <w:p w14:paraId="188A9041" w14:textId="77777777" w:rsidR="001406B1" w:rsidRPr="00E87012" w:rsidRDefault="001406B1" w:rsidP="001406B1">
      <w:pPr>
        <w:rPr>
          <w:rStyle w:val="StyleUnderline"/>
        </w:rPr>
      </w:pPr>
      <w:bookmarkStart w:id="0" w:name="_Hlk199227982"/>
      <w:r w:rsidRPr="00F048E2">
        <w:rPr>
          <w:sz w:val="16"/>
        </w:rPr>
        <w:t xml:space="preserve">Once the executive director is in place and the Deputy National Climate Advisor joins the </w:t>
      </w:r>
      <w:r w:rsidRPr="00E87012">
        <w:rPr>
          <w:rStyle w:val="Emphasis"/>
          <w:highlight w:val="cyan"/>
        </w:rPr>
        <w:t>AESC</w:t>
      </w:r>
      <w:r w:rsidRPr="00F048E2">
        <w:rPr>
          <w:sz w:val="16"/>
        </w:rPr>
        <w:t xml:space="preserve">, </w:t>
      </w:r>
      <w:r w:rsidRPr="00E87012">
        <w:rPr>
          <w:rStyle w:val="StyleUnderline"/>
        </w:rPr>
        <w:t>President</w:t>
      </w:r>
      <w:r w:rsidRPr="00F048E2">
        <w:rPr>
          <w:sz w:val="16"/>
        </w:rPr>
        <w:t xml:space="preserve"> Biden should </w:t>
      </w:r>
      <w:r w:rsidRPr="00E87012">
        <w:rPr>
          <w:rStyle w:val="StyleUnderline"/>
        </w:rPr>
        <w:t xml:space="preserve">instruct the </w:t>
      </w:r>
      <w:r w:rsidRPr="00E87012">
        <w:rPr>
          <w:rStyle w:val="Emphasis"/>
        </w:rPr>
        <w:t>steering</w:t>
      </w:r>
      <w:r w:rsidRPr="00E87012">
        <w:rPr>
          <w:rStyle w:val="StyleUnderline"/>
        </w:rPr>
        <w:t xml:space="preserve"> committee to </w:t>
      </w:r>
      <w:r w:rsidRPr="00E87012">
        <w:rPr>
          <w:rStyle w:val="Emphasis"/>
          <w:highlight w:val="cyan"/>
        </w:rPr>
        <w:t>update</w:t>
      </w:r>
      <w:r w:rsidRPr="00E87012">
        <w:rPr>
          <w:rStyle w:val="StyleUnderline"/>
        </w:rPr>
        <w:t xml:space="preserve"> the United States’ 2013 </w:t>
      </w:r>
      <w:r w:rsidRPr="00E87012">
        <w:rPr>
          <w:rStyle w:val="Emphasis"/>
          <w:highlight w:val="cyan"/>
        </w:rPr>
        <w:t>Arctic</w:t>
      </w:r>
      <w:r w:rsidRPr="00E87012">
        <w:rPr>
          <w:rStyle w:val="StyleUnderline"/>
          <w:highlight w:val="cyan"/>
        </w:rPr>
        <w:t xml:space="preserve"> strategy</w:t>
      </w:r>
      <w:r w:rsidRPr="00F048E2">
        <w:rPr>
          <w:sz w:val="16"/>
        </w:rPr>
        <w:t xml:space="preserve"> to reflect the evolving nature of geopolitical tensions in the Arctic and in the international system. The AESC may not need to completely re-write the document, since Washington’s list of </w:t>
      </w:r>
      <w:r w:rsidRPr="00E87012">
        <w:rPr>
          <w:rStyle w:val="StyleUnderline"/>
        </w:rPr>
        <w:t xml:space="preserve">priority interests would likely remain </w:t>
      </w:r>
      <w:r w:rsidRPr="00E87012">
        <w:rPr>
          <w:rStyle w:val="Emphasis"/>
        </w:rPr>
        <w:t>consistent</w:t>
      </w:r>
      <w:r w:rsidRPr="00E87012">
        <w:rPr>
          <w:rStyle w:val="StyleUnderline"/>
        </w:rPr>
        <w:t xml:space="preserve">: </w:t>
      </w:r>
      <w:r w:rsidRPr="00E87012">
        <w:rPr>
          <w:rStyle w:val="StyleUnderline"/>
          <w:highlight w:val="cyan"/>
        </w:rPr>
        <w:t>advancing</w:t>
      </w:r>
      <w:r w:rsidRPr="00E87012">
        <w:rPr>
          <w:rStyle w:val="StyleUnderline"/>
        </w:rPr>
        <w:t xml:space="preserve"> US </w:t>
      </w:r>
      <w:r w:rsidRPr="00E87012">
        <w:rPr>
          <w:rStyle w:val="Emphasis"/>
          <w:highlight w:val="cyan"/>
        </w:rPr>
        <w:t>security</w:t>
      </w:r>
      <w:r w:rsidRPr="00E87012">
        <w:rPr>
          <w:rStyle w:val="StyleUnderline"/>
          <w:highlight w:val="cyan"/>
        </w:rPr>
        <w:t xml:space="preserve"> interests</w:t>
      </w:r>
      <w:r w:rsidRPr="00E87012">
        <w:rPr>
          <w:rStyle w:val="StyleUnderline"/>
        </w:rPr>
        <w:t xml:space="preserve">, pursuing responsible </w:t>
      </w:r>
      <w:r w:rsidRPr="00E87012">
        <w:rPr>
          <w:rStyle w:val="Emphasis"/>
        </w:rPr>
        <w:t>stewardship</w:t>
      </w:r>
      <w:r w:rsidRPr="00E87012">
        <w:rPr>
          <w:rStyle w:val="StyleUnderline"/>
        </w:rPr>
        <w:t xml:space="preserve"> of the Arctic region</w:t>
      </w:r>
      <w:r w:rsidRPr="00F048E2">
        <w:rPr>
          <w:sz w:val="16"/>
        </w:rPr>
        <w:t xml:space="preserve">, and strengthening international cooperation, in that order. Even without a major overhaul to the strategy, </w:t>
      </w:r>
      <w:r w:rsidRPr="00E87012">
        <w:rPr>
          <w:rStyle w:val="StyleUnderline"/>
        </w:rPr>
        <w:t xml:space="preserve">republishing it would </w:t>
      </w:r>
      <w:r w:rsidRPr="00E87012">
        <w:rPr>
          <w:rStyle w:val="StyleUnderline"/>
          <w:highlight w:val="cyan"/>
        </w:rPr>
        <w:t xml:space="preserve">signal </w:t>
      </w:r>
      <w:r w:rsidRPr="00E87012">
        <w:rPr>
          <w:rStyle w:val="Emphasis"/>
          <w:highlight w:val="cyan"/>
        </w:rPr>
        <w:t>continuity</w:t>
      </w:r>
      <w:r w:rsidRPr="00E87012">
        <w:rPr>
          <w:rStyle w:val="StyleUnderline"/>
        </w:rPr>
        <w:t xml:space="preserve"> in US Arctic policy </w:t>
      </w:r>
      <w:r w:rsidRPr="00E87012">
        <w:rPr>
          <w:rStyle w:val="StyleUnderline"/>
          <w:highlight w:val="cyan"/>
        </w:rPr>
        <w:t xml:space="preserve">and </w:t>
      </w:r>
      <w:r w:rsidRPr="00E87012">
        <w:rPr>
          <w:rStyle w:val="Emphasis"/>
          <w:highlight w:val="cyan"/>
        </w:rPr>
        <w:t>reiterate</w:t>
      </w:r>
      <w:r w:rsidRPr="00E87012">
        <w:rPr>
          <w:rStyle w:val="StyleUnderline"/>
        </w:rPr>
        <w:t xml:space="preserve"> that Washington has </w:t>
      </w:r>
      <w:r w:rsidRPr="00E87012">
        <w:rPr>
          <w:rStyle w:val="Emphasis"/>
          <w:highlight w:val="cyan"/>
        </w:rPr>
        <w:t>concrete</w:t>
      </w:r>
      <w:r w:rsidRPr="00F048E2">
        <w:rPr>
          <w:sz w:val="16"/>
        </w:rPr>
        <w:t xml:space="preserve">, long </w:t>
      </w:r>
      <w:r w:rsidRPr="00E87012">
        <w:rPr>
          <w:rStyle w:val="StyleUnderline"/>
        </w:rPr>
        <w:t xml:space="preserve">term </w:t>
      </w:r>
      <w:r w:rsidRPr="00E87012">
        <w:rPr>
          <w:rStyle w:val="StyleUnderline"/>
          <w:highlight w:val="cyan"/>
        </w:rPr>
        <w:t>interests</w:t>
      </w:r>
      <w:r w:rsidRPr="00E87012">
        <w:rPr>
          <w:rStyle w:val="StyleUnderline"/>
        </w:rPr>
        <w:t xml:space="preserve"> there </w:t>
      </w:r>
      <w:r w:rsidRPr="00E87012">
        <w:rPr>
          <w:rStyle w:val="StyleUnderline"/>
          <w:highlight w:val="cyan"/>
        </w:rPr>
        <w:t>with</w:t>
      </w:r>
      <w:r w:rsidRPr="00E87012">
        <w:rPr>
          <w:rStyle w:val="StyleUnderline"/>
        </w:rPr>
        <w:t xml:space="preserve"> a </w:t>
      </w:r>
      <w:r w:rsidRPr="00E87012">
        <w:rPr>
          <w:rStyle w:val="Emphasis"/>
          <w:highlight w:val="cyan"/>
        </w:rPr>
        <w:t>cohesive</w:t>
      </w:r>
      <w:r w:rsidRPr="00E87012">
        <w:rPr>
          <w:rStyle w:val="StyleUnderline"/>
        </w:rPr>
        <w:t xml:space="preserve"> internal </w:t>
      </w:r>
      <w:r w:rsidRPr="00E87012">
        <w:rPr>
          <w:rStyle w:val="StyleUnderline"/>
          <w:highlight w:val="cyan"/>
        </w:rPr>
        <w:t>vision</w:t>
      </w:r>
      <w:r w:rsidRPr="00F048E2">
        <w:rPr>
          <w:sz w:val="16"/>
        </w:rPr>
        <w:t>.</w:t>
      </w:r>
    </w:p>
    <w:p w14:paraId="16CCC955" w14:textId="77777777" w:rsidR="001406B1" w:rsidRPr="00E87012" w:rsidRDefault="001406B1" w:rsidP="001406B1">
      <w:pPr>
        <w:rPr>
          <w:rStyle w:val="StyleUnderline"/>
        </w:rPr>
      </w:pPr>
      <w:r w:rsidRPr="00F048E2">
        <w:rPr>
          <w:sz w:val="16"/>
        </w:rPr>
        <w:t xml:space="preserve">After updating the 2013 strategy as needed, the AESC should then begin the more difficult task of revising the March 2016 Implementation Framework for the National Strategy for the Arctic Region.[24] This document charts precisely how the United States will pursue its three aforementioned core Arctic interests, and it describes which agencies and departments should take the lead versus play a supporting role in a given objective. The </w:t>
      </w:r>
      <w:r w:rsidRPr="00E87012">
        <w:rPr>
          <w:rStyle w:val="Emphasis"/>
        </w:rPr>
        <w:t>AESC</w:t>
      </w:r>
      <w:r w:rsidRPr="00E87012">
        <w:rPr>
          <w:rStyle w:val="StyleUnderline"/>
        </w:rPr>
        <w:t xml:space="preserve"> should thus return to this document and </w:t>
      </w:r>
      <w:r w:rsidRPr="00E87012">
        <w:rPr>
          <w:rStyle w:val="Emphasis"/>
          <w:highlight w:val="cyan"/>
        </w:rPr>
        <w:t>review</w:t>
      </w:r>
      <w:r w:rsidRPr="00E87012">
        <w:rPr>
          <w:rStyle w:val="StyleUnderline"/>
        </w:rPr>
        <w:t xml:space="preserve"> resolved items</w:t>
      </w:r>
      <w:r w:rsidRPr="00F048E2">
        <w:rPr>
          <w:sz w:val="16"/>
        </w:rPr>
        <w:t xml:space="preserve"> and what remains unfulfilled, </w:t>
      </w:r>
      <w:r w:rsidRPr="00E87012">
        <w:rPr>
          <w:rStyle w:val="StyleUnderline"/>
        </w:rPr>
        <w:t xml:space="preserve">and it should </w:t>
      </w:r>
      <w:r w:rsidRPr="00E87012">
        <w:rPr>
          <w:rStyle w:val="Emphasis"/>
        </w:rPr>
        <w:t>identify</w:t>
      </w:r>
      <w:r w:rsidRPr="00E87012">
        <w:rPr>
          <w:rStyle w:val="StyleUnderline"/>
        </w:rPr>
        <w:t xml:space="preserve"> new </w:t>
      </w:r>
      <w:r w:rsidRPr="00E87012">
        <w:rPr>
          <w:rStyle w:val="Emphasis"/>
          <w:highlight w:val="cyan"/>
        </w:rPr>
        <w:t>objectives</w:t>
      </w:r>
      <w:r w:rsidRPr="00E87012">
        <w:rPr>
          <w:rStyle w:val="StyleUnderline"/>
          <w:highlight w:val="cyan"/>
        </w:rPr>
        <w:t xml:space="preserve"> for </w:t>
      </w:r>
      <w:r w:rsidRPr="00E87012">
        <w:rPr>
          <w:rStyle w:val="Emphasis"/>
          <w:highlight w:val="cyan"/>
        </w:rPr>
        <w:t>fed</w:t>
      </w:r>
      <w:r w:rsidRPr="00E87012">
        <w:rPr>
          <w:rStyle w:val="StyleUnderline"/>
        </w:rPr>
        <w:t>eral departments to accomplish in the next five years</w:t>
      </w:r>
      <w:r w:rsidRPr="0051182C">
        <w:rPr>
          <w:rStyle w:val="StyleUnderline"/>
          <w:sz w:val="16"/>
          <w:szCs w:val="16"/>
        </w:rPr>
        <w:t>.</w:t>
      </w:r>
    </w:p>
    <w:p w14:paraId="495492CD" w14:textId="77777777" w:rsidR="001406B1" w:rsidRPr="00F048E2" w:rsidRDefault="001406B1" w:rsidP="001406B1">
      <w:pPr>
        <w:rPr>
          <w:sz w:val="16"/>
        </w:rPr>
      </w:pPr>
      <w:r w:rsidRPr="00F048E2">
        <w:rPr>
          <w:sz w:val="16"/>
        </w:rPr>
        <w:t xml:space="preserve">The 2016 Implementation Framework already notes in its conclusion that the AESC should revisit the framework after five years, but the AESC needs leadership from an executive director to do this effectively. In addition, the AESC must first resume meeting on a quarterly basis (or more as needed) to </w:t>
      </w:r>
      <w:r w:rsidRPr="00E87012">
        <w:rPr>
          <w:rStyle w:val="StyleUnderline"/>
        </w:rPr>
        <w:t xml:space="preserve">update the framework and </w:t>
      </w:r>
      <w:r w:rsidRPr="00E87012">
        <w:rPr>
          <w:rStyle w:val="Emphasis"/>
          <w:highlight w:val="cyan"/>
        </w:rPr>
        <w:t>synergize</w:t>
      </w:r>
      <w:r w:rsidRPr="00E87012">
        <w:rPr>
          <w:rStyle w:val="StyleUnderline"/>
        </w:rPr>
        <w:t xml:space="preserve"> US </w:t>
      </w:r>
      <w:r w:rsidRPr="00E87012">
        <w:rPr>
          <w:rStyle w:val="StyleUnderline"/>
          <w:highlight w:val="cyan"/>
        </w:rPr>
        <w:t>Arctic policy</w:t>
      </w:r>
      <w:r w:rsidRPr="00E87012">
        <w:rPr>
          <w:rStyle w:val="StyleUnderline"/>
        </w:rPr>
        <w:t xml:space="preserve">. </w:t>
      </w:r>
      <w:r w:rsidRPr="00E87012">
        <w:rPr>
          <w:rStyle w:val="Emphasis"/>
        </w:rPr>
        <w:t>Without</w:t>
      </w:r>
      <w:r w:rsidRPr="00E87012">
        <w:rPr>
          <w:rStyle w:val="StyleUnderline"/>
        </w:rPr>
        <w:t xml:space="preserve"> a high-level committee </w:t>
      </w:r>
      <w:r w:rsidRPr="00E87012">
        <w:rPr>
          <w:rStyle w:val="StyleUnderline"/>
          <w:highlight w:val="cyan"/>
        </w:rPr>
        <w:t xml:space="preserve">to </w:t>
      </w:r>
      <w:r w:rsidRPr="00E87012">
        <w:rPr>
          <w:rStyle w:val="Emphasis"/>
          <w:highlight w:val="cyan"/>
        </w:rPr>
        <w:t>oversee</w:t>
      </w:r>
      <w:r w:rsidRPr="00E87012">
        <w:rPr>
          <w:rStyle w:val="StyleUnderline"/>
          <w:highlight w:val="cyan"/>
        </w:rPr>
        <w:t xml:space="preserve"> and </w:t>
      </w:r>
      <w:r w:rsidRPr="00E87012">
        <w:rPr>
          <w:rStyle w:val="Emphasis"/>
          <w:highlight w:val="cyan"/>
        </w:rPr>
        <w:t>coordinate</w:t>
      </w:r>
      <w:r w:rsidRPr="00E87012">
        <w:rPr>
          <w:rStyle w:val="StyleUnderline"/>
        </w:rPr>
        <w:t xml:space="preserve"> American </w:t>
      </w:r>
      <w:r w:rsidRPr="00E87012">
        <w:rPr>
          <w:rStyle w:val="StyleUnderline"/>
          <w:highlight w:val="cyan"/>
        </w:rPr>
        <w:t>efforts</w:t>
      </w:r>
      <w:r w:rsidRPr="00E87012">
        <w:rPr>
          <w:rStyle w:val="StyleUnderline"/>
        </w:rPr>
        <w:t xml:space="preserve"> in the Arctic</w:t>
      </w:r>
      <w:r w:rsidRPr="00F048E2">
        <w:rPr>
          <w:sz w:val="16"/>
        </w:rPr>
        <w:t xml:space="preserve">, </w:t>
      </w:r>
      <w:r w:rsidRPr="0042011B">
        <w:rPr>
          <w:rStyle w:val="StyleUnderline"/>
        </w:rPr>
        <w:t xml:space="preserve">the </w:t>
      </w:r>
      <w:r w:rsidRPr="0042011B">
        <w:rPr>
          <w:rStyle w:val="Emphasis"/>
          <w:highlight w:val="cyan"/>
        </w:rPr>
        <w:t>U</w:t>
      </w:r>
      <w:r w:rsidRPr="0042011B">
        <w:rPr>
          <w:rStyle w:val="StyleUnderline"/>
        </w:rPr>
        <w:t>nited</w:t>
      </w:r>
      <w:r w:rsidRPr="00E87012">
        <w:rPr>
          <w:rStyle w:val="StyleUnderline"/>
        </w:rPr>
        <w:t xml:space="preserve"> </w:t>
      </w:r>
      <w:r w:rsidRPr="0042011B">
        <w:rPr>
          <w:rStyle w:val="Emphasis"/>
          <w:highlight w:val="cyan"/>
        </w:rPr>
        <w:t>S</w:t>
      </w:r>
      <w:r w:rsidRPr="00E87012">
        <w:rPr>
          <w:rStyle w:val="StyleUnderline"/>
        </w:rPr>
        <w:t xml:space="preserve">tates </w:t>
      </w:r>
      <w:r w:rsidRPr="0042011B">
        <w:rPr>
          <w:rStyle w:val="Emphasis"/>
          <w:highlight w:val="cyan"/>
        </w:rPr>
        <w:t>risks</w:t>
      </w:r>
      <w:r w:rsidRPr="00E87012">
        <w:rPr>
          <w:rStyle w:val="StyleUnderline"/>
        </w:rPr>
        <w:t xml:space="preserve"> adopting a </w:t>
      </w:r>
      <w:r w:rsidRPr="0042011B">
        <w:rPr>
          <w:rStyle w:val="Emphasis"/>
          <w:highlight w:val="cyan"/>
        </w:rPr>
        <w:t>disjointed</w:t>
      </w:r>
      <w:r w:rsidRPr="0042011B">
        <w:rPr>
          <w:rStyle w:val="StyleUnderline"/>
          <w:highlight w:val="cyan"/>
        </w:rPr>
        <w:t xml:space="preserve"> approach</w:t>
      </w:r>
      <w:r w:rsidRPr="00E87012">
        <w:rPr>
          <w:rStyle w:val="StyleUnderline"/>
        </w:rPr>
        <w:t xml:space="preserve"> that could </w:t>
      </w:r>
      <w:r w:rsidRPr="0042011B">
        <w:rPr>
          <w:rStyle w:val="StyleUnderline"/>
          <w:highlight w:val="cyan"/>
        </w:rPr>
        <w:t xml:space="preserve">produce </w:t>
      </w:r>
      <w:r w:rsidRPr="0042011B">
        <w:rPr>
          <w:rStyle w:val="Emphasis"/>
          <w:highlight w:val="cyan"/>
        </w:rPr>
        <w:t>ineffective</w:t>
      </w:r>
      <w:r w:rsidRPr="0042011B">
        <w:rPr>
          <w:rStyle w:val="StyleUnderline"/>
          <w:highlight w:val="cyan"/>
        </w:rPr>
        <w:t xml:space="preserve"> policy</w:t>
      </w:r>
      <w:r w:rsidRPr="00F048E2">
        <w:rPr>
          <w:sz w:val="16"/>
        </w:rPr>
        <w:t xml:space="preserve"> and duplication of government efforts.</w:t>
      </w:r>
    </w:p>
    <w:p w14:paraId="4C90A2E8" w14:textId="77777777" w:rsidR="001406B1" w:rsidRPr="00F048E2" w:rsidRDefault="001406B1" w:rsidP="001406B1">
      <w:pPr>
        <w:rPr>
          <w:sz w:val="16"/>
        </w:rPr>
      </w:pPr>
      <w:r w:rsidRPr="00F048E2">
        <w:rPr>
          <w:sz w:val="16"/>
        </w:rPr>
        <w:t xml:space="preserve">Lastly, if the AESC succeeds in refreshing the national Arctic strategy and implementation framework, Congress should consider </w:t>
      </w:r>
      <w:r w:rsidRPr="00E87012">
        <w:rPr>
          <w:rStyle w:val="StyleUnderline"/>
        </w:rPr>
        <w:t xml:space="preserve">providing </w:t>
      </w:r>
      <w:r w:rsidRPr="00E87012">
        <w:rPr>
          <w:rStyle w:val="Emphasis"/>
        </w:rPr>
        <w:t>statutory</w:t>
      </w:r>
      <w:r w:rsidRPr="00E87012">
        <w:rPr>
          <w:rStyle w:val="StyleUnderline"/>
        </w:rPr>
        <w:t xml:space="preserve"> authority for the committee through formal legislation</w:t>
      </w:r>
      <w:r w:rsidRPr="0051182C">
        <w:rPr>
          <w:rStyle w:val="StyleUnderline"/>
          <w:sz w:val="16"/>
          <w:szCs w:val="16"/>
        </w:rPr>
        <w:t>.</w:t>
      </w:r>
      <w:r w:rsidRPr="0051182C">
        <w:rPr>
          <w:sz w:val="16"/>
          <w:szCs w:val="16"/>
        </w:rPr>
        <w:t xml:space="preserve"> </w:t>
      </w:r>
      <w:r w:rsidRPr="00F048E2">
        <w:rPr>
          <w:sz w:val="16"/>
        </w:rPr>
        <w:t xml:space="preserve">This would give the AESC legal justification to continue operating across administrations, </w:t>
      </w:r>
      <w:r w:rsidRPr="00E87012">
        <w:rPr>
          <w:rStyle w:val="StyleUnderline"/>
          <w:highlight w:val="cyan"/>
        </w:rPr>
        <w:t xml:space="preserve">ensuring </w:t>
      </w:r>
      <w:r w:rsidRPr="00E87012">
        <w:rPr>
          <w:rStyle w:val="Emphasis"/>
          <w:highlight w:val="cyan"/>
        </w:rPr>
        <w:t>streamlined</w:t>
      </w:r>
      <w:r w:rsidRPr="00E87012">
        <w:rPr>
          <w:rStyle w:val="Emphasis"/>
        </w:rPr>
        <w:t xml:space="preserve"> coordination</w:t>
      </w:r>
      <w:r w:rsidRPr="00E87012">
        <w:rPr>
          <w:rStyle w:val="StyleUnderline"/>
        </w:rPr>
        <w:t xml:space="preserve"> for future US Arctic </w:t>
      </w:r>
      <w:r w:rsidRPr="00E87012">
        <w:rPr>
          <w:rStyle w:val="StyleUnderline"/>
          <w:highlight w:val="cyan"/>
        </w:rPr>
        <w:t>policy</w:t>
      </w:r>
      <w:r w:rsidRPr="00F048E2">
        <w:rPr>
          <w:sz w:val="16"/>
        </w:rPr>
        <w:t>. Similar legislative attempts arose in the past, but they tried to tinker with the organizational structure of the committee.[25],[26] Those bills proposed elevating the Secretary of Homeland Security to chair the AESC and demoting the Director of Office of Science and Technology Policy to Vice Chair while removing the National Security Advisor—or designee—from a leadership position in the AESC altogether (although they would continue to participate in the committee).</w:t>
      </w:r>
    </w:p>
    <w:p w14:paraId="63C66F5A" w14:textId="77777777" w:rsidR="001406B1" w:rsidRPr="00F048E2" w:rsidRDefault="001406B1" w:rsidP="001406B1">
      <w:pPr>
        <w:rPr>
          <w:sz w:val="16"/>
        </w:rPr>
      </w:pPr>
      <w:r w:rsidRPr="00F048E2">
        <w:rPr>
          <w:sz w:val="16"/>
        </w:rPr>
        <w:t>The rationale behind designating the Secretary of Homeland Security as the AESC Chair is that the US Coast Guard, the only service branch involved in the Department of Homeland Security, has a long history of advocating for a US presence in the Arctic and has consistent operations in the region.[27] For decades, it has handled search and rescue, anti-pollution actions, and control of smuggling efforts, among others, making it a natural leader on Arctic affairs.[28] Enshrining the AESC into law entails determining the tradeoffs between which department chairs the committee and how that may affect the committee’s prioritization of Arctic issues. At present, the Director of Office of Science and Technology Policy retains leadership of the steering committee, and it appears unlikely that the AESC’s structure will change in the short term.</w:t>
      </w:r>
    </w:p>
    <w:p w14:paraId="4EAABE10" w14:textId="77777777" w:rsidR="001406B1" w:rsidRPr="00F048E2" w:rsidRDefault="001406B1" w:rsidP="001406B1">
      <w:pPr>
        <w:rPr>
          <w:sz w:val="16"/>
        </w:rPr>
      </w:pPr>
      <w:r w:rsidRPr="00F048E2">
        <w:rPr>
          <w:sz w:val="16"/>
        </w:rPr>
        <w:t>Conclusion</w:t>
      </w:r>
    </w:p>
    <w:p w14:paraId="074A5B03" w14:textId="77777777" w:rsidR="001406B1" w:rsidRPr="00F048E2" w:rsidRDefault="001406B1" w:rsidP="001406B1">
      <w:pPr>
        <w:rPr>
          <w:sz w:val="16"/>
        </w:rPr>
      </w:pPr>
      <w:r w:rsidRPr="00F048E2">
        <w:rPr>
          <w:sz w:val="16"/>
        </w:rPr>
        <w:t>The Biden administration sh</w:t>
      </w:r>
      <w:r w:rsidRPr="00683C50">
        <w:rPr>
          <w:sz w:val="16"/>
          <w:szCs w:val="16"/>
        </w:rPr>
        <w:t>o</w:t>
      </w:r>
      <w:r w:rsidRPr="00683C50">
        <w:rPr>
          <w:rStyle w:val="StyleUnderline"/>
          <w:sz w:val="16"/>
          <w:szCs w:val="16"/>
        </w:rPr>
        <w:t xml:space="preserve">uld </w:t>
      </w:r>
      <w:r w:rsidRPr="00E87012">
        <w:rPr>
          <w:rStyle w:val="Emphasis"/>
          <w:highlight w:val="cyan"/>
        </w:rPr>
        <w:t>revitalize</w:t>
      </w:r>
      <w:r w:rsidRPr="00E87012">
        <w:rPr>
          <w:rStyle w:val="StyleUnderline"/>
        </w:rPr>
        <w:t xml:space="preserve"> the </w:t>
      </w:r>
      <w:r w:rsidRPr="00E87012">
        <w:rPr>
          <w:rStyle w:val="StyleUnderline"/>
          <w:highlight w:val="cyan"/>
        </w:rPr>
        <w:t>AESC</w:t>
      </w:r>
      <w:r w:rsidRPr="00E87012">
        <w:rPr>
          <w:rStyle w:val="StyleUnderline"/>
        </w:rPr>
        <w:t xml:space="preserve"> to </w:t>
      </w:r>
      <w:r w:rsidRPr="00E87012">
        <w:rPr>
          <w:rStyle w:val="StyleUnderline"/>
          <w:highlight w:val="cyan"/>
        </w:rPr>
        <w:t>coordinate</w:t>
      </w:r>
      <w:r w:rsidRPr="00E87012">
        <w:rPr>
          <w:rStyle w:val="StyleUnderline"/>
        </w:rPr>
        <w:t xml:space="preserve"> </w:t>
      </w:r>
      <w:r w:rsidRPr="00E87012">
        <w:rPr>
          <w:rStyle w:val="Emphasis"/>
        </w:rPr>
        <w:t xml:space="preserve">US Arctic </w:t>
      </w:r>
      <w:r w:rsidRPr="00E87012">
        <w:rPr>
          <w:rStyle w:val="Emphasis"/>
          <w:highlight w:val="cyan"/>
        </w:rPr>
        <w:t>policy</w:t>
      </w:r>
      <w:r w:rsidRPr="00E87012">
        <w:rPr>
          <w:rStyle w:val="StyleUnderline"/>
        </w:rPr>
        <w:t xml:space="preserve"> and should initiate </w:t>
      </w:r>
      <w:r w:rsidRPr="00E87012">
        <w:rPr>
          <w:rStyle w:val="Emphasis"/>
        </w:rPr>
        <w:t>updates</w:t>
      </w:r>
      <w:r w:rsidRPr="00E87012">
        <w:rPr>
          <w:rStyle w:val="StyleUnderline"/>
        </w:rPr>
        <w:t xml:space="preserve"> to the national Arctic strategy and implementation framework</w:t>
      </w:r>
      <w:r w:rsidRPr="00F048E2">
        <w:rPr>
          <w:sz w:val="16"/>
        </w:rPr>
        <w:t xml:space="preserve">. Using the AESC ensures high-level engagement on Arctic </w:t>
      </w:r>
      <w:r w:rsidRPr="00F048E2">
        <w:rPr>
          <w:sz w:val="16"/>
        </w:rPr>
        <w:lastRenderedPageBreak/>
        <w:t xml:space="preserve">issues across the US government, </w:t>
      </w:r>
      <w:r w:rsidRPr="00E87012">
        <w:rPr>
          <w:rStyle w:val="StyleUnderline"/>
          <w:highlight w:val="cyan"/>
        </w:rPr>
        <w:t>provides</w:t>
      </w:r>
      <w:r w:rsidRPr="00E87012">
        <w:rPr>
          <w:rStyle w:val="StyleUnderline"/>
        </w:rPr>
        <w:t xml:space="preserve"> a </w:t>
      </w:r>
      <w:r w:rsidRPr="00E87012">
        <w:rPr>
          <w:rStyle w:val="Emphasis"/>
          <w:highlight w:val="cyan"/>
        </w:rPr>
        <w:t>forum</w:t>
      </w:r>
      <w:r w:rsidRPr="00E87012">
        <w:rPr>
          <w:rStyle w:val="StyleUnderline"/>
          <w:highlight w:val="cyan"/>
        </w:rPr>
        <w:t xml:space="preserve"> for</w:t>
      </w:r>
      <w:r w:rsidRPr="00E87012">
        <w:rPr>
          <w:rStyle w:val="StyleUnderline"/>
        </w:rPr>
        <w:t xml:space="preserve"> deputy secretaries to </w:t>
      </w:r>
      <w:r w:rsidRPr="00E87012">
        <w:rPr>
          <w:rStyle w:val="Emphasis"/>
        </w:rPr>
        <w:t>synergize</w:t>
      </w:r>
      <w:r w:rsidRPr="00E87012">
        <w:rPr>
          <w:rStyle w:val="StyleUnderline"/>
        </w:rPr>
        <w:t xml:space="preserve"> their </w:t>
      </w:r>
      <w:r w:rsidRPr="00E87012">
        <w:rPr>
          <w:rStyle w:val="StyleUnderline"/>
          <w:highlight w:val="cyan"/>
        </w:rPr>
        <w:t>departments</w:t>
      </w:r>
      <w:r w:rsidRPr="00E87012">
        <w:rPr>
          <w:rStyle w:val="StyleUnderline"/>
        </w:rPr>
        <w:t>’ Arctic initiatives</w:t>
      </w:r>
      <w:r w:rsidRPr="00F048E2">
        <w:rPr>
          <w:sz w:val="16"/>
        </w:rPr>
        <w:t xml:space="preserve">, and enables the United States to craft and implement a thoughtful strategy in the region. In this way, the United States can </w:t>
      </w:r>
      <w:r w:rsidRPr="00E87012">
        <w:rPr>
          <w:rStyle w:val="StyleUnderline"/>
        </w:rPr>
        <w:t xml:space="preserve">ensure that it </w:t>
      </w:r>
      <w:r w:rsidRPr="00E87012">
        <w:rPr>
          <w:rStyle w:val="StyleUnderline"/>
          <w:highlight w:val="cyan"/>
        </w:rPr>
        <w:t>adopts</w:t>
      </w:r>
      <w:r w:rsidRPr="00E87012">
        <w:rPr>
          <w:rStyle w:val="StyleUnderline"/>
        </w:rPr>
        <w:t xml:space="preserve"> a strategic approach to the Arctic</w:t>
      </w:r>
      <w:r w:rsidRPr="00F048E2">
        <w:rPr>
          <w:sz w:val="16"/>
        </w:rPr>
        <w:t xml:space="preserve"> that </w:t>
      </w:r>
      <w:r w:rsidRPr="00E87012">
        <w:rPr>
          <w:rStyle w:val="StyleUnderline"/>
        </w:rPr>
        <w:t xml:space="preserve">flows from a </w:t>
      </w:r>
      <w:r w:rsidRPr="00E87012">
        <w:rPr>
          <w:rStyle w:val="StyleUnderline"/>
          <w:highlight w:val="cyan"/>
        </w:rPr>
        <w:t xml:space="preserve">coordinated </w:t>
      </w:r>
      <w:r w:rsidRPr="00E87012">
        <w:rPr>
          <w:rStyle w:val="Emphasis"/>
          <w:highlight w:val="cyan"/>
        </w:rPr>
        <w:t>interagency</w:t>
      </w:r>
      <w:r w:rsidRPr="00E87012">
        <w:rPr>
          <w:rStyle w:val="StyleUnderline"/>
          <w:highlight w:val="cyan"/>
        </w:rPr>
        <w:t xml:space="preserve"> process while </w:t>
      </w:r>
      <w:r w:rsidRPr="0042011B">
        <w:rPr>
          <w:rStyle w:val="Emphasis"/>
          <w:highlight w:val="cyan"/>
        </w:rPr>
        <w:t>avoiding</w:t>
      </w:r>
      <w:r w:rsidRPr="0042011B">
        <w:rPr>
          <w:rStyle w:val="StyleUnderline"/>
          <w:highlight w:val="cyan"/>
        </w:rPr>
        <w:t xml:space="preserve"> duplicate</w:t>
      </w:r>
      <w:r w:rsidRPr="0042011B">
        <w:rPr>
          <w:rStyle w:val="StyleUnderline"/>
        </w:rPr>
        <w:t>d</w:t>
      </w:r>
      <w:r w:rsidRPr="00F048E2">
        <w:rPr>
          <w:sz w:val="16"/>
        </w:rPr>
        <w:t xml:space="preserve"> efforts </w:t>
      </w:r>
      <w:r w:rsidRPr="00E87012">
        <w:rPr>
          <w:rStyle w:val="StyleUnderline"/>
        </w:rPr>
        <w:t xml:space="preserve">and </w:t>
      </w:r>
      <w:r w:rsidRPr="0042011B">
        <w:rPr>
          <w:rStyle w:val="Emphasis"/>
        </w:rPr>
        <w:t>disjointed</w:t>
      </w:r>
      <w:r w:rsidRPr="0042011B">
        <w:rPr>
          <w:rStyle w:val="StyleUnderline"/>
        </w:rPr>
        <w:t xml:space="preserve"> approaches</w:t>
      </w:r>
      <w:r w:rsidRPr="0042011B">
        <w:rPr>
          <w:sz w:val="16"/>
          <w:szCs w:val="16"/>
        </w:rPr>
        <w:t xml:space="preserve">. </w:t>
      </w:r>
      <w:r w:rsidRPr="00F048E2">
        <w:rPr>
          <w:sz w:val="16"/>
        </w:rPr>
        <w:t>While the numerous Arctic strategies from the Department of Defense, Homeland Security, and service branches are welcome, the United States needs to combine its military priorities in the region with non-military or military-adjacent ones, and the AESC will enable Washington to accomplish that task.</w:t>
      </w:r>
      <w:bookmarkEnd w:id="0"/>
    </w:p>
    <w:p w14:paraId="4A92247B" w14:textId="77777777" w:rsidR="001406B1" w:rsidRDefault="001406B1" w:rsidP="001406B1">
      <w:pPr>
        <w:pStyle w:val="Heading4"/>
        <w:rPr>
          <w:lang w:eastAsia="zh-TW"/>
        </w:rPr>
      </w:pPr>
      <w:r>
        <w:rPr>
          <w:rFonts w:hint="eastAsia"/>
          <w:lang w:eastAsia="zh-TW"/>
        </w:rPr>
        <w:t xml:space="preserve">That harmonizes </w:t>
      </w:r>
      <w:r w:rsidRPr="007F4098">
        <w:rPr>
          <w:rFonts w:hint="eastAsia"/>
          <w:u w:val="single"/>
          <w:lang w:eastAsia="zh-TW"/>
        </w:rPr>
        <w:t>interagency</w:t>
      </w:r>
      <w:r>
        <w:rPr>
          <w:rFonts w:hint="eastAsia"/>
          <w:lang w:eastAsia="zh-TW"/>
        </w:rPr>
        <w:t xml:space="preserve"> coordination. </w:t>
      </w:r>
    </w:p>
    <w:p w14:paraId="638E6AD5" w14:textId="77777777" w:rsidR="001406B1" w:rsidRDefault="001406B1" w:rsidP="001406B1">
      <w:pPr>
        <w:rPr>
          <w:lang w:eastAsia="zh-TW"/>
        </w:rPr>
      </w:pPr>
      <w:r>
        <w:rPr>
          <w:lang w:eastAsia="zh-TW"/>
        </w:rPr>
        <w:t xml:space="preserve">Chris </w:t>
      </w:r>
      <w:r w:rsidRPr="004E2785">
        <w:rPr>
          <w:rStyle w:val="Style13ptBold"/>
        </w:rPr>
        <w:t>Riehl 21</w:t>
      </w:r>
      <w:r>
        <w:rPr>
          <w:lang w:eastAsia="zh-TW"/>
        </w:rPr>
        <w:t>,</w:t>
      </w:r>
      <w:r>
        <w:rPr>
          <w:rFonts w:hint="eastAsia"/>
          <w:lang w:eastAsia="zh-TW"/>
        </w:rPr>
        <w:t xml:space="preserve"> </w:t>
      </w:r>
      <w:r>
        <w:rPr>
          <w:lang w:eastAsia="zh-TW"/>
        </w:rPr>
        <w:t>M.A. in International Affairs from George Washington University, B.A. in international affairs and history from Western Kentucky University,</w:t>
      </w:r>
      <w:r>
        <w:rPr>
          <w:rFonts w:hint="eastAsia"/>
          <w:lang w:eastAsia="zh-TW"/>
        </w:rPr>
        <w:t xml:space="preserve"> SAIS Review of International Affairs, </w:t>
      </w:r>
      <w:r>
        <w:rPr>
          <w:lang w:eastAsia="zh-TW"/>
        </w:rPr>
        <w:t>8/2/2021, “The United States Should Revive the Arctic Executive Steering Committee</w:t>
      </w:r>
      <w:r>
        <w:rPr>
          <w:rFonts w:hint="eastAsia"/>
          <w:lang w:eastAsia="zh-TW"/>
        </w:rPr>
        <w:t>,</w:t>
      </w:r>
      <w:r>
        <w:rPr>
          <w:lang w:eastAsia="zh-TW"/>
        </w:rPr>
        <w:t>”</w:t>
      </w:r>
      <w:r>
        <w:rPr>
          <w:rFonts w:hint="eastAsia"/>
          <w:lang w:eastAsia="zh-TW"/>
        </w:rPr>
        <w:t xml:space="preserve"> </w:t>
      </w:r>
      <w:r w:rsidRPr="00165A14">
        <w:rPr>
          <w:lang w:eastAsia="zh-TW"/>
        </w:rPr>
        <w:t>https://saisreview.sais.jhu.edu/the-arctic-executive-steering-committee/</w:t>
      </w:r>
    </w:p>
    <w:p w14:paraId="69A559A6" w14:textId="77777777" w:rsidR="001406B1" w:rsidRPr="00E87012" w:rsidRDefault="001406B1" w:rsidP="001406B1">
      <w:pPr>
        <w:rPr>
          <w:rStyle w:val="StyleUnderline"/>
        </w:rPr>
      </w:pPr>
      <w:r w:rsidRPr="00F048E2">
        <w:rPr>
          <w:sz w:val="16"/>
        </w:rPr>
        <w:t xml:space="preserve">While national security remains the United States’ highest priority in the Arctic, </w:t>
      </w:r>
      <w:r w:rsidRPr="00E87012">
        <w:rPr>
          <w:rStyle w:val="StyleUnderline"/>
          <w:highlight w:val="cyan"/>
        </w:rPr>
        <w:t>Washington</w:t>
      </w:r>
      <w:r w:rsidRPr="00E87012">
        <w:rPr>
          <w:rStyle w:val="StyleUnderline"/>
        </w:rPr>
        <w:t xml:space="preserve"> also has other </w:t>
      </w:r>
      <w:r w:rsidRPr="00E87012">
        <w:rPr>
          <w:rStyle w:val="Emphasis"/>
        </w:rPr>
        <w:t>important objectives</w:t>
      </w:r>
      <w:r w:rsidRPr="00E87012">
        <w:rPr>
          <w:rStyle w:val="StyleUnderline"/>
        </w:rPr>
        <w:t xml:space="preserve"> in the region as well</w:t>
      </w:r>
      <w:r w:rsidRPr="00F048E2">
        <w:rPr>
          <w:sz w:val="16"/>
        </w:rPr>
        <w:t xml:space="preserve">. These </w:t>
      </w:r>
      <w:r w:rsidRPr="00E87012">
        <w:rPr>
          <w:rStyle w:val="StyleUnderline"/>
        </w:rPr>
        <w:t xml:space="preserve">include </w:t>
      </w:r>
      <w:r w:rsidRPr="00E87012">
        <w:rPr>
          <w:rStyle w:val="StyleUnderline"/>
          <w:highlight w:val="cyan"/>
        </w:rPr>
        <w:t>fostering</w:t>
      </w:r>
      <w:r w:rsidRPr="00E87012">
        <w:rPr>
          <w:rStyle w:val="StyleUnderline"/>
        </w:rPr>
        <w:t xml:space="preserve"> </w:t>
      </w:r>
      <w:r w:rsidRPr="00E87012">
        <w:rPr>
          <w:rStyle w:val="Emphasis"/>
        </w:rPr>
        <w:t xml:space="preserve">economic </w:t>
      </w:r>
      <w:r w:rsidRPr="00E87012">
        <w:rPr>
          <w:rStyle w:val="Emphasis"/>
          <w:highlight w:val="cyan"/>
        </w:rPr>
        <w:t>development</w:t>
      </w:r>
      <w:r w:rsidRPr="00E87012">
        <w:rPr>
          <w:rStyle w:val="StyleUnderline"/>
        </w:rPr>
        <w:t xml:space="preserve"> and scientific </w:t>
      </w:r>
      <w:r w:rsidRPr="00E87012">
        <w:rPr>
          <w:rStyle w:val="Emphasis"/>
        </w:rPr>
        <w:t>research</w:t>
      </w:r>
      <w:r w:rsidRPr="00F048E2">
        <w:rPr>
          <w:sz w:val="16"/>
        </w:rPr>
        <w:t xml:space="preserve">, responding to climate change, establishing pragmatic agreements with other Arctic nations, </w:t>
      </w:r>
      <w:r w:rsidRPr="00E87012">
        <w:rPr>
          <w:rStyle w:val="StyleUnderline"/>
        </w:rPr>
        <w:t xml:space="preserve">and </w:t>
      </w:r>
      <w:r w:rsidRPr="00E87012">
        <w:rPr>
          <w:rStyle w:val="Emphasis"/>
        </w:rPr>
        <w:t>protecting</w:t>
      </w:r>
      <w:r w:rsidRPr="00E87012">
        <w:rPr>
          <w:rStyle w:val="StyleUnderline"/>
        </w:rPr>
        <w:t xml:space="preserve"> the </w:t>
      </w:r>
      <w:r w:rsidRPr="00E87012">
        <w:rPr>
          <w:rStyle w:val="Emphasis"/>
        </w:rPr>
        <w:t>rights</w:t>
      </w:r>
      <w:r w:rsidRPr="00E87012">
        <w:rPr>
          <w:rStyle w:val="StyleUnderline"/>
        </w:rPr>
        <w:t xml:space="preserve"> of </w:t>
      </w:r>
      <w:r w:rsidRPr="00E87012">
        <w:rPr>
          <w:rStyle w:val="Emphasis"/>
        </w:rPr>
        <w:t>indigenous</w:t>
      </w:r>
      <w:r w:rsidRPr="00E87012">
        <w:rPr>
          <w:rStyle w:val="StyleUnderline"/>
        </w:rPr>
        <w:t xml:space="preserve"> peoples</w:t>
      </w:r>
      <w:r w:rsidRPr="00F048E2">
        <w:rPr>
          <w:sz w:val="16"/>
        </w:rPr>
        <w:t xml:space="preserve">. The most recent American national Arctic strategy dates back to 2013 and lays out these interests,[12] but </w:t>
      </w:r>
      <w:r w:rsidRPr="00E87012">
        <w:rPr>
          <w:rStyle w:val="StyleUnderline"/>
        </w:rPr>
        <w:t xml:space="preserve">Washington can improve its </w:t>
      </w:r>
      <w:r w:rsidRPr="00E87012">
        <w:rPr>
          <w:rStyle w:val="Emphasis"/>
          <w:highlight w:val="cyan"/>
        </w:rPr>
        <w:t>interagency</w:t>
      </w:r>
      <w:r w:rsidRPr="00E87012">
        <w:rPr>
          <w:rStyle w:val="StyleUnderline"/>
          <w:highlight w:val="cyan"/>
        </w:rPr>
        <w:t xml:space="preserve"> processes</w:t>
      </w:r>
      <w:r w:rsidRPr="00E87012">
        <w:rPr>
          <w:rStyle w:val="StyleUnderline"/>
        </w:rPr>
        <w:t xml:space="preserve"> in pursuing its</w:t>
      </w:r>
      <w:r w:rsidRPr="00F048E2">
        <w:rPr>
          <w:sz w:val="16"/>
        </w:rPr>
        <w:t xml:space="preserve"> objectives </w:t>
      </w:r>
      <w:r w:rsidRPr="00E87012">
        <w:rPr>
          <w:rStyle w:val="StyleUnderline"/>
        </w:rPr>
        <w:t xml:space="preserve">in the </w:t>
      </w:r>
      <w:r w:rsidRPr="00E87012">
        <w:rPr>
          <w:rStyle w:val="Emphasis"/>
        </w:rPr>
        <w:t>Arctic</w:t>
      </w:r>
      <w:r w:rsidRPr="00E87012">
        <w:rPr>
          <w:rStyle w:val="StyleUnderline"/>
        </w:rPr>
        <w:t xml:space="preserve"> </w:t>
      </w:r>
      <w:r w:rsidRPr="00E87012">
        <w:rPr>
          <w:rStyle w:val="StyleUnderline"/>
          <w:highlight w:val="cyan"/>
        </w:rPr>
        <w:t xml:space="preserve">by </w:t>
      </w:r>
      <w:r w:rsidRPr="00E87012">
        <w:rPr>
          <w:rStyle w:val="Emphasis"/>
          <w:highlight w:val="cyan"/>
        </w:rPr>
        <w:t>reinvigorating</w:t>
      </w:r>
      <w:r w:rsidRPr="00E87012">
        <w:rPr>
          <w:rStyle w:val="StyleUnderline"/>
        </w:rPr>
        <w:t xml:space="preserve"> the </w:t>
      </w:r>
      <w:r w:rsidRPr="00E87012">
        <w:rPr>
          <w:rStyle w:val="Emphasis"/>
          <w:highlight w:val="cyan"/>
        </w:rPr>
        <w:t>A</w:t>
      </w:r>
      <w:r w:rsidRPr="00E87012">
        <w:rPr>
          <w:rStyle w:val="StyleUnderline"/>
        </w:rPr>
        <w:t xml:space="preserve">rctic </w:t>
      </w:r>
      <w:r w:rsidRPr="00E87012">
        <w:rPr>
          <w:rStyle w:val="Emphasis"/>
          <w:highlight w:val="cyan"/>
        </w:rPr>
        <w:t>E</w:t>
      </w:r>
      <w:r w:rsidRPr="00E87012">
        <w:rPr>
          <w:rStyle w:val="StyleUnderline"/>
        </w:rPr>
        <w:t xml:space="preserve">xecutive </w:t>
      </w:r>
      <w:r w:rsidRPr="00E87012">
        <w:rPr>
          <w:rStyle w:val="Emphasis"/>
          <w:highlight w:val="cyan"/>
        </w:rPr>
        <w:t>S</w:t>
      </w:r>
      <w:r w:rsidRPr="00E87012">
        <w:rPr>
          <w:rStyle w:val="StyleUnderline"/>
        </w:rPr>
        <w:t xml:space="preserve">teering </w:t>
      </w:r>
      <w:r w:rsidRPr="00E87012">
        <w:rPr>
          <w:rStyle w:val="Emphasis"/>
          <w:highlight w:val="cyan"/>
        </w:rPr>
        <w:t>C</w:t>
      </w:r>
      <w:r w:rsidRPr="00E87012">
        <w:rPr>
          <w:rStyle w:val="StyleUnderline"/>
        </w:rPr>
        <w:t>ommittee.</w:t>
      </w:r>
    </w:p>
    <w:p w14:paraId="076D2135" w14:textId="77777777" w:rsidR="001406B1" w:rsidRPr="00F048E2" w:rsidRDefault="001406B1" w:rsidP="001406B1">
      <w:pPr>
        <w:rPr>
          <w:sz w:val="16"/>
        </w:rPr>
      </w:pPr>
      <w:r w:rsidRPr="00F048E2">
        <w:rPr>
          <w:sz w:val="16"/>
        </w:rPr>
        <w:t>The Arctic Executive Steering Committee</w:t>
      </w:r>
    </w:p>
    <w:p w14:paraId="009F90F3" w14:textId="77777777" w:rsidR="001406B1" w:rsidRPr="00E87012" w:rsidRDefault="001406B1" w:rsidP="001406B1">
      <w:pPr>
        <w:rPr>
          <w:rStyle w:val="StyleUnderline"/>
        </w:rPr>
      </w:pPr>
      <w:r w:rsidRPr="00F048E2">
        <w:rPr>
          <w:sz w:val="16"/>
        </w:rPr>
        <w:t xml:space="preserve">To synergize federal initiatives on the Arctic, the Biden administration should prioritize using the Arctic Executive Steering Committee (AESC); the Obama administration created the AESC to coordinate federal Arctic initiatives while the United States chaired the Arctic Council from 2015 to 2017.[13] The committee’s membership includes the heads (or their designees) of the Office of Science and Technology Policy, the Council on Environmental Quality, the Domestic Policy Council, and the National Security Council, as well as the deputy secretaries (or their equivalents) of other relevant agencies such as the Departments of State, Defense, Interior, Transportation, Energy, and Homeland Security. During the Obama administration, </w:t>
      </w:r>
      <w:r w:rsidRPr="00E87012">
        <w:rPr>
          <w:rStyle w:val="StyleUnderline"/>
        </w:rPr>
        <w:t xml:space="preserve">the AESC </w:t>
      </w:r>
      <w:r w:rsidRPr="00E87012">
        <w:rPr>
          <w:rStyle w:val="Emphasis"/>
          <w:highlight w:val="cyan"/>
        </w:rPr>
        <w:t>coordinated</w:t>
      </w:r>
      <w:r w:rsidRPr="00E87012">
        <w:rPr>
          <w:rStyle w:val="StyleUnderline"/>
        </w:rPr>
        <w:t xml:space="preserve"> Washington’s Arctic </w:t>
      </w:r>
      <w:r w:rsidRPr="00E87012">
        <w:rPr>
          <w:rStyle w:val="StyleUnderline"/>
          <w:highlight w:val="cyan"/>
        </w:rPr>
        <w:t>policies</w:t>
      </w:r>
      <w:r w:rsidRPr="00E87012">
        <w:rPr>
          <w:rStyle w:val="StyleUnderline"/>
        </w:rPr>
        <w:t xml:space="preserve"> and ensured that those policies </w:t>
      </w:r>
      <w:r w:rsidRPr="00E87012">
        <w:rPr>
          <w:rStyle w:val="StyleUnderline"/>
          <w:highlight w:val="cyan"/>
        </w:rPr>
        <w:t>flowed from</w:t>
      </w:r>
      <w:r w:rsidRPr="00E87012">
        <w:rPr>
          <w:rStyle w:val="StyleUnderline"/>
        </w:rPr>
        <w:t xml:space="preserve"> a </w:t>
      </w:r>
      <w:r w:rsidRPr="00E87012">
        <w:rPr>
          <w:rStyle w:val="Emphasis"/>
          <w:highlight w:val="cyan"/>
        </w:rPr>
        <w:t>harmonized</w:t>
      </w:r>
      <w:r w:rsidRPr="00E87012">
        <w:rPr>
          <w:rStyle w:val="StyleUnderline"/>
        </w:rPr>
        <w:t xml:space="preserve"> interagency </w:t>
      </w:r>
      <w:r w:rsidRPr="00E87012">
        <w:rPr>
          <w:rStyle w:val="StyleUnderline"/>
          <w:highlight w:val="cyan"/>
        </w:rPr>
        <w:t>process</w:t>
      </w:r>
      <w:r w:rsidRPr="00F048E2">
        <w:rPr>
          <w:sz w:val="16"/>
        </w:rPr>
        <w:t>.</w:t>
      </w:r>
    </w:p>
    <w:p w14:paraId="04887194" w14:textId="77777777" w:rsidR="001406B1" w:rsidRPr="00F048E2" w:rsidRDefault="001406B1" w:rsidP="001406B1">
      <w:pPr>
        <w:rPr>
          <w:sz w:val="16"/>
        </w:rPr>
      </w:pPr>
      <w:r w:rsidRPr="00F048E2">
        <w:rPr>
          <w:sz w:val="16"/>
        </w:rPr>
        <w:t xml:space="preserve">However, according to Arctic policy experts, the </w:t>
      </w:r>
      <w:r w:rsidRPr="00E87012">
        <w:rPr>
          <w:rStyle w:val="Emphasis"/>
          <w:highlight w:val="cyan"/>
        </w:rPr>
        <w:t>AESC</w:t>
      </w:r>
      <w:r w:rsidRPr="00E87012">
        <w:rPr>
          <w:rStyle w:val="StyleUnderline"/>
        </w:rPr>
        <w:t xml:space="preserve"> has </w:t>
      </w:r>
      <w:r w:rsidRPr="00E87012">
        <w:rPr>
          <w:rStyle w:val="StyleUnderline"/>
          <w:highlight w:val="cyan"/>
        </w:rPr>
        <w:t xml:space="preserve">been </w:t>
      </w:r>
      <w:r w:rsidRPr="00E87012">
        <w:rPr>
          <w:rStyle w:val="Emphasis"/>
          <w:highlight w:val="cyan"/>
        </w:rPr>
        <w:t>dormant</w:t>
      </w:r>
      <w:r w:rsidRPr="00E87012">
        <w:rPr>
          <w:rStyle w:val="StyleUnderline"/>
        </w:rPr>
        <w:t xml:space="preserve"> since the end of the Obama administration</w:t>
      </w:r>
      <w:r w:rsidRPr="00F048E2">
        <w:rPr>
          <w:sz w:val="16"/>
        </w:rPr>
        <w:t xml:space="preserve">, although it has not formally disbanded yet.[14],[15] The numerous updated Arctic strategies from the Department of Defense and the service branches show a renewed US military focus on the Arctic. That said, the United States also has </w:t>
      </w:r>
      <w:r w:rsidRPr="00E87012">
        <w:rPr>
          <w:rStyle w:val="Emphasis"/>
        </w:rPr>
        <w:t>military-adjacent</w:t>
      </w:r>
      <w:r w:rsidRPr="00E87012">
        <w:rPr>
          <w:rStyle w:val="StyleUnderline"/>
        </w:rPr>
        <w:t xml:space="preserve"> or non-military </w:t>
      </w:r>
      <w:r w:rsidRPr="00E87012">
        <w:rPr>
          <w:rStyle w:val="Emphasis"/>
        </w:rPr>
        <w:t>interests</w:t>
      </w:r>
      <w:r w:rsidRPr="00E87012">
        <w:rPr>
          <w:rStyle w:val="StyleUnderline"/>
        </w:rPr>
        <w:t xml:space="preserve"> in region—particularly regarding </w:t>
      </w:r>
      <w:r w:rsidRPr="00E87012">
        <w:rPr>
          <w:rStyle w:val="Emphasis"/>
        </w:rPr>
        <w:t>climate change</w:t>
      </w:r>
      <w:r w:rsidRPr="00E87012">
        <w:rPr>
          <w:rStyle w:val="StyleUnderline"/>
        </w:rPr>
        <w:t xml:space="preserve">, economic </w:t>
      </w:r>
      <w:r w:rsidRPr="00E87012">
        <w:rPr>
          <w:rStyle w:val="Emphasis"/>
          <w:highlight w:val="cyan"/>
        </w:rPr>
        <w:t>development</w:t>
      </w:r>
      <w:r w:rsidRPr="00E87012">
        <w:rPr>
          <w:rStyle w:val="StyleUnderline"/>
        </w:rPr>
        <w:t xml:space="preserve">, and the </w:t>
      </w:r>
      <w:r w:rsidRPr="00E87012">
        <w:rPr>
          <w:rStyle w:val="Emphasis"/>
        </w:rPr>
        <w:t>protection</w:t>
      </w:r>
      <w:r w:rsidRPr="00E87012">
        <w:rPr>
          <w:rStyle w:val="StyleUnderline"/>
        </w:rPr>
        <w:t xml:space="preserve"> of indigenous populations</w:t>
      </w:r>
      <w:r w:rsidRPr="00F048E2">
        <w:rPr>
          <w:sz w:val="16"/>
        </w:rPr>
        <w:t xml:space="preserve">—that </w:t>
      </w:r>
      <w:r w:rsidRPr="00E87012">
        <w:rPr>
          <w:rStyle w:val="StyleUnderline"/>
          <w:highlight w:val="cyan"/>
        </w:rPr>
        <w:t xml:space="preserve">require </w:t>
      </w:r>
      <w:r w:rsidRPr="00E87012">
        <w:rPr>
          <w:rStyle w:val="Emphasis"/>
          <w:highlight w:val="cyan"/>
        </w:rPr>
        <w:t>coordination</w:t>
      </w:r>
      <w:r w:rsidRPr="00E87012">
        <w:rPr>
          <w:rStyle w:val="StyleUnderline"/>
        </w:rPr>
        <w:t xml:space="preserve"> to pursue</w:t>
      </w:r>
      <w:r w:rsidRPr="00F048E2">
        <w:rPr>
          <w:sz w:val="16"/>
        </w:rPr>
        <w:t>. That is where the AESC can add value.</w:t>
      </w:r>
    </w:p>
    <w:p w14:paraId="0179F032" w14:textId="77777777" w:rsidR="001406B1" w:rsidRPr="00F048E2" w:rsidRDefault="001406B1" w:rsidP="001406B1">
      <w:pPr>
        <w:rPr>
          <w:sz w:val="16"/>
        </w:rPr>
      </w:pPr>
      <w:r w:rsidRPr="00F048E2">
        <w:rPr>
          <w:sz w:val="16"/>
        </w:rPr>
        <w:t xml:space="preserve">Using the </w:t>
      </w:r>
      <w:r w:rsidRPr="00E87012">
        <w:rPr>
          <w:rStyle w:val="StyleUnderline"/>
        </w:rPr>
        <w:t>AESC to coordinate America’s Arctic policy</w:t>
      </w:r>
      <w:r w:rsidRPr="00F048E2">
        <w:rPr>
          <w:sz w:val="16"/>
        </w:rPr>
        <w:t xml:space="preserve"> has a variety of advantages. First, revitalizing the </w:t>
      </w:r>
      <w:r w:rsidRPr="00E87012">
        <w:rPr>
          <w:rStyle w:val="Emphasis"/>
          <w:highlight w:val="cyan"/>
        </w:rPr>
        <w:t>AESC</w:t>
      </w:r>
      <w:r w:rsidRPr="00E87012">
        <w:rPr>
          <w:rStyle w:val="StyleUnderline"/>
        </w:rPr>
        <w:t xml:space="preserve"> will </w:t>
      </w:r>
      <w:r w:rsidRPr="00E87012">
        <w:rPr>
          <w:rStyle w:val="StyleUnderline"/>
          <w:highlight w:val="cyan"/>
        </w:rPr>
        <w:t>ensure</w:t>
      </w:r>
      <w:r w:rsidRPr="00E87012">
        <w:rPr>
          <w:rStyle w:val="StyleUnderline"/>
        </w:rPr>
        <w:t xml:space="preserve"> that there is </w:t>
      </w:r>
      <w:r w:rsidRPr="00E87012">
        <w:rPr>
          <w:rStyle w:val="Emphasis"/>
          <w:highlight w:val="cyan"/>
        </w:rPr>
        <w:t>high-level</w:t>
      </w:r>
      <w:r w:rsidRPr="00E87012">
        <w:rPr>
          <w:rStyle w:val="StyleUnderline"/>
          <w:highlight w:val="cyan"/>
        </w:rPr>
        <w:t xml:space="preserve"> engagement</w:t>
      </w:r>
      <w:r w:rsidRPr="00E87012">
        <w:rPr>
          <w:rStyle w:val="StyleUnderline"/>
        </w:rPr>
        <w:t xml:space="preserve"> on Arctic </w:t>
      </w:r>
      <w:r w:rsidRPr="00F048E2">
        <w:rPr>
          <w:rStyle w:val="StyleUnderline"/>
        </w:rPr>
        <w:t xml:space="preserve">affairs </w:t>
      </w:r>
      <w:r w:rsidRPr="00F048E2">
        <w:rPr>
          <w:rStyle w:val="Emphasis"/>
        </w:rPr>
        <w:t>across</w:t>
      </w:r>
      <w:r w:rsidRPr="00F048E2">
        <w:rPr>
          <w:sz w:val="16"/>
        </w:rPr>
        <w:t xml:space="preserve"> the spectrum of </w:t>
      </w:r>
      <w:r w:rsidRPr="00F048E2">
        <w:rPr>
          <w:rStyle w:val="StyleUnderline"/>
        </w:rPr>
        <w:t>US government agencies</w:t>
      </w:r>
      <w:r w:rsidRPr="00F048E2">
        <w:rPr>
          <w:sz w:val="16"/>
        </w:rPr>
        <w:t>. Prior to the establishment of the AESC in 2015, deputy assistant secretaries and senior directors largely spearheaded US Arctic policy,[16] but worsening climate change and heightened geopolitical tensions increase the Arctic’</w:t>
      </w:r>
      <w:r w:rsidRPr="00E87012">
        <w:rPr>
          <w:rStyle w:val="StyleUnderline"/>
        </w:rPr>
        <w:t xml:space="preserve">s relevance and require a higher level of </w:t>
      </w:r>
      <w:r w:rsidRPr="00E87012">
        <w:rPr>
          <w:rStyle w:val="Emphasis"/>
        </w:rPr>
        <w:t>leadership</w:t>
      </w:r>
      <w:r w:rsidRPr="00E87012">
        <w:rPr>
          <w:rStyle w:val="StyleUnderline"/>
        </w:rPr>
        <w:t xml:space="preserve"> to coordinate American efforts in the region</w:t>
      </w:r>
      <w:r w:rsidRPr="0051182C">
        <w:rPr>
          <w:rStyle w:val="StyleUnderline"/>
          <w:sz w:val="16"/>
          <w:szCs w:val="16"/>
        </w:rPr>
        <w:t>.</w:t>
      </w:r>
      <w:r w:rsidRPr="0051182C">
        <w:rPr>
          <w:sz w:val="16"/>
          <w:szCs w:val="16"/>
        </w:rPr>
        <w:t xml:space="preserve"> Y</w:t>
      </w:r>
      <w:r w:rsidRPr="00F048E2">
        <w:rPr>
          <w:sz w:val="16"/>
        </w:rPr>
        <w:t xml:space="preserve">et, the United States retains global interests beyond the Arctic. With competition for finite resources to address a broad range of challenges, </w:t>
      </w:r>
      <w:r w:rsidRPr="00E87012">
        <w:rPr>
          <w:rStyle w:val="StyleUnderline"/>
        </w:rPr>
        <w:t xml:space="preserve">high-level leadership via the AESC can vitally </w:t>
      </w:r>
      <w:r w:rsidRPr="00F048E2">
        <w:rPr>
          <w:rStyle w:val="StyleUnderline"/>
        </w:rPr>
        <w:t xml:space="preserve">make </w:t>
      </w:r>
      <w:r w:rsidRPr="00E87012">
        <w:rPr>
          <w:rStyle w:val="Emphasis"/>
          <w:highlight w:val="cyan"/>
        </w:rPr>
        <w:t>decisions</w:t>
      </w:r>
      <w:r w:rsidRPr="00E87012">
        <w:rPr>
          <w:rStyle w:val="StyleUnderline"/>
        </w:rPr>
        <w:t xml:space="preserve"> regarding Arctic priorities</w:t>
      </w:r>
      <w:r w:rsidRPr="00F048E2">
        <w:rPr>
          <w:sz w:val="16"/>
        </w:rPr>
        <w:t xml:space="preserve"> while identifying where Washington can </w:t>
      </w:r>
      <w:r w:rsidRPr="00E87012">
        <w:rPr>
          <w:rStyle w:val="StyleUnderline"/>
        </w:rPr>
        <w:t xml:space="preserve">most </w:t>
      </w:r>
      <w:r w:rsidRPr="00E87012">
        <w:rPr>
          <w:rStyle w:val="Emphasis"/>
          <w:highlight w:val="cyan"/>
        </w:rPr>
        <w:t>effectively</w:t>
      </w:r>
      <w:r w:rsidRPr="00E87012">
        <w:rPr>
          <w:rStyle w:val="StyleUnderline"/>
          <w:highlight w:val="cyan"/>
        </w:rPr>
        <w:t xml:space="preserve"> allocate </w:t>
      </w:r>
      <w:r w:rsidRPr="00E87012">
        <w:rPr>
          <w:rStyle w:val="Emphasis"/>
          <w:highlight w:val="cyan"/>
        </w:rPr>
        <w:t>resources</w:t>
      </w:r>
      <w:r w:rsidRPr="00E87012">
        <w:rPr>
          <w:rStyle w:val="StyleUnderline"/>
        </w:rPr>
        <w:t xml:space="preserve"> and </w:t>
      </w:r>
      <w:r w:rsidRPr="00E87012">
        <w:rPr>
          <w:rStyle w:val="Emphasis"/>
        </w:rPr>
        <w:t>funding</w:t>
      </w:r>
      <w:r w:rsidRPr="00F048E2">
        <w:rPr>
          <w:sz w:val="16"/>
        </w:rPr>
        <w:t xml:space="preserve"> for the greatest return on investment.</w:t>
      </w:r>
    </w:p>
    <w:p w14:paraId="3E005A56" w14:textId="77777777" w:rsidR="001406B1" w:rsidRPr="00F048E2" w:rsidRDefault="001406B1" w:rsidP="001406B1">
      <w:pPr>
        <w:rPr>
          <w:sz w:val="16"/>
        </w:rPr>
      </w:pPr>
      <w:r w:rsidRPr="00F048E2">
        <w:rPr>
          <w:sz w:val="16"/>
        </w:rPr>
        <w:t xml:space="preserve">Second, the </w:t>
      </w:r>
      <w:r w:rsidRPr="00E87012">
        <w:rPr>
          <w:rStyle w:val="StyleUnderline"/>
        </w:rPr>
        <w:t xml:space="preserve">AESC </w:t>
      </w:r>
      <w:r w:rsidRPr="00E87012">
        <w:rPr>
          <w:rStyle w:val="StyleUnderline"/>
          <w:highlight w:val="cyan"/>
        </w:rPr>
        <w:t>provides</w:t>
      </w:r>
      <w:r w:rsidRPr="00E87012">
        <w:rPr>
          <w:rStyle w:val="StyleUnderline"/>
        </w:rPr>
        <w:t xml:space="preserve"> an official </w:t>
      </w:r>
      <w:r w:rsidRPr="00E87012">
        <w:rPr>
          <w:rStyle w:val="Emphasis"/>
          <w:highlight w:val="cyan"/>
        </w:rPr>
        <w:t>forum</w:t>
      </w:r>
      <w:r w:rsidRPr="00E87012">
        <w:rPr>
          <w:rStyle w:val="StyleUnderline"/>
        </w:rPr>
        <w:t xml:space="preserve"> for deputy secretaries </w:t>
      </w:r>
      <w:r w:rsidRPr="00E87012">
        <w:rPr>
          <w:rStyle w:val="StyleUnderline"/>
          <w:highlight w:val="cyan"/>
        </w:rPr>
        <w:t xml:space="preserve">to </w:t>
      </w:r>
      <w:r w:rsidRPr="00E87012">
        <w:rPr>
          <w:rStyle w:val="Emphasis"/>
          <w:highlight w:val="cyan"/>
        </w:rPr>
        <w:t>communicate</w:t>
      </w:r>
      <w:r w:rsidRPr="00E87012">
        <w:rPr>
          <w:rStyle w:val="StyleUnderline"/>
          <w:highlight w:val="cyan"/>
        </w:rPr>
        <w:t xml:space="preserve"> with</w:t>
      </w:r>
      <w:r w:rsidRPr="00E87012">
        <w:rPr>
          <w:rStyle w:val="StyleUnderline"/>
        </w:rPr>
        <w:t xml:space="preserve"> their counterparts in </w:t>
      </w:r>
      <w:r w:rsidRPr="00E87012">
        <w:rPr>
          <w:rStyle w:val="StyleUnderline"/>
          <w:highlight w:val="cyan"/>
        </w:rPr>
        <w:t xml:space="preserve">other </w:t>
      </w:r>
      <w:r w:rsidRPr="00E87012">
        <w:rPr>
          <w:rStyle w:val="Emphasis"/>
          <w:highlight w:val="cyan"/>
        </w:rPr>
        <w:t>departments</w:t>
      </w:r>
      <w:r w:rsidRPr="00F048E2">
        <w:rPr>
          <w:sz w:val="16"/>
        </w:rPr>
        <w:t xml:space="preserve"> on Arctic affairs. It can both identify gaps in US Arctic policy and spot duplication in government efforts in the region. </w:t>
      </w:r>
      <w:r w:rsidRPr="00E87012">
        <w:rPr>
          <w:rStyle w:val="StyleUnderline"/>
          <w:highlight w:val="cyan"/>
        </w:rPr>
        <w:t>Eradicat</w:t>
      </w:r>
      <w:r w:rsidRPr="00E87012">
        <w:rPr>
          <w:rStyle w:val="StyleUnderline"/>
        </w:rPr>
        <w:t xml:space="preserve">ing </w:t>
      </w:r>
      <w:r w:rsidRPr="00E87012">
        <w:rPr>
          <w:rStyle w:val="Emphasis"/>
          <w:highlight w:val="cyan"/>
        </w:rPr>
        <w:t>duplication</w:t>
      </w:r>
      <w:r w:rsidRPr="00E87012">
        <w:rPr>
          <w:rStyle w:val="StyleUnderline"/>
        </w:rPr>
        <w:t xml:space="preserve"> frees up </w:t>
      </w:r>
      <w:r w:rsidRPr="00E87012">
        <w:rPr>
          <w:rStyle w:val="Emphasis"/>
        </w:rPr>
        <w:t>resources</w:t>
      </w:r>
      <w:r w:rsidRPr="00E87012">
        <w:rPr>
          <w:rStyle w:val="StyleUnderline"/>
        </w:rPr>
        <w:t xml:space="preserve"> for use on other Arctic priorities, and the close </w:t>
      </w:r>
      <w:r w:rsidRPr="00E87012">
        <w:rPr>
          <w:rStyle w:val="Emphasis"/>
        </w:rPr>
        <w:t>communication</w:t>
      </w:r>
      <w:r w:rsidRPr="00E87012">
        <w:rPr>
          <w:rStyle w:val="StyleUnderline"/>
        </w:rPr>
        <w:t xml:space="preserve"> and </w:t>
      </w:r>
      <w:r w:rsidRPr="00E87012">
        <w:rPr>
          <w:rStyle w:val="Emphasis"/>
        </w:rPr>
        <w:t>coordination</w:t>
      </w:r>
      <w:r w:rsidRPr="00E87012">
        <w:rPr>
          <w:rStyle w:val="StyleUnderline"/>
        </w:rPr>
        <w:t xml:space="preserve"> between departments facilitates monitoring for duplication </w:t>
      </w:r>
      <w:r w:rsidRPr="00E87012">
        <w:rPr>
          <w:rStyle w:val="StyleUnderline"/>
          <w:highlight w:val="cyan"/>
        </w:rPr>
        <w:t>in</w:t>
      </w:r>
      <w:r w:rsidRPr="00E87012">
        <w:rPr>
          <w:rStyle w:val="StyleUnderline"/>
        </w:rPr>
        <w:t xml:space="preserve"> current and </w:t>
      </w:r>
      <w:r w:rsidRPr="00E87012">
        <w:rPr>
          <w:rStyle w:val="Emphasis"/>
          <w:highlight w:val="cyan"/>
        </w:rPr>
        <w:t>future</w:t>
      </w:r>
      <w:r w:rsidRPr="00E87012">
        <w:rPr>
          <w:rStyle w:val="StyleUnderline"/>
          <w:highlight w:val="cyan"/>
        </w:rPr>
        <w:t xml:space="preserve"> programs</w:t>
      </w:r>
      <w:r w:rsidRPr="00F048E2">
        <w:rPr>
          <w:sz w:val="16"/>
        </w:rPr>
        <w:t>.</w:t>
      </w:r>
    </w:p>
    <w:p w14:paraId="2E965EDD" w14:textId="77777777" w:rsidR="001406B1" w:rsidRPr="00F048E2" w:rsidRDefault="001406B1" w:rsidP="001406B1">
      <w:pPr>
        <w:rPr>
          <w:sz w:val="16"/>
        </w:rPr>
      </w:pPr>
      <w:r w:rsidRPr="00F048E2">
        <w:rPr>
          <w:sz w:val="16"/>
        </w:rPr>
        <w:t xml:space="preserve">Third, the AESC can guide strategy on key challenges in the Arctic. For example, a Government Accountability Office (GAO) report from March 2020 notes that federal efforts on Arctic maritime infrastructure “lack a current strategy and interagency leadership.”[17] The AESC would be an excellent forum for determining if, how, when, where, and why the United States should invest in Arctic maritime infrastructure to support </w:t>
      </w:r>
      <w:r w:rsidRPr="00F048E2">
        <w:rPr>
          <w:sz w:val="16"/>
        </w:rPr>
        <w:lastRenderedPageBreak/>
        <w:t xml:space="preserve">American and international vessels in Arctic waters. It is unsurprising that </w:t>
      </w:r>
      <w:r w:rsidRPr="00F048E2">
        <w:rPr>
          <w:rStyle w:val="StyleUnderline"/>
        </w:rPr>
        <w:t xml:space="preserve">GAO found an </w:t>
      </w:r>
      <w:r w:rsidRPr="00F048E2">
        <w:rPr>
          <w:rStyle w:val="Emphasis"/>
        </w:rPr>
        <w:t>incoherent</w:t>
      </w:r>
      <w:r w:rsidRPr="00F048E2">
        <w:rPr>
          <w:rStyle w:val="StyleUnderline"/>
        </w:rPr>
        <w:t xml:space="preserve"> approach to Arctic maritime infrastructure while the AESC remained </w:t>
      </w:r>
      <w:r w:rsidRPr="00F048E2">
        <w:rPr>
          <w:rStyle w:val="Emphasis"/>
        </w:rPr>
        <w:t>dormant</w:t>
      </w:r>
      <w:r w:rsidRPr="00F048E2">
        <w:rPr>
          <w:sz w:val="16"/>
        </w:rPr>
        <w:t xml:space="preserve">. This concrete example demonstrates how the </w:t>
      </w:r>
      <w:r w:rsidRPr="00F048E2">
        <w:rPr>
          <w:rStyle w:val="StyleUnderline"/>
        </w:rPr>
        <w:t xml:space="preserve">AESC can </w:t>
      </w:r>
      <w:r w:rsidRPr="00F048E2">
        <w:rPr>
          <w:rStyle w:val="Emphasis"/>
          <w:highlight w:val="cyan"/>
        </w:rPr>
        <w:t>coordinate</w:t>
      </w:r>
      <w:r w:rsidRPr="00F048E2">
        <w:rPr>
          <w:sz w:val="16"/>
        </w:rPr>
        <w:t xml:space="preserve"> US efforts in the Arctic and </w:t>
      </w:r>
      <w:r w:rsidRPr="00E87012">
        <w:rPr>
          <w:rStyle w:val="StyleUnderline"/>
        </w:rPr>
        <w:t xml:space="preserve">create more </w:t>
      </w:r>
      <w:r w:rsidRPr="00F048E2">
        <w:rPr>
          <w:rStyle w:val="StyleUnderline"/>
          <w:highlight w:val="cyan"/>
        </w:rPr>
        <w:t xml:space="preserve">effective </w:t>
      </w:r>
      <w:r w:rsidRPr="00F048E2">
        <w:rPr>
          <w:rStyle w:val="Emphasis"/>
          <w:highlight w:val="cyan"/>
        </w:rPr>
        <w:t>policymaking</w:t>
      </w:r>
      <w:r w:rsidRPr="00F048E2">
        <w:rPr>
          <w:sz w:val="16"/>
        </w:rPr>
        <w:t>.</w:t>
      </w:r>
    </w:p>
    <w:p w14:paraId="59C201CD" w14:textId="77777777" w:rsidR="001406B1" w:rsidRDefault="001406B1" w:rsidP="001406B1">
      <w:pPr>
        <w:pStyle w:val="Heading4"/>
        <w:rPr>
          <w:lang w:eastAsia="zh-TW"/>
        </w:rPr>
      </w:pPr>
      <w:r>
        <w:rPr>
          <w:lang w:eastAsia="zh-TW"/>
        </w:rPr>
        <w:t>Extinction.</w:t>
      </w:r>
    </w:p>
    <w:p w14:paraId="02CBF430" w14:textId="77777777" w:rsidR="001406B1" w:rsidRPr="00BC1305" w:rsidRDefault="001406B1" w:rsidP="001406B1">
      <w:r>
        <w:t xml:space="preserve">Rumtin </w:t>
      </w:r>
      <w:r w:rsidRPr="00DE70B9">
        <w:rPr>
          <w:rStyle w:val="Style13ptBold"/>
        </w:rPr>
        <w:t>Sepasspour 23</w:t>
      </w:r>
      <w:r>
        <w:t>, cofounder and director of the Policy of Global Shield,</w:t>
      </w:r>
      <w:r w:rsidRPr="00DE70B9">
        <w:t xml:space="preserve"> </w:t>
      </w:r>
      <w:r>
        <w:t xml:space="preserve">research affiliate with the Centre for the Study of Existential Risk at the University of Cambridge, visiting fellow of School of Regulation and Global Governance, </w:t>
      </w:r>
      <w:r w:rsidRPr="00DE70B9">
        <w:t>4</w:t>
      </w:r>
      <w:r>
        <w:t>/</w:t>
      </w:r>
      <w:r w:rsidRPr="00DE70B9">
        <w:t>21</w:t>
      </w:r>
      <w:r>
        <w:t>/</w:t>
      </w:r>
      <w:r w:rsidRPr="00DE70B9">
        <w:t>2023</w:t>
      </w:r>
      <w:r>
        <w:t xml:space="preserve">, </w:t>
      </w:r>
      <w:r w:rsidRPr="00DE70B9">
        <w:t>"Existential espionage: How intelligence gathering can protect humanity</w:t>
      </w:r>
      <w:r>
        <w:t>,</w:t>
      </w:r>
      <w:r w:rsidRPr="00DE70B9">
        <w:t>" Bulletin of the Atomic Scientists</w:t>
      </w:r>
      <w:r>
        <w:t>,</w:t>
      </w:r>
      <w:r w:rsidRPr="00DE70B9">
        <w:t xml:space="preserve"> https://thebulletin.org/2023/04/existential-espionage-how-intelligence-gathering-can-protect-humanity/</w:t>
      </w:r>
    </w:p>
    <w:p w14:paraId="65637954" w14:textId="77777777" w:rsidR="001406B1" w:rsidRPr="00F048E2" w:rsidRDefault="001406B1" w:rsidP="001406B1">
      <w:pPr>
        <w:rPr>
          <w:sz w:val="16"/>
        </w:rPr>
      </w:pPr>
      <w:r w:rsidRPr="00F048E2">
        <w:rPr>
          <w:sz w:val="16"/>
        </w:rPr>
        <w:t xml:space="preserve">But </w:t>
      </w:r>
      <w:r w:rsidRPr="00F048E2">
        <w:rPr>
          <w:rStyle w:val="Emphasis"/>
          <w:highlight w:val="cyan"/>
        </w:rPr>
        <w:t>ex</w:t>
      </w:r>
      <w:r w:rsidRPr="00F048E2">
        <w:rPr>
          <w:rStyle w:val="StyleUnderline"/>
        </w:rPr>
        <w:t xml:space="preserve">istential </w:t>
      </w:r>
      <w:r w:rsidRPr="00F048E2">
        <w:rPr>
          <w:rStyle w:val="Emphasis"/>
          <w:highlight w:val="cyan"/>
        </w:rPr>
        <w:t>risk</w:t>
      </w:r>
      <w:r w:rsidRPr="00F048E2">
        <w:rPr>
          <w:sz w:val="16"/>
        </w:rPr>
        <w:t xml:space="preserve">, and the modern world in which existential risk has arisen, </w:t>
      </w:r>
      <w:r w:rsidRPr="00F048E2">
        <w:rPr>
          <w:rStyle w:val="StyleUnderline"/>
        </w:rPr>
        <w:t xml:space="preserve">does </w:t>
      </w:r>
      <w:r w:rsidRPr="00F048E2">
        <w:rPr>
          <w:rStyle w:val="Emphasis"/>
        </w:rPr>
        <w:t>not</w:t>
      </w:r>
      <w:r w:rsidRPr="00F048E2">
        <w:rPr>
          <w:rStyle w:val="StyleUnderline"/>
        </w:rPr>
        <w:t xml:space="preserve"> sit neatly within these </w:t>
      </w:r>
      <w:r w:rsidRPr="00F048E2">
        <w:rPr>
          <w:rStyle w:val="Emphasis"/>
        </w:rPr>
        <w:t>boundaries</w:t>
      </w:r>
      <w:r w:rsidRPr="00F048E2">
        <w:rPr>
          <w:rStyle w:val="StyleUnderline"/>
        </w:rPr>
        <w:t xml:space="preserve">. The issue </w:t>
      </w:r>
      <w:r w:rsidRPr="00F048E2">
        <w:rPr>
          <w:rStyle w:val="StyleUnderline"/>
          <w:highlight w:val="cyan"/>
        </w:rPr>
        <w:t>requires</w:t>
      </w:r>
      <w:r w:rsidRPr="00F048E2">
        <w:rPr>
          <w:rStyle w:val="StyleUnderline"/>
        </w:rPr>
        <w:t xml:space="preserve"> a different len</w:t>
      </w:r>
      <w:r w:rsidRPr="00F048E2">
        <w:rPr>
          <w:sz w:val="16"/>
        </w:rPr>
        <w:t xml:space="preserve">s through which to view intelligence relationships, one that is more </w:t>
      </w:r>
      <w:r w:rsidRPr="00F048E2">
        <w:rPr>
          <w:rStyle w:val="Emphasis"/>
          <w:highlight w:val="cyan"/>
        </w:rPr>
        <w:t>holistic</w:t>
      </w:r>
      <w:r w:rsidRPr="00F048E2">
        <w:rPr>
          <w:rStyle w:val="StyleUnderline"/>
        </w:rPr>
        <w:t xml:space="preserve"> and </w:t>
      </w:r>
      <w:r w:rsidRPr="00F048E2">
        <w:rPr>
          <w:rStyle w:val="Emphasis"/>
        </w:rPr>
        <w:t>inclusive</w:t>
      </w:r>
      <w:r w:rsidRPr="00F048E2">
        <w:rPr>
          <w:rStyle w:val="StyleUnderline"/>
        </w:rPr>
        <w:t xml:space="preserve"> o</w:t>
      </w:r>
      <w:r w:rsidRPr="00F048E2">
        <w:rPr>
          <w:sz w:val="16"/>
        </w:rPr>
        <w:t xml:space="preserve">f non-traditional customers, </w:t>
      </w:r>
      <w:r w:rsidRPr="00F048E2">
        <w:rPr>
          <w:rStyle w:val="StyleUnderline"/>
          <w:highlight w:val="cyan"/>
        </w:rPr>
        <w:t>partners</w:t>
      </w:r>
      <w:r w:rsidRPr="00F048E2">
        <w:rPr>
          <w:sz w:val="16"/>
        </w:rPr>
        <w:t>, and those who collect information for intelligence agencies.</w:t>
      </w:r>
    </w:p>
    <w:p w14:paraId="34326595" w14:textId="77777777" w:rsidR="001406B1" w:rsidRPr="00F048E2" w:rsidRDefault="001406B1" w:rsidP="001406B1">
      <w:pPr>
        <w:rPr>
          <w:sz w:val="16"/>
        </w:rPr>
      </w:pPr>
      <w:r w:rsidRPr="00F048E2">
        <w:rPr>
          <w:sz w:val="16"/>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0C6FDC59" w14:textId="77777777" w:rsidR="001406B1" w:rsidRPr="00F048E2" w:rsidRDefault="001406B1" w:rsidP="001406B1">
      <w:pPr>
        <w:rPr>
          <w:sz w:val="16"/>
        </w:rPr>
      </w:pPr>
      <w:r w:rsidRPr="00F048E2">
        <w:rPr>
          <w:sz w:val="16"/>
        </w:rPr>
        <w:t xml:space="preserve">“There are </w:t>
      </w:r>
      <w:r w:rsidRPr="00F048E2">
        <w:rPr>
          <w:rStyle w:val="StyleUnderline"/>
          <w:highlight w:val="cyan"/>
        </w:rPr>
        <w:t>issues</w:t>
      </w:r>
      <w:r w:rsidRPr="00F048E2">
        <w:rPr>
          <w:sz w:val="16"/>
        </w:rPr>
        <w:t xml:space="preserve"> that </w:t>
      </w:r>
      <w:r w:rsidRPr="00F048E2">
        <w:rPr>
          <w:rStyle w:val="StyleUnderline"/>
        </w:rPr>
        <w:t>are</w:t>
      </w:r>
      <w:r w:rsidRPr="00F048E2">
        <w:rPr>
          <w:sz w:val="16"/>
        </w:rPr>
        <w:t xml:space="preserve"> outside of the traditional national security framework, </w:t>
      </w:r>
      <w:r w:rsidRPr="00F048E2">
        <w:rPr>
          <w:rStyle w:val="StyleUnderline"/>
        </w:rPr>
        <w:t xml:space="preserve">whether they be </w:t>
      </w:r>
      <w:r w:rsidRPr="00F048E2">
        <w:rPr>
          <w:rStyle w:val="Emphasis"/>
          <w:highlight w:val="cyan"/>
        </w:rPr>
        <w:t>pandemics</w:t>
      </w:r>
      <w:r w:rsidRPr="00F048E2">
        <w:rPr>
          <w:rStyle w:val="StyleUnderline"/>
        </w:rPr>
        <w:t xml:space="preserve">, whether they be the </w:t>
      </w:r>
      <w:r w:rsidRPr="00F048E2">
        <w:rPr>
          <w:rStyle w:val="Emphasis"/>
          <w:highlight w:val="cyan"/>
        </w:rPr>
        <w:t>vulnerabil</w:t>
      </w:r>
      <w:r w:rsidRPr="00F048E2">
        <w:rPr>
          <w:rStyle w:val="StyleUnderline"/>
        </w:rPr>
        <w:t>ity of</w:t>
      </w:r>
      <w:r w:rsidRPr="00F048E2">
        <w:rPr>
          <w:rStyle w:val="StyleUnderline"/>
          <w:highlight w:val="cyan"/>
        </w:rPr>
        <w:t xml:space="preserve"> </w:t>
      </w:r>
      <w:r w:rsidRPr="00F048E2">
        <w:rPr>
          <w:rStyle w:val="Emphasis"/>
          <w:highlight w:val="cyan"/>
        </w:rPr>
        <w:t>supply chains</w:t>
      </w:r>
      <w:r w:rsidRPr="00F048E2">
        <w:rPr>
          <w:rStyle w:val="StyleUnderline"/>
        </w:rPr>
        <w:t xml:space="preserve">, whether it be </w:t>
      </w:r>
      <w:r w:rsidRPr="00F048E2">
        <w:rPr>
          <w:rStyle w:val="Emphasis"/>
          <w:highlight w:val="cyan"/>
        </w:rPr>
        <w:t>climate</w:t>
      </w:r>
      <w:r w:rsidRPr="00F048E2">
        <w:rPr>
          <w:rStyle w:val="StyleUnderline"/>
        </w:rPr>
        <w:t xml:space="preserve"> change, whether it be any sort of non-traditional </w:t>
      </w:r>
      <w:r w:rsidRPr="00F048E2">
        <w:rPr>
          <w:rStyle w:val="Emphasis"/>
        </w:rPr>
        <w:t>national security</w:t>
      </w:r>
      <w:r w:rsidRPr="00F048E2">
        <w:rPr>
          <w:rStyle w:val="StyleUnderline"/>
        </w:rPr>
        <w:t xml:space="preserve"> issue </w:t>
      </w:r>
      <w:r w:rsidRPr="00F048E2">
        <w:rPr>
          <w:sz w:val="16"/>
        </w:rPr>
        <w:t>that in some way impacts our security, that the intelligence community should be focused on.”</w:t>
      </w:r>
    </w:p>
    <w:p w14:paraId="3A65064B" w14:textId="77777777" w:rsidR="001406B1" w:rsidRPr="00F048E2" w:rsidRDefault="001406B1" w:rsidP="001406B1">
      <w:pPr>
        <w:rPr>
          <w:sz w:val="16"/>
        </w:rPr>
      </w:pPr>
      <w:r w:rsidRPr="00F048E2">
        <w:rPr>
          <w:rStyle w:val="Emphasis"/>
          <w:highlight w:val="cyan"/>
        </w:rPr>
        <w:t>Interagency coordination</w:t>
      </w:r>
      <w:r w:rsidRPr="00F048E2">
        <w:rPr>
          <w:rStyle w:val="StyleUnderline"/>
        </w:rPr>
        <w:t xml:space="preserve"> also </w:t>
      </w:r>
      <w:r w:rsidRPr="00F048E2">
        <w:rPr>
          <w:rStyle w:val="StyleUnderline"/>
          <w:highlight w:val="cyan"/>
        </w:rPr>
        <w:t>remains</w:t>
      </w:r>
      <w:r w:rsidRPr="00F048E2">
        <w:rPr>
          <w:rStyle w:val="StyleUnderline"/>
        </w:rPr>
        <w:t xml:space="preserve"> a </w:t>
      </w:r>
      <w:r w:rsidRPr="00F048E2">
        <w:rPr>
          <w:rStyle w:val="Emphasis"/>
          <w:highlight w:val="cyan"/>
        </w:rPr>
        <w:t>barrier</w:t>
      </w:r>
      <w:r w:rsidRPr="00F048E2">
        <w:rPr>
          <w:rStyle w:val="StyleUnderline"/>
          <w:highlight w:val="cyan"/>
        </w:rPr>
        <w:t xml:space="preserve"> to agile</w:t>
      </w:r>
      <w:r w:rsidRPr="00F048E2">
        <w:rPr>
          <w:rStyle w:val="StyleUnderline"/>
        </w:rPr>
        <w:t xml:space="preserve"> and </w:t>
      </w:r>
      <w:r w:rsidRPr="00F048E2">
        <w:rPr>
          <w:rStyle w:val="Emphasis"/>
          <w:highlight w:val="cyan"/>
        </w:rPr>
        <w:t>innovative</w:t>
      </w:r>
      <w:r w:rsidRPr="00F048E2">
        <w:rPr>
          <w:rStyle w:val="StyleUnderline"/>
          <w:highlight w:val="cyan"/>
        </w:rPr>
        <w:t xml:space="preserve"> responses for</w:t>
      </w:r>
      <w:r w:rsidRPr="00F048E2">
        <w:rPr>
          <w:rStyle w:val="StyleUnderline"/>
        </w:rPr>
        <w:t xml:space="preserve"> complex </w:t>
      </w:r>
      <w:r w:rsidRPr="00F048E2">
        <w:rPr>
          <w:rStyle w:val="Emphasis"/>
          <w:highlight w:val="cyan"/>
        </w:rPr>
        <w:t>threats</w:t>
      </w:r>
      <w:r w:rsidRPr="00F048E2">
        <w:rPr>
          <w:sz w:val="16"/>
        </w:rPr>
        <w:t>. Intelligence communities in the West learned this hard lesson in the 2000s, after multiple strategic surprises and intelligence missteps, such as Al Qaeda’s attacks on 9/11. Following two decades of learning and reform, many intelligence communities are increasingly comfortable coordinating whole-of-government approaches to problems.</w:t>
      </w:r>
    </w:p>
    <w:p w14:paraId="50AF3B6B" w14:textId="77777777" w:rsidR="001406B1" w:rsidRPr="00F048E2" w:rsidRDefault="001406B1" w:rsidP="001406B1">
      <w:pPr>
        <w:rPr>
          <w:sz w:val="16"/>
        </w:rPr>
      </w:pPr>
      <w:r w:rsidRPr="00F048E2">
        <w:rPr>
          <w:sz w:val="16"/>
        </w:rPr>
        <w:t xml:space="preserve">Existential risk will similarly test how intelligence communities manage relationships. The full scope of the topic cannot be understood or responded to without the help of non-traditional partners, such as domestic policy agencies, technology companies, critical infrastructure providers, research organizations and scientific experts. Building these bridges proactively will face cultural, bureaucratic, security-related, and legislative obstacles. </w:t>
      </w:r>
      <w:r w:rsidRPr="00F048E2">
        <w:rPr>
          <w:rStyle w:val="StyleUnderline"/>
          <w:highlight w:val="cyan"/>
        </w:rPr>
        <w:t xml:space="preserve">Interagency </w:t>
      </w:r>
      <w:r w:rsidRPr="00F048E2">
        <w:rPr>
          <w:rStyle w:val="Emphasis"/>
          <w:highlight w:val="cyan"/>
        </w:rPr>
        <w:t>coordination</w:t>
      </w:r>
      <w:r w:rsidRPr="00F048E2">
        <w:rPr>
          <w:rStyle w:val="StyleUnderline"/>
          <w:highlight w:val="cyan"/>
        </w:rPr>
        <w:t xml:space="preserve"> is</w:t>
      </w:r>
      <w:r w:rsidRPr="00F048E2">
        <w:rPr>
          <w:rStyle w:val="StyleUnderline"/>
        </w:rPr>
        <w:t xml:space="preserve"> particularly </w:t>
      </w:r>
      <w:r w:rsidRPr="00F048E2">
        <w:rPr>
          <w:rStyle w:val="Emphasis"/>
          <w:highlight w:val="cyan"/>
        </w:rPr>
        <w:t>critical</w:t>
      </w:r>
      <w:r w:rsidRPr="00F048E2">
        <w:rPr>
          <w:rStyle w:val="StyleUnderline"/>
        </w:rPr>
        <w:t xml:space="preserve">, </w:t>
      </w:r>
      <w:r w:rsidRPr="00F048E2">
        <w:rPr>
          <w:rStyle w:val="StyleUnderline"/>
          <w:highlight w:val="cyan"/>
        </w:rPr>
        <w:t>given</w:t>
      </w:r>
      <w:r w:rsidRPr="00F048E2">
        <w:rPr>
          <w:rStyle w:val="StyleUnderline"/>
        </w:rPr>
        <w:t xml:space="preserve"> the sprawling and </w:t>
      </w:r>
      <w:r w:rsidRPr="00F048E2">
        <w:rPr>
          <w:rStyle w:val="Emphasis"/>
          <w:highlight w:val="cyan"/>
        </w:rPr>
        <w:t>complex</w:t>
      </w:r>
      <w:r w:rsidRPr="00F048E2">
        <w:rPr>
          <w:rStyle w:val="StyleUnderline"/>
          <w:highlight w:val="cyan"/>
        </w:rPr>
        <w:t xml:space="preserve"> nature</w:t>
      </w:r>
      <w:r w:rsidRPr="00F048E2">
        <w:rPr>
          <w:rStyle w:val="StyleUnderline"/>
        </w:rPr>
        <w:t xml:space="preserve"> of the issue.</w:t>
      </w:r>
    </w:p>
    <w:p w14:paraId="6D875F58" w14:textId="77777777" w:rsidR="001406B1" w:rsidRPr="00F048E2" w:rsidRDefault="001406B1" w:rsidP="001406B1">
      <w:pPr>
        <w:rPr>
          <w:sz w:val="16"/>
        </w:rPr>
      </w:pPr>
      <w:r w:rsidRPr="00F048E2">
        <w:rPr>
          <w:sz w:val="16"/>
        </w:rPr>
        <w:t>Existential risk as an intelligence priority. </w:t>
      </w:r>
      <w:r w:rsidRPr="00F048E2">
        <w:rPr>
          <w:rStyle w:val="StyleUnderline"/>
        </w:rPr>
        <w:t xml:space="preserve">Humanity cannot afford for an existential </w:t>
      </w:r>
      <w:r w:rsidRPr="00F048E2">
        <w:rPr>
          <w:rStyle w:val="Emphasis"/>
        </w:rPr>
        <w:t>catastrophe</w:t>
      </w:r>
      <w:r w:rsidRPr="00F048E2">
        <w:rPr>
          <w:sz w:val="16"/>
        </w:rPr>
        <w:t xml:space="preserve"> to be an intelligence failure. Given the proper support, intelligence communities, and particularly intelligence analysts, could play a crucial role in detecting, analyzing, and understanding threats of an existential nature.</w:t>
      </w:r>
    </w:p>
    <w:p w14:paraId="7D61AD40" w14:textId="77777777" w:rsidR="001406B1" w:rsidRPr="00F048E2" w:rsidRDefault="001406B1" w:rsidP="001406B1">
      <w:pPr>
        <w:rPr>
          <w:sz w:val="16"/>
        </w:rPr>
      </w:pPr>
      <w:r w:rsidRPr="00F048E2">
        <w:rPr>
          <w:sz w:val="16"/>
        </w:rPr>
        <w:t>In some ways, intelligence communities already are well-positioned to do so. Analysts focus on long-term and uncertain events, even if those events are not the highest priority over day-to-day intelligence requirements. Intelligence agencies are generally highly capable and well-resourced parts of government with experience in assessing complex and decentralized threats, especially from malicious groups. Some areas of potentially extreme risk, such as nuclear weapons and advanced technologies in the hands of adversaries, are already well within the purview.</w:t>
      </w:r>
    </w:p>
    <w:p w14:paraId="27405AE0" w14:textId="77777777" w:rsidR="001406B1" w:rsidRPr="00F048E2" w:rsidRDefault="001406B1" w:rsidP="001406B1">
      <w:pPr>
        <w:rPr>
          <w:sz w:val="16"/>
        </w:rPr>
      </w:pPr>
      <w:r w:rsidRPr="00F048E2">
        <w:rPr>
          <w:sz w:val="16"/>
        </w:rPr>
        <w:t xml:space="preserve">Intelligence effort on existential threats does not require a huge investment. Several small but sensible steps will make intelligence an important </w:t>
      </w:r>
      <w:r w:rsidRPr="00F048E2">
        <w:rPr>
          <w:rStyle w:val="Emphasis"/>
        </w:rPr>
        <w:t>enabler</w:t>
      </w:r>
      <w:r w:rsidRPr="00F048E2">
        <w:rPr>
          <w:rStyle w:val="StyleUnderline"/>
        </w:rPr>
        <w:t xml:space="preserve"> of governments’ efforts</w:t>
      </w:r>
      <w:r w:rsidRPr="00F048E2">
        <w:rPr>
          <w:sz w:val="16"/>
        </w:rPr>
        <w:t xml:space="preserve"> on existential risk. Any country’s intelligence community could take steps to further evaluate existential threats, though the </w:t>
      </w:r>
      <w:r w:rsidRPr="00F048E2">
        <w:rPr>
          <w:rStyle w:val="Emphasis"/>
          <w:highlight w:val="cyan"/>
        </w:rPr>
        <w:t>U</w:t>
      </w:r>
      <w:r w:rsidRPr="00F048E2">
        <w:rPr>
          <w:rStyle w:val="StyleUnderline"/>
        </w:rPr>
        <w:t xml:space="preserve">nited </w:t>
      </w:r>
      <w:r w:rsidRPr="00F048E2">
        <w:rPr>
          <w:rStyle w:val="Emphasis"/>
          <w:highlight w:val="cyan"/>
        </w:rPr>
        <w:t>S</w:t>
      </w:r>
      <w:r w:rsidRPr="00F048E2">
        <w:rPr>
          <w:rStyle w:val="StyleUnderline"/>
        </w:rPr>
        <w:t xml:space="preserve">tates </w:t>
      </w:r>
      <w:r w:rsidRPr="00F048E2">
        <w:rPr>
          <w:rStyle w:val="StyleUnderline"/>
          <w:highlight w:val="cyan"/>
        </w:rPr>
        <w:t>is the</w:t>
      </w:r>
      <w:r w:rsidRPr="00F048E2">
        <w:rPr>
          <w:rStyle w:val="StyleUnderline"/>
        </w:rPr>
        <w:t xml:space="preserve"> most obvious </w:t>
      </w:r>
      <w:r w:rsidRPr="00F048E2">
        <w:rPr>
          <w:rStyle w:val="Emphasis"/>
          <w:highlight w:val="cyan"/>
        </w:rPr>
        <w:t>leader</w:t>
      </w:r>
      <w:r w:rsidRPr="00F048E2">
        <w:rPr>
          <w:rStyle w:val="StyleUnderline"/>
        </w:rPr>
        <w:t xml:space="preserve"> on the issue </w:t>
      </w:r>
      <w:r w:rsidRPr="00F048E2">
        <w:rPr>
          <w:rStyle w:val="StyleUnderline"/>
          <w:highlight w:val="cyan"/>
        </w:rPr>
        <w:t>given</w:t>
      </w:r>
      <w:r w:rsidRPr="00F048E2">
        <w:rPr>
          <w:rStyle w:val="StyleUnderline"/>
        </w:rPr>
        <w:t xml:space="preserve"> the scale and </w:t>
      </w:r>
      <w:r w:rsidRPr="00F048E2">
        <w:rPr>
          <w:rStyle w:val="Emphasis"/>
          <w:highlight w:val="cyan"/>
        </w:rPr>
        <w:t>capability</w:t>
      </w:r>
      <w:r w:rsidRPr="00F048E2">
        <w:rPr>
          <w:rStyle w:val="StyleUnderline"/>
        </w:rPr>
        <w:t xml:space="preserve"> of its intelligence community</w:t>
      </w:r>
      <w:r w:rsidRPr="00F048E2">
        <w:rPr>
          <w:sz w:val="16"/>
        </w:rPr>
        <w:t>. That these efforts are relatively inexpensive, especially in comparison to the overall risk, makes the proposition both prudent and low risk.</w:t>
      </w:r>
    </w:p>
    <w:p w14:paraId="6AEB0922" w14:textId="77777777" w:rsidR="001406B1" w:rsidRPr="00F048E2" w:rsidRDefault="001406B1" w:rsidP="001406B1">
      <w:pPr>
        <w:rPr>
          <w:rStyle w:val="StyleUnderline"/>
        </w:rPr>
      </w:pPr>
      <w:r w:rsidRPr="00F048E2">
        <w:rPr>
          <w:sz w:val="16"/>
        </w:rPr>
        <w:t xml:space="preserve">The first step is for existential threats to be acknowledged in policy documents—through legislation or strategic guidance—as explicitly within the responsibility of intelligence work. </w:t>
      </w:r>
      <w:r w:rsidRPr="00F048E2">
        <w:rPr>
          <w:rStyle w:val="Emphasis"/>
          <w:highlight w:val="cyan"/>
        </w:rPr>
        <w:t>Agencies</w:t>
      </w:r>
      <w:r w:rsidRPr="00F048E2">
        <w:rPr>
          <w:rStyle w:val="StyleUnderline"/>
        </w:rPr>
        <w:t xml:space="preserve"> will </w:t>
      </w:r>
      <w:r w:rsidRPr="00F048E2">
        <w:rPr>
          <w:rStyle w:val="StyleUnderline"/>
          <w:highlight w:val="cyan"/>
        </w:rPr>
        <w:t>not focus</w:t>
      </w:r>
      <w:r w:rsidRPr="00F048E2">
        <w:rPr>
          <w:rStyle w:val="StyleUnderline"/>
        </w:rPr>
        <w:t xml:space="preserve"> on these risks </w:t>
      </w:r>
      <w:r w:rsidRPr="00F048E2">
        <w:rPr>
          <w:rStyle w:val="StyleUnderline"/>
          <w:highlight w:val="cyan"/>
        </w:rPr>
        <w:t>unless</w:t>
      </w:r>
      <w:r w:rsidRPr="00F048E2">
        <w:rPr>
          <w:rStyle w:val="StyleUnderline"/>
        </w:rPr>
        <w:t xml:space="preserve"> there is clear </w:t>
      </w:r>
      <w:r w:rsidRPr="00F048E2">
        <w:rPr>
          <w:rStyle w:val="Emphasis"/>
          <w:highlight w:val="cyan"/>
        </w:rPr>
        <w:t>guidance</w:t>
      </w:r>
      <w:r w:rsidRPr="00F048E2">
        <w:rPr>
          <w:rStyle w:val="StyleUnderline"/>
        </w:rPr>
        <w:t xml:space="preserve"> from leadership.</w:t>
      </w:r>
    </w:p>
    <w:p w14:paraId="55CA3B50" w14:textId="77777777" w:rsidR="001406B1" w:rsidRPr="00F048E2" w:rsidRDefault="001406B1" w:rsidP="001406B1">
      <w:pPr>
        <w:rPr>
          <w:sz w:val="16"/>
        </w:rPr>
      </w:pPr>
      <w:r w:rsidRPr="00F048E2">
        <w:rPr>
          <w:sz w:val="16"/>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4A523D5C" w14:textId="77777777" w:rsidR="001406B1" w:rsidRPr="00F048E2" w:rsidRDefault="001406B1" w:rsidP="001406B1">
      <w:pPr>
        <w:rPr>
          <w:sz w:val="16"/>
        </w:rPr>
      </w:pPr>
      <w:r w:rsidRPr="00F048E2">
        <w:rPr>
          <w:sz w:val="16"/>
        </w:rPr>
        <w:t xml:space="preserve">The next step is to devote specific resources towards analyzing and warning about existential threats and global catastrophes. At a minimum, technology </w:t>
      </w:r>
      <w:r w:rsidRPr="00F048E2">
        <w:rPr>
          <w:rStyle w:val="StyleUnderline"/>
          <w:highlight w:val="cyan"/>
        </w:rPr>
        <w:t>analysts</w:t>
      </w:r>
      <w:r w:rsidRPr="00F048E2">
        <w:rPr>
          <w:rStyle w:val="StyleUnderline"/>
        </w:rPr>
        <w:t xml:space="preserve"> could be </w:t>
      </w:r>
      <w:r w:rsidRPr="00F048E2">
        <w:rPr>
          <w:rStyle w:val="StyleUnderline"/>
          <w:highlight w:val="cyan"/>
        </w:rPr>
        <w:t>allocated to</w:t>
      </w:r>
      <w:r w:rsidRPr="00F048E2">
        <w:rPr>
          <w:rStyle w:val="StyleUnderline"/>
        </w:rPr>
        <w:t xml:space="preserve">wards </w:t>
      </w:r>
      <w:r w:rsidRPr="00F048E2">
        <w:rPr>
          <w:rStyle w:val="Emphasis"/>
          <w:highlight w:val="cyan"/>
        </w:rPr>
        <w:t>extreme tech</w:t>
      </w:r>
      <w:r w:rsidRPr="00F048E2">
        <w:rPr>
          <w:rStyle w:val="StyleUnderline"/>
        </w:rPr>
        <w:t xml:space="preserve">nological threats, such as </w:t>
      </w:r>
      <w:r w:rsidRPr="004E2785">
        <w:rPr>
          <w:rStyle w:val="Emphasis"/>
          <w:highlight w:val="cyan"/>
        </w:rPr>
        <w:t>engineered</w:t>
      </w:r>
      <w:r w:rsidRPr="004E2785">
        <w:rPr>
          <w:rStyle w:val="StyleUnderline"/>
          <w:highlight w:val="cyan"/>
        </w:rPr>
        <w:t xml:space="preserve"> </w:t>
      </w:r>
      <w:r w:rsidRPr="004E2785">
        <w:rPr>
          <w:rStyle w:val="StyleUnderline"/>
          <w:highlight w:val="cyan"/>
        </w:rPr>
        <w:lastRenderedPageBreak/>
        <w:t xml:space="preserve">pandemics, runaway </w:t>
      </w:r>
      <w:r w:rsidRPr="004E2785">
        <w:rPr>
          <w:rStyle w:val="Emphasis"/>
          <w:highlight w:val="cyan"/>
        </w:rPr>
        <w:t>a</w:t>
      </w:r>
      <w:r w:rsidRPr="00F048E2">
        <w:rPr>
          <w:rStyle w:val="StyleUnderline"/>
        </w:rPr>
        <w:t xml:space="preserve">rtificial </w:t>
      </w:r>
      <w:r w:rsidRPr="00F048E2">
        <w:rPr>
          <w:rStyle w:val="Emphasis"/>
          <w:highlight w:val="cyan"/>
        </w:rPr>
        <w:t>i</w:t>
      </w:r>
      <w:r w:rsidRPr="00F048E2">
        <w:rPr>
          <w:rStyle w:val="StyleUnderline"/>
        </w:rPr>
        <w:t xml:space="preserve">ntelligence, and highly advanced </w:t>
      </w:r>
      <w:r w:rsidRPr="00F048E2">
        <w:rPr>
          <w:rStyle w:val="Emphasis"/>
          <w:highlight w:val="cyan"/>
        </w:rPr>
        <w:t>a</w:t>
      </w:r>
      <w:r w:rsidRPr="00F048E2">
        <w:rPr>
          <w:rStyle w:val="StyleUnderline"/>
        </w:rPr>
        <w:t xml:space="preserve">utonomous </w:t>
      </w:r>
      <w:r w:rsidRPr="00F048E2">
        <w:rPr>
          <w:rStyle w:val="Emphasis"/>
          <w:highlight w:val="cyan"/>
        </w:rPr>
        <w:t>w</w:t>
      </w:r>
      <w:r w:rsidRPr="00F048E2">
        <w:rPr>
          <w:rStyle w:val="StyleUnderline"/>
        </w:rPr>
        <w:t>eapon</w:t>
      </w:r>
      <w:r w:rsidRPr="00F048E2">
        <w:rPr>
          <w:rStyle w:val="Emphasis"/>
          <w:highlight w:val="cyan"/>
        </w:rPr>
        <w:t>s</w:t>
      </w:r>
      <w:r w:rsidRPr="00F048E2">
        <w:rPr>
          <w:sz w:val="16"/>
        </w:rPr>
        <w:t>. But a standing capability would be better. An extreme global threats warning team sitting within the central analytical agency, such as the National Intelligence Council, could work across the intelligence community to identify and track these risks.</w:t>
      </w:r>
    </w:p>
    <w:p w14:paraId="5008CF55" w14:textId="77777777" w:rsidR="001406B1" w:rsidRPr="00F048E2" w:rsidRDefault="001406B1" w:rsidP="001406B1">
      <w:pPr>
        <w:rPr>
          <w:sz w:val="16"/>
        </w:rPr>
      </w:pPr>
      <w:r w:rsidRPr="00F048E2">
        <w:rPr>
          <w:sz w:val="16"/>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7D06D2B5" w14:textId="77777777" w:rsidR="001406B1" w:rsidRPr="00F048E2" w:rsidRDefault="001406B1" w:rsidP="001406B1">
      <w:pPr>
        <w:rPr>
          <w:sz w:val="16"/>
        </w:rPr>
      </w:pPr>
      <w:r w:rsidRPr="00F048E2">
        <w:rPr>
          <w:sz w:val="16"/>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09CE5A00" w14:textId="77777777" w:rsidR="001406B1" w:rsidRDefault="001406B1" w:rsidP="001406B1">
      <w:pPr>
        <w:rPr>
          <w:rStyle w:val="StyleUnderline"/>
        </w:rPr>
      </w:pPr>
      <w:r w:rsidRPr="00F048E2">
        <w:rPr>
          <w:sz w:val="16"/>
        </w:rPr>
        <w:t xml:space="preserve">Analytical </w:t>
      </w:r>
      <w:r w:rsidRPr="00F048E2">
        <w:rPr>
          <w:rStyle w:val="Emphasis"/>
          <w:highlight w:val="cyan"/>
        </w:rPr>
        <w:t>agencies</w:t>
      </w:r>
      <w:r w:rsidRPr="00F048E2">
        <w:rPr>
          <w:rStyle w:val="StyleUnderline"/>
        </w:rPr>
        <w:t xml:space="preserve"> could </w:t>
      </w:r>
      <w:r w:rsidRPr="00F048E2">
        <w:rPr>
          <w:rStyle w:val="StyleUnderline"/>
          <w:highlight w:val="cyan"/>
        </w:rPr>
        <w:t>produce</w:t>
      </w:r>
      <w:r w:rsidRPr="00F048E2">
        <w:rPr>
          <w:rStyle w:val="StyleUnderline"/>
        </w:rPr>
        <w:t xml:space="preserve"> regular </w:t>
      </w:r>
      <w:r w:rsidRPr="00F048E2">
        <w:rPr>
          <w:rStyle w:val="Emphasis"/>
          <w:highlight w:val="cyan"/>
        </w:rPr>
        <w:t>assessments</w:t>
      </w:r>
      <w:r w:rsidRPr="00F048E2">
        <w:rPr>
          <w:rStyle w:val="StyleUnderline"/>
        </w:rPr>
        <w:t xml:space="preserve"> on</w:t>
      </w:r>
      <w:r w:rsidRPr="00F048E2">
        <w:rPr>
          <w:sz w:val="16"/>
        </w:rPr>
        <w:t xml:space="preserve"> national security implications of extreme risks. Extreme </w:t>
      </w:r>
      <w:r w:rsidRPr="00F048E2">
        <w:rPr>
          <w:rStyle w:val="Emphasis"/>
        </w:rPr>
        <w:t>climate</w:t>
      </w:r>
      <w:r w:rsidRPr="00F048E2">
        <w:rPr>
          <w:rStyle w:val="StyleUnderline"/>
        </w:rPr>
        <w:t xml:space="preserve"> change, advanced artificial intelligence, engineered pandemics, and </w:t>
      </w:r>
      <w:r w:rsidRPr="00F048E2">
        <w:rPr>
          <w:rStyle w:val="Emphasis"/>
          <w:highlight w:val="cyan"/>
        </w:rPr>
        <w:t>n</w:t>
      </w:r>
      <w:r w:rsidRPr="00F048E2">
        <w:rPr>
          <w:rStyle w:val="StyleUnderline"/>
        </w:rPr>
        <w:t>ear-</w:t>
      </w:r>
      <w:r w:rsidRPr="00F048E2">
        <w:rPr>
          <w:rStyle w:val="Emphasis"/>
          <w:highlight w:val="cyan"/>
        </w:rPr>
        <w:t>e</w:t>
      </w:r>
      <w:r w:rsidRPr="00F048E2">
        <w:rPr>
          <w:rStyle w:val="StyleUnderline"/>
        </w:rPr>
        <w:t xml:space="preserve">arth </w:t>
      </w:r>
      <w:r w:rsidRPr="00F048E2">
        <w:rPr>
          <w:rStyle w:val="Emphasis"/>
          <w:highlight w:val="cyan"/>
        </w:rPr>
        <w:t>o</w:t>
      </w:r>
      <w:r w:rsidRPr="00F048E2">
        <w:rPr>
          <w:rStyle w:val="StyleUnderline"/>
        </w:rPr>
        <w:t xml:space="preserve">bjects are the most logical initial cases, but </w:t>
      </w:r>
      <w:r w:rsidRPr="00F048E2">
        <w:rPr>
          <w:rStyle w:val="Emphasis"/>
          <w:highlight w:val="cyan"/>
        </w:rPr>
        <w:t>solar storms</w:t>
      </w:r>
      <w:r w:rsidRPr="00F048E2">
        <w:rPr>
          <w:rStyle w:val="StyleUnderline"/>
        </w:rPr>
        <w:t xml:space="preserve">, speculative </w:t>
      </w:r>
      <w:r w:rsidRPr="00F048E2">
        <w:rPr>
          <w:rStyle w:val="Emphasis"/>
        </w:rPr>
        <w:t>emerging</w:t>
      </w:r>
      <w:r w:rsidRPr="00F048E2">
        <w:rPr>
          <w:rStyle w:val="StyleUnderline"/>
        </w:rPr>
        <w:t xml:space="preserve"> technologies, and </w:t>
      </w:r>
      <w:r w:rsidRPr="00F048E2">
        <w:rPr>
          <w:rStyle w:val="Emphasis"/>
          <w:highlight w:val="cyan"/>
        </w:rPr>
        <w:t>geoengineering</w:t>
      </w:r>
      <w:r w:rsidRPr="00F048E2">
        <w:rPr>
          <w:sz w:val="16"/>
        </w:rPr>
        <w:t xml:space="preserve"> could also have their own potential customer base. The </w:t>
      </w:r>
      <w:r w:rsidRPr="00F048E2">
        <w:rPr>
          <w:rStyle w:val="StyleUnderline"/>
        </w:rPr>
        <w:t xml:space="preserve">pathway, </w:t>
      </w:r>
      <w:r w:rsidRPr="00F048E2">
        <w:rPr>
          <w:rStyle w:val="StyleUnderline"/>
          <w:highlight w:val="cyan"/>
        </w:rPr>
        <w:t>triggers</w:t>
      </w:r>
      <w:r w:rsidRPr="00F048E2">
        <w:rPr>
          <w:rStyle w:val="StyleUnderline"/>
        </w:rPr>
        <w:t xml:space="preserve">, and likelihood of a </w:t>
      </w:r>
      <w:r w:rsidRPr="00F048E2">
        <w:rPr>
          <w:rStyle w:val="Emphasis"/>
          <w:highlight w:val="cyan"/>
        </w:rPr>
        <w:t>nuclear winter</w:t>
      </w:r>
      <w:r w:rsidRPr="00F048E2">
        <w:rPr>
          <w:rStyle w:val="StyleUnderline"/>
          <w:highlight w:val="cyan"/>
        </w:rPr>
        <w:t xml:space="preserve"> should</w:t>
      </w:r>
      <w:r w:rsidRPr="00F048E2">
        <w:rPr>
          <w:rStyle w:val="StyleUnderline"/>
        </w:rPr>
        <w:t xml:space="preserve"> also </w:t>
      </w:r>
      <w:r w:rsidRPr="00F048E2">
        <w:rPr>
          <w:rStyle w:val="StyleUnderline"/>
          <w:highlight w:val="cyan"/>
        </w:rPr>
        <w:t>be</w:t>
      </w:r>
      <w:r w:rsidRPr="00F048E2">
        <w:rPr>
          <w:rStyle w:val="StyleUnderline"/>
        </w:rPr>
        <w:t xml:space="preserve"> a regularly </w:t>
      </w:r>
      <w:r w:rsidRPr="00F048E2">
        <w:rPr>
          <w:rStyle w:val="Emphasis"/>
          <w:highlight w:val="cyan"/>
        </w:rPr>
        <w:t>updated</w:t>
      </w:r>
      <w:r w:rsidRPr="00F048E2">
        <w:rPr>
          <w:rStyle w:val="StyleUnderline"/>
        </w:rPr>
        <w:t xml:space="preserve"> assessment.</w:t>
      </w:r>
    </w:p>
    <w:p w14:paraId="51FAB7E7" w14:textId="07A0204B" w:rsidR="00995168" w:rsidRDefault="007F743F" w:rsidP="007F743F">
      <w:pPr>
        <w:pStyle w:val="Heading2"/>
      </w:pPr>
      <w:r>
        <w:lastRenderedPageBreak/>
        <w:t xml:space="preserve">ADV: </w:t>
      </w:r>
      <w:r w:rsidR="004221BC">
        <w:t>Arctic Science</w:t>
      </w:r>
    </w:p>
    <w:p w14:paraId="3D37E61E" w14:textId="77777777" w:rsidR="007F743F" w:rsidRDefault="007F743F" w:rsidP="007F743F"/>
    <w:p w14:paraId="32301038" w14:textId="77777777" w:rsidR="008C300C" w:rsidRDefault="008C300C" w:rsidP="008C300C"/>
    <w:p w14:paraId="7D8D12E3" w14:textId="77777777" w:rsidR="00ED0149" w:rsidRPr="002774AA" w:rsidRDefault="00ED0149" w:rsidP="00ED0149">
      <w:pPr>
        <w:pStyle w:val="Heading4"/>
      </w:pPr>
      <w:r>
        <w:rPr>
          <w:u w:val="single"/>
        </w:rPr>
        <w:t>Russia’s revisionist.</w:t>
      </w:r>
      <w:r>
        <w:t xml:space="preserve"> BRICS, hybrid attacks, and the ‘Axis of Upheavel’ prove.</w:t>
      </w:r>
    </w:p>
    <w:p w14:paraId="281A9484" w14:textId="77777777" w:rsidR="00ED0149" w:rsidRDefault="00ED0149" w:rsidP="00ED0149">
      <w:r w:rsidRPr="00AA7783">
        <w:rPr>
          <w:rStyle w:val="Style13ptBold"/>
        </w:rPr>
        <w:t>Johnson ’25</w:t>
      </w:r>
      <w:r w:rsidRPr="00CD790F">
        <w:t xml:space="preserve"> [</w:t>
      </w:r>
      <w:r>
        <w:t xml:space="preserve">Kate Johnson; </w:t>
      </w:r>
      <w:r w:rsidRPr="00AA7783">
        <w:t>Associate Fellow, Transatlantic Security Program, Center for a New American Security</w:t>
      </w:r>
      <w:r w:rsidRPr="00CD790F">
        <w:t>.</w:t>
      </w:r>
      <w:r>
        <w:t xml:space="preserve"> </w:t>
      </w:r>
      <w:r w:rsidRPr="00AA7783">
        <w:t>Nicholas Lokker</w:t>
      </w:r>
      <w:r>
        <w:t xml:space="preserve">; </w:t>
      </w:r>
      <w:r w:rsidRPr="00AA7783">
        <w:t>Research Associate, Transatlantic Security Program at Center for a New American Security</w:t>
      </w:r>
      <w:r>
        <w:t>. “</w:t>
      </w:r>
      <w:r w:rsidRPr="00CD790F">
        <w:t>Russia Wants a New World Order,” Inkstick, published 1-29-2025, accessed 6-26-2025, https://inkstickmedia.com/russia-wants-a-new-world-order/] olivia</w:t>
      </w:r>
    </w:p>
    <w:p w14:paraId="1EC0492C" w14:textId="77777777" w:rsidR="00ED0149" w:rsidRPr="009C26C6" w:rsidRDefault="00ED0149" w:rsidP="00ED0149">
      <w:r w:rsidRPr="003329CB">
        <w:rPr>
          <w:rStyle w:val="StyleUnderline"/>
        </w:rPr>
        <w:t>In Russia’s eyes</w:t>
      </w:r>
      <w:r w:rsidRPr="003329CB">
        <w:rPr>
          <w:sz w:val="16"/>
        </w:rPr>
        <w:t xml:space="preserve">, </w:t>
      </w:r>
      <w:r w:rsidRPr="003329CB">
        <w:rPr>
          <w:rStyle w:val="StyleUnderline"/>
        </w:rPr>
        <w:t xml:space="preserve">the </w:t>
      </w:r>
      <w:r w:rsidRPr="004C45A4">
        <w:rPr>
          <w:rStyle w:val="StyleUnderline"/>
        </w:rPr>
        <w:t xml:space="preserve">prevailing order </w:t>
      </w:r>
      <w:r w:rsidRPr="004C45A4">
        <w:rPr>
          <w:rStyle w:val="Emphasis"/>
        </w:rPr>
        <w:t>reflects Western hegemony</w:t>
      </w:r>
      <w:r w:rsidRPr="00541D18">
        <w:rPr>
          <w:sz w:val="16"/>
        </w:rPr>
        <w:t xml:space="preserve">. </w:t>
      </w:r>
      <w:r w:rsidRPr="006404B0">
        <w:rPr>
          <w:rStyle w:val="StyleUnderline"/>
          <w:highlight w:val="cyan"/>
        </w:rPr>
        <w:t xml:space="preserve">Moscow </w:t>
      </w:r>
      <w:r w:rsidRPr="004C45A4">
        <w:rPr>
          <w:rStyle w:val="StyleUnderline"/>
        </w:rPr>
        <w:t xml:space="preserve">has </w:t>
      </w:r>
      <w:r w:rsidRPr="004C45A4">
        <w:rPr>
          <w:rStyle w:val="Emphasis"/>
        </w:rPr>
        <w:t>ambitions</w:t>
      </w:r>
      <w:r w:rsidRPr="004C45A4">
        <w:rPr>
          <w:rStyle w:val="StyleUnderline"/>
        </w:rPr>
        <w:t xml:space="preserve"> to </w:t>
      </w:r>
      <w:r w:rsidRPr="004C45A4">
        <w:rPr>
          <w:rStyle w:val="Emphasis"/>
        </w:rPr>
        <w:t>revise</w:t>
      </w:r>
      <w:r w:rsidRPr="004C45A4">
        <w:rPr>
          <w:rStyle w:val="StyleUnderline"/>
        </w:rPr>
        <w:t xml:space="preserve"> that at both the </w:t>
      </w:r>
      <w:r w:rsidRPr="004C45A4">
        <w:rPr>
          <w:rStyle w:val="Emphasis"/>
        </w:rPr>
        <w:t>global</w:t>
      </w:r>
      <w:r w:rsidRPr="004C45A4">
        <w:rPr>
          <w:rStyle w:val="StyleUnderline"/>
        </w:rPr>
        <w:t xml:space="preserve"> and </w:t>
      </w:r>
      <w:r w:rsidRPr="004C45A4">
        <w:rPr>
          <w:rStyle w:val="Emphasis"/>
        </w:rPr>
        <w:t>regional levels</w:t>
      </w:r>
      <w:r w:rsidRPr="004C45A4">
        <w:rPr>
          <w:rStyle w:val="StyleUnderline"/>
        </w:rPr>
        <w:t>.</w:t>
      </w:r>
      <w:r w:rsidRPr="00541D18">
        <w:rPr>
          <w:sz w:val="16"/>
        </w:rPr>
        <w:t xml:space="preserve"> </w:t>
      </w:r>
    </w:p>
    <w:p w14:paraId="51C3DFD2" w14:textId="77777777" w:rsidR="00ED0149" w:rsidRPr="00CD790F" w:rsidRDefault="00ED0149" w:rsidP="00ED0149">
      <w:pPr>
        <w:rPr>
          <w:rStyle w:val="StyleUnderline"/>
        </w:rPr>
      </w:pPr>
      <w:r w:rsidRPr="00541D18">
        <w:rPr>
          <w:sz w:val="16"/>
        </w:rPr>
        <w:t>On the world stage</w:t>
      </w:r>
      <w:r w:rsidRPr="003329CB">
        <w:rPr>
          <w:sz w:val="16"/>
        </w:rPr>
        <w:t xml:space="preserve">, </w:t>
      </w:r>
      <w:r w:rsidRPr="003329CB">
        <w:rPr>
          <w:rStyle w:val="StyleUnderline"/>
        </w:rPr>
        <w:t>Russia has</w:t>
      </w:r>
      <w:r w:rsidRPr="00CD790F">
        <w:rPr>
          <w:rStyle w:val="StyleUnderline"/>
        </w:rPr>
        <w:t xml:space="preserve"> steadily </w:t>
      </w:r>
      <w:r w:rsidRPr="006404B0">
        <w:rPr>
          <w:rStyle w:val="StyleUnderline"/>
          <w:highlight w:val="cyan"/>
        </w:rPr>
        <w:t xml:space="preserve">undermined international law </w:t>
      </w:r>
      <w:r w:rsidRPr="004C45A4">
        <w:rPr>
          <w:rStyle w:val="StyleUnderline"/>
        </w:rPr>
        <w:t>and institutions</w:t>
      </w:r>
      <w:r w:rsidRPr="004C45A4">
        <w:rPr>
          <w:sz w:val="16"/>
        </w:rPr>
        <w:t>.</w:t>
      </w:r>
      <w:r w:rsidRPr="00541D18">
        <w:rPr>
          <w:sz w:val="16"/>
        </w:rPr>
        <w:t xml:space="preserve"> </w:t>
      </w:r>
      <w:r w:rsidRPr="00CD790F">
        <w:rPr>
          <w:rStyle w:val="StyleUnderline"/>
        </w:rPr>
        <w:t xml:space="preserve">Moscow </w:t>
      </w:r>
      <w:r w:rsidRPr="006404B0">
        <w:rPr>
          <w:rStyle w:val="StyleUnderline"/>
          <w:highlight w:val="cyan"/>
        </w:rPr>
        <w:t>regularly</w:t>
      </w:r>
      <w:r w:rsidRPr="00CD790F">
        <w:rPr>
          <w:rStyle w:val="StyleUnderline"/>
        </w:rPr>
        <w:t xml:space="preserve"> </w:t>
      </w:r>
      <w:r w:rsidRPr="006404B0">
        <w:rPr>
          <w:rStyle w:val="StyleUnderline"/>
          <w:highlight w:val="cyan"/>
        </w:rPr>
        <w:t>vetoes</w:t>
      </w:r>
      <w:r w:rsidRPr="00541D18">
        <w:rPr>
          <w:sz w:val="16"/>
        </w:rPr>
        <w:t xml:space="preserve"> UN Security Council (</w:t>
      </w:r>
      <w:r w:rsidRPr="006404B0">
        <w:rPr>
          <w:rStyle w:val="Emphasis"/>
          <w:highlight w:val="cyan"/>
        </w:rPr>
        <w:t>UNSC</w:t>
      </w:r>
      <w:r w:rsidRPr="00541D18">
        <w:rPr>
          <w:sz w:val="16"/>
        </w:rPr>
        <w:t xml:space="preserve">) </w:t>
      </w:r>
      <w:r w:rsidRPr="00CD790F">
        <w:rPr>
          <w:rStyle w:val="StyleUnderline"/>
        </w:rPr>
        <w:t>resolutions aimed at upholding the rules-based order</w:t>
      </w:r>
      <w:r w:rsidRPr="00541D18">
        <w:rPr>
          <w:sz w:val="16"/>
        </w:rPr>
        <w:t xml:space="preserve"> — </w:t>
      </w:r>
      <w:r w:rsidRPr="00CD790F">
        <w:rPr>
          <w:rStyle w:val="StyleUnderline"/>
        </w:rPr>
        <w:t xml:space="preserve">including recent efforts to cease </w:t>
      </w:r>
      <w:r w:rsidRPr="00CD790F">
        <w:rPr>
          <w:rStyle w:val="Emphasis"/>
        </w:rPr>
        <w:t>hostilities in Sudan</w:t>
      </w:r>
      <w:r w:rsidRPr="00541D18">
        <w:rPr>
          <w:sz w:val="16"/>
        </w:rPr>
        <w:t xml:space="preserve">, </w:t>
      </w:r>
      <w:r w:rsidRPr="00CD790F">
        <w:rPr>
          <w:rStyle w:val="StyleUnderline"/>
        </w:rPr>
        <w:t xml:space="preserve">prohibit </w:t>
      </w:r>
      <w:r w:rsidRPr="00CD790F">
        <w:rPr>
          <w:rStyle w:val="Emphasis"/>
        </w:rPr>
        <w:t>w</w:t>
      </w:r>
      <w:r w:rsidRPr="00CD790F">
        <w:rPr>
          <w:rStyle w:val="StyleUnderline"/>
        </w:rPr>
        <w:t xml:space="preserve">eapons of </w:t>
      </w:r>
      <w:r w:rsidRPr="00CD790F">
        <w:rPr>
          <w:rStyle w:val="Emphasis"/>
        </w:rPr>
        <w:t>m</w:t>
      </w:r>
      <w:r w:rsidRPr="00CD790F">
        <w:rPr>
          <w:rStyle w:val="StyleUnderline"/>
        </w:rPr>
        <w:t xml:space="preserve">ass </w:t>
      </w:r>
      <w:r w:rsidRPr="00CD790F">
        <w:rPr>
          <w:rStyle w:val="Emphasis"/>
        </w:rPr>
        <w:t>d</w:t>
      </w:r>
      <w:r w:rsidRPr="00CD790F">
        <w:rPr>
          <w:rStyle w:val="StyleUnderline"/>
        </w:rPr>
        <w:t xml:space="preserve">estruction in outer </w:t>
      </w:r>
      <w:r w:rsidRPr="00CD790F">
        <w:rPr>
          <w:rStyle w:val="Emphasis"/>
        </w:rPr>
        <w:t>space</w:t>
      </w:r>
      <w:r w:rsidRPr="00541D18">
        <w:rPr>
          <w:sz w:val="16"/>
        </w:rPr>
        <w:t xml:space="preserve">, </w:t>
      </w:r>
      <w:r w:rsidRPr="00CD790F">
        <w:rPr>
          <w:rStyle w:val="StyleUnderline"/>
        </w:rPr>
        <w:t>reauthorize humanitarian aid for Syria</w:t>
      </w:r>
      <w:r w:rsidRPr="00541D18">
        <w:rPr>
          <w:sz w:val="16"/>
        </w:rPr>
        <w:t xml:space="preserve">, and </w:t>
      </w:r>
      <w:r w:rsidRPr="00CD790F">
        <w:rPr>
          <w:rStyle w:val="StyleUnderline"/>
        </w:rPr>
        <w:t xml:space="preserve">condemn its own annexation of occupied Ukrainian territory. </w:t>
      </w:r>
    </w:p>
    <w:p w14:paraId="626E5607" w14:textId="77777777" w:rsidR="00ED0149" w:rsidRPr="00CD790F" w:rsidRDefault="00ED0149" w:rsidP="00ED0149">
      <w:pPr>
        <w:rPr>
          <w:rStyle w:val="StyleUnderline"/>
        </w:rPr>
      </w:pPr>
      <w:r w:rsidRPr="003329CB">
        <w:rPr>
          <w:rStyle w:val="StyleUnderline"/>
        </w:rPr>
        <w:t xml:space="preserve">Russia often </w:t>
      </w:r>
      <w:r w:rsidRPr="006404B0">
        <w:rPr>
          <w:rStyle w:val="StyleUnderline"/>
          <w:highlight w:val="cyan"/>
        </w:rPr>
        <w:t>coordinates with China</w:t>
      </w:r>
      <w:r w:rsidRPr="00CD790F">
        <w:rPr>
          <w:rStyle w:val="StyleUnderline"/>
        </w:rPr>
        <w:t xml:space="preserve"> within the UNSC</w:t>
      </w:r>
      <w:r w:rsidRPr="00541D18">
        <w:rPr>
          <w:sz w:val="16"/>
        </w:rPr>
        <w:t xml:space="preserve">, which both countries view as a key battleground </w:t>
      </w:r>
      <w:r w:rsidRPr="00CD790F">
        <w:rPr>
          <w:rStyle w:val="StyleUnderline"/>
        </w:rPr>
        <w:t>for their broader joint missi</w:t>
      </w:r>
      <w:r w:rsidRPr="004C45A4">
        <w:rPr>
          <w:rStyle w:val="StyleUnderline"/>
        </w:rPr>
        <w:t>o</w:t>
      </w:r>
      <w:r w:rsidRPr="00CD790F">
        <w:rPr>
          <w:rStyle w:val="StyleUnderline"/>
        </w:rPr>
        <w:t xml:space="preserve">n </w:t>
      </w:r>
      <w:r w:rsidRPr="006404B0">
        <w:rPr>
          <w:rStyle w:val="StyleUnderline"/>
          <w:highlight w:val="cyan"/>
        </w:rPr>
        <w:t xml:space="preserve">to </w:t>
      </w:r>
      <w:r w:rsidRPr="006404B0">
        <w:rPr>
          <w:rStyle w:val="Emphasis"/>
          <w:highlight w:val="cyan"/>
        </w:rPr>
        <w:t>overturn the global order</w:t>
      </w:r>
      <w:r w:rsidRPr="00541D18">
        <w:rPr>
          <w:sz w:val="16"/>
        </w:rPr>
        <w:t xml:space="preserve">. Outside of the UNSC, </w:t>
      </w:r>
      <w:r w:rsidRPr="00CD790F">
        <w:rPr>
          <w:rStyle w:val="StyleUnderline"/>
        </w:rPr>
        <w:t xml:space="preserve">Russia and China are </w:t>
      </w:r>
      <w:r w:rsidRPr="006404B0">
        <w:rPr>
          <w:rStyle w:val="StyleUnderline"/>
          <w:highlight w:val="cyan"/>
        </w:rPr>
        <w:t xml:space="preserve">working with </w:t>
      </w:r>
      <w:r w:rsidRPr="006404B0">
        <w:rPr>
          <w:rStyle w:val="Emphasis"/>
          <w:highlight w:val="cyan"/>
        </w:rPr>
        <w:t>Iran</w:t>
      </w:r>
      <w:r w:rsidRPr="006404B0">
        <w:rPr>
          <w:rStyle w:val="StyleUnderline"/>
          <w:highlight w:val="cyan"/>
        </w:rPr>
        <w:t xml:space="preserve"> and </w:t>
      </w:r>
      <w:r w:rsidRPr="006404B0">
        <w:rPr>
          <w:rStyle w:val="Emphasis"/>
          <w:highlight w:val="cyan"/>
        </w:rPr>
        <w:t>No</w:t>
      </w:r>
      <w:r w:rsidRPr="003329CB">
        <w:rPr>
          <w:rStyle w:val="Emphasis"/>
        </w:rPr>
        <w:t xml:space="preserve">rth </w:t>
      </w:r>
      <w:r w:rsidRPr="006404B0">
        <w:rPr>
          <w:rStyle w:val="Emphasis"/>
          <w:highlight w:val="cyan"/>
        </w:rPr>
        <w:t>Ko</w:t>
      </w:r>
      <w:r w:rsidRPr="003329CB">
        <w:rPr>
          <w:rStyle w:val="Emphasis"/>
        </w:rPr>
        <w:t>rea</w:t>
      </w:r>
      <w:r w:rsidRPr="003329CB">
        <w:rPr>
          <w:rStyle w:val="StyleUnderline"/>
        </w:rPr>
        <w:t xml:space="preserve"> </w:t>
      </w:r>
      <w:r w:rsidRPr="004C45A4">
        <w:rPr>
          <w:rStyle w:val="StyleUnderline"/>
        </w:rPr>
        <w:t xml:space="preserve">to achieve their revisionist goals, </w:t>
      </w:r>
      <w:r w:rsidRPr="006404B0">
        <w:rPr>
          <w:rStyle w:val="StyleUnderline"/>
          <w:highlight w:val="cyan"/>
        </w:rPr>
        <w:t xml:space="preserve">forming </w:t>
      </w:r>
      <w:r w:rsidRPr="004C45A4">
        <w:rPr>
          <w:rStyle w:val="StyleUnderline"/>
        </w:rPr>
        <w:t>an emerging</w:t>
      </w:r>
      <w:r w:rsidRPr="009C26C6">
        <w:rPr>
          <w:rStyle w:val="StyleUnderline"/>
        </w:rPr>
        <w:t xml:space="preserve"> </w:t>
      </w:r>
      <w:r w:rsidRPr="006404B0">
        <w:rPr>
          <w:rStyle w:val="StyleUnderline"/>
          <w:highlight w:val="cyan"/>
        </w:rPr>
        <w:t>“</w:t>
      </w:r>
      <w:r w:rsidRPr="006404B0">
        <w:rPr>
          <w:rStyle w:val="Emphasis"/>
          <w:highlight w:val="cyan"/>
        </w:rPr>
        <w:t>Axis of Upheaval</w:t>
      </w:r>
      <w:r w:rsidRPr="006404B0">
        <w:rPr>
          <w:rStyle w:val="StyleUnderline"/>
          <w:highlight w:val="cyan"/>
        </w:rPr>
        <w:t>.”</w:t>
      </w:r>
    </w:p>
    <w:p w14:paraId="3DE7231C" w14:textId="77777777" w:rsidR="00ED0149" w:rsidRPr="00541D18" w:rsidRDefault="00ED0149" w:rsidP="00ED0149">
      <w:pPr>
        <w:rPr>
          <w:sz w:val="16"/>
        </w:rPr>
      </w:pPr>
      <w:r w:rsidRPr="00541D18">
        <w:rPr>
          <w:sz w:val="16"/>
        </w:rPr>
        <w:t xml:space="preserve">At a regional </w:t>
      </w:r>
      <w:r w:rsidRPr="003329CB">
        <w:rPr>
          <w:sz w:val="16"/>
        </w:rPr>
        <w:t xml:space="preserve">level, </w:t>
      </w:r>
      <w:r w:rsidRPr="003329CB">
        <w:rPr>
          <w:rStyle w:val="StyleUnderline"/>
        </w:rPr>
        <w:t xml:space="preserve">Moscow aims to </w:t>
      </w:r>
      <w:r w:rsidRPr="006404B0">
        <w:rPr>
          <w:rStyle w:val="StyleUnderline"/>
          <w:highlight w:val="cyan"/>
        </w:rPr>
        <w:t>weaken Euro-Atlantic institutions</w:t>
      </w:r>
      <w:r w:rsidRPr="00CD790F">
        <w:rPr>
          <w:rStyle w:val="StyleUnderline"/>
        </w:rPr>
        <w:t xml:space="preserve"> including </w:t>
      </w:r>
      <w:r w:rsidRPr="006404B0">
        <w:rPr>
          <w:rStyle w:val="StyleUnderline"/>
          <w:highlight w:val="cyan"/>
        </w:rPr>
        <w:t>NATO and the E</w:t>
      </w:r>
      <w:r w:rsidRPr="00CD790F">
        <w:rPr>
          <w:rStyle w:val="StyleUnderline"/>
        </w:rPr>
        <w:t xml:space="preserve">uropean </w:t>
      </w:r>
      <w:r w:rsidRPr="006404B0">
        <w:rPr>
          <w:rStyle w:val="StyleUnderline"/>
          <w:highlight w:val="cyan"/>
        </w:rPr>
        <w:t>U</w:t>
      </w:r>
      <w:r w:rsidRPr="00CD790F">
        <w:rPr>
          <w:rStyle w:val="StyleUnderline"/>
        </w:rPr>
        <w:t>nion</w:t>
      </w:r>
      <w:r w:rsidRPr="00541D18">
        <w:rPr>
          <w:sz w:val="16"/>
        </w:rPr>
        <w:t xml:space="preserve">. Russia’s </w:t>
      </w:r>
      <w:r w:rsidRPr="00CD790F">
        <w:rPr>
          <w:rStyle w:val="StyleUnderline"/>
        </w:rPr>
        <w:t>invasion of Ukraine marks an attempt to prevent Kyiv from determining its own future within the West</w:t>
      </w:r>
      <w:r w:rsidRPr="00541D18">
        <w:rPr>
          <w:sz w:val="16"/>
        </w:rPr>
        <w:t xml:space="preserve">. </w:t>
      </w:r>
      <w:r w:rsidRPr="00CD790F">
        <w:rPr>
          <w:rStyle w:val="StyleUnderline"/>
        </w:rPr>
        <w:t>Russia</w:t>
      </w:r>
      <w:r w:rsidRPr="00541D18">
        <w:rPr>
          <w:sz w:val="16"/>
        </w:rPr>
        <w:t xml:space="preserve"> has also attempted to </w:t>
      </w:r>
      <w:r w:rsidRPr="00CD790F">
        <w:rPr>
          <w:rStyle w:val="StyleUnderline"/>
        </w:rPr>
        <w:t>halt</w:t>
      </w:r>
      <w:r w:rsidRPr="00541D18">
        <w:rPr>
          <w:sz w:val="16"/>
        </w:rPr>
        <w:t xml:space="preserve"> </w:t>
      </w:r>
      <w:r w:rsidRPr="00CD790F">
        <w:rPr>
          <w:rStyle w:val="StyleUnderline"/>
        </w:rPr>
        <w:t>the Euro-Atlantic integration of Georgia and Moldova</w:t>
      </w:r>
      <w:r w:rsidRPr="00541D18">
        <w:rPr>
          <w:sz w:val="16"/>
        </w:rPr>
        <w:t xml:space="preserve">. The </w:t>
      </w:r>
      <w:r w:rsidRPr="00CD790F">
        <w:rPr>
          <w:rStyle w:val="StyleUnderline"/>
        </w:rPr>
        <w:t xml:space="preserve">Kremlin is </w:t>
      </w:r>
      <w:r w:rsidRPr="003329CB">
        <w:rPr>
          <w:rStyle w:val="StyleUnderline"/>
        </w:rPr>
        <w:t xml:space="preserve">additionally carrying out increasingly </w:t>
      </w:r>
      <w:r w:rsidRPr="003329CB">
        <w:rPr>
          <w:rStyle w:val="Emphasis"/>
        </w:rPr>
        <w:t xml:space="preserve">blatant </w:t>
      </w:r>
      <w:r w:rsidRPr="006404B0">
        <w:rPr>
          <w:rStyle w:val="Emphasis"/>
          <w:highlight w:val="cyan"/>
        </w:rPr>
        <w:t>hybrid attacks</w:t>
      </w:r>
      <w:r w:rsidRPr="00541D18">
        <w:rPr>
          <w:sz w:val="16"/>
        </w:rPr>
        <w:t xml:space="preserve"> </w:t>
      </w:r>
      <w:r w:rsidRPr="00CD790F">
        <w:rPr>
          <w:rStyle w:val="StyleUnderline"/>
        </w:rPr>
        <w:t>on current NATO and EU members</w:t>
      </w:r>
      <w:r w:rsidRPr="003329CB">
        <w:rPr>
          <w:sz w:val="16"/>
        </w:rPr>
        <w:t xml:space="preserve">, </w:t>
      </w:r>
      <w:r w:rsidRPr="003329CB">
        <w:rPr>
          <w:rStyle w:val="Emphasis"/>
        </w:rPr>
        <w:t xml:space="preserve">orchestrating </w:t>
      </w:r>
      <w:r w:rsidRPr="006404B0">
        <w:rPr>
          <w:rStyle w:val="Emphasis"/>
          <w:highlight w:val="cyan"/>
        </w:rPr>
        <w:t>sabotage</w:t>
      </w:r>
      <w:r w:rsidRPr="00541D18">
        <w:rPr>
          <w:sz w:val="16"/>
        </w:rPr>
        <w:t xml:space="preserve">, </w:t>
      </w:r>
      <w:r w:rsidRPr="00CD790F">
        <w:rPr>
          <w:rStyle w:val="StyleUnderline"/>
        </w:rPr>
        <w:t xml:space="preserve">and </w:t>
      </w:r>
      <w:r w:rsidRPr="006404B0">
        <w:rPr>
          <w:rStyle w:val="StyleUnderline"/>
          <w:highlight w:val="cyan"/>
        </w:rPr>
        <w:t xml:space="preserve">supporting </w:t>
      </w:r>
      <w:r w:rsidRPr="006404B0">
        <w:rPr>
          <w:rStyle w:val="Emphasis"/>
          <w:highlight w:val="cyan"/>
        </w:rPr>
        <w:t>far-right politicians</w:t>
      </w:r>
      <w:r w:rsidRPr="00541D18">
        <w:rPr>
          <w:sz w:val="16"/>
        </w:rPr>
        <w:t xml:space="preserve">. </w:t>
      </w:r>
    </w:p>
    <w:p w14:paraId="673AB778" w14:textId="77777777" w:rsidR="00ED0149" w:rsidRPr="00541D18" w:rsidRDefault="00ED0149" w:rsidP="00ED0149">
      <w:pPr>
        <w:rPr>
          <w:sz w:val="16"/>
        </w:rPr>
      </w:pPr>
      <w:r w:rsidRPr="006404B0">
        <w:rPr>
          <w:rStyle w:val="Emphasis"/>
          <w:highlight w:val="cyan"/>
        </w:rPr>
        <w:t>Undermining</w:t>
      </w:r>
      <w:r w:rsidRPr="00CD790F">
        <w:rPr>
          <w:rStyle w:val="StyleUnderline"/>
        </w:rPr>
        <w:t xml:space="preserve"> the </w:t>
      </w:r>
      <w:r w:rsidRPr="006404B0">
        <w:rPr>
          <w:rStyle w:val="Emphasis"/>
          <w:highlight w:val="cyan"/>
        </w:rPr>
        <w:t>cohesion</w:t>
      </w:r>
      <w:r w:rsidRPr="006404B0">
        <w:rPr>
          <w:rStyle w:val="StyleUnderline"/>
          <w:highlight w:val="cyan"/>
        </w:rPr>
        <w:t xml:space="preserve"> and </w:t>
      </w:r>
      <w:r w:rsidRPr="006404B0">
        <w:rPr>
          <w:rStyle w:val="Emphasis"/>
          <w:highlight w:val="cyan"/>
        </w:rPr>
        <w:t>enlargement</w:t>
      </w:r>
      <w:r w:rsidRPr="00CD790F">
        <w:rPr>
          <w:rStyle w:val="StyleUnderline"/>
        </w:rPr>
        <w:t xml:space="preserve"> of the EU and NATO </w:t>
      </w:r>
      <w:r w:rsidRPr="003329CB">
        <w:rPr>
          <w:rStyle w:val="StyleUnderline"/>
        </w:rPr>
        <w:t xml:space="preserve">is part of </w:t>
      </w:r>
      <w:r w:rsidRPr="006404B0">
        <w:rPr>
          <w:rStyle w:val="StyleUnderline"/>
          <w:highlight w:val="cyan"/>
        </w:rPr>
        <w:t>Moscow’s desire to</w:t>
      </w:r>
      <w:r w:rsidRPr="00CD790F">
        <w:rPr>
          <w:rStyle w:val="StyleUnderline"/>
        </w:rPr>
        <w:t xml:space="preserve"> </w:t>
      </w:r>
      <w:r w:rsidRPr="003329CB">
        <w:rPr>
          <w:rStyle w:val="Emphasis"/>
        </w:rPr>
        <w:t>enhance</w:t>
      </w:r>
      <w:r w:rsidRPr="003329CB">
        <w:rPr>
          <w:rStyle w:val="StyleUnderline"/>
        </w:rPr>
        <w:t xml:space="preserve"> its </w:t>
      </w:r>
      <w:r w:rsidRPr="003329CB">
        <w:rPr>
          <w:rStyle w:val="Emphasis"/>
        </w:rPr>
        <w:t>status</w:t>
      </w:r>
      <w:r w:rsidRPr="003329CB">
        <w:rPr>
          <w:rStyle w:val="StyleUnderline"/>
        </w:rPr>
        <w:t xml:space="preserve"> as a </w:t>
      </w:r>
      <w:r w:rsidRPr="003329CB">
        <w:rPr>
          <w:rStyle w:val="Emphasis"/>
        </w:rPr>
        <w:t>great power</w:t>
      </w:r>
      <w:r w:rsidRPr="003329CB">
        <w:rPr>
          <w:sz w:val="16"/>
        </w:rPr>
        <w:t xml:space="preserve">, </w:t>
      </w:r>
      <w:r w:rsidRPr="006404B0">
        <w:rPr>
          <w:rStyle w:val="Emphasis"/>
          <w:highlight w:val="cyan"/>
        </w:rPr>
        <w:t>discredit</w:t>
      </w:r>
      <w:r w:rsidRPr="00CD790F">
        <w:rPr>
          <w:rStyle w:val="StyleUnderline"/>
        </w:rPr>
        <w:t xml:space="preserve"> key pillars of the </w:t>
      </w:r>
      <w:r w:rsidRPr="006404B0">
        <w:rPr>
          <w:rStyle w:val="Emphasis"/>
          <w:highlight w:val="cyan"/>
        </w:rPr>
        <w:t>l</w:t>
      </w:r>
      <w:r w:rsidRPr="006404B0">
        <w:rPr>
          <w:sz w:val="16"/>
          <w:highlight w:val="cyan"/>
        </w:rPr>
        <w:t>i</w:t>
      </w:r>
      <w:r w:rsidRPr="00541D18">
        <w:rPr>
          <w:sz w:val="16"/>
        </w:rPr>
        <w:t xml:space="preserve">beral </w:t>
      </w:r>
      <w:r w:rsidRPr="006404B0">
        <w:rPr>
          <w:rStyle w:val="Emphasis"/>
          <w:highlight w:val="cyan"/>
        </w:rPr>
        <w:t>i</w:t>
      </w:r>
      <w:r w:rsidRPr="00541D18">
        <w:rPr>
          <w:sz w:val="16"/>
        </w:rPr>
        <w:t xml:space="preserve">nternational </w:t>
      </w:r>
      <w:r w:rsidRPr="006404B0">
        <w:rPr>
          <w:rStyle w:val="Emphasis"/>
          <w:highlight w:val="cyan"/>
        </w:rPr>
        <w:t>o</w:t>
      </w:r>
      <w:r w:rsidRPr="00541D18">
        <w:rPr>
          <w:sz w:val="16"/>
        </w:rPr>
        <w:t xml:space="preserve">rder, </w:t>
      </w:r>
      <w:r w:rsidRPr="006404B0">
        <w:rPr>
          <w:rStyle w:val="StyleUnderline"/>
          <w:highlight w:val="cyan"/>
        </w:rPr>
        <w:t>and assert</w:t>
      </w:r>
      <w:r w:rsidRPr="00CD790F">
        <w:rPr>
          <w:rStyle w:val="StyleUnderline"/>
        </w:rPr>
        <w:t xml:space="preserve"> an </w:t>
      </w:r>
      <w:r w:rsidRPr="006404B0">
        <w:rPr>
          <w:rStyle w:val="Emphasis"/>
          <w:highlight w:val="cyan"/>
        </w:rPr>
        <w:t>illiberal governance</w:t>
      </w:r>
      <w:r w:rsidRPr="00CD790F">
        <w:rPr>
          <w:rStyle w:val="Emphasis"/>
        </w:rPr>
        <w:t xml:space="preserve"> model </w:t>
      </w:r>
      <w:r w:rsidRPr="006404B0">
        <w:rPr>
          <w:rStyle w:val="Emphasis"/>
          <w:highlight w:val="cyan"/>
        </w:rPr>
        <w:t>abroad</w:t>
      </w:r>
      <w:r w:rsidRPr="00541D18">
        <w:rPr>
          <w:sz w:val="16"/>
        </w:rPr>
        <w:t>.</w:t>
      </w:r>
    </w:p>
    <w:p w14:paraId="529D6FAD" w14:textId="77777777" w:rsidR="00ED0149" w:rsidRPr="00541D18" w:rsidRDefault="00ED0149" w:rsidP="00ED0149">
      <w:pPr>
        <w:rPr>
          <w:sz w:val="16"/>
        </w:rPr>
      </w:pPr>
      <w:r w:rsidRPr="00541D18">
        <w:rPr>
          <w:sz w:val="16"/>
        </w:rPr>
        <w:t xml:space="preserve">A New Multipolar World </w:t>
      </w:r>
    </w:p>
    <w:p w14:paraId="7CD22E10" w14:textId="77777777" w:rsidR="00ED0149" w:rsidRPr="00541D18" w:rsidRDefault="00ED0149" w:rsidP="00ED0149">
      <w:pPr>
        <w:rPr>
          <w:sz w:val="16"/>
        </w:rPr>
      </w:pPr>
      <w:r w:rsidRPr="003329CB">
        <w:rPr>
          <w:rStyle w:val="StyleUnderline"/>
        </w:rPr>
        <w:t>For Russia, breaking the existing order goes hand in hand with establishing a new multipolar world where it can work with other</w:t>
      </w:r>
      <w:r w:rsidRPr="00CD790F">
        <w:rPr>
          <w:rStyle w:val="StyleUnderline"/>
        </w:rPr>
        <w:t xml:space="preserve"> powers to</w:t>
      </w:r>
      <w:r w:rsidRPr="00541D18">
        <w:rPr>
          <w:sz w:val="16"/>
        </w:rPr>
        <w:t xml:space="preserve"> </w:t>
      </w:r>
      <w:r w:rsidRPr="00CD790F">
        <w:rPr>
          <w:rStyle w:val="Emphasis"/>
        </w:rPr>
        <w:t>counterbalance the West</w:t>
      </w:r>
      <w:r w:rsidRPr="00541D18">
        <w:rPr>
          <w:sz w:val="16"/>
        </w:rPr>
        <w:t xml:space="preserve">. Its </w:t>
      </w:r>
      <w:r w:rsidRPr="006404B0">
        <w:rPr>
          <w:rStyle w:val="StyleUnderline"/>
          <w:highlight w:val="cyan"/>
        </w:rPr>
        <w:t>relationship with China is</w:t>
      </w:r>
      <w:r w:rsidRPr="00CD790F">
        <w:rPr>
          <w:rStyle w:val="StyleUnderline"/>
        </w:rPr>
        <w:t xml:space="preserve"> </w:t>
      </w:r>
      <w:r w:rsidRPr="006404B0">
        <w:rPr>
          <w:rStyle w:val="Emphasis"/>
          <w:highlight w:val="cyan"/>
        </w:rPr>
        <w:t>essential</w:t>
      </w:r>
      <w:r w:rsidRPr="00CD790F">
        <w:rPr>
          <w:rStyle w:val="StyleUnderline"/>
        </w:rPr>
        <w:t xml:space="preserve"> in this respect</w:t>
      </w:r>
      <w:r w:rsidRPr="00541D18">
        <w:rPr>
          <w:sz w:val="16"/>
        </w:rPr>
        <w:t xml:space="preserve">: </w:t>
      </w:r>
      <w:r w:rsidRPr="00CD790F">
        <w:rPr>
          <w:rStyle w:val="StyleUnderline"/>
        </w:rPr>
        <w:t xml:space="preserve">both countries emphasize the concepts of </w:t>
      </w:r>
      <w:r w:rsidRPr="00CD790F">
        <w:rPr>
          <w:rStyle w:val="Emphasis"/>
        </w:rPr>
        <w:t>indivisible security</w:t>
      </w:r>
      <w:r w:rsidRPr="00541D18">
        <w:rPr>
          <w:sz w:val="16"/>
        </w:rPr>
        <w:t xml:space="preserve"> </w:t>
      </w:r>
      <w:r w:rsidRPr="00CD790F">
        <w:rPr>
          <w:rStyle w:val="StyleUnderline"/>
        </w:rPr>
        <w:t xml:space="preserve">and the </w:t>
      </w:r>
      <w:r w:rsidRPr="00CD790F">
        <w:rPr>
          <w:rStyle w:val="Emphasis"/>
        </w:rPr>
        <w:t>centrality</w:t>
      </w:r>
      <w:r w:rsidRPr="00CD790F">
        <w:rPr>
          <w:rStyle w:val="StyleUnderline"/>
        </w:rPr>
        <w:t xml:space="preserve"> of state-determined </w:t>
      </w:r>
      <w:r w:rsidRPr="00CD790F">
        <w:rPr>
          <w:rStyle w:val="Emphasis"/>
        </w:rPr>
        <w:t>political rights</w:t>
      </w:r>
      <w:r w:rsidRPr="00541D18">
        <w:rPr>
          <w:sz w:val="16"/>
        </w:rPr>
        <w:t xml:space="preserve">. </w:t>
      </w:r>
      <w:r w:rsidRPr="003329CB">
        <w:rPr>
          <w:sz w:val="16"/>
        </w:rPr>
        <w:t xml:space="preserve">Yet </w:t>
      </w:r>
      <w:r w:rsidRPr="003329CB">
        <w:rPr>
          <w:rStyle w:val="StyleUnderline"/>
        </w:rPr>
        <w:t>Russia ha</w:t>
      </w:r>
      <w:r w:rsidRPr="00CD790F">
        <w:rPr>
          <w:rStyle w:val="StyleUnderline"/>
        </w:rPr>
        <w:t xml:space="preserve">s </w:t>
      </w:r>
      <w:r w:rsidRPr="006404B0">
        <w:rPr>
          <w:rStyle w:val="Emphasis"/>
          <w:highlight w:val="cyan"/>
        </w:rPr>
        <w:t>expanded</w:t>
      </w:r>
      <w:r w:rsidRPr="00CD790F">
        <w:rPr>
          <w:rStyle w:val="StyleUnderline"/>
        </w:rPr>
        <w:t xml:space="preserve"> its </w:t>
      </w:r>
      <w:r w:rsidRPr="006404B0">
        <w:rPr>
          <w:rStyle w:val="StyleUnderline"/>
          <w:highlight w:val="cyan"/>
        </w:rPr>
        <w:t>alternative order-building</w:t>
      </w:r>
      <w:r w:rsidRPr="00CD790F">
        <w:rPr>
          <w:rStyle w:val="StyleUnderline"/>
        </w:rPr>
        <w:t xml:space="preserve"> efforts recently</w:t>
      </w:r>
      <w:r w:rsidRPr="00541D18">
        <w:rPr>
          <w:sz w:val="16"/>
        </w:rPr>
        <w:t xml:space="preserve">, </w:t>
      </w:r>
      <w:r w:rsidRPr="006404B0">
        <w:rPr>
          <w:rStyle w:val="StyleUnderline"/>
          <w:highlight w:val="cyan"/>
        </w:rPr>
        <w:t>using</w:t>
      </w:r>
      <w:r w:rsidRPr="00541D18">
        <w:rPr>
          <w:sz w:val="16"/>
        </w:rPr>
        <w:t xml:space="preserve"> emerging </w:t>
      </w:r>
      <w:r w:rsidRPr="00CD790F">
        <w:rPr>
          <w:rStyle w:val="StyleUnderline"/>
        </w:rPr>
        <w:t xml:space="preserve">groupings such as the </w:t>
      </w:r>
      <w:r w:rsidRPr="006404B0">
        <w:rPr>
          <w:rStyle w:val="Emphasis"/>
          <w:highlight w:val="cyan"/>
        </w:rPr>
        <w:t>BRICS</w:t>
      </w:r>
      <w:r w:rsidRPr="00CD790F">
        <w:rPr>
          <w:rStyle w:val="StyleUnderline"/>
        </w:rPr>
        <w:t xml:space="preserve"> to </w:t>
      </w:r>
      <w:r w:rsidRPr="00CD790F">
        <w:rPr>
          <w:rStyle w:val="Emphasis"/>
        </w:rPr>
        <w:t>promote its vision</w:t>
      </w:r>
      <w:r w:rsidRPr="00CD790F">
        <w:rPr>
          <w:rStyle w:val="StyleUnderline"/>
        </w:rPr>
        <w:t xml:space="preserve"> for such an order</w:t>
      </w:r>
      <w:r w:rsidRPr="00541D18">
        <w:rPr>
          <w:sz w:val="16"/>
        </w:rPr>
        <w:t xml:space="preserve">. </w:t>
      </w:r>
    </w:p>
    <w:p w14:paraId="263E236F" w14:textId="77777777" w:rsidR="00ED0149" w:rsidRDefault="00ED0149" w:rsidP="00ED0149">
      <w:pPr>
        <w:rPr>
          <w:rStyle w:val="StyleUnderline"/>
        </w:rPr>
      </w:pPr>
      <w:r w:rsidRPr="006662E4">
        <w:rPr>
          <w:rStyle w:val="StyleUnderline"/>
        </w:rPr>
        <w:t xml:space="preserve">This year, </w:t>
      </w:r>
      <w:r w:rsidRPr="00F37431">
        <w:rPr>
          <w:rStyle w:val="Emphasis"/>
          <w:bCs/>
        </w:rPr>
        <w:t>BRICS welcomed five</w:t>
      </w:r>
      <w:r w:rsidRPr="006662E4">
        <w:rPr>
          <w:rStyle w:val="Emphasis"/>
        </w:rPr>
        <w:t xml:space="preserve"> </w:t>
      </w:r>
      <w:r w:rsidRPr="006404B0">
        <w:rPr>
          <w:rStyle w:val="Emphasis"/>
          <w:highlight w:val="cyan"/>
        </w:rPr>
        <w:t>new members</w:t>
      </w:r>
      <w:r w:rsidRPr="00CD790F">
        <w:rPr>
          <w:rStyle w:val="StyleUnderline"/>
        </w:rPr>
        <w:t xml:space="preserve"> and 13 “partner” countries</w:t>
      </w:r>
      <w:r w:rsidRPr="00541D18">
        <w:rPr>
          <w:sz w:val="16"/>
        </w:rPr>
        <w:t xml:space="preserve"> </w:t>
      </w:r>
      <w:r w:rsidRPr="006662E4">
        <w:rPr>
          <w:sz w:val="16"/>
        </w:rPr>
        <w:t xml:space="preserve">— </w:t>
      </w:r>
      <w:r w:rsidRPr="006662E4">
        <w:rPr>
          <w:rStyle w:val="StyleUnderline"/>
        </w:rPr>
        <w:t>illustrating the forum’s</w:t>
      </w:r>
      <w:r w:rsidRPr="00CD790F">
        <w:rPr>
          <w:rStyle w:val="StyleUnderline"/>
        </w:rPr>
        <w:t xml:space="preserve"> </w:t>
      </w:r>
      <w:r w:rsidRPr="006404B0">
        <w:rPr>
          <w:rStyle w:val="StyleUnderline"/>
          <w:highlight w:val="cyan"/>
        </w:rPr>
        <w:t>increasing appeal</w:t>
      </w:r>
      <w:r w:rsidRPr="00CD790F">
        <w:rPr>
          <w:rStyle w:val="StyleUnderline"/>
        </w:rPr>
        <w:t xml:space="preserve"> to countries</w:t>
      </w:r>
      <w:r w:rsidRPr="00541D18">
        <w:rPr>
          <w:sz w:val="16"/>
        </w:rPr>
        <w:t xml:space="preserve"> who feel sidelined by what they see </w:t>
      </w:r>
      <w:r w:rsidRPr="00CD790F">
        <w:rPr>
          <w:rStyle w:val="StyleUnderline"/>
        </w:rPr>
        <w:t>as the Western-dominated international order.</w:t>
      </w:r>
      <w:r w:rsidRPr="00541D18">
        <w:rPr>
          <w:sz w:val="16"/>
        </w:rPr>
        <w:t xml:space="preserve"> On top of dispelling the notion that Russia is globally isolated, </w:t>
      </w:r>
      <w:r w:rsidRPr="00CD790F">
        <w:rPr>
          <w:rStyle w:val="StyleUnderline"/>
        </w:rPr>
        <w:t xml:space="preserve">promoting </w:t>
      </w:r>
      <w:r w:rsidRPr="006662E4">
        <w:rPr>
          <w:rStyle w:val="StyleUnderline"/>
        </w:rPr>
        <w:t>the BRICS serves Moscow’s</w:t>
      </w:r>
      <w:r w:rsidRPr="00CD790F">
        <w:rPr>
          <w:rStyle w:val="StyleUnderline"/>
        </w:rPr>
        <w:t xml:space="preserve"> aim of </w:t>
      </w:r>
      <w:r w:rsidRPr="006404B0">
        <w:rPr>
          <w:rStyle w:val="StyleUnderline"/>
          <w:highlight w:val="cyan"/>
        </w:rPr>
        <w:t>reshaping</w:t>
      </w:r>
      <w:r w:rsidRPr="00CD790F">
        <w:rPr>
          <w:rStyle w:val="StyleUnderline"/>
        </w:rPr>
        <w:t xml:space="preserve"> the </w:t>
      </w:r>
      <w:r w:rsidRPr="006404B0">
        <w:rPr>
          <w:rStyle w:val="Emphasis"/>
          <w:highlight w:val="cyan"/>
        </w:rPr>
        <w:t>international financial system</w:t>
      </w:r>
      <w:r w:rsidRPr="006404B0">
        <w:rPr>
          <w:rStyle w:val="StyleUnderline"/>
          <w:highlight w:val="cyan"/>
        </w:rPr>
        <w:t xml:space="preserve"> and </w:t>
      </w:r>
      <w:r w:rsidRPr="006404B0">
        <w:rPr>
          <w:rStyle w:val="Emphasis"/>
          <w:highlight w:val="cyan"/>
        </w:rPr>
        <w:t xml:space="preserve">reducing </w:t>
      </w:r>
      <w:r w:rsidRPr="006662E4">
        <w:rPr>
          <w:rStyle w:val="Emphasis"/>
        </w:rPr>
        <w:t>the efficacy</w:t>
      </w:r>
      <w:r w:rsidRPr="006662E4">
        <w:rPr>
          <w:rStyle w:val="StyleUnderline"/>
        </w:rPr>
        <w:t xml:space="preserve"> of</w:t>
      </w:r>
      <w:r w:rsidRPr="006404B0">
        <w:rPr>
          <w:rStyle w:val="StyleUnderline"/>
          <w:highlight w:val="cyan"/>
        </w:rPr>
        <w:t xml:space="preserve"> </w:t>
      </w:r>
      <w:r w:rsidRPr="006404B0">
        <w:rPr>
          <w:rStyle w:val="Emphasis"/>
          <w:highlight w:val="cyan"/>
        </w:rPr>
        <w:t>Western sanctions</w:t>
      </w:r>
      <w:r w:rsidRPr="00CD790F">
        <w:rPr>
          <w:rStyle w:val="StyleUnderline"/>
        </w:rPr>
        <w:t xml:space="preserve"> through initiatives such as an </w:t>
      </w:r>
      <w:r w:rsidRPr="00CD790F">
        <w:rPr>
          <w:rStyle w:val="Emphasis"/>
        </w:rPr>
        <w:t>alternative global payment system</w:t>
      </w:r>
      <w:r w:rsidRPr="00CD790F">
        <w:rPr>
          <w:rStyle w:val="StyleUnderline"/>
        </w:rPr>
        <w:t xml:space="preserve">. </w:t>
      </w:r>
    </w:p>
    <w:p w14:paraId="78EB0364" w14:textId="1CD9EAE8" w:rsidR="008C300C" w:rsidRDefault="008C300C" w:rsidP="008C300C">
      <w:pPr>
        <w:pStyle w:val="Heading4"/>
      </w:pPr>
      <w:r>
        <w:t>Russia says no</w:t>
      </w:r>
    </w:p>
    <w:p w14:paraId="6AEE055E" w14:textId="77777777" w:rsidR="008C300C" w:rsidRDefault="008C300C" w:rsidP="008C300C">
      <w:r>
        <w:t xml:space="preserve">JP </w:t>
      </w:r>
      <w:r w:rsidRPr="00833A51">
        <w:rPr>
          <w:rStyle w:val="Style13ptBold"/>
        </w:rPr>
        <w:t>O’Malley,</w:t>
      </w:r>
      <w:r>
        <w:t xml:space="preserve"> 20</w:t>
      </w:r>
      <w:r w:rsidRPr="00833A51">
        <w:rPr>
          <w:rStyle w:val="Style13ptBold"/>
        </w:rPr>
        <w:t>24</w:t>
      </w:r>
      <w:r>
        <w:t xml:space="preserve"> – journalist for the Byline Times “Can the West and Russia Co-operate to Save a Melting Arctic?” Byline Times, 9/16, </w:t>
      </w:r>
    </w:p>
    <w:p w14:paraId="4850D2AC" w14:textId="77777777" w:rsidR="008C300C" w:rsidRDefault="008C300C" w:rsidP="008C300C">
      <w:hyperlink r:id="rId7" w:history="1">
        <w:r w:rsidRPr="00F40257">
          <w:rPr>
            <w:rStyle w:val="Hyperlink"/>
          </w:rPr>
          <w:t>https://bylinetimes.com/2024/09/16/can-the-west-and-russia-co-operate-to-save-a-melting-arctic/</w:t>
        </w:r>
      </w:hyperlink>
      <w:r>
        <w:t xml:space="preserve"> //DH</w:t>
      </w:r>
    </w:p>
    <w:p w14:paraId="5FAEDD22" w14:textId="77777777" w:rsidR="008C300C" w:rsidRPr="00E6564E" w:rsidRDefault="008C300C" w:rsidP="008C300C">
      <w:pPr>
        <w:rPr>
          <w:b/>
          <w:bCs/>
        </w:rPr>
      </w:pPr>
      <w:r>
        <w:rPr>
          <w:b/>
          <w:bCs/>
        </w:rPr>
        <w:t>Jennifer Spence is Project Director of the Arctic Initiative at the Harvard Kennedy School’s Belfer Center for Science and International Affairs</w:t>
      </w:r>
    </w:p>
    <w:p w14:paraId="52665A96" w14:textId="77777777" w:rsidR="008C300C" w:rsidRPr="007F73ED" w:rsidRDefault="008C300C" w:rsidP="008C300C"/>
    <w:p w14:paraId="3BAE0249" w14:textId="77777777" w:rsidR="008C300C" w:rsidRDefault="008C300C" w:rsidP="008C300C">
      <w:r>
        <w:t xml:space="preserve">Jennifer </w:t>
      </w:r>
      <w:r w:rsidRPr="007F73ED">
        <w:rPr>
          <w:rStyle w:val="StyleUnderline"/>
        </w:rPr>
        <w:t>Spence said it was getting increasingly difficult for Western scientists to maintain any kind of relationships with Russian researchers. “</w:t>
      </w:r>
      <w:r w:rsidRPr="0037494B">
        <w:rPr>
          <w:rStyle w:val="StyleUnderline"/>
          <w:highlight w:val="cyan"/>
        </w:rPr>
        <w:t>There are more restrictions and more concerns about the personal safety of researchers in Russi</w:t>
      </w:r>
      <w:r w:rsidRPr="0037494B">
        <w:rPr>
          <w:highlight w:val="cyan"/>
        </w:rPr>
        <w:t>a</w:t>
      </w:r>
      <w:r>
        <w:t>,” she said. “</w:t>
      </w:r>
      <w:r w:rsidRPr="0037494B">
        <w:rPr>
          <w:highlight w:val="cyan"/>
        </w:rPr>
        <w:t>T</w:t>
      </w:r>
      <w:r w:rsidRPr="0037494B">
        <w:rPr>
          <w:rStyle w:val="StyleUnderline"/>
          <w:highlight w:val="cyan"/>
        </w:rPr>
        <w:t>he Russian government does not want Russian scientists to participate</w:t>
      </w:r>
      <w:r w:rsidRPr="007F73ED">
        <w:rPr>
          <w:rStyle w:val="StyleUnderline"/>
        </w:rPr>
        <w:t xml:space="preserve"> in researcher-to-researcher collaboration </w:t>
      </w:r>
      <w:r w:rsidRPr="0037494B">
        <w:rPr>
          <w:rStyle w:val="StyleUnderline"/>
          <w:highlight w:val="cyan"/>
        </w:rPr>
        <w:t>with their Western counterparts</w:t>
      </w:r>
      <w:r>
        <w:t xml:space="preserve"> and so Russian researchers are starting to feel that pressure.”</w:t>
      </w:r>
    </w:p>
    <w:p w14:paraId="3C17EACB" w14:textId="64775901" w:rsidR="00F71930" w:rsidRDefault="008C300C" w:rsidP="00F71930">
      <w:r w:rsidRPr="0037494B">
        <w:rPr>
          <w:rStyle w:val="StyleUnderline"/>
          <w:highlight w:val="cyan"/>
        </w:rPr>
        <w:t>“There have been</w:t>
      </w:r>
      <w:r>
        <w:t xml:space="preserve"> some </w:t>
      </w:r>
      <w:r w:rsidRPr="0037494B">
        <w:rPr>
          <w:rStyle w:val="StyleUnderline"/>
          <w:highlight w:val="cyan"/>
        </w:rPr>
        <w:t>cases of Russian scientists accused of handing over data to foreign partners</w:t>
      </w:r>
      <w:r>
        <w:t>,” said Anna Morgenstern, “</w:t>
      </w:r>
      <w:r w:rsidRPr="0037494B">
        <w:rPr>
          <w:rStyle w:val="StyleUnderline"/>
          <w:highlight w:val="cyan"/>
        </w:rPr>
        <w:t>which was previously</w:t>
      </w:r>
      <w:r>
        <w:t xml:space="preserve"> just considered </w:t>
      </w:r>
      <w:r w:rsidRPr="0037494B">
        <w:rPr>
          <w:rStyle w:val="StyleUnderline"/>
          <w:highlight w:val="cyan"/>
        </w:rPr>
        <w:t>normal</w:t>
      </w:r>
      <w:r>
        <w:t xml:space="preserve"> scientific </w:t>
      </w:r>
      <w:r w:rsidRPr="0037494B">
        <w:rPr>
          <w:rStyle w:val="StyleUnderline"/>
          <w:highlight w:val="cyan"/>
        </w:rPr>
        <w:t>practice.</w:t>
      </w:r>
      <w:r>
        <w:t xml:space="preserve">” </w:t>
      </w:r>
    </w:p>
    <w:p w14:paraId="498E71E9" w14:textId="6F158FEF" w:rsidR="00F71930" w:rsidRPr="00F71930" w:rsidRDefault="00F71930" w:rsidP="00F71930">
      <w:pPr>
        <w:pStyle w:val="Heading4"/>
      </w:pPr>
      <w:r>
        <w:t xml:space="preserve">Permafrost thaw </w:t>
      </w:r>
      <w:r>
        <w:rPr>
          <w:u w:val="single"/>
        </w:rPr>
        <w:t>already passed</w:t>
      </w:r>
      <w:r>
        <w:t xml:space="preserve"> the tipping point – it’s inevitable</w:t>
      </w:r>
    </w:p>
    <w:p w14:paraId="78B4D201" w14:textId="77777777" w:rsidR="00F71930" w:rsidRDefault="00F71930" w:rsidP="00F71930">
      <w:r>
        <w:t xml:space="preserve">Markus </w:t>
      </w:r>
      <w:r w:rsidRPr="00B63818">
        <w:rPr>
          <w:rStyle w:val="Style13ptBold"/>
        </w:rPr>
        <w:t>Kröger,</w:t>
      </w:r>
      <w:r>
        <w:t xml:space="preserve"> 20</w:t>
      </w:r>
      <w:r w:rsidRPr="00B63818">
        <w:rPr>
          <w:rStyle w:val="Style13ptBold"/>
        </w:rPr>
        <w:t>23</w:t>
      </w:r>
      <w:r>
        <w:t xml:space="preserve"> - is a Professor of Global Development Studies at the University of Helsinki and a research fellow at the Academy of Finland. “ARCTIC RESOURCE EXTRACTION IN THE CONTEXT OF CLIMATE CRISES AND ECOLOGICAL COLLAPSES” Routledge Handbook of Global Land and Resource Grabbing, edited: Andreas Neef, </w:t>
      </w:r>
      <w:hyperlink r:id="rId8" w:history="1">
        <w:r w:rsidRPr="00EB1E0A">
          <w:rPr>
            <w:rStyle w:val="Hyperlink"/>
          </w:rPr>
          <w:t>https://www.taylorfrancis.com/books/oa-edit/10.4324/9781003080916/routledge-handbook-global-land-resource-grabbing-andreas-neef-chanrith-ngin-tsegaye-moreda-sharlene-mollett</w:t>
        </w:r>
      </w:hyperlink>
      <w:r>
        <w:t xml:space="preserve">  //DH</w:t>
      </w:r>
    </w:p>
    <w:p w14:paraId="4BE972D0" w14:textId="77777777" w:rsidR="00F71930" w:rsidRPr="00F620E8" w:rsidRDefault="00F71930" w:rsidP="00F71930"/>
    <w:p w14:paraId="63086E1E" w14:textId="519E5EA4" w:rsidR="004C657A" w:rsidRDefault="00F71930" w:rsidP="00F71930">
      <w:r>
        <w:t xml:space="preserve">Global temperature rises have led to a rapid increase in permafrost temperatures around the world, and this has caused fast-expanding permafrost thawing especially in the Northern Hemisphere (Biskaborn et al. 2019). </w:t>
      </w:r>
      <w:r w:rsidRPr="00F620E8">
        <w:rPr>
          <w:rStyle w:val="StyleUnderline"/>
        </w:rPr>
        <w:t xml:space="preserve">The </w:t>
      </w:r>
      <w:r w:rsidRPr="00F20B47">
        <w:rPr>
          <w:rStyle w:val="StyleUnderline"/>
          <w:highlight w:val="cyan"/>
        </w:rPr>
        <w:t>degradation of</w:t>
      </w:r>
      <w:r w:rsidRPr="00F620E8">
        <w:rPr>
          <w:rStyle w:val="StyleUnderline"/>
        </w:rPr>
        <w:t xml:space="preserve"> the </w:t>
      </w:r>
      <w:r w:rsidRPr="00F20B47">
        <w:rPr>
          <w:rStyle w:val="StyleUnderline"/>
          <w:highlight w:val="cyan"/>
        </w:rPr>
        <w:t>permafrost</w:t>
      </w:r>
      <w:r w:rsidRPr="00F620E8">
        <w:rPr>
          <w:rStyle w:val="StyleUnderline"/>
        </w:rPr>
        <w:t xml:space="preserve"> system </w:t>
      </w:r>
      <w:r w:rsidRPr="00F20B47">
        <w:rPr>
          <w:rStyle w:val="StyleUnderline"/>
          <w:highlight w:val="cyan"/>
        </w:rPr>
        <w:t>has been dramatic</w:t>
      </w:r>
      <w:r w:rsidRPr="00F620E8">
        <w:rPr>
          <w:rStyle w:val="StyleUnderline"/>
        </w:rPr>
        <w:t xml:space="preserve"> between the 1970s and 2018</w:t>
      </w:r>
      <w:r>
        <w:t xml:space="preserve"> for example in the Western Russian Arctic (Vasiliev et al. 2020). </w:t>
      </w:r>
      <w:r w:rsidRPr="00F620E8">
        <w:rPr>
          <w:rStyle w:val="StyleUnderline"/>
        </w:rPr>
        <w:t xml:space="preserve">This </w:t>
      </w:r>
      <w:r w:rsidRPr="00F20B47">
        <w:rPr>
          <w:rStyle w:val="StyleUnderline"/>
          <w:highlight w:val="cyan"/>
        </w:rPr>
        <w:t>thawing</w:t>
      </w:r>
      <w:r w:rsidRPr="00F620E8">
        <w:rPr>
          <w:rStyle w:val="StyleUnderline"/>
        </w:rPr>
        <w:t xml:space="preserve"> of the permafrost </w:t>
      </w:r>
      <w:r w:rsidRPr="00F20B47">
        <w:rPr>
          <w:rStyle w:val="StyleUnderline"/>
          <w:highlight w:val="cyan"/>
        </w:rPr>
        <w:t xml:space="preserve">has </w:t>
      </w:r>
      <w:r w:rsidRPr="00F20B47">
        <w:rPr>
          <w:rStyle w:val="Emphasis"/>
          <w:highlight w:val="cyan"/>
        </w:rPr>
        <w:t>already passed a tipping point</w:t>
      </w:r>
      <w:r w:rsidRPr="00F20B47">
        <w:rPr>
          <w:rStyle w:val="StyleUnderline"/>
          <w:highlight w:val="cyan"/>
        </w:rPr>
        <w:t xml:space="preserve"> and will continue </w:t>
      </w:r>
      <w:r w:rsidRPr="00F20B47">
        <w:rPr>
          <w:rStyle w:val="Emphasis"/>
          <w:highlight w:val="cyan"/>
        </w:rPr>
        <w:t>for hundreds of years</w:t>
      </w:r>
      <w:r w:rsidRPr="00F20B47">
        <w:rPr>
          <w:rStyle w:val="StyleUnderline"/>
          <w:highlight w:val="cyan"/>
        </w:rPr>
        <w:t xml:space="preserve"> even if the emission of greenhouse gases</w:t>
      </w:r>
      <w:r w:rsidRPr="00F620E8">
        <w:rPr>
          <w:rStyle w:val="StyleUnderline"/>
        </w:rPr>
        <w:t xml:space="preserve"> by humans </w:t>
      </w:r>
      <w:r w:rsidRPr="00F20B47">
        <w:rPr>
          <w:rStyle w:val="StyleUnderline"/>
          <w:highlight w:val="cyan"/>
        </w:rPr>
        <w:t xml:space="preserve">were </w:t>
      </w:r>
      <w:r w:rsidRPr="00F20B47">
        <w:rPr>
          <w:rStyle w:val="Emphasis"/>
          <w:highlight w:val="cyan"/>
        </w:rPr>
        <w:t>immediately halted</w:t>
      </w:r>
      <w:r>
        <w:t xml:space="preserve"> (Randers &amp; Goluke 2020). </w:t>
      </w:r>
      <w:r w:rsidRPr="00F620E8">
        <w:rPr>
          <w:rStyle w:val="StyleUnderline"/>
        </w:rPr>
        <w:t xml:space="preserve">The </w:t>
      </w:r>
      <w:r w:rsidRPr="00F20B47">
        <w:rPr>
          <w:rStyle w:val="StyleUnderline"/>
          <w:highlight w:val="cyan"/>
        </w:rPr>
        <w:t>methane</w:t>
      </w:r>
      <w:r w:rsidRPr="00F620E8">
        <w:rPr>
          <w:rStyle w:val="StyleUnderline"/>
        </w:rPr>
        <w:t xml:space="preserve"> and other greenhouse gases that </w:t>
      </w:r>
      <w:r w:rsidRPr="00F20B47">
        <w:rPr>
          <w:rStyle w:val="StyleUnderline"/>
          <w:highlight w:val="cyan"/>
        </w:rPr>
        <w:t>the Arctic thawing is now releasing will further accelerate this</w:t>
      </w:r>
      <w:r w:rsidRPr="00F620E8">
        <w:rPr>
          <w:rStyle w:val="StyleUnderline"/>
        </w:rPr>
        <w:t xml:space="preserve"> process, making developments in the near decades unstable for an assumed continuation of extraction</w:t>
      </w:r>
      <w:r>
        <w:t>. Scientists have warned that this process will be further increased as there are very few signs of decreasing emissions; instead the focus has shifted toward net-zero targets in the distant future and dubious offsetting schemes and other false solutions to address the climate crisis (e.g. https://www.climatechangenews.com/2020/12/11/10-myths-net-zero-targets-carbonoffsetting- busted/). The potential of carbon that will be emitted from permafrost thawing is massive, estimates running from 260 to 360 billion tonnes of carbon, a considerable part of which will thaw abruptly and not gradually, these abrupt emissions greatly increasing the release projections (Merritt et al. 2019). Just a tiny fraction of this emission potential would have catastrophic impacts (Smith 2011).</w:t>
      </w:r>
    </w:p>
    <w:p w14:paraId="59A571B4" w14:textId="77777777" w:rsidR="004C657A" w:rsidRDefault="004C657A" w:rsidP="004C657A"/>
    <w:p w14:paraId="3CF92EF9" w14:textId="0BBDCFD5" w:rsidR="00490A76" w:rsidRDefault="005D1805" w:rsidP="00490A76">
      <w:pPr>
        <w:pStyle w:val="Heading4"/>
      </w:pPr>
      <w:r>
        <w:lastRenderedPageBreak/>
        <w:t xml:space="preserve">Arctic zombie viruses won’t spread </w:t>
      </w:r>
    </w:p>
    <w:p w14:paraId="179010A1" w14:textId="3277AA79" w:rsidR="00490A76" w:rsidRDefault="00490A76" w:rsidP="00490A76">
      <w:r>
        <w:t xml:space="preserve">Isabella </w:t>
      </w:r>
      <w:r w:rsidRPr="00F60072">
        <w:rPr>
          <w:rStyle w:val="Style13ptBold"/>
        </w:rPr>
        <w:t xml:space="preserve">Turilli, </w:t>
      </w:r>
      <w:r>
        <w:t>20</w:t>
      </w:r>
      <w:r w:rsidRPr="00F60072">
        <w:rPr>
          <w:rStyle w:val="Style13ptBold"/>
        </w:rPr>
        <w:t>25</w:t>
      </w:r>
      <w:r>
        <w:t xml:space="preserve"> – pursuing an MPhil in International Relations at Oxford University; previously a research associate for global health, economics, and development at the Council on Foreign Relations. Prior to joining CFR, she conducted and published research with the Center for Global Health Science and Security, the Bansal Lab, and as a Fellow with the Global Irish Studies Initiative.</w:t>
      </w:r>
      <w:r w:rsidR="00F20B47">
        <w:t xml:space="preserve"> </w:t>
      </w:r>
      <w:r>
        <w:t>“Are Arctic Viruses "Zombies"?” The Arctic Institute, 3/25,</w:t>
      </w:r>
      <w:r w:rsidR="00F20B47">
        <w:t xml:space="preserve"> </w:t>
      </w:r>
      <w:hyperlink r:id="rId9" w:history="1">
        <w:r w:rsidRPr="007C42A9">
          <w:rPr>
            <w:rStyle w:val="Hyperlink"/>
          </w:rPr>
          <w:t>https://www.thearcticinstitute.org/arctic-viruses-zombies/</w:t>
        </w:r>
      </w:hyperlink>
      <w:r>
        <w:t xml:space="preserve">  //DH</w:t>
      </w:r>
    </w:p>
    <w:p w14:paraId="0CDAA89D" w14:textId="77777777" w:rsidR="00490A76" w:rsidRDefault="00490A76" w:rsidP="00490A76"/>
    <w:p w14:paraId="3B834462" w14:textId="77777777" w:rsidR="00490A76" w:rsidRDefault="00490A76" w:rsidP="00490A76">
      <w:r>
        <w:t>The unstoppable spread of a zombie virus</w:t>
      </w:r>
    </w:p>
    <w:p w14:paraId="35E34A08" w14:textId="77777777" w:rsidR="00490A76" w:rsidRDefault="00490A76" w:rsidP="00490A76">
      <w:r>
        <w:t xml:space="preserve">In the 2002 film “28 Days Later,” it takes less than a month for the virus responsible for “zombifying” the public to traverse the world. But </w:t>
      </w:r>
      <w:r w:rsidRPr="00F20B47">
        <w:rPr>
          <w:rStyle w:val="StyleUnderline"/>
          <w:highlight w:val="cyan"/>
        </w:rPr>
        <w:t>would a “zombie virus” of the Arctic</w:t>
      </w:r>
      <w:r>
        <w:t xml:space="preserve"> variety necessarily </w:t>
      </w:r>
      <w:r w:rsidRPr="00F20B47">
        <w:rPr>
          <w:rStyle w:val="StyleUnderline"/>
          <w:highlight w:val="cyan"/>
        </w:rPr>
        <w:t>wreck</w:t>
      </w:r>
      <w:r>
        <w:t xml:space="preserve"> this </w:t>
      </w:r>
      <w:r w:rsidRPr="00F20B47">
        <w:rPr>
          <w:rStyle w:val="StyleUnderline"/>
          <w:highlight w:val="cyan"/>
        </w:rPr>
        <w:t>havoc</w:t>
      </w:r>
      <w:r w:rsidRPr="004C34ED">
        <w:rPr>
          <w:rStyle w:val="StyleUnderline"/>
        </w:rPr>
        <w:t>?</w:t>
      </w:r>
    </w:p>
    <w:p w14:paraId="6B9BD3FE" w14:textId="77777777" w:rsidR="00490A76" w:rsidRDefault="00490A76" w:rsidP="00490A76">
      <w:r>
        <w:t xml:space="preserve">Simply put, </w:t>
      </w:r>
      <w:r w:rsidRPr="00F20B47">
        <w:rPr>
          <w:rStyle w:val="Emphasis"/>
          <w:highlight w:val="cyan"/>
        </w:rPr>
        <w:t>no.</w:t>
      </w:r>
      <w:r w:rsidRPr="00F20B47">
        <w:rPr>
          <w:highlight w:val="cyan"/>
        </w:rPr>
        <w:t xml:space="preserve"> </w:t>
      </w:r>
      <w:r w:rsidRPr="00F20B47">
        <w:rPr>
          <w:rStyle w:val="StyleUnderline"/>
          <w:highlight w:val="cyan"/>
        </w:rPr>
        <w:t>Viruses have variable infectiousness, and there are myriad barriers that</w:t>
      </w:r>
      <w:r w:rsidRPr="004C34ED">
        <w:rPr>
          <w:rStyle w:val="StyleUnderline"/>
        </w:rPr>
        <w:t xml:space="preserve"> can </w:t>
      </w:r>
      <w:r w:rsidRPr="00F20B47">
        <w:rPr>
          <w:rStyle w:val="StyleUnderline"/>
          <w:highlight w:val="cyan"/>
        </w:rPr>
        <w:t>stop</w:t>
      </w:r>
      <w:r w:rsidRPr="004C34ED">
        <w:rPr>
          <w:rStyle w:val="StyleUnderline"/>
        </w:rPr>
        <w:t xml:space="preserve"> them from successfully </w:t>
      </w:r>
      <w:r w:rsidRPr="00F20B47">
        <w:rPr>
          <w:rStyle w:val="StyleUnderline"/>
          <w:highlight w:val="cyan"/>
        </w:rPr>
        <w:t>spreading.</w:t>
      </w:r>
      <w:r w:rsidRPr="00F20B47">
        <w:rPr>
          <w:highlight w:val="cyan"/>
        </w:rPr>
        <w:t xml:space="preserve"> </w:t>
      </w:r>
      <w:r w:rsidRPr="00F20B47">
        <w:rPr>
          <w:rStyle w:val="StyleUnderline"/>
          <w:highlight w:val="cyan"/>
        </w:rPr>
        <w:t>The most obvious is geographical</w:t>
      </w:r>
      <w:r w:rsidRPr="004C34ED">
        <w:rPr>
          <w:rStyle w:val="StyleUnderline"/>
        </w:rPr>
        <w:t xml:space="preserve"> – a virus needs a host to climb a mountain or cross an ocean,</w:t>
      </w:r>
      <w:r>
        <w:t xml:space="preserve"> and without one, </w:t>
      </w:r>
      <w:r w:rsidRPr="00F20B47">
        <w:rPr>
          <w:rStyle w:val="StyleUnderline"/>
          <w:highlight w:val="cyan"/>
        </w:rPr>
        <w:t>its capacity for spread is limited</w:t>
      </w:r>
      <w:r>
        <w:t xml:space="preserve">. But a pathogen may be unsuccessful in spreading a disease even when it is able to come into contact with a host. Disease susceptibility is an elusive concept, a complex calculation balancing genetics, environment, target demographic of the disease, medical history, living and working conditions, and more. Most importantly, </w:t>
      </w:r>
      <w:r w:rsidRPr="00F20B47">
        <w:rPr>
          <w:rStyle w:val="StyleUnderline"/>
          <w:highlight w:val="cyan"/>
        </w:rPr>
        <w:t>not all viruses are able to infect humans</w:t>
      </w:r>
      <w:r>
        <w:t xml:space="preserve">. In April of last year, </w:t>
      </w:r>
      <w:r w:rsidRPr="00F20B47">
        <w:rPr>
          <w:rStyle w:val="StyleUnderline"/>
          <w:highlight w:val="cyan"/>
        </w:rPr>
        <w:t>researchers isolated strains of defrosted “Methuselah microbes” which are</w:t>
      </w:r>
      <w:r w:rsidRPr="004C34ED">
        <w:rPr>
          <w:rStyle w:val="StyleUnderline"/>
        </w:rPr>
        <w:t xml:space="preserve"> indeed </w:t>
      </w:r>
      <w:r w:rsidRPr="00F20B47">
        <w:rPr>
          <w:rStyle w:val="StyleUnderline"/>
          <w:highlight w:val="cyan"/>
        </w:rPr>
        <w:t>virulent</w:t>
      </w:r>
      <w:r w:rsidRPr="004C34ED">
        <w:rPr>
          <w:rStyle w:val="StyleUnderline"/>
        </w:rPr>
        <w:t xml:space="preserve"> – but </w:t>
      </w:r>
      <w:r w:rsidRPr="00F20B47">
        <w:rPr>
          <w:rStyle w:val="StyleUnderline"/>
          <w:highlight w:val="cyan"/>
        </w:rPr>
        <w:t>only to amoebae.</w:t>
      </w:r>
    </w:p>
    <w:p w14:paraId="5420B53A" w14:textId="77777777" w:rsidR="00490A76" w:rsidRDefault="00490A76" w:rsidP="00490A76">
      <w:r>
        <w:t xml:space="preserve">The bottom line is that </w:t>
      </w:r>
      <w:r w:rsidRPr="004C34ED">
        <w:rPr>
          <w:rStyle w:val="StyleUnderline"/>
        </w:rPr>
        <w:t>being exposed to a disease does not automatically lead to infection</w:t>
      </w:r>
      <w:r>
        <w:t>. Diseases are extinguishable in ways that the Hollywood zombie is not.</w:t>
      </w:r>
    </w:p>
    <w:p w14:paraId="05D558F3" w14:textId="77777777" w:rsidR="00490A76" w:rsidRDefault="00490A76" w:rsidP="00490A76">
      <w:r>
        <w:t>The inevitable doom of another pandemic</w:t>
      </w:r>
    </w:p>
    <w:p w14:paraId="64C224D0" w14:textId="77777777" w:rsidR="00490A76" w:rsidRPr="003E1271" w:rsidRDefault="00490A76" w:rsidP="00490A76">
      <w:pPr>
        <w:rPr>
          <w:u w:val="single"/>
        </w:rPr>
      </w:pPr>
      <w:r>
        <w:t xml:space="preserve">Between its sudden emergence and frenetic spread, the zombie – much like the frozen virus – conjures a sense of doom. Yet </w:t>
      </w:r>
      <w:r w:rsidRPr="003E1271">
        <w:rPr>
          <w:rStyle w:val="StyleUnderline"/>
        </w:rPr>
        <w:t>we have reason to be hopeful about our ability to defeat a “zombie virus.”</w:t>
      </w:r>
    </w:p>
    <w:p w14:paraId="070B24CB" w14:textId="77777777" w:rsidR="00490A76" w:rsidRDefault="00490A76" w:rsidP="00490A76">
      <w:r w:rsidRPr="00F20B47">
        <w:rPr>
          <w:rStyle w:val="StyleUnderline"/>
          <w:highlight w:val="cyan"/>
        </w:rPr>
        <w:t>The last century has seen remarkable growth in human resilience</w:t>
      </w:r>
      <w:r>
        <w:t xml:space="preserve"> against outbreaks. </w:t>
      </w:r>
      <w:r w:rsidRPr="001C152C">
        <w:rPr>
          <w:rStyle w:val="StyleUnderline"/>
        </w:rPr>
        <w:t>Vaccination,</w:t>
      </w:r>
      <w:r>
        <w:t xml:space="preserve"> for example, </w:t>
      </w:r>
      <w:r w:rsidRPr="001C152C">
        <w:rPr>
          <w:rStyle w:val="StyleUnderline"/>
        </w:rPr>
        <w:t>has been</w:t>
      </w:r>
      <w:r>
        <w:t xml:space="preserve"> nothing short of </w:t>
      </w:r>
      <w:r w:rsidRPr="001C152C">
        <w:rPr>
          <w:rStyle w:val="StyleUnderline"/>
        </w:rPr>
        <w:t>a public health miracle.</w:t>
      </w:r>
      <w:r>
        <w:t xml:space="preserve"> The World Health Organization’s Expanded Program on Immunization has “saved 154 million lives over the past 50 years.” Between 2020 and 2021, the COVID-19 vaccine is estimated to have prevented at least 19.8 million deaths globally. That level of </w:t>
      </w:r>
      <w:r w:rsidRPr="001C152C">
        <w:rPr>
          <w:rStyle w:val="StyleUnderline"/>
        </w:rPr>
        <w:t xml:space="preserve">success is particularly remarkable given that </w:t>
      </w:r>
      <w:r w:rsidRPr="00F20B47">
        <w:rPr>
          <w:rStyle w:val="StyleUnderline"/>
          <w:highlight w:val="cyan"/>
        </w:rPr>
        <w:t>it took less than a year from the first sequencing of the SARS-CoV-2 genome to the first emergency authorization of its vaccine.</w:t>
      </w:r>
    </w:p>
    <w:p w14:paraId="5742E5A8" w14:textId="2B0B7D6F" w:rsidR="005D1805" w:rsidRDefault="00490A76" w:rsidP="00490A76">
      <w:r w:rsidRPr="00F20B47">
        <w:rPr>
          <w:rStyle w:val="StyleUnderline"/>
          <w:highlight w:val="cyan"/>
        </w:rPr>
        <w:t>The world’s current capability to address outbreaks of</w:t>
      </w:r>
      <w:r w:rsidRPr="001C152C">
        <w:rPr>
          <w:rStyle w:val="StyleUnderline"/>
        </w:rPr>
        <w:t xml:space="preserve"> infectious </w:t>
      </w:r>
      <w:r w:rsidRPr="00F20B47">
        <w:rPr>
          <w:rStyle w:val="StyleUnderline"/>
          <w:highlight w:val="cyan"/>
        </w:rPr>
        <w:t>disease is historically unprecedented</w:t>
      </w:r>
      <w:r w:rsidRPr="001C152C">
        <w:rPr>
          <w:rStyle w:val="StyleUnderline"/>
        </w:rPr>
        <w:t>, and we should not mistake a virus’ ability to spread and cause illness as tantamount to a pandemic</w:t>
      </w:r>
      <w:r>
        <w:t>. As frightening as zombies may be, their viral counterparts need not cause the same type of fear.</w:t>
      </w:r>
    </w:p>
    <w:p w14:paraId="2E4AFF25" w14:textId="77777777" w:rsidR="004A7DA4" w:rsidRDefault="004A7DA4" w:rsidP="004A7DA4"/>
    <w:p w14:paraId="0E2AEEBC" w14:textId="0BDAE869" w:rsidR="004A7DA4" w:rsidRPr="003959E8" w:rsidRDefault="004A7DA4" w:rsidP="004A7DA4">
      <w:pPr>
        <w:pStyle w:val="Heading4"/>
      </w:pPr>
      <w:r>
        <w:t xml:space="preserve">Research won’t cause </w:t>
      </w:r>
      <w:r>
        <w:rPr>
          <w:u w:val="single"/>
        </w:rPr>
        <w:t>action</w:t>
      </w:r>
      <w:r>
        <w:t xml:space="preserve"> – politics blocks</w:t>
      </w:r>
    </w:p>
    <w:p w14:paraId="20154FEE" w14:textId="77777777" w:rsidR="004A7DA4" w:rsidRDefault="004A7DA4" w:rsidP="004A7DA4">
      <w:r>
        <w:t xml:space="preserve">Birgitte Annie </w:t>
      </w:r>
      <w:r w:rsidRPr="003D181B">
        <w:rPr>
          <w:rStyle w:val="Style13ptBold"/>
        </w:rPr>
        <w:t>Hansen</w:t>
      </w:r>
      <w:r>
        <w:t>, 20</w:t>
      </w:r>
      <w:r w:rsidRPr="003D181B">
        <w:rPr>
          <w:rStyle w:val="Style13ptBold"/>
        </w:rPr>
        <w:t>25</w:t>
      </w:r>
      <w:r>
        <w:t xml:space="preserve"> – reporter. “Arctic Council Working Groups Must Persist Despite Putin and Trump, Says Researcher” High North News, 5/28, </w:t>
      </w:r>
      <w:hyperlink r:id="rId10" w:history="1">
        <w:r w:rsidRPr="00FF71B1">
          <w:rPr>
            <w:rStyle w:val="Hyperlink"/>
          </w:rPr>
          <w:t>https://www.highnorthnews.com/en/arctic-council-working-groups-must-persist-despite-putin-and-trump-says-researcher</w:t>
        </w:r>
      </w:hyperlink>
      <w:r>
        <w:t xml:space="preserve"> //DH</w:t>
      </w:r>
    </w:p>
    <w:p w14:paraId="6CA828B0" w14:textId="77777777" w:rsidR="004A7DA4" w:rsidRDefault="004A7DA4" w:rsidP="004A7DA4"/>
    <w:p w14:paraId="0A2DCFDE" w14:textId="77777777" w:rsidR="004A7DA4" w:rsidRDefault="004A7DA4" w:rsidP="004A7DA4">
      <w:r>
        <w:t>One of the Arctic Council's six Working Groups, the Arctic Monitoring and Assessment Programme (AMAP), recently released its Arctic Climate Change Update 2024, summarizing key trends and impacts on the Arctic climate.</w:t>
      </w:r>
    </w:p>
    <w:p w14:paraId="1A8C28BB" w14:textId="77777777" w:rsidR="004A7DA4" w:rsidRDefault="004A7DA4" w:rsidP="004A7DA4">
      <w:r>
        <w:t xml:space="preserve">Sadly, </w:t>
      </w:r>
      <w:r w:rsidRPr="007E2D98">
        <w:rPr>
          <w:rStyle w:val="StyleUnderline"/>
        </w:rPr>
        <w:t>the Arctic</w:t>
      </w:r>
      <w:r>
        <w:t xml:space="preserve"> region </w:t>
      </w:r>
      <w:r w:rsidRPr="007E2D98">
        <w:rPr>
          <w:rStyle w:val="StyleUnderline"/>
        </w:rPr>
        <w:t>continues its downward spiral in terms of climate</w:t>
      </w:r>
      <w:r>
        <w:t>. The report shows that extreme weather events, wildfires, melting ice, and ocean acidification have become the new normal in the Arctic. In fact, the negative developments are speeding up.</w:t>
      </w:r>
    </w:p>
    <w:p w14:paraId="0E034070" w14:textId="77777777" w:rsidR="004A7DA4" w:rsidRDefault="004A7DA4" w:rsidP="004A7DA4">
      <w:r>
        <w:lastRenderedPageBreak/>
        <w:t xml:space="preserve">The report presents proposals for action to counteract this development; however, </w:t>
      </w:r>
      <w:r w:rsidRPr="003959E8">
        <w:rPr>
          <w:rStyle w:val="Emphasis"/>
          <w:highlight w:val="cyan"/>
        </w:rPr>
        <w:t>gaining political traction has become</w:t>
      </w:r>
      <w:r w:rsidRPr="007E2D98">
        <w:rPr>
          <w:rStyle w:val="Emphasis"/>
        </w:rPr>
        <w:t xml:space="preserve"> increasingly </w:t>
      </w:r>
      <w:r w:rsidRPr="003959E8">
        <w:rPr>
          <w:rStyle w:val="Emphasis"/>
          <w:highlight w:val="cyan"/>
        </w:rPr>
        <w:t>difficult</w:t>
      </w:r>
      <w:r>
        <w:t xml:space="preserve"> over the past decade.</w:t>
      </w:r>
    </w:p>
    <w:p w14:paraId="2DCBCC80" w14:textId="77777777" w:rsidR="004A7DA4" w:rsidRDefault="004A7DA4" w:rsidP="004A7DA4">
      <w:r>
        <w:t xml:space="preserve">"While </w:t>
      </w:r>
      <w:r w:rsidRPr="007E2D98">
        <w:rPr>
          <w:rStyle w:val="StyleUnderline"/>
        </w:rPr>
        <w:t xml:space="preserve">the </w:t>
      </w:r>
      <w:r w:rsidRPr="003959E8">
        <w:rPr>
          <w:rStyle w:val="StyleUnderline"/>
          <w:highlight w:val="cyan"/>
        </w:rPr>
        <w:t xml:space="preserve">Arctic Council Working Groups </w:t>
      </w:r>
      <w:r w:rsidRPr="003959E8">
        <w:rPr>
          <w:rStyle w:val="Emphasis"/>
          <w:highlight w:val="cyan"/>
        </w:rPr>
        <w:t>do not have</w:t>
      </w:r>
      <w:r w:rsidRPr="007E2D98">
        <w:rPr>
          <w:rStyle w:val="Emphasis"/>
        </w:rPr>
        <w:t xml:space="preserve"> much </w:t>
      </w:r>
      <w:r w:rsidRPr="003959E8">
        <w:rPr>
          <w:rStyle w:val="Emphasis"/>
          <w:highlight w:val="cyan"/>
        </w:rPr>
        <w:t>political influence</w:t>
      </w:r>
      <w:r w:rsidRPr="003959E8">
        <w:rPr>
          <w:highlight w:val="cyan"/>
        </w:rPr>
        <w:t xml:space="preserve"> </w:t>
      </w:r>
      <w:r w:rsidRPr="003959E8">
        <w:rPr>
          <w:rStyle w:val="StyleUnderline"/>
          <w:highlight w:val="cyan"/>
        </w:rPr>
        <w:t>today</w:t>
      </w:r>
      <w:r>
        <w:t>, it is important that they carry out their work and function as an agenda-setting body," says Svein Vigeland Rottem, Researcher at the Fridtjof Nansen Institute, to HNN.</w:t>
      </w:r>
    </w:p>
    <w:p w14:paraId="7E710CBC" w14:textId="77777777" w:rsidR="004A7DA4" w:rsidRDefault="004A7DA4" w:rsidP="004A7DA4">
      <w:r>
        <w:t>"There will come a time after Trump and Putin."</w:t>
      </w:r>
    </w:p>
    <w:p w14:paraId="52027804" w14:textId="77777777" w:rsidR="004A7DA4" w:rsidRDefault="004A7DA4" w:rsidP="004A7DA4">
      <w:r>
        <w:t>Enough research, more action</w:t>
      </w:r>
    </w:p>
    <w:p w14:paraId="43C304B3" w14:textId="77777777" w:rsidR="004A7DA4" w:rsidRDefault="004A7DA4" w:rsidP="004A7DA4">
      <w:r>
        <w:t xml:space="preserve">In recent years, many have argued that </w:t>
      </w:r>
      <w:r w:rsidRPr="003959E8">
        <w:rPr>
          <w:rStyle w:val="Emphasis"/>
          <w:highlight w:val="cyan"/>
        </w:rPr>
        <w:t>there is sufficient research</w:t>
      </w:r>
      <w:r>
        <w:t xml:space="preserve"> on the impacts of Arctic climate change; </w:t>
      </w:r>
      <w:r w:rsidRPr="003959E8">
        <w:rPr>
          <w:rStyle w:val="StyleUnderline"/>
          <w:highlight w:val="cyan"/>
        </w:rPr>
        <w:t>what is</w:t>
      </w:r>
      <w:r w:rsidRPr="007E2D98">
        <w:rPr>
          <w:rStyle w:val="StyleUnderline"/>
        </w:rPr>
        <w:t xml:space="preserve"> really </w:t>
      </w:r>
      <w:r w:rsidRPr="003959E8">
        <w:rPr>
          <w:rStyle w:val="StyleUnderline"/>
          <w:highlight w:val="cyan"/>
        </w:rPr>
        <w:t>needed is action</w:t>
      </w:r>
      <w:r>
        <w:t xml:space="preserve"> by decision-makers. Yet, </w:t>
      </w:r>
      <w:r w:rsidRPr="003959E8">
        <w:rPr>
          <w:rStyle w:val="StyleUnderline"/>
          <w:highlight w:val="cyan"/>
        </w:rPr>
        <w:t>in the current political landscape,</w:t>
      </w:r>
      <w:r w:rsidRPr="007E2D98">
        <w:rPr>
          <w:rStyle w:val="StyleUnderline"/>
        </w:rPr>
        <w:t xml:space="preserve"> the multilateral climate </w:t>
      </w:r>
      <w:r w:rsidRPr="003959E8">
        <w:rPr>
          <w:rStyle w:val="StyleUnderline"/>
          <w:highlight w:val="cyan"/>
        </w:rPr>
        <w:t xml:space="preserve">action needed in the Arctic is </w:t>
      </w:r>
      <w:r w:rsidRPr="003959E8">
        <w:rPr>
          <w:rStyle w:val="Emphasis"/>
          <w:highlight w:val="cyan"/>
        </w:rPr>
        <w:t>far-fetched</w:t>
      </w:r>
      <w:r>
        <w:t xml:space="preserve">. </w:t>
      </w:r>
    </w:p>
    <w:p w14:paraId="2B98194D" w14:textId="77777777" w:rsidR="004A7DA4" w:rsidRDefault="004A7DA4" w:rsidP="004A7DA4">
      <w:r>
        <w:t xml:space="preserve">After the Ukraine War, all scientific cooperation with Russia was discontinued. The Arctic Council's work was temporarily paused in March 2022. Since February 2024, the council's working groups have resumed official meetings in digital format, while meetings at the diplomatic and political levels have remained paused. </w:t>
      </w:r>
    </w:p>
    <w:p w14:paraId="050F6363" w14:textId="77777777" w:rsidR="004A7DA4" w:rsidRDefault="004A7DA4" w:rsidP="004A7DA4">
      <w:r>
        <w:t>The council has primarily focused on surviving after Russia's full-scale invasion of Ukraine, and has only recently managed to start looking toward the future.</w:t>
      </w:r>
    </w:p>
    <w:p w14:paraId="3A647A39" w14:textId="77777777" w:rsidR="004A7DA4" w:rsidRDefault="004A7DA4" w:rsidP="004A7DA4">
      <w:r>
        <w:t xml:space="preserve">On the other side of the Atlantic, US President Donald </w:t>
      </w:r>
      <w:r w:rsidRPr="003959E8">
        <w:rPr>
          <w:rStyle w:val="StyleUnderline"/>
          <w:highlight w:val="cyan"/>
        </w:rPr>
        <w:t>Trump</w:t>
      </w:r>
      <w:r w:rsidRPr="00C60393">
        <w:rPr>
          <w:rStyle w:val="StyleUnderline"/>
        </w:rPr>
        <w:t xml:space="preserve"> has </w:t>
      </w:r>
      <w:r w:rsidRPr="003959E8">
        <w:rPr>
          <w:rStyle w:val="StyleUnderline"/>
          <w:highlight w:val="cyan"/>
        </w:rPr>
        <w:t>launched his own attack on science through mass firings, cuts in funding, and limitations to research</w:t>
      </w:r>
      <w:r>
        <w:t xml:space="preserve"> and education.</w:t>
      </w:r>
    </w:p>
    <w:p w14:paraId="3BB1AB75" w14:textId="77777777" w:rsidR="004A7DA4" w:rsidRDefault="004A7DA4" w:rsidP="004A7DA4">
      <w:r>
        <w:t xml:space="preserve">With this, </w:t>
      </w:r>
      <w:r w:rsidRPr="003959E8">
        <w:rPr>
          <w:rStyle w:val="StyleUnderline"/>
          <w:highlight w:val="cyan"/>
        </w:rPr>
        <w:t>climate</w:t>
      </w:r>
      <w:r w:rsidRPr="00C60393">
        <w:rPr>
          <w:rStyle w:val="StyleUnderline"/>
        </w:rPr>
        <w:t xml:space="preserve"> action</w:t>
      </w:r>
      <w:r>
        <w:t>—a highly cooperative field—</w:t>
      </w:r>
      <w:r w:rsidRPr="003959E8">
        <w:rPr>
          <w:rStyle w:val="Emphasis"/>
          <w:highlight w:val="cyan"/>
        </w:rPr>
        <w:t>has been put on the back burner</w:t>
      </w:r>
      <w:r w:rsidRPr="00C60393">
        <w:rPr>
          <w:rStyle w:val="Emphasis"/>
        </w:rPr>
        <w:t xml:space="preserve"> </w:t>
      </w:r>
      <w:r>
        <w:t>and will likely remain there for some time.</w:t>
      </w:r>
    </w:p>
    <w:p w14:paraId="2A0B7DAC" w14:textId="77777777" w:rsidR="004A7DA4" w:rsidRDefault="004A7DA4" w:rsidP="004A7DA4">
      <w:r>
        <w:t>"The Working Groups are asking themselves why they are doing this and why they should continue, but it is crucial that they continue their work, albeit to a lesser degree than before," says Rottem and continues:</w:t>
      </w:r>
    </w:p>
    <w:p w14:paraId="15E104FB" w14:textId="77777777" w:rsidR="004A7DA4" w:rsidRDefault="004A7DA4" w:rsidP="004A7DA4">
      <w:r>
        <w:t>"There might not be any direct political results right now, but it is important to persist even in the face of geopolitical challenges."</w:t>
      </w:r>
    </w:p>
    <w:p w14:paraId="779BE68D" w14:textId="04E2DFD7" w:rsidR="004A7DA4" w:rsidRPr="000E6F1E" w:rsidRDefault="004A7DA4" w:rsidP="004A7DA4">
      <w:r>
        <w:t>"If the working groups were to disintegrate, it would take a very long time to rebuild those knowledge networks. We are seeing the start of this in Trump's USA right now."</w:t>
      </w:r>
    </w:p>
    <w:p w14:paraId="32E89AF8" w14:textId="77777777" w:rsidR="004A7DA4" w:rsidRDefault="004A7DA4" w:rsidP="004A7DA4"/>
    <w:p w14:paraId="4F950C3F" w14:textId="6812C94D" w:rsidR="004221BC" w:rsidRDefault="004221BC" w:rsidP="004221BC">
      <w:pPr>
        <w:pStyle w:val="Heading4"/>
      </w:pPr>
      <w:r>
        <w:t>Russia Economy will collapse now---Putin is just saving face</w:t>
      </w:r>
    </w:p>
    <w:p w14:paraId="2403BB55" w14:textId="784A2F5A" w:rsidR="004221BC" w:rsidRDefault="004221BC" w:rsidP="004221BC">
      <w:r w:rsidRPr="00D94C29">
        <w:rPr>
          <w:rStyle w:val="Style13ptBold"/>
        </w:rPr>
        <w:t xml:space="preserve">Cole </w:t>
      </w:r>
      <w:r w:rsidR="00050B53">
        <w:rPr>
          <w:rStyle w:val="Style13ptBold"/>
        </w:rPr>
        <w:t>25</w:t>
      </w:r>
      <w:r w:rsidRPr="00D94C29">
        <w:rPr>
          <w:rStyle w:val="Style13ptBold"/>
        </w:rPr>
        <w:t xml:space="preserve"> –</w:t>
      </w:r>
      <w:r>
        <w:t xml:space="preserve"> Brendan Cole is a Senor News Reporter for Newsweek. [“Russia's Officials Keep Contradicting Putin on War Economy”, Newsweek, July 1, 2025, https://www.newsweek.com/putin-russia-economy-gref-2092918] CH</w:t>
      </w:r>
    </w:p>
    <w:p w14:paraId="3E367BAE" w14:textId="77777777" w:rsidR="004221BC" w:rsidRPr="00D94C29" w:rsidRDefault="004221BC" w:rsidP="004221BC">
      <w:pPr>
        <w:rPr>
          <w:rStyle w:val="StyleUnderline"/>
        </w:rPr>
      </w:pPr>
      <w:r w:rsidRPr="00D94C29">
        <w:rPr>
          <w:rStyle w:val="StyleUnderline"/>
          <w:highlight w:val="cyan"/>
        </w:rPr>
        <w:t xml:space="preserve">Russia's economy faces a </w:t>
      </w:r>
      <w:r w:rsidRPr="00A12900">
        <w:rPr>
          <w:rStyle w:val="Emphasis"/>
          <w:highlight w:val="cyan"/>
        </w:rPr>
        <w:t>tough 2026</w:t>
      </w:r>
      <w:r w:rsidRPr="00D94C29">
        <w:rPr>
          <w:rStyle w:val="StyleUnderline"/>
        </w:rPr>
        <w:t xml:space="preserve">, the </w:t>
      </w:r>
      <w:r w:rsidRPr="00D94C29">
        <w:rPr>
          <w:rStyle w:val="StyleUnderline"/>
          <w:highlight w:val="cyan"/>
        </w:rPr>
        <w:t>head of</w:t>
      </w:r>
      <w:r w:rsidRPr="00D94C29">
        <w:rPr>
          <w:rStyle w:val="StyleUnderline"/>
        </w:rPr>
        <w:t xml:space="preserve"> the country's </w:t>
      </w:r>
      <w:r w:rsidRPr="00D94C29">
        <w:rPr>
          <w:rStyle w:val="StyleUnderline"/>
          <w:highlight w:val="cyan"/>
        </w:rPr>
        <w:t>biggest bank</w:t>
      </w:r>
      <w:r w:rsidRPr="00D94C29">
        <w:rPr>
          <w:rStyle w:val="StyleUnderline"/>
        </w:rPr>
        <w:t xml:space="preserve"> has </w:t>
      </w:r>
      <w:r w:rsidRPr="00D94C29">
        <w:rPr>
          <w:rStyle w:val="StyleUnderline"/>
          <w:highlight w:val="cyan"/>
        </w:rPr>
        <w:t>said</w:t>
      </w:r>
      <w:r w:rsidRPr="00D94C29">
        <w:rPr>
          <w:rStyle w:val="StyleUnderline"/>
        </w:rPr>
        <w:t xml:space="preserve"> in the latest official warning about the country's finances</w:t>
      </w:r>
      <w:r w:rsidRPr="00D94C29">
        <w:rPr>
          <w:sz w:val="16"/>
        </w:rPr>
        <w:t xml:space="preserve">, which is </w:t>
      </w:r>
      <w:r w:rsidRPr="00A12900">
        <w:rPr>
          <w:rStyle w:val="Emphasis"/>
          <w:highlight w:val="cyan"/>
        </w:rPr>
        <w:t>at odds</w:t>
      </w:r>
      <w:r w:rsidRPr="00D94C29">
        <w:rPr>
          <w:rStyle w:val="StyleUnderline"/>
          <w:highlight w:val="cyan"/>
        </w:rPr>
        <w:t xml:space="preserve"> with</w:t>
      </w:r>
      <w:r w:rsidRPr="00D94C29">
        <w:rPr>
          <w:rStyle w:val="StyleUnderline"/>
        </w:rPr>
        <w:t xml:space="preserve"> Vladimir </w:t>
      </w:r>
      <w:r w:rsidRPr="00D94C29">
        <w:rPr>
          <w:rStyle w:val="StyleUnderline"/>
          <w:highlight w:val="cyan"/>
        </w:rPr>
        <w:t>Putin's rosier</w:t>
      </w:r>
      <w:r w:rsidRPr="00D94C29">
        <w:rPr>
          <w:rStyle w:val="StyleUnderline"/>
        </w:rPr>
        <w:t xml:space="preserve"> public </w:t>
      </w:r>
      <w:r w:rsidRPr="00D94C29">
        <w:rPr>
          <w:rStyle w:val="StyleUnderline"/>
          <w:highlight w:val="cyan"/>
        </w:rPr>
        <w:t>pronouncements.</w:t>
      </w:r>
    </w:p>
    <w:p w14:paraId="4B3386D8" w14:textId="77777777" w:rsidR="004221BC" w:rsidRPr="00D94C29" w:rsidRDefault="004221BC" w:rsidP="004221BC">
      <w:pPr>
        <w:rPr>
          <w:rStyle w:val="StyleUnderline"/>
        </w:rPr>
      </w:pPr>
      <w:r w:rsidRPr="00D94C29">
        <w:rPr>
          <w:sz w:val="16"/>
        </w:rPr>
        <w:t xml:space="preserve">German Gref, CEO and chairman of the executive board of Sberbank, said a </w:t>
      </w:r>
      <w:r w:rsidRPr="00D94C29">
        <w:rPr>
          <w:rStyle w:val="StyleUnderline"/>
          <w:highlight w:val="cyan"/>
        </w:rPr>
        <w:t>spike in inflation and</w:t>
      </w:r>
      <w:r w:rsidRPr="00D94C29">
        <w:rPr>
          <w:rStyle w:val="StyleUnderline"/>
        </w:rPr>
        <w:t xml:space="preserve"> the </w:t>
      </w:r>
      <w:r w:rsidRPr="00D94C29">
        <w:rPr>
          <w:rStyle w:val="StyleUnderline"/>
          <w:highlight w:val="cyan"/>
        </w:rPr>
        <w:t>high</w:t>
      </w:r>
      <w:r w:rsidRPr="00D94C29">
        <w:rPr>
          <w:rStyle w:val="StyleUnderline"/>
        </w:rPr>
        <w:t xml:space="preserve"> key </w:t>
      </w:r>
      <w:r w:rsidRPr="00D94C29">
        <w:rPr>
          <w:rStyle w:val="StyleUnderline"/>
          <w:highlight w:val="cyan"/>
        </w:rPr>
        <w:t xml:space="preserve">interest rate </w:t>
      </w:r>
      <w:r w:rsidRPr="00D94C29">
        <w:rPr>
          <w:rStyle w:val="StyleUnderline"/>
        </w:rPr>
        <w:t xml:space="preserve">were </w:t>
      </w:r>
      <w:r w:rsidRPr="00D94C29">
        <w:rPr>
          <w:rStyle w:val="StyleUnderline"/>
          <w:highlight w:val="cyan"/>
        </w:rPr>
        <w:t>problems</w:t>
      </w:r>
      <w:r w:rsidRPr="00D94C29">
        <w:rPr>
          <w:rStyle w:val="StyleUnderline"/>
        </w:rPr>
        <w:t xml:space="preserve"> that could </w:t>
      </w:r>
      <w:r w:rsidRPr="00A12900">
        <w:rPr>
          <w:rStyle w:val="Emphasis"/>
          <w:highlight w:val="cyan"/>
        </w:rPr>
        <w:t>not</w:t>
      </w:r>
      <w:r w:rsidRPr="00A12900">
        <w:rPr>
          <w:rStyle w:val="Emphasis"/>
        </w:rPr>
        <w:t xml:space="preserve"> be </w:t>
      </w:r>
      <w:r w:rsidRPr="00A12900">
        <w:rPr>
          <w:rStyle w:val="Emphasis"/>
          <w:highlight w:val="cyan"/>
        </w:rPr>
        <w:t>solved quickly</w:t>
      </w:r>
      <w:r w:rsidRPr="00D94C29">
        <w:rPr>
          <w:sz w:val="16"/>
        </w:rPr>
        <w:t xml:space="preserve">. His </w:t>
      </w:r>
      <w:r w:rsidRPr="00D94C29">
        <w:rPr>
          <w:rStyle w:val="StyleUnderline"/>
        </w:rPr>
        <w:t xml:space="preserve">comments come only days after </w:t>
      </w:r>
      <w:r w:rsidRPr="00D94C29">
        <w:rPr>
          <w:rStyle w:val="StyleUnderline"/>
          <w:highlight w:val="cyan"/>
        </w:rPr>
        <w:t>Russian Central Bank Governor</w:t>
      </w:r>
      <w:r w:rsidRPr="00D94C29">
        <w:rPr>
          <w:rStyle w:val="StyleUnderline"/>
        </w:rPr>
        <w:t xml:space="preserve"> Elvira Nabiullina </w:t>
      </w:r>
      <w:r w:rsidRPr="00D94C29">
        <w:rPr>
          <w:rStyle w:val="StyleUnderline"/>
          <w:highlight w:val="cyan"/>
        </w:rPr>
        <w:t>and economy minister</w:t>
      </w:r>
      <w:r w:rsidRPr="00D94C29">
        <w:rPr>
          <w:rStyle w:val="StyleUnderline"/>
        </w:rPr>
        <w:t xml:space="preserve"> Maxim Reshetnikov </w:t>
      </w:r>
      <w:r w:rsidRPr="00D94C29">
        <w:rPr>
          <w:rStyle w:val="StyleUnderline"/>
          <w:highlight w:val="cyan"/>
        </w:rPr>
        <w:t xml:space="preserve">issued </w:t>
      </w:r>
      <w:r w:rsidRPr="00A12900">
        <w:rPr>
          <w:rStyle w:val="Emphasis"/>
          <w:highlight w:val="cyan"/>
        </w:rPr>
        <w:t>their own warnings</w:t>
      </w:r>
      <w:r w:rsidRPr="00D94C29">
        <w:rPr>
          <w:rStyle w:val="StyleUnderline"/>
        </w:rPr>
        <w:t xml:space="preserve"> about wartime growth.</w:t>
      </w:r>
    </w:p>
    <w:p w14:paraId="12C8F4FF" w14:textId="77777777" w:rsidR="004221BC" w:rsidRPr="00D94C29" w:rsidRDefault="004221BC" w:rsidP="004221BC">
      <w:pPr>
        <w:rPr>
          <w:sz w:val="16"/>
        </w:rPr>
      </w:pPr>
      <w:r w:rsidRPr="00D94C29">
        <w:rPr>
          <w:sz w:val="16"/>
        </w:rPr>
        <w:t>This is despite Putin dismissing concerns about Russia's economy which he insisted remained strong despite sanctions and war.</w:t>
      </w:r>
    </w:p>
    <w:p w14:paraId="426B9D06" w14:textId="77777777" w:rsidR="004221BC" w:rsidRPr="00D94C29" w:rsidRDefault="004221BC" w:rsidP="004221BC">
      <w:pPr>
        <w:rPr>
          <w:sz w:val="16"/>
        </w:rPr>
      </w:pPr>
      <w:r w:rsidRPr="00D94C29">
        <w:rPr>
          <w:rStyle w:val="StyleUnderline"/>
        </w:rPr>
        <w:t>Even in an authoritarian country like Russia, there is freedom in economic policy debates</w:t>
      </w:r>
      <w:r w:rsidRPr="00D94C29">
        <w:rPr>
          <w:sz w:val="16"/>
        </w:rPr>
        <w:t>, Vasily Astrov, an expert on Russia's economy told Newsweek on Tuesday, but each official will make statements that reflect the interests of their groups.</w:t>
      </w:r>
    </w:p>
    <w:p w14:paraId="3573C679" w14:textId="77777777" w:rsidR="004221BC" w:rsidRPr="00D94C29" w:rsidRDefault="004221BC" w:rsidP="004221BC">
      <w:pPr>
        <w:rPr>
          <w:sz w:val="16"/>
        </w:rPr>
      </w:pPr>
      <w:r w:rsidRPr="00D94C29">
        <w:rPr>
          <w:sz w:val="16"/>
        </w:rPr>
        <w:t>Newsweek has contacted the Russian finance ministry for comment.</w:t>
      </w:r>
    </w:p>
    <w:p w14:paraId="3591DAE3" w14:textId="77777777" w:rsidR="004221BC" w:rsidRPr="00D94C29" w:rsidRDefault="004221BC" w:rsidP="004221BC">
      <w:pPr>
        <w:rPr>
          <w:sz w:val="16"/>
        </w:rPr>
      </w:pPr>
      <w:r w:rsidRPr="00D94C29">
        <w:rPr>
          <w:sz w:val="16"/>
        </w:rPr>
        <w:t>Why It Matters</w:t>
      </w:r>
    </w:p>
    <w:p w14:paraId="37870285" w14:textId="77777777" w:rsidR="004221BC" w:rsidRPr="00D94C29" w:rsidRDefault="004221BC" w:rsidP="004221BC">
      <w:pPr>
        <w:rPr>
          <w:sz w:val="16"/>
        </w:rPr>
      </w:pPr>
      <w:r w:rsidRPr="00D94C29">
        <w:rPr>
          <w:sz w:val="16"/>
        </w:rPr>
        <w:t>Russia has faced economic turbulence caused by sanctions imposed after Putin's full-scale invasion of Ukraine that are aimed at choking Moscow's military machine.</w:t>
      </w:r>
    </w:p>
    <w:p w14:paraId="517869CE" w14:textId="77777777" w:rsidR="004221BC" w:rsidRPr="00D94C29" w:rsidRDefault="004221BC" w:rsidP="004221BC">
      <w:pPr>
        <w:rPr>
          <w:rStyle w:val="StyleUnderline"/>
        </w:rPr>
      </w:pPr>
      <w:r w:rsidRPr="00D94C29">
        <w:rPr>
          <w:rStyle w:val="StyleUnderline"/>
        </w:rPr>
        <w:lastRenderedPageBreak/>
        <w:t>Strong GDP has been driven by high military spending amid predictions for harder times as inflation and high interest rates take their toll.</w:t>
      </w:r>
    </w:p>
    <w:p w14:paraId="137FD43D" w14:textId="77777777" w:rsidR="004221BC" w:rsidRPr="00D94C29" w:rsidRDefault="004221BC" w:rsidP="004221BC">
      <w:pPr>
        <w:rPr>
          <w:sz w:val="16"/>
        </w:rPr>
      </w:pPr>
      <w:r w:rsidRPr="00D94C29">
        <w:rPr>
          <w:sz w:val="16"/>
        </w:rPr>
        <w:t xml:space="preserve">But </w:t>
      </w:r>
      <w:r w:rsidRPr="00A12900">
        <w:rPr>
          <w:rStyle w:val="StyleUnderline"/>
          <w:highlight w:val="cyan"/>
        </w:rPr>
        <w:t>despite Putin's rhetoric</w:t>
      </w:r>
      <w:r w:rsidRPr="00D94C29">
        <w:rPr>
          <w:sz w:val="16"/>
        </w:rPr>
        <w:t xml:space="preserve">, his </w:t>
      </w:r>
      <w:r w:rsidRPr="00A12900">
        <w:rPr>
          <w:rStyle w:val="StyleUnderline"/>
          <w:highlight w:val="cyan"/>
        </w:rPr>
        <w:t>officials</w:t>
      </w:r>
      <w:r w:rsidRPr="00D94C29">
        <w:rPr>
          <w:rStyle w:val="StyleUnderline"/>
        </w:rPr>
        <w:t xml:space="preserve"> are </w:t>
      </w:r>
      <w:r w:rsidRPr="00A12900">
        <w:rPr>
          <w:rStyle w:val="StyleUnderline"/>
          <w:highlight w:val="cyan"/>
        </w:rPr>
        <w:t xml:space="preserve">becoming </w:t>
      </w:r>
      <w:r w:rsidRPr="00A12900">
        <w:rPr>
          <w:rStyle w:val="Emphasis"/>
          <w:highlight w:val="cyan"/>
        </w:rPr>
        <w:t>more vocal</w:t>
      </w:r>
      <w:r w:rsidRPr="00A12900">
        <w:rPr>
          <w:rStyle w:val="StyleUnderline"/>
          <w:highlight w:val="cyan"/>
        </w:rPr>
        <w:t xml:space="preserve"> about</w:t>
      </w:r>
      <w:r w:rsidRPr="00D94C29">
        <w:rPr>
          <w:rStyle w:val="StyleUnderline"/>
        </w:rPr>
        <w:t xml:space="preserve"> the </w:t>
      </w:r>
      <w:r w:rsidRPr="00A12900">
        <w:rPr>
          <w:rStyle w:val="StyleUnderline"/>
          <w:highlight w:val="cyan"/>
        </w:rPr>
        <w:t>impact of sanctions</w:t>
      </w:r>
      <w:r w:rsidRPr="00D94C29">
        <w:rPr>
          <w:rStyle w:val="StyleUnderline"/>
        </w:rPr>
        <w:t xml:space="preserve">, falling </w:t>
      </w:r>
      <w:r w:rsidRPr="00A12900">
        <w:rPr>
          <w:rStyle w:val="StyleUnderline"/>
          <w:highlight w:val="cyan"/>
        </w:rPr>
        <w:t>oil prices</w:t>
      </w:r>
      <w:r w:rsidRPr="00D94C29">
        <w:rPr>
          <w:rStyle w:val="StyleUnderline"/>
        </w:rPr>
        <w:t xml:space="preserve">, wartime </w:t>
      </w:r>
      <w:r w:rsidRPr="00A12900">
        <w:rPr>
          <w:rStyle w:val="StyleUnderline"/>
          <w:highlight w:val="cyan"/>
        </w:rPr>
        <w:t>spending, and</w:t>
      </w:r>
      <w:r w:rsidRPr="00D94C29">
        <w:rPr>
          <w:rStyle w:val="StyleUnderline"/>
        </w:rPr>
        <w:t xml:space="preserve"> </w:t>
      </w:r>
      <w:r w:rsidRPr="00A12900">
        <w:rPr>
          <w:rStyle w:val="StyleUnderline"/>
          <w:highlight w:val="cyan"/>
        </w:rPr>
        <w:t>labor shortages</w:t>
      </w:r>
      <w:r w:rsidRPr="00D94C29">
        <w:rPr>
          <w:sz w:val="16"/>
        </w:rPr>
        <w:t>.</w:t>
      </w:r>
    </w:p>
    <w:p w14:paraId="29FDD7D1" w14:textId="77777777" w:rsidR="004221BC" w:rsidRPr="00D94C29" w:rsidRDefault="004221BC" w:rsidP="004221BC">
      <w:pPr>
        <w:rPr>
          <w:sz w:val="16"/>
        </w:rPr>
      </w:pPr>
      <w:r w:rsidRPr="00D94C29">
        <w:rPr>
          <w:sz w:val="16"/>
        </w:rPr>
        <w:t>Gref's warning is the latest signal of a wider economic slowdown in Russia that could raise questions on Moscow's ability to sustain the war.</w:t>
      </w:r>
    </w:p>
    <w:p w14:paraId="0A4D347C" w14:textId="77777777" w:rsidR="004221BC" w:rsidRPr="00D94C29" w:rsidRDefault="004221BC" w:rsidP="004221BC">
      <w:pPr>
        <w:rPr>
          <w:sz w:val="16"/>
        </w:rPr>
      </w:pPr>
      <w:r w:rsidRPr="00D94C29">
        <w:rPr>
          <w:sz w:val="16"/>
        </w:rPr>
        <w:t>What To Know</w:t>
      </w:r>
    </w:p>
    <w:p w14:paraId="4EE33E6E" w14:textId="77777777" w:rsidR="004221BC" w:rsidRPr="00D94C29" w:rsidRDefault="004221BC" w:rsidP="004221BC">
      <w:pPr>
        <w:rPr>
          <w:sz w:val="16"/>
        </w:rPr>
      </w:pPr>
      <w:r w:rsidRPr="00D94C29">
        <w:rPr>
          <w:sz w:val="16"/>
        </w:rPr>
        <w:t>At Sberbank's meeting on Monday, Gref said the quality of his bank's loan portfolio is deteriorating, with a growing number of requests for debt restructuring by retail and corporate borrowers.</w:t>
      </w:r>
    </w:p>
    <w:p w14:paraId="7EDEE370" w14:textId="77777777" w:rsidR="004221BC" w:rsidRPr="00D94C29" w:rsidRDefault="004221BC" w:rsidP="004221BC">
      <w:pPr>
        <w:rPr>
          <w:sz w:val="16"/>
        </w:rPr>
      </w:pPr>
      <w:r w:rsidRPr="00D94C29">
        <w:rPr>
          <w:sz w:val="16"/>
        </w:rPr>
        <w:t>In comments reported by business newspaper RBC, Gref also said 2026 will not be an easy year either, although much will depend on geopolitics and on how the dynamics of GDP growth will develop.</w:t>
      </w:r>
    </w:p>
    <w:p w14:paraId="47C84BF4" w14:textId="77777777" w:rsidR="004221BC" w:rsidRPr="00D94C29" w:rsidRDefault="004221BC" w:rsidP="004221BC">
      <w:pPr>
        <w:rPr>
          <w:sz w:val="16"/>
        </w:rPr>
      </w:pPr>
      <w:r w:rsidRPr="00D94C29">
        <w:rPr>
          <w:sz w:val="16"/>
        </w:rPr>
        <w:t>He said another factor will be the key rate set by the Central Bank, which was lowered from 21 percent to 20 percent in June. The high rate is aimed to curb official inflation of 9.9 percent although analysts say it stifles investment.</w:t>
      </w:r>
    </w:p>
    <w:p w14:paraId="6A16AAAD" w14:textId="77777777" w:rsidR="004221BC" w:rsidRPr="00D94C29" w:rsidRDefault="004221BC" w:rsidP="004221BC">
      <w:pPr>
        <w:rPr>
          <w:sz w:val="16"/>
        </w:rPr>
      </w:pPr>
      <w:r w:rsidRPr="00D94C29">
        <w:rPr>
          <w:sz w:val="16"/>
        </w:rPr>
        <w:t xml:space="preserve">Gref's comments follow a </w:t>
      </w:r>
      <w:r w:rsidRPr="00D94C29">
        <w:rPr>
          <w:rStyle w:val="StyleUnderline"/>
        </w:rPr>
        <w:t xml:space="preserve">somber warning he gave at the St. Petersburg Economic Forum last month, when he referred to </w:t>
      </w:r>
      <w:r w:rsidRPr="00A12900">
        <w:rPr>
          <w:rStyle w:val="StyleUnderline"/>
          <w:highlight w:val="cyan"/>
        </w:rPr>
        <w:t>a "</w:t>
      </w:r>
      <w:r w:rsidRPr="00A12900">
        <w:rPr>
          <w:rStyle w:val="Emphasis"/>
          <w:highlight w:val="cyan"/>
        </w:rPr>
        <w:t>perfect storm</w:t>
      </w:r>
      <w:r w:rsidRPr="00A12900">
        <w:rPr>
          <w:rStyle w:val="StyleUnderline"/>
          <w:highlight w:val="cyan"/>
        </w:rPr>
        <w:t>" of problems</w:t>
      </w:r>
      <w:r w:rsidRPr="00D94C29">
        <w:rPr>
          <w:rStyle w:val="StyleUnderline"/>
        </w:rPr>
        <w:t xml:space="preserve"> for the economy</w:t>
      </w:r>
      <w:r w:rsidRPr="00D94C29">
        <w:rPr>
          <w:sz w:val="16"/>
        </w:rPr>
        <w:t>. These included real interest rates between the key rate of 20 percent and annual inflation of 10 percent hurting business profits and forcing companies to postpone investment.</w:t>
      </w:r>
    </w:p>
    <w:p w14:paraId="029EA34A" w14:textId="77777777" w:rsidR="004221BC" w:rsidRPr="00D94C29" w:rsidRDefault="004221BC" w:rsidP="004221BC">
      <w:pPr>
        <w:rPr>
          <w:rStyle w:val="StyleUnderline"/>
        </w:rPr>
      </w:pPr>
      <w:r w:rsidRPr="00D94C29">
        <w:rPr>
          <w:rStyle w:val="StyleUnderline"/>
        </w:rPr>
        <w:t xml:space="preserve">At the same event, </w:t>
      </w:r>
      <w:r w:rsidRPr="00A12900">
        <w:rPr>
          <w:rStyle w:val="StyleUnderline"/>
          <w:highlight w:val="cyan"/>
        </w:rPr>
        <w:t>Central Bank head</w:t>
      </w:r>
      <w:r w:rsidRPr="00D94C29">
        <w:rPr>
          <w:rStyle w:val="StyleUnderline"/>
        </w:rPr>
        <w:t xml:space="preserve">, Nabiullina, credited for steering the wartime economy, </w:t>
      </w:r>
      <w:r w:rsidRPr="00A12900">
        <w:rPr>
          <w:rStyle w:val="StyleUnderline"/>
          <w:highlight w:val="cyan"/>
        </w:rPr>
        <w:t>said growth</w:t>
      </w:r>
      <w:r w:rsidRPr="00D94C29">
        <w:rPr>
          <w:rStyle w:val="StyleUnderline"/>
        </w:rPr>
        <w:t xml:space="preserve"> had been </w:t>
      </w:r>
      <w:r w:rsidRPr="00A12900">
        <w:rPr>
          <w:rStyle w:val="StyleUnderline"/>
          <w:highlight w:val="cyan"/>
        </w:rPr>
        <w:t>predicated on free labor resources</w:t>
      </w:r>
      <w:r w:rsidRPr="00D94C29">
        <w:rPr>
          <w:rStyle w:val="StyleUnderline"/>
        </w:rPr>
        <w:t xml:space="preserve"> but that </w:t>
      </w:r>
      <w:r w:rsidRPr="00A12900">
        <w:rPr>
          <w:rStyle w:val="StyleUnderline"/>
          <w:highlight w:val="cyan"/>
        </w:rPr>
        <w:t>many of these</w:t>
      </w:r>
      <w:r w:rsidRPr="00D94C29">
        <w:rPr>
          <w:rStyle w:val="StyleUnderline"/>
        </w:rPr>
        <w:t xml:space="preserve"> "have </w:t>
      </w:r>
      <w:r w:rsidRPr="00A12900">
        <w:rPr>
          <w:rStyle w:val="Emphasis"/>
          <w:highlight w:val="cyan"/>
        </w:rPr>
        <w:t>really been exhausted</w:t>
      </w:r>
      <w:r w:rsidRPr="00D94C29">
        <w:rPr>
          <w:rStyle w:val="StyleUnderline"/>
        </w:rPr>
        <w:t>" and that a new model was needed.</w:t>
      </w:r>
    </w:p>
    <w:p w14:paraId="1AEB0BB4" w14:textId="77777777" w:rsidR="004221BC" w:rsidRPr="00D94C29" w:rsidRDefault="004221BC" w:rsidP="004221BC">
      <w:pPr>
        <w:rPr>
          <w:rStyle w:val="StyleUnderline"/>
        </w:rPr>
      </w:pPr>
      <w:r w:rsidRPr="00D94C29">
        <w:rPr>
          <w:rStyle w:val="StyleUnderline"/>
        </w:rPr>
        <w:t xml:space="preserve">Meanwhile, economy minister Reshetnikov said current </w:t>
      </w:r>
      <w:r w:rsidRPr="00A12900">
        <w:rPr>
          <w:rStyle w:val="StyleUnderline"/>
          <w:highlight w:val="cyan"/>
        </w:rPr>
        <w:t>business sentiment pointed to</w:t>
      </w:r>
      <w:r w:rsidRPr="00D94C29">
        <w:rPr>
          <w:rStyle w:val="StyleUnderline"/>
        </w:rPr>
        <w:t xml:space="preserve"> Russia being on "the brink of transitioning into </w:t>
      </w:r>
      <w:r w:rsidRPr="00A12900">
        <w:rPr>
          <w:rStyle w:val="StyleUnderline"/>
          <w:highlight w:val="cyan"/>
        </w:rPr>
        <w:t>recession.</w:t>
      </w:r>
      <w:r w:rsidRPr="00D94C29">
        <w:rPr>
          <w:rStyle w:val="StyleUnderline"/>
        </w:rPr>
        <w:t>"</w:t>
      </w:r>
    </w:p>
    <w:p w14:paraId="00DEACB4" w14:textId="33C181EA" w:rsidR="004221BC" w:rsidRDefault="004221BC" w:rsidP="004221BC">
      <w:pPr>
        <w:pStyle w:val="Heading4"/>
      </w:pPr>
      <w:r>
        <w:t>Diversionary War is wrong for Russia---They are motivated by status</w:t>
      </w:r>
    </w:p>
    <w:p w14:paraId="79941502" w14:textId="77777777" w:rsidR="004221BC" w:rsidRDefault="004221BC" w:rsidP="004221BC">
      <w:r w:rsidRPr="00BF68B6">
        <w:rPr>
          <w:rStyle w:val="Style13ptBold"/>
        </w:rPr>
        <w:t>Kendall-Taylor 22 –</w:t>
      </w:r>
      <w:r>
        <w:t xml:space="preserve"> Andrea Kendall-Taylor is a Senior Fellow and Director at the Center for a New American Security. [“Myths and misconceptions around Russian military intent”, Chatham House, July 14, 2022, https://www.chathamhouse.org/2022/06/myths-and-misconceptions-around-russian-military-intent/myth-4-russia-launches-military] CH</w:t>
      </w:r>
    </w:p>
    <w:p w14:paraId="40F6E098" w14:textId="77777777" w:rsidR="004221BC" w:rsidRPr="003E141C" w:rsidRDefault="004221BC" w:rsidP="004221BC">
      <w:pPr>
        <w:rPr>
          <w:sz w:val="16"/>
        </w:rPr>
      </w:pPr>
      <w:r w:rsidRPr="00231B31">
        <w:rPr>
          <w:rStyle w:val="StyleUnderline"/>
          <w:highlight w:val="cyan"/>
        </w:rPr>
        <w:t>Putin’s domestic standing</w:t>
      </w:r>
      <w:r w:rsidRPr="00BF68B6">
        <w:rPr>
          <w:rStyle w:val="StyleUnderline"/>
        </w:rPr>
        <w:t xml:space="preserve"> is </w:t>
      </w:r>
      <w:r w:rsidRPr="00231B31">
        <w:rPr>
          <w:rStyle w:val="Emphasis"/>
          <w:highlight w:val="cyan"/>
        </w:rPr>
        <w:t>not</w:t>
      </w:r>
      <w:r w:rsidRPr="00231B31">
        <w:rPr>
          <w:rStyle w:val="Emphasis"/>
        </w:rPr>
        <w:t xml:space="preserve"> a useful </w:t>
      </w:r>
      <w:r w:rsidRPr="00231B31">
        <w:rPr>
          <w:rStyle w:val="Emphasis"/>
          <w:highlight w:val="cyan"/>
        </w:rPr>
        <w:t>predictor</w:t>
      </w:r>
      <w:r w:rsidRPr="00231B31">
        <w:rPr>
          <w:rStyle w:val="StyleUnderline"/>
          <w:highlight w:val="cyan"/>
        </w:rPr>
        <w:t xml:space="preserve"> of Russia’s</w:t>
      </w:r>
      <w:r w:rsidRPr="00BF68B6">
        <w:rPr>
          <w:rStyle w:val="StyleUnderline"/>
        </w:rPr>
        <w:t xml:space="preserve"> use of </w:t>
      </w:r>
      <w:r w:rsidRPr="00231B31">
        <w:rPr>
          <w:rStyle w:val="StyleUnderline"/>
          <w:highlight w:val="cyan"/>
        </w:rPr>
        <w:t>military force</w:t>
      </w:r>
      <w:r w:rsidRPr="00BF68B6">
        <w:rPr>
          <w:rStyle w:val="StyleUnderline"/>
        </w:rPr>
        <w:t xml:space="preserve"> abroad</w:t>
      </w:r>
      <w:r w:rsidRPr="003E141C">
        <w:rPr>
          <w:sz w:val="16"/>
        </w:rPr>
        <w:t xml:space="preserve">. For one thing, it is all but impossible to gauge how an authoritarian leader like Putin assesses his own security in office. </w:t>
      </w:r>
      <w:r w:rsidRPr="00BF68B6">
        <w:rPr>
          <w:rStyle w:val="StyleUnderline"/>
        </w:rPr>
        <w:t xml:space="preserve">Even when Putin’s public approval rating falls, growing repression and the lack of viable alternatives to him make it </w:t>
      </w:r>
      <w:r w:rsidRPr="00231B31">
        <w:rPr>
          <w:rStyle w:val="Emphasis"/>
          <w:highlight w:val="cyan"/>
        </w:rPr>
        <w:t>difficult to know</w:t>
      </w:r>
      <w:r w:rsidRPr="00231B31">
        <w:rPr>
          <w:rStyle w:val="StyleUnderline"/>
          <w:highlight w:val="cyan"/>
        </w:rPr>
        <w:t xml:space="preserve"> if Putin </w:t>
      </w:r>
      <w:r w:rsidRPr="00231B31">
        <w:rPr>
          <w:rStyle w:val="StyleUnderline"/>
        </w:rPr>
        <w:t xml:space="preserve">actually </w:t>
      </w:r>
      <w:r w:rsidRPr="00231B31">
        <w:rPr>
          <w:rStyle w:val="StyleUnderline"/>
          <w:highlight w:val="cyan"/>
        </w:rPr>
        <w:t>feels insecure</w:t>
      </w:r>
      <w:r w:rsidRPr="00231B31">
        <w:rPr>
          <w:rStyle w:val="StyleUnderline"/>
        </w:rPr>
        <w:t>.</w:t>
      </w:r>
      <w:r w:rsidRPr="00231B31">
        <w:rPr>
          <w:sz w:val="16"/>
        </w:rPr>
        <w:t xml:space="preserve"> Conversely, highly personalized autocrats like Putin are prone to paranoia. They often receive incomplete or misleading information from their advisers, and, especially as elite and citizen repression grows, autocrats can</w:t>
      </w:r>
      <w:r w:rsidRPr="003E141C">
        <w:rPr>
          <w:sz w:val="16"/>
        </w:rPr>
        <w:t xml:space="preserve"> worry that they have a distorted view of public sentiment. In other words, autocrats can feel insecure – and therefore incentivized to use foreign policy to boost their standing – without public approval ratings hitting record lows. Observable indicators of public support, therefore, provide little insight into a leader’s sense of security, and are an unreliable lens through which to assess Kremlin decision-making.</w:t>
      </w:r>
    </w:p>
    <w:p w14:paraId="5A12F79E" w14:textId="77777777" w:rsidR="004221BC" w:rsidRPr="003E141C" w:rsidRDefault="004221BC" w:rsidP="004221BC">
      <w:pPr>
        <w:rPr>
          <w:sz w:val="16"/>
        </w:rPr>
      </w:pPr>
      <w:r w:rsidRPr="003E141C">
        <w:rPr>
          <w:sz w:val="16"/>
        </w:rPr>
        <w:t xml:space="preserve">More concretely, </w:t>
      </w:r>
      <w:r w:rsidRPr="00BF68B6">
        <w:rPr>
          <w:rStyle w:val="StyleUnderline"/>
        </w:rPr>
        <w:t>Putin’s popularity has fallen without prompting conflict</w:t>
      </w:r>
      <w:r w:rsidRPr="003E141C">
        <w:rPr>
          <w:sz w:val="16"/>
        </w:rPr>
        <w:t xml:space="preserve">. For example, </w:t>
      </w:r>
      <w:r w:rsidRPr="00BF68B6">
        <w:rPr>
          <w:rStyle w:val="StyleUnderline"/>
        </w:rPr>
        <w:t>the president’s public support began declining in 2019 after an unpopular change to the pension age and stagnating living standards. But Russia did not threaten a military conflict</w:t>
      </w:r>
      <w:r w:rsidRPr="003E141C">
        <w:rPr>
          <w:sz w:val="16"/>
        </w:rPr>
        <w:t xml:space="preserve"> until over two years later, underscoring just how imprecise Putin’s public approval rating is as an indicator of the likelihood of foreign conflict. Conversely, </w:t>
      </w:r>
      <w:r w:rsidRPr="00231B31">
        <w:rPr>
          <w:rStyle w:val="StyleUnderline"/>
          <w:highlight w:val="cyan"/>
        </w:rPr>
        <w:t>military force</w:t>
      </w:r>
      <w:r w:rsidRPr="00BF68B6">
        <w:rPr>
          <w:rStyle w:val="StyleUnderline"/>
        </w:rPr>
        <w:t xml:space="preserve"> has been </w:t>
      </w:r>
      <w:r w:rsidRPr="00231B31">
        <w:rPr>
          <w:rStyle w:val="StyleUnderline"/>
          <w:highlight w:val="cyan"/>
        </w:rPr>
        <w:t>used</w:t>
      </w:r>
      <w:r w:rsidRPr="00BF68B6">
        <w:rPr>
          <w:rStyle w:val="StyleUnderline"/>
        </w:rPr>
        <w:t xml:space="preserve"> </w:t>
      </w:r>
      <w:r w:rsidRPr="003E141C">
        <w:rPr>
          <w:sz w:val="16"/>
        </w:rPr>
        <w:t xml:space="preserve">– notably the insertion of forces into Syria in September 2015 – </w:t>
      </w:r>
      <w:r w:rsidRPr="00231B31">
        <w:rPr>
          <w:rStyle w:val="StyleUnderline"/>
          <w:highlight w:val="cyan"/>
        </w:rPr>
        <w:t xml:space="preserve">when Putin’s public </w:t>
      </w:r>
      <w:r w:rsidRPr="00231B31">
        <w:rPr>
          <w:rStyle w:val="Emphasis"/>
          <w:highlight w:val="cyan"/>
        </w:rPr>
        <w:t>approval was strong</w:t>
      </w:r>
      <w:r w:rsidRPr="003E141C">
        <w:rPr>
          <w:sz w:val="16"/>
        </w:rPr>
        <w:t>. Public support for Putin, in other words, has not been the decisive factor behind his decisions to use military force. In contrast to some prevailing narratives, more insightful analysis of Russian public opinion data concludes that the Kremlin’s ‘aggressive foreign policy does not correlate with public support for the government in a way consistent with the diversionary war argument’.</w:t>
      </w:r>
    </w:p>
    <w:p w14:paraId="24B23E6B" w14:textId="77777777" w:rsidR="004221BC" w:rsidRPr="003E141C" w:rsidRDefault="004221BC" w:rsidP="004221BC">
      <w:pPr>
        <w:rPr>
          <w:sz w:val="16"/>
        </w:rPr>
      </w:pPr>
      <w:r w:rsidRPr="008F2C6B">
        <w:rPr>
          <w:rStyle w:val="StyleUnderline"/>
        </w:rPr>
        <w:t xml:space="preserve">Rather than being driven by an immediate need to distract the public from domestic problems, the </w:t>
      </w:r>
      <w:r w:rsidRPr="00231B31">
        <w:rPr>
          <w:rStyle w:val="StyleUnderline"/>
          <w:highlight w:val="cyan"/>
        </w:rPr>
        <w:t>Kremlin is</w:t>
      </w:r>
      <w:r w:rsidRPr="008F2C6B">
        <w:rPr>
          <w:rStyle w:val="StyleUnderline"/>
        </w:rPr>
        <w:t xml:space="preserve"> most </w:t>
      </w:r>
      <w:r w:rsidRPr="00231B31">
        <w:rPr>
          <w:rStyle w:val="StyleUnderline"/>
          <w:highlight w:val="cyan"/>
        </w:rPr>
        <w:t>likely to use military force</w:t>
      </w:r>
      <w:r w:rsidRPr="00231B31">
        <w:rPr>
          <w:rStyle w:val="StyleUnderline"/>
        </w:rPr>
        <w:t xml:space="preserve"> when</w:t>
      </w:r>
      <w:r w:rsidRPr="008F2C6B">
        <w:rPr>
          <w:rStyle w:val="StyleUnderline"/>
        </w:rPr>
        <w:t xml:space="preserve"> it is acting </w:t>
      </w:r>
      <w:r w:rsidRPr="00231B31">
        <w:rPr>
          <w:rStyle w:val="StyleUnderline"/>
          <w:highlight w:val="cyan"/>
        </w:rPr>
        <w:t xml:space="preserve">to </w:t>
      </w:r>
      <w:r w:rsidRPr="00231B31">
        <w:rPr>
          <w:rStyle w:val="Emphasis"/>
          <w:highlight w:val="cyan"/>
        </w:rPr>
        <w:t>avoid geopolitical loss</w:t>
      </w:r>
      <w:r w:rsidRPr="008F2C6B">
        <w:rPr>
          <w:rStyle w:val="StyleUnderline"/>
        </w:rPr>
        <w:t>.</w:t>
      </w:r>
      <w:r w:rsidRPr="003E141C">
        <w:rPr>
          <w:sz w:val="16"/>
        </w:rPr>
        <w:t xml:space="preserve"> In 2008, Russia acted to prevent Georgia from joining NATO. In Ukraine in 2014, it intervened to prevent Kyiv from slipping out of Russia’s orbit amid the prospect of greater Euro-Atlantic integration. In Syria in 2015, the Kremlin sought to prevent what it viewed as a US effort to topple a client state where Russia had historical ties and influence. And in Kazakhstan in 2021, Putin deployed Russian forces under the aegis of the Collective Security Treaty Organization to prevent protests from bringing down a neighboring authoritarian regime and creating uncertainty about Kazakhstan’s future foreign policy trajectory. In each of these cases, </w:t>
      </w:r>
      <w:r w:rsidRPr="008F2C6B">
        <w:rPr>
          <w:rStyle w:val="StyleUnderline"/>
        </w:rPr>
        <w:t xml:space="preserve">the </w:t>
      </w:r>
      <w:r w:rsidRPr="00231B31">
        <w:rPr>
          <w:rStyle w:val="StyleUnderline"/>
          <w:highlight w:val="cyan"/>
        </w:rPr>
        <w:t>Kremlin</w:t>
      </w:r>
      <w:r w:rsidRPr="008F2C6B">
        <w:rPr>
          <w:rStyle w:val="StyleUnderline"/>
        </w:rPr>
        <w:t xml:space="preserve"> perceived the stakes to be high, and was therefore </w:t>
      </w:r>
      <w:r w:rsidRPr="00231B31">
        <w:rPr>
          <w:rStyle w:val="StyleUnderline"/>
          <w:highlight w:val="cyan"/>
        </w:rPr>
        <w:t xml:space="preserve">willing to take greater risk, </w:t>
      </w:r>
      <w:r w:rsidRPr="00231B31">
        <w:rPr>
          <w:rStyle w:val="StyleUnderline"/>
        </w:rPr>
        <w:t xml:space="preserve">and hence use military force, </w:t>
      </w:r>
      <w:r w:rsidRPr="00231B31">
        <w:rPr>
          <w:rStyle w:val="StyleUnderline"/>
          <w:highlight w:val="cyan"/>
        </w:rPr>
        <w:t>to avoid</w:t>
      </w:r>
      <w:r w:rsidRPr="00231B31">
        <w:rPr>
          <w:rStyle w:val="StyleUnderline"/>
        </w:rPr>
        <w:t xml:space="preserve"> a potentially </w:t>
      </w:r>
      <w:r w:rsidRPr="00231B31">
        <w:rPr>
          <w:rStyle w:val="StyleUnderline"/>
          <w:highlight w:val="cyan"/>
        </w:rPr>
        <w:t>negative geopolitical outcome</w:t>
      </w:r>
      <w:r w:rsidRPr="00231B31">
        <w:rPr>
          <w:sz w:val="16"/>
        </w:rPr>
        <w:t>.</w:t>
      </w:r>
    </w:p>
    <w:p w14:paraId="6511566D" w14:textId="77777777" w:rsidR="004221BC" w:rsidRPr="003E141C" w:rsidRDefault="004221BC" w:rsidP="004221BC">
      <w:pPr>
        <w:rPr>
          <w:sz w:val="16"/>
        </w:rPr>
      </w:pPr>
      <w:r w:rsidRPr="003E141C">
        <w:rPr>
          <w:sz w:val="16"/>
        </w:rPr>
        <w:lastRenderedPageBreak/>
        <w:t xml:space="preserve">This explanation – the Kremlin’s desire to avoid geopolitical loss – also in part motivated Russia’s unprovoked invasion of </w:t>
      </w:r>
      <w:r w:rsidRPr="00231B31">
        <w:rPr>
          <w:rStyle w:val="StyleUnderline"/>
          <w:highlight w:val="cyan"/>
        </w:rPr>
        <w:t>Ukraine</w:t>
      </w:r>
      <w:r w:rsidRPr="003E141C">
        <w:rPr>
          <w:sz w:val="16"/>
        </w:rPr>
        <w:t xml:space="preserve"> in February 2022. This, too, </w:t>
      </w:r>
      <w:r w:rsidRPr="008F2C6B">
        <w:rPr>
          <w:rStyle w:val="StyleUnderline"/>
        </w:rPr>
        <w:t xml:space="preserve">appeared </w:t>
      </w:r>
      <w:r w:rsidRPr="00231B31">
        <w:rPr>
          <w:rStyle w:val="Emphasis"/>
          <w:highlight w:val="cyan"/>
        </w:rPr>
        <w:t>unrelated</w:t>
      </w:r>
      <w:r w:rsidRPr="00231B31">
        <w:rPr>
          <w:rStyle w:val="StyleUnderline"/>
          <w:highlight w:val="cyan"/>
        </w:rPr>
        <w:t xml:space="preserve"> to Putin’s concerns for domestic popularity,</w:t>
      </w:r>
      <w:r w:rsidRPr="008F2C6B">
        <w:rPr>
          <w:rStyle w:val="StyleUnderline"/>
        </w:rPr>
        <w:t xml:space="preserve"> and rather was driven by his desire to prevent Ukraine from leaving Russia’s orbit</w:t>
      </w:r>
      <w:r w:rsidRPr="003E141C">
        <w:rPr>
          <w:sz w:val="16"/>
        </w:rPr>
        <w:t>. Thinking of his legacy, Putin did not want to be the leader who lost Ukraine – indeed it was his decision to illegally annex Crimea and occupy part of eastern Ukraine in 2014 that had hardened Ukraine’s resolve to pursue a westward geopolitical orientation – but rather the one who re-established Russian domination over it.</w:t>
      </w:r>
    </w:p>
    <w:p w14:paraId="325E4A76" w14:textId="5AC9A334" w:rsidR="008E30C7" w:rsidRDefault="004221BC" w:rsidP="004221BC">
      <w:pPr>
        <w:pStyle w:val="Heading2"/>
      </w:pPr>
      <w:r>
        <w:lastRenderedPageBreak/>
        <w:t>ADV: Arctic Axis</w:t>
      </w:r>
    </w:p>
    <w:p w14:paraId="35727813" w14:textId="60E0651F" w:rsidR="004221BC" w:rsidRDefault="004221BC" w:rsidP="004221BC">
      <w:pPr>
        <w:pStyle w:val="Heading4"/>
      </w:pPr>
      <w:r>
        <w:t>Consensus and funding rules block Arctic Council effectiveness</w:t>
      </w:r>
    </w:p>
    <w:p w14:paraId="03754487" w14:textId="77777777" w:rsidR="004221BC" w:rsidRDefault="004221BC" w:rsidP="004221BC">
      <w:r>
        <w:t xml:space="preserve">Rachael Lorna </w:t>
      </w:r>
      <w:r w:rsidRPr="0094273C">
        <w:rPr>
          <w:rStyle w:val="Style13ptBold"/>
        </w:rPr>
        <w:t>Johnstone,</w:t>
      </w:r>
      <w:r>
        <w:t xml:space="preserve"> 20</w:t>
      </w:r>
      <w:r w:rsidRPr="0094273C">
        <w:rPr>
          <w:rStyle w:val="Style13ptBold"/>
        </w:rPr>
        <w:t>25</w:t>
      </w:r>
      <w:r>
        <w:t xml:space="preserve"> - professor of law at the University of Akureyri, Iceland, and at the University of Greenland. She is a specialist in polar law and international human rights law. “The Arctic Council: Challenges to the “Science” in Science Diplomacy” 4/23, </w:t>
      </w:r>
      <w:hyperlink r:id="rId11" w:history="1">
        <w:r w:rsidRPr="00F40257">
          <w:rPr>
            <w:rStyle w:val="Hyperlink"/>
          </w:rPr>
          <w:t>https://www.unak.is/is/samfelagid/frettasafn/frettir/the-arctic-council-challenges-to-the-science-in-science-diplomacy</w:t>
        </w:r>
      </w:hyperlink>
      <w:r>
        <w:t xml:space="preserve"> //DH</w:t>
      </w:r>
    </w:p>
    <w:p w14:paraId="44D2976E" w14:textId="77777777" w:rsidR="004221BC" w:rsidRDefault="004221BC" w:rsidP="004221BC"/>
    <w:p w14:paraId="5E082D21" w14:textId="77777777" w:rsidR="004221BC" w:rsidRDefault="004221BC" w:rsidP="004221BC">
      <w:r w:rsidRPr="00FC6B5F">
        <w:rPr>
          <w:rStyle w:val="StyleUnderline"/>
        </w:rPr>
        <w:t>The Arctic Council is currently facing the biggest challenge to its existence</w:t>
      </w:r>
      <w:r>
        <w:t xml:space="preserve"> in its nearly 30-year history – and things can still get worse. I want to outline some procedural, practical and political roadblocks to its success as a forum for science diplomacy and suggest some alternatives.</w:t>
      </w:r>
    </w:p>
    <w:p w14:paraId="7AB8207A" w14:textId="77777777" w:rsidR="004221BC" w:rsidRDefault="004221BC" w:rsidP="004221BC">
      <w:r>
        <w:t xml:space="preserve">The first procedural challenge: </w:t>
      </w:r>
      <w:r w:rsidRPr="009909B4">
        <w:rPr>
          <w:rStyle w:val="StyleUnderline"/>
          <w:highlight w:val="cyan"/>
        </w:rPr>
        <w:t>The Arctic Council works on a consensus-basis</w:t>
      </w:r>
      <w:r w:rsidRPr="009909B4">
        <w:t xml:space="preserve">. </w:t>
      </w:r>
      <w:r w:rsidRPr="009909B4">
        <w:rPr>
          <w:rStyle w:val="StyleUnderline"/>
        </w:rPr>
        <w:t>All</w:t>
      </w:r>
      <w:r w:rsidRPr="00FC6B5F">
        <w:rPr>
          <w:rStyle w:val="StyleUnderline"/>
        </w:rPr>
        <w:t xml:space="preserve"> eight Arctic State members must accept every project</w:t>
      </w:r>
      <w:r>
        <w:t xml:space="preserve">. To put it another way, </w:t>
      </w:r>
      <w:r w:rsidRPr="009909B4">
        <w:rPr>
          <w:rStyle w:val="Emphasis"/>
          <w:highlight w:val="cyan"/>
        </w:rPr>
        <w:t>it is a veto system</w:t>
      </w:r>
      <w:r>
        <w:t xml:space="preserve">; </w:t>
      </w:r>
      <w:r w:rsidRPr="00FC6B5F">
        <w:rPr>
          <w:rStyle w:val="StyleUnderline"/>
        </w:rPr>
        <w:t>any Member State can block any activity</w:t>
      </w:r>
      <w:r>
        <w:t xml:space="preserve"> or refuse to adopt any report.</w:t>
      </w:r>
    </w:p>
    <w:p w14:paraId="04C2F231" w14:textId="77777777" w:rsidR="004221BC" w:rsidRDefault="004221BC" w:rsidP="004221BC">
      <w:r>
        <w:t>The Arctic Council emerged from the Arctic Environmental Protection Strategy (AEPS) and has, from the very beginning, been focused primarily on environmental science and increasingly on Indigenous wellbeing. Nearly everything they do is coloured by the reality of anthropogenic climate change.</w:t>
      </w:r>
    </w:p>
    <w:p w14:paraId="45D1FDAB" w14:textId="77777777" w:rsidR="004221BC" w:rsidRDefault="004221BC" w:rsidP="004221BC">
      <w:r>
        <w:t xml:space="preserve">However, today, </w:t>
      </w:r>
      <w:r w:rsidRPr="009909B4">
        <w:rPr>
          <w:rStyle w:val="StyleUnderline"/>
          <w:highlight w:val="cyan"/>
        </w:rPr>
        <w:t xml:space="preserve">one Member State </w:t>
      </w:r>
      <w:r w:rsidRPr="009909B4">
        <w:rPr>
          <w:rStyle w:val="Emphasis"/>
          <w:highlight w:val="cyan"/>
        </w:rPr>
        <w:t>rejects the established climate science</w:t>
      </w:r>
      <w:r>
        <w:t>; and, moreover, rejects the scientific method as evidenced in rapid changes to healthcare research and public policy. Artificial Intelligence (</w:t>
      </w:r>
      <w:r w:rsidRPr="00FC6B5F">
        <w:rPr>
          <w:rStyle w:val="StyleUnderline"/>
        </w:rPr>
        <w:t>AI) flagging of trigger words, including “climate change</w:t>
      </w:r>
      <w:r>
        <w:t xml:space="preserve">,” “indigenous community,” “equity,” and “gender”, </w:t>
      </w:r>
      <w:r w:rsidRPr="00FC6B5F">
        <w:rPr>
          <w:rStyle w:val="StyleUnderline"/>
        </w:rPr>
        <w:t>puts at risk many of its central projects</w:t>
      </w:r>
      <w:r>
        <w:t>, not just the many ostensibly focused on climate research, but also sustainable development activities like the keystone, Icelandic-led, Gender Equality in the Arctic project.</w:t>
      </w:r>
    </w:p>
    <w:p w14:paraId="23FD67FB" w14:textId="77777777" w:rsidR="004221BC" w:rsidRDefault="004221BC" w:rsidP="004221BC">
      <w:r>
        <w:t xml:space="preserve">A related practical challenge that is not new but is worsening, is funding capacity. </w:t>
      </w:r>
      <w:r w:rsidRPr="009909B4">
        <w:rPr>
          <w:rStyle w:val="StyleUnderline"/>
          <w:highlight w:val="cyan"/>
        </w:rPr>
        <w:t>All States have limited funding, but the situation is particularly acute in Russia and is</w:t>
      </w:r>
      <w:r w:rsidRPr="00FC6B5F">
        <w:rPr>
          <w:rStyle w:val="StyleUnderline"/>
        </w:rPr>
        <w:t xml:space="preserve"> rapidly </w:t>
      </w:r>
      <w:r w:rsidRPr="009909B4">
        <w:rPr>
          <w:rStyle w:val="StyleUnderline"/>
          <w:highlight w:val="cyan"/>
        </w:rPr>
        <w:t>worsening in the U</w:t>
      </w:r>
      <w:r>
        <w:t xml:space="preserve">nited </w:t>
      </w:r>
      <w:r w:rsidRPr="009909B4">
        <w:rPr>
          <w:rStyle w:val="StyleUnderline"/>
          <w:highlight w:val="cyan"/>
        </w:rPr>
        <w:t>S</w:t>
      </w:r>
      <w:r>
        <w:t>tates: the former because of an expensive war and occupation of Ukraine; the latter owing to political choices to cut science funding and exclude unfavoured topics.</w:t>
      </w:r>
    </w:p>
    <w:p w14:paraId="4B8AE060" w14:textId="77777777" w:rsidR="004221BC" w:rsidRDefault="004221BC" w:rsidP="004221BC">
      <w:r>
        <w:t>This is worsened by a political challenge: a securitisation of science-funding. Increasing instability in the High North pushes all Arctic States to pivot funding towards hard security topics. Money is redirected to military security and corporate security, away from human and environmental security.</w:t>
      </w:r>
    </w:p>
    <w:p w14:paraId="29CE94B3" w14:textId="77777777" w:rsidR="004221BC" w:rsidRDefault="004221BC" w:rsidP="004221BC">
      <w:r>
        <w:t xml:space="preserve">This takes us back to another procedural limitation: </w:t>
      </w:r>
      <w:r w:rsidRPr="00FC364B">
        <w:rPr>
          <w:rStyle w:val="StyleUnderline"/>
        </w:rPr>
        <w:t>the Arctic Council cannot replace this funding with external financing,</w:t>
      </w:r>
      <w:r>
        <w:t xml:space="preserve"> e.g., from the EU, China or India. </w:t>
      </w:r>
      <w:r w:rsidRPr="009909B4">
        <w:rPr>
          <w:rStyle w:val="Emphasis"/>
          <w:highlight w:val="cyan"/>
        </w:rPr>
        <w:t>All projects must receive at least half of their funding from the eight Arctic States</w:t>
      </w:r>
      <w:r>
        <w:t xml:space="preserve">. </w:t>
      </w:r>
      <w:r w:rsidRPr="00FC364B">
        <w:rPr>
          <w:rStyle w:val="StyleUnderline"/>
        </w:rPr>
        <w:t>This is a policy measure to prevent powerful observers with deep pockets from dominating decisions</w:t>
      </w:r>
      <w:r>
        <w:t xml:space="preserve"> about research priorities. But this means that </w:t>
      </w:r>
      <w:r w:rsidRPr="009909B4">
        <w:rPr>
          <w:rStyle w:val="StyleUnderline"/>
          <w:highlight w:val="cyan"/>
        </w:rPr>
        <w:t>unless the eight Arctic States can finance a project to at least 50%, it cannot go ahead</w:t>
      </w:r>
      <w:r w:rsidRPr="00FC364B">
        <w:rPr>
          <w:rStyle w:val="StyleUnderline"/>
        </w:rPr>
        <w:t xml:space="preserve"> within the Arctic Council</w:t>
      </w:r>
      <w:r>
        <w:t>.</w:t>
      </w:r>
    </w:p>
    <w:p w14:paraId="752B57FD" w14:textId="77777777" w:rsidR="004221BC" w:rsidRDefault="004221BC" w:rsidP="004221BC">
      <w:r w:rsidRPr="00740FF1">
        <w:rPr>
          <w:rStyle w:val="StyleUnderline"/>
        </w:rPr>
        <w:t>A more fundamental political challenge</w:t>
      </w:r>
      <w:r>
        <w:t xml:space="preserve"> </w:t>
      </w:r>
      <w:r w:rsidRPr="00740FF1">
        <w:rPr>
          <w:rStyle w:val="StyleUnderline"/>
        </w:rPr>
        <w:t>facing the Arctic Council is</w:t>
      </w:r>
      <w:r>
        <w:t xml:space="preserve"> that for the first time in its history, </w:t>
      </w:r>
      <w:r w:rsidRPr="00740FF1">
        <w:rPr>
          <w:rStyle w:val="StyleUnderline"/>
        </w:rPr>
        <w:t>one Member State is openly calling to annex the territory of another Member State and refusing to rule out the rule of force</w:t>
      </w:r>
      <w:r>
        <w:t xml:space="preserve"> to achieve its ends. The Kingdom of Denmark will take the chair of the Arctic Council in May 2025. Experienced Greenlandic diplomat Kenneth Høegh will act as Arctic Ambassador and Chair of the Senior Arctic Officials; longstanding politician and current Greenlandic Minister for Foreign Affairs Vivien Motzfeldt will chair the Ministerial meeting. Alongside Greenlander Sara Olsvig, Chair of Inuit Circumpolar Council, they make a formidable team. However, it comes at a time when </w:t>
      </w:r>
      <w:r w:rsidRPr="00E6004D">
        <w:rPr>
          <w:rStyle w:val="StyleUnderline"/>
          <w:highlight w:val="cyan"/>
        </w:rPr>
        <w:t xml:space="preserve">the Arctic Council is under </w:t>
      </w:r>
      <w:r w:rsidRPr="00E6004D">
        <w:rPr>
          <w:rStyle w:val="Emphasis"/>
          <w:highlight w:val="cyan"/>
        </w:rPr>
        <w:t>existential threat</w:t>
      </w:r>
      <w:r w:rsidRPr="00DF2728">
        <w:rPr>
          <w:rStyle w:val="StyleUnderline"/>
        </w:rPr>
        <w:t>. Holding high-level meetings</w:t>
      </w:r>
      <w:r>
        <w:t xml:space="preserve"> between the Senior Arctic Officials and Indigenous Permanent Participants’ leadership, not to mention the Ministerial meeting, in Greenland or Denmark, </w:t>
      </w:r>
      <w:r w:rsidRPr="00DF2728">
        <w:rPr>
          <w:rStyle w:val="StyleUnderline"/>
        </w:rPr>
        <w:t>will become increasingly difficult</w:t>
      </w:r>
      <w:r>
        <w:t xml:space="preserve">. In fact, the May ministerial meeting will be </w:t>
      </w:r>
      <w:r>
        <w:lastRenderedPageBreak/>
        <w:t>held entirely virtually and not live-streamed. It remains to be seen if the customary declaration will be agreed at this meeting. The 2019 Rovaniemi precedent of stalemate, at which US Secretary of State Mike Pompeo vetoed any declaration that acknowledged climate change, and the other States and Permanent Participants refused to sign a declaration that ignored this reality, does not give cause for hope, at least for a declaration with any meaningful content.</w:t>
      </w:r>
    </w:p>
    <w:p w14:paraId="41846E3A" w14:textId="1B944B3A" w:rsidR="004221BC" w:rsidRDefault="004221BC" w:rsidP="004221BC">
      <w:pPr>
        <w:pStyle w:val="Heading4"/>
      </w:pPr>
      <w:r>
        <w:t xml:space="preserve">Trump guarantees </w:t>
      </w:r>
      <w:r w:rsidRPr="00741FCF">
        <w:rPr>
          <w:u w:val="single"/>
        </w:rPr>
        <w:t>collapse</w:t>
      </w:r>
      <w:r>
        <w:t xml:space="preserve"> of the Arctic Council. </w:t>
      </w:r>
    </w:p>
    <w:p w14:paraId="10858363" w14:textId="77777777" w:rsidR="004221BC" w:rsidRDefault="004221BC" w:rsidP="004221BC">
      <w:r w:rsidRPr="00930A1C">
        <w:t xml:space="preserve">Arne O. </w:t>
      </w:r>
      <w:r w:rsidRPr="00930A1C">
        <w:rPr>
          <w:rStyle w:val="Style13ptBold"/>
        </w:rPr>
        <w:t>Holm and</w:t>
      </w:r>
      <w:r>
        <w:t xml:space="preserve"> </w:t>
      </w:r>
      <w:r w:rsidRPr="00930A1C">
        <w:t xml:space="preserve">Birgitte </w:t>
      </w:r>
      <w:r w:rsidRPr="00930A1C">
        <w:rPr>
          <w:rStyle w:val="Style13ptBold"/>
        </w:rPr>
        <w:t>Hansen 5/9</w:t>
      </w:r>
      <w:r>
        <w:t>. *</w:t>
      </w:r>
      <w:r w:rsidRPr="00930A1C">
        <w:t>Editor-in-Chief, High North News</w:t>
      </w:r>
      <w:r>
        <w:t>. *</w:t>
      </w:r>
      <w:r w:rsidRPr="00930A1C">
        <w:t>Translator and Science Journalist</w:t>
      </w:r>
      <w:r>
        <w:t>. 5/9/25. “</w:t>
      </w:r>
      <w:r w:rsidRPr="00930A1C">
        <w:t>The Arctic Council: On the Brink of Collapse or Still a Hope for Cooperation?</w:t>
      </w:r>
      <w:r>
        <w:t xml:space="preserve">”. </w:t>
      </w:r>
      <w:r w:rsidRPr="00930A1C">
        <w:t>https://www.highnorthnews.com/en/arctic-council-brink-collapse-or-still-hope-cooperation</w:t>
      </w:r>
      <w:r>
        <w:t>. BP</w:t>
      </w:r>
    </w:p>
    <w:p w14:paraId="6D0E180C" w14:textId="77777777" w:rsidR="004221BC" w:rsidRPr="00AA28B2" w:rsidRDefault="004221BC" w:rsidP="004221BC">
      <w:pPr>
        <w:rPr>
          <w:u w:val="single"/>
        </w:rPr>
      </w:pPr>
      <w:r w:rsidRPr="00046413">
        <w:rPr>
          <w:rStyle w:val="Emphasis"/>
        </w:rPr>
        <w:t>Threatens own members</w:t>
      </w:r>
      <w:r>
        <w:rPr>
          <w:rStyle w:val="Emphasis"/>
        </w:rPr>
        <w:t xml:space="preserve"> </w:t>
      </w:r>
      <w:r w:rsidRPr="009E628E">
        <w:rPr>
          <w:sz w:val="16"/>
        </w:rPr>
        <w:t xml:space="preserve">However, </w:t>
      </w:r>
      <w:r w:rsidRPr="00621E05">
        <w:rPr>
          <w:highlight w:val="cyan"/>
          <w:u w:val="single"/>
        </w:rPr>
        <w:t xml:space="preserve">Trump </w:t>
      </w:r>
      <w:r w:rsidRPr="008C57E5">
        <w:rPr>
          <w:u w:val="single"/>
        </w:rPr>
        <w:t xml:space="preserve">is </w:t>
      </w:r>
      <w:r w:rsidRPr="00621E05">
        <w:rPr>
          <w:highlight w:val="cyan"/>
          <w:u w:val="single"/>
        </w:rPr>
        <w:t xml:space="preserve">not content with </w:t>
      </w:r>
      <w:r w:rsidRPr="00621E05">
        <w:rPr>
          <w:rStyle w:val="Emphasis"/>
          <w:highlight w:val="cyan"/>
        </w:rPr>
        <w:t>threatening</w:t>
      </w:r>
      <w:r w:rsidRPr="00621E05">
        <w:rPr>
          <w:highlight w:val="cyan"/>
          <w:u w:val="single"/>
        </w:rPr>
        <w:t xml:space="preserve"> just </w:t>
      </w:r>
      <w:r w:rsidRPr="00621E05">
        <w:rPr>
          <w:rStyle w:val="Emphasis"/>
          <w:highlight w:val="cyan"/>
        </w:rPr>
        <w:t>one</w:t>
      </w:r>
      <w:r w:rsidRPr="008C57E5">
        <w:rPr>
          <w:u w:val="single"/>
        </w:rPr>
        <w:t xml:space="preserve"> of the </w:t>
      </w:r>
      <w:r w:rsidRPr="00621E05">
        <w:rPr>
          <w:highlight w:val="cyan"/>
          <w:u w:val="single"/>
        </w:rPr>
        <w:t xml:space="preserve">member </w:t>
      </w:r>
      <w:r w:rsidRPr="008C57E5">
        <w:rPr>
          <w:u w:val="single"/>
        </w:rPr>
        <w:t>countries</w:t>
      </w:r>
      <w:r w:rsidRPr="009E628E">
        <w:rPr>
          <w:sz w:val="16"/>
        </w:rPr>
        <w:t>. Canada was also told a few days ago that the country should cease to be an independent nation and be incorporated as a US state.</w:t>
      </w:r>
      <w:r>
        <w:rPr>
          <w:sz w:val="16"/>
        </w:rPr>
        <w:t xml:space="preserve"> </w:t>
      </w:r>
      <w:r w:rsidRPr="009E628E">
        <w:rPr>
          <w:sz w:val="16"/>
        </w:rPr>
        <w:t xml:space="preserve">The ambitions, if I can use such a mild expression about </w:t>
      </w:r>
      <w:r w:rsidRPr="0090179C">
        <w:rPr>
          <w:u w:val="single"/>
        </w:rPr>
        <w:t xml:space="preserve">Trump's </w:t>
      </w:r>
      <w:r w:rsidRPr="00621E05">
        <w:rPr>
          <w:highlight w:val="cyan"/>
          <w:u w:val="single"/>
        </w:rPr>
        <w:t>absurd megalomania</w:t>
      </w:r>
      <w:r w:rsidRPr="009E628E">
        <w:rPr>
          <w:sz w:val="16"/>
        </w:rPr>
        <w:t xml:space="preserve">, are strongly </w:t>
      </w:r>
      <w:r w:rsidRPr="00621E05">
        <w:rPr>
          <w:highlight w:val="cyan"/>
          <w:u w:val="single"/>
        </w:rPr>
        <w:t>condemned b</w:t>
      </w:r>
      <w:r w:rsidRPr="0090179C">
        <w:rPr>
          <w:u w:val="single"/>
        </w:rPr>
        <w:t xml:space="preserve">y both </w:t>
      </w:r>
      <w:r w:rsidRPr="00621E05">
        <w:rPr>
          <w:highlight w:val="cyan"/>
          <w:u w:val="single"/>
        </w:rPr>
        <w:t>Canada and Denmark</w:t>
      </w:r>
      <w:r w:rsidRPr="009E628E">
        <w:rPr>
          <w:sz w:val="16"/>
        </w:rPr>
        <w:t>.</w:t>
      </w:r>
      <w:r>
        <w:rPr>
          <w:sz w:val="16"/>
        </w:rPr>
        <w:t xml:space="preserve"> </w:t>
      </w:r>
      <w:r w:rsidRPr="009E628E">
        <w:rPr>
          <w:sz w:val="16"/>
        </w:rPr>
        <w:t xml:space="preserve">However, </w:t>
      </w:r>
      <w:r w:rsidRPr="00B275A8">
        <w:rPr>
          <w:u w:val="single"/>
        </w:rPr>
        <w:t xml:space="preserve">Trump's </w:t>
      </w:r>
      <w:r w:rsidRPr="00621E05">
        <w:rPr>
          <w:rStyle w:val="Emphasis"/>
          <w:highlight w:val="cyan"/>
        </w:rPr>
        <w:t>obstacles</w:t>
      </w:r>
      <w:r w:rsidRPr="00621E05">
        <w:rPr>
          <w:highlight w:val="cyan"/>
          <w:u w:val="single"/>
        </w:rPr>
        <w:t xml:space="preserve"> </w:t>
      </w:r>
      <w:r w:rsidRPr="00B275A8">
        <w:rPr>
          <w:u w:val="single"/>
        </w:rPr>
        <w:t xml:space="preserve">to Arctic </w:t>
      </w:r>
      <w:r w:rsidRPr="00046413">
        <w:rPr>
          <w:rStyle w:val="Emphasis"/>
        </w:rPr>
        <w:t>cooperation</w:t>
      </w:r>
      <w:r w:rsidRPr="00B275A8">
        <w:rPr>
          <w:u w:val="single"/>
        </w:rPr>
        <w:t xml:space="preserve"> </w:t>
      </w:r>
      <w:r w:rsidRPr="00621E05">
        <w:rPr>
          <w:highlight w:val="cyan"/>
          <w:u w:val="single"/>
        </w:rPr>
        <w:t xml:space="preserve">extend </w:t>
      </w:r>
      <w:r w:rsidRPr="00621E05">
        <w:rPr>
          <w:rStyle w:val="Emphasis"/>
          <w:highlight w:val="cyan"/>
        </w:rPr>
        <w:t>further than that</w:t>
      </w:r>
      <w:r w:rsidRPr="00B275A8">
        <w:rPr>
          <w:u w:val="single"/>
        </w:rPr>
        <w:t xml:space="preserve">. Under the </w:t>
      </w:r>
      <w:r w:rsidRPr="00B46170">
        <w:rPr>
          <w:rStyle w:val="Emphasis"/>
        </w:rPr>
        <w:t>Danish chairship</w:t>
      </w:r>
      <w:r w:rsidRPr="00B275A8">
        <w:rPr>
          <w:u w:val="single"/>
        </w:rPr>
        <w:t xml:space="preserve">, </w:t>
      </w:r>
      <w:r w:rsidRPr="00621E05">
        <w:rPr>
          <w:highlight w:val="cyan"/>
          <w:u w:val="single"/>
        </w:rPr>
        <w:t xml:space="preserve">two policy areas </w:t>
      </w:r>
      <w:r w:rsidRPr="009E628E">
        <w:rPr>
          <w:sz w:val="16"/>
        </w:rPr>
        <w:t xml:space="preserve">in particular </w:t>
      </w:r>
      <w:r w:rsidRPr="00B275A8">
        <w:rPr>
          <w:u w:val="single"/>
        </w:rPr>
        <w:t xml:space="preserve">are highlighted: </w:t>
      </w:r>
      <w:r w:rsidRPr="00621E05">
        <w:rPr>
          <w:rStyle w:val="Emphasis"/>
          <w:highlight w:val="cyan"/>
        </w:rPr>
        <w:t>climate</w:t>
      </w:r>
      <w:r w:rsidRPr="00621E05">
        <w:rPr>
          <w:highlight w:val="cyan"/>
          <w:u w:val="single"/>
        </w:rPr>
        <w:t xml:space="preserve"> and </w:t>
      </w:r>
      <w:r w:rsidRPr="00621E05">
        <w:rPr>
          <w:rStyle w:val="Emphasis"/>
          <w:highlight w:val="cyan"/>
        </w:rPr>
        <w:t>indigenous peoples</w:t>
      </w:r>
      <w:r w:rsidRPr="009E628E">
        <w:rPr>
          <w:sz w:val="16"/>
        </w:rPr>
        <w:t>. This is emphasized precisely by Greenland's special position in the Danish leadership.</w:t>
      </w:r>
      <w:r>
        <w:rPr>
          <w:sz w:val="16"/>
        </w:rPr>
        <w:t xml:space="preserve"> </w:t>
      </w:r>
      <w:r w:rsidRPr="009E628E">
        <w:rPr>
          <w:sz w:val="16"/>
        </w:rPr>
        <w:t xml:space="preserve">One would have serious problems rubbing sleep out of one's eyes to not have discovered that </w:t>
      </w:r>
      <w:r w:rsidRPr="00621E05">
        <w:rPr>
          <w:highlight w:val="cyan"/>
          <w:u w:val="single"/>
        </w:rPr>
        <w:t xml:space="preserve">these </w:t>
      </w:r>
      <w:r w:rsidRPr="00F447B7">
        <w:rPr>
          <w:u w:val="single"/>
        </w:rPr>
        <w:t xml:space="preserve">are </w:t>
      </w:r>
      <w:r w:rsidRPr="00621E05">
        <w:rPr>
          <w:highlight w:val="cyan"/>
          <w:u w:val="single"/>
        </w:rPr>
        <w:t xml:space="preserve">two topics </w:t>
      </w:r>
      <w:r w:rsidRPr="00F447B7">
        <w:rPr>
          <w:u w:val="single"/>
        </w:rPr>
        <w:t xml:space="preserve">that </w:t>
      </w:r>
      <w:r w:rsidRPr="00621E05">
        <w:rPr>
          <w:highlight w:val="cyan"/>
          <w:u w:val="single"/>
        </w:rPr>
        <w:t xml:space="preserve">Trump </w:t>
      </w:r>
      <w:r w:rsidRPr="00F447B7">
        <w:rPr>
          <w:u w:val="single"/>
        </w:rPr>
        <w:t xml:space="preserve">is </w:t>
      </w:r>
      <w:r w:rsidRPr="00621E05">
        <w:rPr>
          <w:rStyle w:val="Emphasis"/>
          <w:highlight w:val="cyan"/>
        </w:rPr>
        <w:t>intensely opposed</w:t>
      </w:r>
      <w:r w:rsidRPr="00621E05">
        <w:rPr>
          <w:sz w:val="16"/>
          <w:highlight w:val="cyan"/>
        </w:rPr>
        <w:t xml:space="preserve"> </w:t>
      </w:r>
      <w:r w:rsidRPr="009E628E">
        <w:rPr>
          <w:sz w:val="16"/>
        </w:rPr>
        <w:t xml:space="preserve">to, </w:t>
      </w:r>
      <w:r w:rsidRPr="00621E05">
        <w:rPr>
          <w:highlight w:val="cyan"/>
          <w:u w:val="single"/>
        </w:rPr>
        <w:t xml:space="preserve">in addition to a </w:t>
      </w:r>
      <w:r w:rsidRPr="00621E05">
        <w:rPr>
          <w:rStyle w:val="Emphasis"/>
          <w:highlight w:val="cyan"/>
        </w:rPr>
        <w:t>general opposition</w:t>
      </w:r>
      <w:r w:rsidRPr="00621E05">
        <w:rPr>
          <w:highlight w:val="cyan"/>
          <w:u w:val="single"/>
        </w:rPr>
        <w:t xml:space="preserve"> to </w:t>
      </w:r>
      <w:r w:rsidRPr="00621E05">
        <w:rPr>
          <w:rStyle w:val="Emphasis"/>
          <w:highlight w:val="cyan"/>
        </w:rPr>
        <w:t>international organizations</w:t>
      </w:r>
      <w:r w:rsidRPr="00F447B7">
        <w:rPr>
          <w:u w:val="single"/>
        </w:rPr>
        <w:t>.</w:t>
      </w:r>
      <w:r>
        <w:rPr>
          <w:u w:val="single"/>
        </w:rPr>
        <w:t xml:space="preserve"> </w:t>
      </w:r>
      <w:r w:rsidRPr="009A6B2E">
        <w:rPr>
          <w:sz w:val="16"/>
        </w:rPr>
        <w:t xml:space="preserve">Therefore, </w:t>
      </w:r>
      <w:r w:rsidRPr="00621E05">
        <w:rPr>
          <w:highlight w:val="cyan"/>
          <w:u w:val="single"/>
        </w:rPr>
        <w:t xml:space="preserve">the chance that the Arctic Council will </w:t>
      </w:r>
      <w:r w:rsidRPr="00621E05">
        <w:rPr>
          <w:rStyle w:val="Emphasis"/>
          <w:highlight w:val="cyan"/>
        </w:rPr>
        <w:t>collapse</w:t>
      </w:r>
      <w:r w:rsidRPr="00621E05">
        <w:rPr>
          <w:highlight w:val="cyan"/>
          <w:u w:val="single"/>
        </w:rPr>
        <w:t xml:space="preserve"> in the next </w:t>
      </w:r>
      <w:r w:rsidRPr="00621E05">
        <w:rPr>
          <w:rStyle w:val="Emphasis"/>
          <w:highlight w:val="cyan"/>
        </w:rPr>
        <w:t>two years</w:t>
      </w:r>
      <w:r w:rsidRPr="00621E05">
        <w:rPr>
          <w:highlight w:val="cyan"/>
          <w:u w:val="single"/>
        </w:rPr>
        <w:t xml:space="preserve"> is </w:t>
      </w:r>
      <w:r w:rsidRPr="00621E05">
        <w:rPr>
          <w:rStyle w:val="Emphasis"/>
          <w:highlight w:val="cyan"/>
        </w:rPr>
        <w:t>imminent</w:t>
      </w:r>
    </w:p>
    <w:p w14:paraId="0684E54D" w14:textId="2316B84E" w:rsidR="004221BC" w:rsidRPr="00301C98" w:rsidRDefault="004221BC" w:rsidP="004221BC">
      <w:pPr>
        <w:pStyle w:val="Heading4"/>
      </w:pPr>
      <w:r w:rsidRPr="00301C98">
        <w:t>Numerous international frameworks trump and resolve Arctic discord</w:t>
      </w:r>
    </w:p>
    <w:p w14:paraId="335D7186" w14:textId="77777777" w:rsidR="004221BC" w:rsidRPr="00EC0C65" w:rsidRDefault="004221BC" w:rsidP="004221BC">
      <w:pPr>
        <w:rPr>
          <w:b/>
          <w:bCs/>
          <w:sz w:val="26"/>
        </w:rPr>
      </w:pPr>
      <w:r w:rsidRPr="00301C98">
        <w:rPr>
          <w:rStyle w:val="Style13ptBold"/>
        </w:rPr>
        <w:t>Overfield 2023</w:t>
      </w:r>
      <w:r>
        <w:rPr>
          <w:rStyle w:val="Style13ptBold"/>
        </w:rPr>
        <w:t xml:space="preserve"> </w:t>
      </w:r>
      <w:r>
        <w:t xml:space="preserve">Cornell Overfield is a research analyst at Center for Naval Analyses. The views expressed here are his own and do not reflect his employer. “There’s Still Law in the Far North: Don't revive the Arctic Council until Russia is out of Ukraine.” July 10, 2023, </w:t>
      </w:r>
      <w:r w:rsidRPr="00301C98">
        <w:t>https://foreignpolicy.com/2023/07/10/far-north-arctic-council-russia-ukraine-war/</w:t>
      </w:r>
    </w:p>
    <w:p w14:paraId="22D8DE26" w14:textId="77777777" w:rsidR="004221BC" w:rsidRPr="00EC0C65" w:rsidRDefault="004221BC" w:rsidP="004221BC">
      <w:pPr>
        <w:rPr>
          <w:sz w:val="16"/>
        </w:rPr>
      </w:pPr>
      <w:r w:rsidRPr="00EC0C65">
        <w:rPr>
          <w:sz w:val="16"/>
        </w:rPr>
        <w:t>One of the quieter consequences of Russia’s full-scale invasion of Ukraine was a joint decision by Canada, Denmark, Finland, Iceland, Norway, Sweden, and the United States (the Arctic 7) to pause the activities of the Arctic Council, which includes Russia. Almost immediately, some experts worried that this move would backfire on the Arctic 7 and make for a more disorderly Arctic. A recent article in the Financial Times is just the latest example to perpetuate fundamental myths about Arctic economic and social governance.</w:t>
      </w:r>
    </w:p>
    <w:p w14:paraId="74CF21AE" w14:textId="77777777" w:rsidR="004221BC" w:rsidRPr="00EC0C65" w:rsidRDefault="004221BC" w:rsidP="004221BC">
      <w:pPr>
        <w:rPr>
          <w:sz w:val="16"/>
        </w:rPr>
      </w:pPr>
      <w:r w:rsidRPr="00EC0C65">
        <w:rPr>
          <w:sz w:val="16"/>
        </w:rPr>
        <w:t xml:space="preserve">In the Financial Times, former Finnish Foreign Minister Pekka Haavisto warned that “an Arctic with no rules” was in the offing with the Arctic Council in limbo. But </w:t>
      </w:r>
      <w:r w:rsidRPr="00EC0C65">
        <w:rPr>
          <w:rStyle w:val="StyleUnderline"/>
          <w:highlight w:val="cyan"/>
        </w:rPr>
        <w:t>the council itself doesn’t create, or enforce, the rules of the north. The council is just a forum</w:t>
      </w:r>
      <w:r w:rsidRPr="007662EE">
        <w:rPr>
          <w:rStyle w:val="StyleUnderline"/>
        </w:rPr>
        <w:t xml:space="preserve">, and the </w:t>
      </w:r>
      <w:r w:rsidRPr="00EC0C65">
        <w:rPr>
          <w:rStyle w:val="StyleUnderline"/>
          <w:highlight w:val="cyan"/>
        </w:rPr>
        <w:t>vast majority of Arctic governance</w:t>
      </w:r>
      <w:r w:rsidRPr="007662EE">
        <w:rPr>
          <w:rStyle w:val="StyleUnderline"/>
        </w:rPr>
        <w:t xml:space="preserve">—economic, social, and climate—has always </w:t>
      </w:r>
      <w:r w:rsidRPr="00EC0C65">
        <w:rPr>
          <w:rStyle w:val="StyleUnderline"/>
          <w:highlight w:val="cyan"/>
        </w:rPr>
        <w:t>happened beyond its doors. International and national law are the real powers in the Arctic</w:t>
      </w:r>
      <w:r w:rsidRPr="007662EE">
        <w:rPr>
          <w:rStyle w:val="StyleUnderline"/>
        </w:rPr>
        <w:t>,</w:t>
      </w:r>
      <w:r w:rsidRPr="00EC0C65">
        <w:rPr>
          <w:sz w:val="16"/>
        </w:rPr>
        <w:t xml:space="preserve"> and the only threat to them comes from Russian impunity.</w:t>
      </w:r>
    </w:p>
    <w:p w14:paraId="494C1429" w14:textId="77777777" w:rsidR="004221BC" w:rsidRPr="00EC0C65" w:rsidRDefault="004221BC" w:rsidP="004221BC">
      <w:pPr>
        <w:rPr>
          <w:sz w:val="16"/>
        </w:rPr>
      </w:pPr>
      <w:r w:rsidRPr="00EC0C65">
        <w:rPr>
          <w:sz w:val="16"/>
        </w:rPr>
        <w:t>The Arctic Council, established in 1996, is an intergovernmental forum composed of the eight Arctic states, a half-dozen Indigenous communities as permanent participants, and an assortment of observer states and organizations. The council is chaired by the Arctic states on a rotating basis, with biennial summits between foreign ministers capping one chair’s agenda and handing the reins to the next chair. The vast bulk of the council’s work is producing environmental, social, and development assessments (military security is off limits) through ad hoc projects and seven working and expert groups. Decisions require unanimity. Projects are funded and recommendations implemented by members, not the council.</w:t>
      </w:r>
    </w:p>
    <w:p w14:paraId="06AE3DCB" w14:textId="77777777" w:rsidR="004221BC" w:rsidRPr="00EC0C65" w:rsidRDefault="004221BC" w:rsidP="004221BC">
      <w:pPr>
        <w:rPr>
          <w:sz w:val="16"/>
        </w:rPr>
      </w:pPr>
      <w:r w:rsidRPr="00EC0C65">
        <w:rPr>
          <w:rStyle w:val="StyleUnderline"/>
          <w:highlight w:val="cyan"/>
        </w:rPr>
        <w:t>I</w:t>
      </w:r>
      <w:r w:rsidRPr="00580F07">
        <w:rPr>
          <w:rStyle w:val="StyleUnderline"/>
        </w:rPr>
        <w:t xml:space="preserve">nternational </w:t>
      </w:r>
      <w:r w:rsidRPr="00EC0C65">
        <w:rPr>
          <w:rStyle w:val="StyleUnderline"/>
          <w:highlight w:val="cyan"/>
        </w:rPr>
        <w:t>law underpins</w:t>
      </w:r>
      <w:r w:rsidRPr="00580F07">
        <w:rPr>
          <w:rStyle w:val="StyleUnderline"/>
        </w:rPr>
        <w:t xml:space="preserve"> regional </w:t>
      </w:r>
      <w:r w:rsidRPr="00EC0C65">
        <w:rPr>
          <w:rStyle w:val="StyleUnderline"/>
          <w:highlight w:val="cyan"/>
        </w:rPr>
        <w:t>governance</w:t>
      </w:r>
      <w:r w:rsidRPr="00580F07">
        <w:rPr>
          <w:rStyle w:val="StyleUnderline"/>
        </w:rPr>
        <w:t>. The Arctic is ringed by land with clear owners—no land dispute remains in the Arctic.</w:t>
      </w:r>
      <w:r w:rsidRPr="00EC0C65">
        <w:rPr>
          <w:sz w:val="16"/>
        </w:rPr>
        <w:t xml:space="preserve"> Beyond the Arctic’s shores,  the United Nations Convention on the Law of the Sea (</w:t>
      </w:r>
      <w:r w:rsidRPr="00EC0C65">
        <w:rPr>
          <w:rStyle w:val="StyleUnderline"/>
          <w:highlight w:val="cyan"/>
        </w:rPr>
        <w:t>UNCLOS) sets rules</w:t>
      </w:r>
      <w:r w:rsidRPr="00580F07">
        <w:rPr>
          <w:rStyle w:val="StyleUnderline"/>
        </w:rPr>
        <w:t xml:space="preserve"> on resource entitlements</w:t>
      </w:r>
      <w:r w:rsidRPr="00EC0C65">
        <w:rPr>
          <w:sz w:val="16"/>
        </w:rPr>
        <w:t xml:space="preserve"> in the oceans. The </w:t>
      </w:r>
      <w:r w:rsidRPr="00580F07">
        <w:rPr>
          <w:rStyle w:val="StyleUnderline"/>
        </w:rPr>
        <w:t>Arctic states all generally respect UNCLOS</w:t>
      </w:r>
      <w:r w:rsidRPr="00EC0C65">
        <w:rPr>
          <w:sz w:val="16"/>
        </w:rPr>
        <w:t xml:space="preserve"> both in the Arctic and globally, and its universal rules clearly delineate where Arctic states have exclusive resource rights to oil, minerals, and fish, and where the high seas begin.</w:t>
      </w:r>
    </w:p>
    <w:p w14:paraId="65854081" w14:textId="77777777" w:rsidR="004221BC" w:rsidRPr="00EC0C65" w:rsidRDefault="004221BC" w:rsidP="004221BC">
      <w:pPr>
        <w:rPr>
          <w:sz w:val="16"/>
        </w:rPr>
      </w:pPr>
      <w:r w:rsidRPr="00580F07">
        <w:rPr>
          <w:rStyle w:val="StyleUnderline"/>
        </w:rPr>
        <w:t>E</w:t>
      </w:r>
      <w:r w:rsidRPr="00EC0C65">
        <w:rPr>
          <w:sz w:val="16"/>
        </w:rPr>
        <w:t xml:space="preserve">xclusive </w:t>
      </w:r>
      <w:r w:rsidRPr="00580F07">
        <w:rPr>
          <w:rStyle w:val="StyleUnderline"/>
        </w:rPr>
        <w:t>e</w:t>
      </w:r>
      <w:r w:rsidRPr="00EC0C65">
        <w:rPr>
          <w:sz w:val="16"/>
        </w:rPr>
        <w:t xml:space="preserve">conomic </w:t>
      </w:r>
      <w:r w:rsidRPr="00580F07">
        <w:rPr>
          <w:rStyle w:val="StyleUnderline"/>
        </w:rPr>
        <w:t>z</w:t>
      </w:r>
      <w:r w:rsidRPr="00EC0C65">
        <w:rPr>
          <w:sz w:val="16"/>
        </w:rPr>
        <w:t xml:space="preserve">one (which stretch up to 200 nautical miles from shore) boundaries </w:t>
      </w:r>
      <w:r w:rsidRPr="00580F07">
        <w:rPr>
          <w:rStyle w:val="StyleUnderline"/>
        </w:rPr>
        <w:t>are all but settled</w:t>
      </w:r>
      <w:r w:rsidRPr="00EC0C65">
        <w:rPr>
          <w:sz w:val="16"/>
        </w:rPr>
        <w:t>, and competing Russian, Canadian, and Danish claims to more rights to seabed resources are proceeding in full accordance with international law. All that will be left for the global commons are the fish of the central Arctic Ocean—and even they are off the menu until 2037 thanks to a temporary international fishing moratorium.</w:t>
      </w:r>
    </w:p>
    <w:p w14:paraId="440871B3" w14:textId="77777777" w:rsidR="004221BC" w:rsidRPr="00EC0C65" w:rsidRDefault="004221BC" w:rsidP="004221BC">
      <w:pPr>
        <w:rPr>
          <w:sz w:val="16"/>
        </w:rPr>
      </w:pPr>
      <w:r w:rsidRPr="00580F07">
        <w:rPr>
          <w:rStyle w:val="StyleUnderline"/>
        </w:rPr>
        <w:t>Beyond these universal legal structures, Arctic-specific measures</w:t>
      </w:r>
      <w:r w:rsidRPr="00EC0C65">
        <w:rPr>
          <w:sz w:val="16"/>
        </w:rPr>
        <w:t xml:space="preserve">—such as a treaty divvying up search-and-rescue responsibilities (negotiated via the Arctic Council) or the International Maritime Organization’s Polar Code setting standards for ships operating </w:t>
      </w:r>
      <w:r w:rsidRPr="00EC0C65">
        <w:rPr>
          <w:sz w:val="16"/>
        </w:rPr>
        <w:lastRenderedPageBreak/>
        <w:t>in Arctic waters—</w:t>
      </w:r>
      <w:r w:rsidRPr="00580F07">
        <w:rPr>
          <w:rStyle w:val="StyleUnderline"/>
        </w:rPr>
        <w:t>also remain in place</w:t>
      </w:r>
      <w:r w:rsidRPr="00EC0C65">
        <w:rPr>
          <w:sz w:val="16"/>
        </w:rPr>
        <w:t>. The United States (and China, among others) have long-standing disagreements with Russia and Canada over navigational rights in the Northeast and Northwest Passages, but these are fundamentally universal issues about the sanctity of navigational freedom.</w:t>
      </w:r>
    </w:p>
    <w:p w14:paraId="12FEBBE4" w14:textId="77777777" w:rsidR="004221BC" w:rsidRPr="00EC0C65" w:rsidRDefault="004221BC" w:rsidP="004221BC">
      <w:pPr>
        <w:rPr>
          <w:sz w:val="16"/>
        </w:rPr>
      </w:pPr>
      <w:r w:rsidRPr="00EC0C65">
        <w:rPr>
          <w:sz w:val="16"/>
        </w:rPr>
        <w:t xml:space="preserve">National law, whether on economic development, environmental protection, or Indigenous rights, provides the matter of governance within the framework of national sovereignty and exclusive rights. Take investment, for instance, which all Arctic states recognize as a key need for creating sustainable economies that respond to growing demand for Arctic resources. At the Center for Naval Analyses, we recently demonstrated how </w:t>
      </w:r>
      <w:r w:rsidRPr="00B20FF0">
        <w:rPr>
          <w:rStyle w:val="StyleUnderline"/>
        </w:rPr>
        <w:t>Canada, Norway, Russia, and the U</w:t>
      </w:r>
      <w:r w:rsidRPr="00EC0C65">
        <w:rPr>
          <w:sz w:val="16"/>
        </w:rPr>
        <w:t xml:space="preserve">nited </w:t>
      </w:r>
      <w:r w:rsidRPr="00B20FF0">
        <w:rPr>
          <w:rStyle w:val="StyleUnderline"/>
        </w:rPr>
        <w:t>S</w:t>
      </w:r>
      <w:r w:rsidRPr="00EC0C65">
        <w:rPr>
          <w:sz w:val="16"/>
        </w:rPr>
        <w:t xml:space="preserve">tates all </w:t>
      </w:r>
      <w:r w:rsidRPr="00B20FF0">
        <w:rPr>
          <w:rStyle w:val="StyleUnderline"/>
        </w:rPr>
        <w:t>use their own f</w:t>
      </w:r>
      <w:r w:rsidRPr="00EC0C65">
        <w:rPr>
          <w:sz w:val="16"/>
        </w:rPr>
        <w:t xml:space="preserve">oreign </w:t>
      </w:r>
      <w:r w:rsidRPr="00B20FF0">
        <w:rPr>
          <w:rStyle w:val="StyleUnderline"/>
        </w:rPr>
        <w:t>d</w:t>
      </w:r>
      <w:r w:rsidRPr="00EC0C65">
        <w:rPr>
          <w:sz w:val="16"/>
        </w:rPr>
        <w:t xml:space="preserve">irect </w:t>
      </w:r>
      <w:r w:rsidRPr="00B20FF0">
        <w:rPr>
          <w:rStyle w:val="StyleUnderline"/>
        </w:rPr>
        <w:t>i</w:t>
      </w:r>
      <w:r w:rsidRPr="00EC0C65">
        <w:rPr>
          <w:sz w:val="16"/>
        </w:rPr>
        <w:t xml:space="preserve">nvestment </w:t>
      </w:r>
      <w:r w:rsidRPr="00B20FF0">
        <w:rPr>
          <w:rStyle w:val="StyleUnderline"/>
        </w:rPr>
        <w:t>screening laws to scrutinize</w:t>
      </w:r>
      <w:r w:rsidRPr="00EC0C65">
        <w:rPr>
          <w:sz w:val="16"/>
        </w:rPr>
        <w:t xml:space="preserve"> and block </w:t>
      </w:r>
      <w:r w:rsidRPr="00B20FF0">
        <w:rPr>
          <w:rStyle w:val="StyleUnderline"/>
        </w:rPr>
        <w:t>investments from China</w:t>
      </w:r>
      <w:r w:rsidRPr="00EC0C65">
        <w:rPr>
          <w:sz w:val="16"/>
        </w:rPr>
        <w:t xml:space="preserve"> at odds with national security.</w:t>
      </w:r>
    </w:p>
    <w:p w14:paraId="517AE7D4" w14:textId="77777777" w:rsidR="004221BC" w:rsidRPr="00EC0C65" w:rsidRDefault="004221BC" w:rsidP="004221BC">
      <w:pPr>
        <w:rPr>
          <w:sz w:val="16"/>
        </w:rPr>
      </w:pPr>
      <w:r w:rsidRPr="00EC0C65">
        <w:rPr>
          <w:sz w:val="16"/>
        </w:rPr>
        <w:t xml:space="preserve">This is just </w:t>
      </w:r>
      <w:r w:rsidRPr="00B20FF0">
        <w:rPr>
          <w:rStyle w:val="StyleUnderline"/>
        </w:rPr>
        <w:t>one example of how</w:t>
      </w:r>
      <w:r w:rsidRPr="00EC0C65">
        <w:rPr>
          <w:sz w:val="16"/>
        </w:rPr>
        <w:t xml:space="preserve">, even at its height, </w:t>
      </w:r>
      <w:r w:rsidRPr="003E3494">
        <w:rPr>
          <w:rStyle w:val="StyleUnderline"/>
          <w:highlight w:val="cyan"/>
        </w:rPr>
        <w:t>the A</w:t>
      </w:r>
      <w:r w:rsidRPr="00EC0C65">
        <w:rPr>
          <w:sz w:val="16"/>
        </w:rPr>
        <w:t xml:space="preserve">rctic </w:t>
      </w:r>
      <w:r w:rsidRPr="003E3494">
        <w:rPr>
          <w:rStyle w:val="StyleUnderline"/>
          <w:highlight w:val="cyan"/>
        </w:rPr>
        <w:t>C</w:t>
      </w:r>
      <w:r w:rsidRPr="00EC0C65">
        <w:rPr>
          <w:sz w:val="16"/>
        </w:rPr>
        <w:t xml:space="preserve">ouncil </w:t>
      </w:r>
      <w:r w:rsidRPr="003E3494">
        <w:rPr>
          <w:rStyle w:val="StyleUnderline"/>
          <w:highlight w:val="cyan"/>
        </w:rPr>
        <w:t>was no E</w:t>
      </w:r>
      <w:r w:rsidRPr="00EC0C65">
        <w:rPr>
          <w:sz w:val="16"/>
        </w:rPr>
        <w:t xml:space="preserve">uropean </w:t>
      </w:r>
      <w:r w:rsidRPr="003E3494">
        <w:rPr>
          <w:rStyle w:val="StyleUnderline"/>
          <w:highlight w:val="cyan"/>
        </w:rPr>
        <w:t>U</w:t>
      </w:r>
      <w:r w:rsidRPr="00EC0C65">
        <w:rPr>
          <w:sz w:val="16"/>
        </w:rPr>
        <w:t>nion; states remained fully in control of what happened in their own Arctic lands and waters. For that exact reason, the Arctic Council was never going to prevent Russia from bringing on board new actors like BRICS states and investors to replace fleeing Western firms.</w:t>
      </w:r>
    </w:p>
    <w:p w14:paraId="731C8D39" w14:textId="77777777" w:rsidR="004221BC" w:rsidRPr="00EC0C65" w:rsidRDefault="004221BC" w:rsidP="004221BC">
      <w:pPr>
        <w:rPr>
          <w:sz w:val="16"/>
        </w:rPr>
      </w:pPr>
      <w:r w:rsidRPr="00EC0C65">
        <w:rPr>
          <w:sz w:val="16"/>
        </w:rPr>
        <w:t xml:space="preserve">Haavisto also worries that the Arctic will be left without a “common goal for climate change.” Here he is half right. The Arctic Council plays a significant role facilitating scientific cooperation, and losing access to Russian data is a major blow to understanding how the climate crisis is unfolding in the Arctic. But already </w:t>
      </w:r>
      <w:r w:rsidRPr="003E3494">
        <w:rPr>
          <w:rStyle w:val="StyleUnderline"/>
          <w:highlight w:val="cyan"/>
        </w:rPr>
        <w:t>before</w:t>
      </w:r>
      <w:r w:rsidRPr="00B20FF0">
        <w:rPr>
          <w:rStyle w:val="StyleUnderline"/>
        </w:rPr>
        <w:t xml:space="preserve"> the </w:t>
      </w:r>
      <w:r w:rsidRPr="003E3494">
        <w:rPr>
          <w:rStyle w:val="StyleUnderline"/>
          <w:highlight w:val="cyan"/>
        </w:rPr>
        <w:t>freeze, Russia did not participate</w:t>
      </w:r>
      <w:r w:rsidRPr="00B20FF0">
        <w:rPr>
          <w:rStyle w:val="StyleUnderline"/>
        </w:rPr>
        <w:t xml:space="preserve"> in almost two-thirds of all Arctic Council projects</w:t>
      </w:r>
      <w:r w:rsidRPr="00301C98">
        <w:rPr>
          <w:rStyle w:val="StyleUnderline"/>
        </w:rPr>
        <w:t>, as the A7 demonstrated when they restarted these projects in mid-2022. Everything from environmental monitoring to economic development could work without Russia. The Arctic 7 has shown that they can continue most of the Arctic Council’s technical work without Russia.</w:t>
      </w:r>
      <w:r w:rsidRPr="00EC0C65">
        <w:rPr>
          <w:sz w:val="16"/>
        </w:rPr>
        <w:t xml:space="preserve"> For missing climate data, the Arctic 7 governments should explore options for facilitating scientist-to-scientist contacts until Moscow ends its war.</w:t>
      </w:r>
    </w:p>
    <w:p w14:paraId="2962C26A" w14:textId="77777777" w:rsidR="004221BC" w:rsidRPr="00EC0C65" w:rsidRDefault="004221BC" w:rsidP="004221BC">
      <w:pPr>
        <w:rPr>
          <w:sz w:val="16"/>
        </w:rPr>
      </w:pPr>
      <w:r w:rsidRPr="00EC0C65">
        <w:rPr>
          <w:sz w:val="16"/>
        </w:rPr>
        <w:t>Arctic hands might lament the death of Arctic exceptionalism, but suspending participation in a Russia-chaired Arctic Council was a justified response to Russia’s invasion. The Arctic could not remain an exception to a rightful Western repudiation of cooperation with Russia as Russia ripped through the principles underpinning the council and the international law providing the foundation for peace in the Arctic.</w:t>
      </w:r>
    </w:p>
    <w:p w14:paraId="24F86688" w14:textId="68822B32" w:rsidR="00DB37FE" w:rsidRPr="00DB37FE" w:rsidRDefault="004221BC" w:rsidP="00DB37FE">
      <w:pPr>
        <w:rPr>
          <w:sz w:val="16"/>
        </w:rPr>
      </w:pPr>
      <w:r w:rsidRPr="00EC0C65">
        <w:rPr>
          <w:sz w:val="16"/>
        </w:rPr>
        <w:t xml:space="preserve">Norway took the chair of the Arctic Council in May and announced its ambition to reanimate the body in some form. To the extent the Arctic 7 can freeze Russia out of the Arctic Council while still starting or renewing projects among themselves under the Arctic Council banner, they should do so. But </w:t>
      </w:r>
      <w:r w:rsidRPr="003E3494">
        <w:rPr>
          <w:rStyle w:val="Emphasis"/>
          <w:highlight w:val="cyan"/>
        </w:rPr>
        <w:t>the Arctic 7 should remember that the Arctic Council’s coma or death does not invite disorder.</w:t>
      </w:r>
      <w:r w:rsidRPr="00301C98">
        <w:rPr>
          <w:rStyle w:val="Emphasis"/>
        </w:rPr>
        <w:t xml:space="preserve"> </w:t>
      </w:r>
      <w:r w:rsidRPr="00301C98">
        <w:rPr>
          <w:rStyle w:val="StyleUnderline"/>
        </w:rPr>
        <w:t>That would only come from a return to business as usual and Russia getting away with trying to redraw settled boundaries with force</w:t>
      </w:r>
      <w:r w:rsidRPr="00EC0C65">
        <w:rPr>
          <w:sz w:val="16"/>
        </w:rPr>
        <w:t>. Properly understanding the stakes and the council’s scope puts its importance in context—the Arctic 7 should not rush to revive the full Arctic Council while Russia continues its war in Ukraine.</w:t>
      </w:r>
    </w:p>
    <w:p w14:paraId="30755B03" w14:textId="459CA1CF" w:rsidR="001F01E1" w:rsidRDefault="001F01E1" w:rsidP="001F01E1">
      <w:pPr>
        <w:pStyle w:val="Heading4"/>
      </w:pPr>
      <w:r>
        <w:t>No Russia-China axis – espionage and deep distrust in the Arctic prevent close cooperation</w:t>
      </w:r>
    </w:p>
    <w:p w14:paraId="21313FAF" w14:textId="77777777" w:rsidR="001F01E1" w:rsidRPr="00573D78" w:rsidRDefault="001F01E1" w:rsidP="001F01E1">
      <w:r w:rsidRPr="00573D78">
        <w:t xml:space="preserve">Paul </w:t>
      </w:r>
      <w:r w:rsidRPr="00573D78">
        <w:rPr>
          <w:rStyle w:val="Style13ptBold"/>
        </w:rPr>
        <w:t>Sonne</w:t>
      </w:r>
      <w:r w:rsidRPr="00573D78">
        <w:t xml:space="preserve"> </w:t>
      </w:r>
      <w:r w:rsidRPr="00573D78">
        <w:rPr>
          <w:rStyle w:val="Style13ptBold"/>
        </w:rPr>
        <w:t>and</w:t>
      </w:r>
      <w:r w:rsidRPr="00573D78">
        <w:t xml:space="preserve"> Anton </w:t>
      </w:r>
      <w:r w:rsidRPr="00573D78">
        <w:rPr>
          <w:rStyle w:val="Style13ptBold"/>
        </w:rPr>
        <w:t>Troianovski</w:t>
      </w:r>
      <w:r w:rsidRPr="00573D78">
        <w:t>, 6/7/</w:t>
      </w:r>
      <w:r w:rsidRPr="00573D78">
        <w:rPr>
          <w:rStyle w:val="Style13ptBold"/>
        </w:rPr>
        <w:t>25</w:t>
      </w:r>
      <w:r w:rsidRPr="00573D78">
        <w:t>, [Sonne is an international correspondent, focusing on Russia and the varied impacts of President Vladimir V. Putin’s domestic and foreign policies, with a focus on the war against Ukraine.; Troianovski is the Moscow bureau chief for The Times. He writes about Russia, Eastern Europe, the Caucasus and Central Asia.], The New York Times, “Secret Russian Intelligence Document Shows Deep Suspicion of China,” https://www.nytimes.com/2025/06/07/world/europe/china-russia-spies-documents-putin-war.html, mm</w:t>
      </w:r>
    </w:p>
    <w:p w14:paraId="7964DBE3" w14:textId="77777777" w:rsidR="001F01E1" w:rsidRDefault="001F01E1" w:rsidP="001F01E1">
      <w:pPr>
        <w:rPr>
          <w:sz w:val="16"/>
        </w:rPr>
      </w:pPr>
      <w:r w:rsidRPr="00D81979">
        <w:rPr>
          <w:sz w:val="16"/>
        </w:rPr>
        <w:t xml:space="preserve">In public, President Vladimir V. Putin of Russia says his country’s growing friendship with China is unshakable — a strategic military and economic collaboration that has entered a golden era. But in the corridors of Lubyanka, the headquarters of </w:t>
      </w:r>
      <w:r w:rsidRPr="00FC0309">
        <w:rPr>
          <w:rStyle w:val="StyleUnderline"/>
          <w:highlight w:val="cyan"/>
        </w:rPr>
        <w:t>Russia’s</w:t>
      </w:r>
      <w:r w:rsidRPr="00573D78">
        <w:rPr>
          <w:rStyle w:val="StyleUnderline"/>
        </w:rPr>
        <w:t xml:space="preserve"> domestic </w:t>
      </w:r>
      <w:r w:rsidRPr="00FC0309">
        <w:rPr>
          <w:rStyle w:val="StyleUnderline"/>
          <w:highlight w:val="cyan"/>
        </w:rPr>
        <w:t>security agency</w:t>
      </w:r>
      <w:r w:rsidRPr="00D81979">
        <w:rPr>
          <w:sz w:val="16"/>
        </w:rPr>
        <w:t xml:space="preserve">, known as the F.S.B., a secretive intelligence unit </w:t>
      </w:r>
      <w:r w:rsidRPr="00FC0309">
        <w:rPr>
          <w:rStyle w:val="StyleUnderline"/>
          <w:highlight w:val="cyan"/>
        </w:rPr>
        <w:t>refers to the Chinese as “the enemy</w:t>
      </w:r>
      <w:r w:rsidRPr="00D81979">
        <w:rPr>
          <w:rStyle w:val="StyleUnderline"/>
        </w:rPr>
        <w:t>.”</w:t>
      </w:r>
      <w:r w:rsidRPr="00D81979">
        <w:rPr>
          <w:sz w:val="16"/>
        </w:rPr>
        <w:t xml:space="preserve"> This unit, which has not previously been disclosed, has warned that China is a serious threat to Russian security. </w:t>
      </w:r>
      <w:r w:rsidRPr="00FC0309">
        <w:rPr>
          <w:rStyle w:val="StyleUnderline"/>
          <w:highlight w:val="cyan"/>
        </w:rPr>
        <w:t>Its officers say</w:t>
      </w:r>
      <w:r w:rsidRPr="00573D78">
        <w:rPr>
          <w:rStyle w:val="StyleUnderline"/>
        </w:rPr>
        <w:t xml:space="preserve"> that </w:t>
      </w:r>
      <w:r w:rsidRPr="00FC0309">
        <w:rPr>
          <w:rStyle w:val="StyleUnderline"/>
          <w:highlight w:val="cyan"/>
        </w:rPr>
        <w:t>Beijing is</w:t>
      </w:r>
      <w:r w:rsidRPr="00573D78">
        <w:rPr>
          <w:rStyle w:val="StyleUnderline"/>
        </w:rPr>
        <w:t xml:space="preserve"> increasingly </w:t>
      </w:r>
      <w:r w:rsidRPr="00FC0309">
        <w:rPr>
          <w:rStyle w:val="StyleUnderline"/>
          <w:highlight w:val="cyan"/>
        </w:rPr>
        <w:t>trying to recruit Russian spies</w:t>
      </w:r>
      <w:r w:rsidRPr="00573D78">
        <w:rPr>
          <w:rStyle w:val="StyleUnderline"/>
        </w:rPr>
        <w:t xml:space="preserve"> and get its hands on sensitive military technology</w:t>
      </w:r>
      <w:r w:rsidRPr="00D81979">
        <w:rPr>
          <w:sz w:val="16"/>
        </w:rPr>
        <w:t xml:space="preserve">, at times by luring disaffected Russian scientists. The intelligence officers say that China is spying on the Russian military’s operations in Ukraine to learn about Western weapons and warfare. They fear that Chinese academics are laying the groundwork to make claims on Russian territory. And </w:t>
      </w:r>
      <w:r w:rsidRPr="00573D78">
        <w:rPr>
          <w:rStyle w:val="StyleUnderline"/>
        </w:rPr>
        <w:t>they have warned that Chinese intelligence agents are carrying out espionage in the Arctic</w:t>
      </w:r>
      <w:r w:rsidRPr="00D81979">
        <w:rPr>
          <w:sz w:val="16"/>
        </w:rPr>
        <w:t xml:space="preserve"> using mining firms and university research centers as cover. The threats are laid out in an eight-page internal F.S.B. planning document, obtained by The New York Times, that sets priorities for fending off Chinese espionage. The document is undated, raising the possibility that it is a draft, though it appears from context to have been written in late 2023 or early 2024. Ares Leaks, a cybercrime group, obtained the document but did not say how it did so. That makes definitive authentication impossible, but The Times shared the report with six Western intelligence agencies, all of which assessed it to be authentic. </w:t>
      </w:r>
      <w:r w:rsidRPr="00573D78">
        <w:rPr>
          <w:rStyle w:val="StyleUnderline"/>
        </w:rPr>
        <w:t>The document gives the most detailed behind-the-scenes view to date of Russian counterintelligence’s thinking about China</w:t>
      </w:r>
      <w:r w:rsidRPr="00D81979">
        <w:rPr>
          <w:sz w:val="16"/>
        </w:rPr>
        <w:t xml:space="preserve">. Since Russia invaded Ukraine in February 2022, Moscow’s new bond with Beijing has shifted the global balance of power. The rapidly expanding partnership is one of the most consequential, and opaque, relationships in modern geopolitics. Russia has survived years of Western financial sanctions following the invasion, proving wrong the many politicians and experts who predicted the collapse of the country’s economy. That survival is in no small part due to China. China is the largest customer for Russian oil and provides essential computer chips, software and military components. When Western companies fled Russia, Chinese brands stepped in to </w:t>
      </w:r>
      <w:r w:rsidRPr="00D81979">
        <w:rPr>
          <w:sz w:val="16"/>
        </w:rPr>
        <w:lastRenderedPageBreak/>
        <w:t xml:space="preserve">replace them. The two countries say they want to collaborate in a vast number of areas, including making movies and building a base on the moon. Mr. Putin and Xi Jinping, China’s leader, are doggedly pursuing what they call a partnership with “no limits.” But the top-secret F.S.B. memo shows there are, in fact, limits. “You have the political leadership, and these guys are all for rapprochement with China,” said Andrei Soldatov, an expert on Russia’s intelligence services who lives in exile in Britain and who reviewed the document at the request of The Times. “You have the intelligence and security services, and they are very suspicious.” Mr. Putin’s spokesman, Dmitri S. Peskov, declined to comment. The Chinese Foreign Ministry did not respond to requests for comment on the document. </w:t>
      </w:r>
      <w:r w:rsidRPr="00FC0309">
        <w:rPr>
          <w:rStyle w:val="StyleUnderline"/>
          <w:highlight w:val="cyan"/>
        </w:rPr>
        <w:t>The Russian document describes a “tense and dynamically developing” intelligence battle</w:t>
      </w:r>
      <w:r w:rsidRPr="00573D78">
        <w:rPr>
          <w:rStyle w:val="StyleUnderline"/>
        </w:rPr>
        <w:t xml:space="preserve"> in the shadows between the two outwardly friendly nations.</w:t>
      </w:r>
      <w:r>
        <w:rPr>
          <w:rStyle w:val="StyleUnderline"/>
        </w:rPr>
        <w:t xml:space="preserve"> </w:t>
      </w:r>
      <w:r w:rsidRPr="00D81979">
        <w:rPr>
          <w:sz w:val="16"/>
        </w:rPr>
        <w:t xml:space="preserve">Three days before Mr. Putin invaded Ukraine in 2022, the F.S.B. approved a new counterintelligence program called “Entente-4,” the document reveals. The code name, an apparent tongue-in-cheek reference to Moscow’s growing friendship with Beijing, belied the initiative’s real intent: to prevent Chinese spies from undermining Russian interests. The timing almost certainly was not accidental. Russia was diverting nearly all of its military and spy resources to Ukraine, more than 4,000 miles from its border with China, and most likely worried that Beijing could try to capitalize on this distraction. Since then, according to the document, the F.S.B. observed China doing just that. Chinese intelligence agents stepped up efforts to recruit Russian officials, experts, journalists and businesspeople close to power in Moscow, the document says. To counter this, the F.S.B. instructed its officers to intercept the “threat” and “prevent the transfer of important strategic information to the Chinese.” Officers were ordered to conduct in-person meetings with Russian citizens who work closely with China and warn them that Beijing was trying to take advantage of Russia and obtain advanced scientific research, according to the document. The F.S.B. ordered “the constant accumulation of information about users” on the Chinese messaging app WeChat. That included hacking phones of espionage targets and analyzing the data in a special software tool held by a unit of the F.S.B., the document says. The possible long-term alignment of two authoritarian governments, with a combined population of nearly 1.6 billion people and armed with some 6,000 nuclear warheads, has stoked deep concern in Washington. Some members of the Trump administration believe that, through outreach to Mr. Putin, Washington can begin to peel Russia away from China and avoid what Secretary of State Marco Rubio has called “two nuclear powers aligned against the United States.” “I’m going to have to un-unite them, and I think I can do that, too,” Donald J. Trump said shortly before his election in November. “I have to un-unite them.” Read one way, the F.S.B. document lends credence to the theory that, with the right approach, Russia can be cleaved away from China. The document describes mistrust and suspicion on both sides of the relationship. China is conducting polygraphs on its agents as soon as they return home, tightening scrutiny of the 20,000 Russian students in China and trying to recruit Russians with Chinese spouses as potential spies, the document says. But another reading of the document leads to the opposite conclusion. The fact that Mr. Putin is apparently well aware of the risks of a closer relationship with China and has decided to push ahead anyway could suggest little opportunity for the United States to get Russia to change course. “Putin believes that he can go much deeper into this Chinese embrace, and it’s not risk free, but it is worth it,” said Alexander Gabuev, the director of the Carnegie Russia Eurasia Center, who reviewed the document at the request of The Times. “But we also see there are people within the system who are skeptical of that approach.” Mr. Putin has courted Mr. Xi for years, in more than 40 personal meetings, and has cemented a far deeper partnership with China since invading Ukraine. The two countries have a natural economic synergy, with Russia being one of the world’s largest energy producers and China the world’s largest energy consumer. That poses a delicate challenge for Russian counterintelligence agents. The document shows them trying to contain the risks posed by Chinese intelligence without causing “negative consequences for bilateral relations.” Officers were warned to avoid any public “mention of the Chinese intelligence services as a potential enemy.” Most likely written for circulation to F.S.B. field offices, the directive offers a rare glimpse into the inner world of one of the most powerful parts of the Russian intelligence establishment: the F.S.B.’s Department for Counterintelligence Operations, known as the D.K.R.O. The document was written by the D.K.R.O.’s 7th Service, which is responsible for countering espionage from China and other parts of Asia. </w:t>
      </w:r>
      <w:r w:rsidRPr="00573D78">
        <w:rPr>
          <w:rStyle w:val="StyleUnderline"/>
        </w:rPr>
        <w:t>Anxiety about Russia’s susceptibility to an increasingly powerful Beijing dominates the memo.</w:t>
      </w:r>
      <w:r w:rsidRPr="00D81979">
        <w:rPr>
          <w:sz w:val="16"/>
        </w:rPr>
        <w:t xml:space="preserve"> But it is unclear how common those worries are across the Russian establishment, beyond the counterintelligence unit. Even allied nations regularly spy on one another. “To go back to the old adage, there is no such thing as friendly intel services,” said Paul Kolbe, a senior fellow at Harvard’s Belfer Center for Science and International Affairs, who served for 25 years in the C.I.A. Directorate of Operations, including in Russia. “You don’t have to scratch very deep in any Russian military or intel official to get deep suspicion of China. In the long run, China is, in spite of the unlimited partnership and how useful they are, also a potential threat.” Soon after Russian troops pushed across the border into Ukraine, officials from Chinese defense firms and institutes tied to Chinese intelligence began flooding into Russia. Their goal, according to the F.S.B. document, was to better understand the war. China has world-class scientists, but its military has not fought a war since a monthlong conflict with Vietnam in 1979. The result is anxiety in China about how its military would perform against Western weapons in a conflict over Taiwan or the South China Sea. Chinese intelligence officials are eager to understand Russia’s fight against an army backed by the West. “Of particular interest to Beijing is information about combat methods using drones, modernization of their software and methods for countering new types of Western weapons,” the F.S.B. document says, adding that Beijing believes the war in Ukraine will become drawn-out. The conflict has revolutionized warfare technology and tactics. China has long lagged behind Russia in its aviation expertise, and the document says that Beijing has made that a priority target. China is targeting military pilots and researchers in aerohydrodynamics, control systems and aeroelasticity. Also being sought out, according to the document, are Russian specialists who worked on the discontinued ekranoplan, a hovercraft-type warship first deployed by the Soviet Union. “Priority recruitment is given to former employees of aircraft factories and research institutes, as well as current employees who are dissatisfied with the closure of the ekranoplan development program by the Russian Ministry of Defense or who are experiencing financial difficulties,” the report says. It is not clear from the document whether those recruitment efforts are limited to hiring Russian specialists for Chinese ventures or also extend to recruiting them as spies. The document also shows that Russia is very concerned about how China views the war in Ukraine and is trying to feed Beijing’s spies with positive information about Russian operations. And it commands Russian counterintelligence operatives to prepare a report for the Kremlin about any possible changes in Beijing’s policy. Western leaders have accused China of providing Russia with essential weapons components and working to conceal it. The F.S.B. document lends support to that claim, stating that Beijing had proposed establishing supply chains to Moscow that circumvent Western sanctions and had offered to participate in the production of drones and other unspecified high-tech military equipment. The document does not say whether those proposals were carried out, though China has supplied Russia with drones. The F.S.B. memo also hints at Chinese interest in the Wagner mercenary group, a Russia-backed paramilitary group that propped up governments in Africa for years and fought alongside Russian troops in Ukraine. “The Chinese plan to use the experience of Wagner fighters in </w:t>
      </w:r>
      <w:r w:rsidRPr="00D81979">
        <w:rPr>
          <w:sz w:val="16"/>
        </w:rPr>
        <w:lastRenderedPageBreak/>
        <w:t xml:space="preserve">their own armed forces and private military companies operating in the countries of Southeast Asia, Africa and Latin America,” the directive says. The wording of the report does not indicate whether the F.S.B. believes that China wants to recruit former Wagner fighters for its own formations or simply wants to learn from their experience. </w:t>
      </w:r>
      <w:r w:rsidRPr="00FC0309">
        <w:rPr>
          <w:rStyle w:val="StyleUnderline"/>
          <w:highlight w:val="cyan"/>
        </w:rPr>
        <w:t>Russia has long feared encroachment by China</w:t>
      </w:r>
      <w:r w:rsidRPr="00D81979">
        <w:rPr>
          <w:rStyle w:val="StyleUnderline"/>
        </w:rPr>
        <w:t xml:space="preserve"> along their shared</w:t>
      </w:r>
      <w:r w:rsidRPr="00D81979">
        <w:rPr>
          <w:sz w:val="16"/>
        </w:rPr>
        <w:t xml:space="preserve"> 2,615-mile </w:t>
      </w:r>
      <w:r w:rsidRPr="00D81979">
        <w:rPr>
          <w:rStyle w:val="StyleUnderline"/>
        </w:rPr>
        <w:t>border</w:t>
      </w:r>
      <w:r w:rsidRPr="00D81979">
        <w:rPr>
          <w:sz w:val="16"/>
        </w:rPr>
        <w:t xml:space="preserve">. And Chinese nationalists for years have taken issue with 19th-century treaties in which Russia annexed large portions of land, including modern-day Vladivostok. </w:t>
      </w:r>
      <w:r w:rsidRPr="00FC0309">
        <w:rPr>
          <w:rStyle w:val="StyleUnderline"/>
          <w:highlight w:val="cyan"/>
        </w:rPr>
        <w:t>That issue is now of key concern</w:t>
      </w:r>
      <w:r w:rsidRPr="00D81979">
        <w:rPr>
          <w:sz w:val="16"/>
        </w:rPr>
        <w:t xml:space="preserve">, </w:t>
      </w:r>
      <w:r w:rsidRPr="00D81979">
        <w:rPr>
          <w:rStyle w:val="StyleUnderline"/>
        </w:rPr>
        <w:t>with Russia weakened by the war and economic sanctions and less able than ever to push back against Beijing.</w:t>
      </w:r>
      <w:r w:rsidRPr="00D81979">
        <w:rPr>
          <w:sz w:val="16"/>
        </w:rPr>
        <w:t xml:space="preserve"> </w:t>
      </w:r>
      <w:r w:rsidRPr="00FC0309">
        <w:rPr>
          <w:rStyle w:val="StyleUnderline"/>
        </w:rPr>
        <w:t>The</w:t>
      </w:r>
      <w:r w:rsidRPr="00D81979">
        <w:rPr>
          <w:sz w:val="16"/>
        </w:rPr>
        <w:t xml:space="preserve"> F.S.B. </w:t>
      </w:r>
      <w:r w:rsidRPr="00D81979">
        <w:rPr>
          <w:rStyle w:val="StyleUnderline"/>
        </w:rPr>
        <w:t>report raises concerns that some academics in China have been promoting territorial claims against Russia.</w:t>
      </w:r>
      <w:r>
        <w:rPr>
          <w:rStyle w:val="StyleUnderline"/>
        </w:rPr>
        <w:t xml:space="preserve"> </w:t>
      </w:r>
      <w:r w:rsidRPr="00D81979">
        <w:rPr>
          <w:sz w:val="16"/>
        </w:rPr>
        <w:t xml:space="preserve">China is searching for traces of “ancient Chinese peoples” in the Russian Far East, possibly to influence local opinion that is favorable to Chinese claims, the document says. In 2023, China published an official map that included historical Chinese names for cities and areas within Russia. The F.S.B. ordered officers to expose such “revanchist” activities, as well as attempts by China to use Russian scientists and archival funds for research aimed at attaching a historical affiliation to borderlands. “Conduct preventative work with respect to Russian citizens involved in the said activities,” the memo orders. “Restrict entry into our country for foreigners as a measure of influence.” </w:t>
      </w:r>
      <w:r w:rsidRPr="00D81979">
        <w:rPr>
          <w:rStyle w:val="StyleUnderline"/>
        </w:rPr>
        <w:t>The concerns about China expanding its reach are not limited to Russia’s Far East borderlands</w:t>
      </w:r>
      <w:r w:rsidRPr="00D81979">
        <w:rPr>
          <w:sz w:val="16"/>
        </w:rPr>
        <w:t xml:space="preserve">. Central Asian countries answered to Moscow during the Soviet era. Today, the F.S.B. reports, Beijing has developed a “new strategy” to promote Chinese soft power in the region. China began rolling out that strategy in Uzbekistan, according to the document. The details of the strategy are not included in the document other than to say it involves humanitarian exchange. Uzbekistan and neighboring countries are important to Mr. Putin, who sees restoring the Soviet sphere of influence as part of his legacy. </w:t>
      </w:r>
      <w:r w:rsidRPr="00FC0309">
        <w:rPr>
          <w:rStyle w:val="StyleUnderline"/>
          <w:highlight w:val="cyan"/>
        </w:rPr>
        <w:t>The report also highlights China’s interest in Russia’s vast territory in the Arctic and the Northern Sea Route</w:t>
      </w:r>
      <w:r w:rsidRPr="00D81979">
        <w:rPr>
          <w:sz w:val="16"/>
        </w:rPr>
        <w:t xml:space="preserve">, which hugs Russia’s northern coast. Historically, those waters have been too icy for reliable shipping, but they are expected become increasingly busy because of climate change. The route slashes shipping time between Asia and Europe. Developing that route would make it easier for China to sell its goods. </w:t>
      </w:r>
      <w:r w:rsidRPr="00FC0309">
        <w:rPr>
          <w:rStyle w:val="StyleUnderline"/>
          <w:highlight w:val="cyan"/>
        </w:rPr>
        <w:t>Russia historically tried to maintain strict control over Chinese activity in the Arctic</w:t>
      </w:r>
      <w:r w:rsidRPr="00D81979">
        <w:rPr>
          <w:sz w:val="16"/>
        </w:rPr>
        <w:t xml:space="preserve">. But Beijing believes that Western sanctions will force Russia to turn to China to maintain its “aging Arctic infrastructure,” according to the F.S.B. document. Already, the Russian gas giant Novatek has relied on China to salvage its Arctic liquefied natural gas project, after previously using the American oil services firm Baker Hughes. </w:t>
      </w:r>
      <w:r w:rsidRPr="00D81979">
        <w:rPr>
          <w:rStyle w:val="StyleUnderline"/>
        </w:rPr>
        <w:t>The F.S.B. asserts that Chinese spies are active in the Arctic</w:t>
      </w:r>
      <w:r w:rsidRPr="00D81979">
        <w:rPr>
          <w:sz w:val="16"/>
        </w:rPr>
        <w:t xml:space="preserve">, as well. </w:t>
      </w:r>
      <w:r w:rsidRPr="00D81979">
        <w:rPr>
          <w:rStyle w:val="StyleUnderline"/>
        </w:rPr>
        <w:t xml:space="preserve">The report says Chinese intelligence is trying to obtain information about Russia’s development of the Arctic, </w:t>
      </w:r>
      <w:r w:rsidRPr="00D81979">
        <w:rPr>
          <w:sz w:val="16"/>
        </w:rPr>
        <w:t>using institutions of higher education and mining companies in particular. But despite all of these vulnerabilities, the F.S.B. report makes clear that jeopardizing the support of China would be worse. The document squarely warns officers that they must receive approval from the highest echelons of the Russian security establishment before taking any sensitive action at all.</w:t>
      </w:r>
    </w:p>
    <w:p w14:paraId="2D547FF6" w14:textId="77777777" w:rsidR="001F01E1" w:rsidRDefault="001F01E1" w:rsidP="001F01E1">
      <w:pPr>
        <w:pStyle w:val="Heading4"/>
      </w:pPr>
      <w:r>
        <w:t>No miscalc risk – both sides are pursuing restraint expressly to reduce the risk of miscalc</w:t>
      </w:r>
    </w:p>
    <w:p w14:paraId="1DBDDACF" w14:textId="77777777" w:rsidR="001F01E1" w:rsidRDefault="001F01E1" w:rsidP="001F01E1">
      <w:r>
        <w:t xml:space="preserve">Tormod </w:t>
      </w:r>
      <w:r w:rsidRPr="007369C6">
        <w:rPr>
          <w:rStyle w:val="Style13ptBold"/>
        </w:rPr>
        <w:t>Heier,</w:t>
      </w:r>
      <w:r>
        <w:t xml:space="preserve"> 20</w:t>
      </w:r>
      <w:r w:rsidRPr="007369C6">
        <w:rPr>
          <w:rStyle w:val="Style13ptBold"/>
        </w:rPr>
        <w:t>25</w:t>
      </w:r>
      <w:r>
        <w:t xml:space="preserve"> - Norwegian Defence University College, Norway “How the Ukraine War Stopped Arctic Brinkmanship” Arctic Review on Law and Politics</w:t>
      </w:r>
    </w:p>
    <w:p w14:paraId="177FF3E5" w14:textId="77777777" w:rsidR="001F01E1" w:rsidRDefault="001F01E1" w:rsidP="001F01E1">
      <w:r>
        <w:t xml:space="preserve">Vol. 16, 2025, pp. 58–80, </w:t>
      </w:r>
      <w:r w:rsidRPr="008E17D6">
        <w:t>https://arcticreview.no/index.php/arctic/article/view/6837/11032</w:t>
      </w:r>
      <w:r>
        <w:t xml:space="preserve">  //DH</w:t>
      </w:r>
    </w:p>
    <w:p w14:paraId="22BC509D" w14:textId="77777777" w:rsidR="001F01E1" w:rsidRPr="00A34BB8" w:rsidRDefault="001F01E1" w:rsidP="001F01E1"/>
    <w:p w14:paraId="2D6D6842" w14:textId="77777777" w:rsidR="001F01E1" w:rsidRPr="001437BB" w:rsidRDefault="001F01E1" w:rsidP="001F01E1">
      <w:pPr>
        <w:rPr>
          <w:sz w:val="16"/>
        </w:rPr>
      </w:pPr>
      <w:r w:rsidRPr="001437BB">
        <w:rPr>
          <w:sz w:val="16"/>
        </w:rPr>
        <w:t>Analysis</w:t>
      </w:r>
    </w:p>
    <w:p w14:paraId="594581EB" w14:textId="77777777" w:rsidR="001F01E1" w:rsidRPr="001437BB" w:rsidRDefault="001F01E1" w:rsidP="001F01E1">
      <w:pPr>
        <w:rPr>
          <w:sz w:val="16"/>
        </w:rPr>
      </w:pPr>
      <w:r w:rsidRPr="001437BB">
        <w:rPr>
          <w:sz w:val="16"/>
        </w:rPr>
        <w:t xml:space="preserve">Based on the empirical description, how can the slide from malign to benign operations be explained? Or more precisely, why </w:t>
      </w:r>
      <w:r w:rsidRPr="00425AF5">
        <w:rPr>
          <w:sz w:val="16"/>
        </w:rPr>
        <w:t xml:space="preserve">have </w:t>
      </w:r>
      <w:r w:rsidRPr="006A3324">
        <w:rPr>
          <w:rStyle w:val="StyleUnderline"/>
          <w:highlight w:val="cyan"/>
        </w:rPr>
        <w:t>U.S. and Russian forces since</w:t>
      </w:r>
      <w:r w:rsidRPr="00A34BB8">
        <w:rPr>
          <w:rStyle w:val="StyleUnderline"/>
        </w:rPr>
        <w:t xml:space="preserve"> </w:t>
      </w:r>
      <w:r w:rsidRPr="006A3324">
        <w:rPr>
          <w:rStyle w:val="StyleUnderline"/>
          <w:highlight w:val="cyan"/>
        </w:rPr>
        <w:t>2022</w:t>
      </w:r>
      <w:r w:rsidRPr="001437BB">
        <w:rPr>
          <w:sz w:val="16"/>
        </w:rPr>
        <w:t xml:space="preserve"> seemingly </w:t>
      </w:r>
      <w:r w:rsidRPr="006A3324">
        <w:rPr>
          <w:rStyle w:val="StyleUnderline"/>
          <w:highlight w:val="cyan"/>
        </w:rPr>
        <w:t>stopped antagonizing each other</w:t>
      </w:r>
      <w:r w:rsidRPr="001437BB">
        <w:rPr>
          <w:sz w:val="16"/>
        </w:rPr>
        <w:t xml:space="preserve"> outside the coast of Norway? Using Schelling’s theory of brinkmanship and Lebow’s warning of inadvertent wars, </w:t>
      </w:r>
      <w:r w:rsidRPr="00A34BB8">
        <w:rPr>
          <w:rStyle w:val="StyleUnderline"/>
        </w:rPr>
        <w:t xml:space="preserve">the empirical expectation suggests that </w:t>
      </w:r>
      <w:r w:rsidRPr="006A3324">
        <w:rPr>
          <w:rStyle w:val="StyleUnderline"/>
          <w:highlight w:val="cyan"/>
        </w:rPr>
        <w:t>in the post-Ukrainian environment, U.S. and Russian forces are incentivized to move away from the Arctic brink of war;</w:t>
      </w:r>
      <w:r w:rsidRPr="00A34BB8">
        <w:rPr>
          <w:rStyle w:val="StyleUnderline"/>
        </w:rPr>
        <w:t xml:space="preserve"> </w:t>
      </w:r>
      <w:r w:rsidRPr="006A3324">
        <w:rPr>
          <w:rStyle w:val="StyleUnderline"/>
          <w:highlight w:val="cyan"/>
        </w:rPr>
        <w:t>restraints on military activities</w:t>
      </w:r>
      <w:r w:rsidRPr="001437BB">
        <w:rPr>
          <w:sz w:val="16"/>
        </w:rPr>
        <w:t xml:space="preserve"> and respect for each other’s sphere of interest </w:t>
      </w:r>
      <w:r w:rsidRPr="006A3324">
        <w:rPr>
          <w:rStyle w:val="StyleUnderline"/>
          <w:highlight w:val="cyan"/>
        </w:rPr>
        <w:t>is safer</w:t>
      </w:r>
      <w:r w:rsidRPr="00A34BB8">
        <w:rPr>
          <w:rStyle w:val="StyleUnderline"/>
        </w:rPr>
        <w:t xml:space="preserve"> than “manipulating the risk of war”</w:t>
      </w:r>
      <w:r w:rsidRPr="001437BB">
        <w:rPr>
          <w:sz w:val="16"/>
        </w:rPr>
        <w:t>. Analyzing this assumption, two explanations seem particularly plausible: broader security concerns and strategic necessity.</w:t>
      </w:r>
    </w:p>
    <w:p w14:paraId="5A95FB52" w14:textId="77777777" w:rsidR="001F01E1" w:rsidRPr="001437BB" w:rsidRDefault="001F01E1" w:rsidP="001F01E1">
      <w:pPr>
        <w:rPr>
          <w:sz w:val="16"/>
        </w:rPr>
      </w:pPr>
      <w:r w:rsidRPr="001437BB">
        <w:rPr>
          <w:sz w:val="16"/>
        </w:rPr>
        <w:t>On broader security concerns, it can be argued that the Arctic brinkmanship strategy has become too dangerous. Since the 2022 invasion, hundreds of thousands of troops across the Euro-Atlantic region have been mobilized and stand on a higher readiness status. U.S. and Russian nuclear forces have thus increased their patrolling and attained a key role in strategic deterrence.78 As the two nuclear powers are forced to operate under more unpredictable circumstances, the current situation seems to be characterized by a shorter strategic warning time. A security environment where transparency, trust and confidence gradually wither may lead to inadvertent spirals of escalation and war. As assertive brinkmanship induces tension, and thus lower prospects for nuclear escalation, the alternative of regaining control over the situation is probably much safer for both protagonists. The alternative, where crisis unfolds in ways that neither Russian nor U.S. defense officials can fully control, is simply too risky after Russia’s attempt to invade Ukraine.</w:t>
      </w:r>
    </w:p>
    <w:p w14:paraId="46D768A8" w14:textId="77777777" w:rsidR="001F01E1" w:rsidRDefault="001F01E1" w:rsidP="001F01E1">
      <w:pPr>
        <w:rPr>
          <w:sz w:val="16"/>
        </w:rPr>
      </w:pPr>
      <w:r w:rsidRPr="001437BB">
        <w:rPr>
          <w:sz w:val="16"/>
        </w:rPr>
        <w:t xml:space="preserve">The </w:t>
      </w:r>
      <w:r w:rsidRPr="00A34BB8">
        <w:rPr>
          <w:rStyle w:val="StyleUnderline"/>
        </w:rPr>
        <w:t>post-Ukrainian restraints</w:t>
      </w:r>
      <w:r w:rsidRPr="001437BB">
        <w:rPr>
          <w:sz w:val="16"/>
        </w:rPr>
        <w:t xml:space="preserve"> thereby </w:t>
      </w:r>
      <w:r w:rsidRPr="00A34BB8">
        <w:rPr>
          <w:rStyle w:val="StyleUnderline"/>
        </w:rPr>
        <w:t>signify an important aspect of Arctic security, namely that U.S. and Russian forces are intimately tied together by one mutual interest; neither side wants to see the Arctic become a staging ground for a risky brink</w:t>
      </w:r>
      <w:r w:rsidRPr="001437BB">
        <w:rPr>
          <w:sz w:val="16"/>
        </w:rPr>
        <w:t>man</w:t>
      </w:r>
      <w:r w:rsidRPr="00A34BB8">
        <w:rPr>
          <w:rStyle w:val="StyleUnderline"/>
        </w:rPr>
        <w:t>ship</w:t>
      </w:r>
      <w:r w:rsidRPr="001437BB">
        <w:rPr>
          <w:sz w:val="16"/>
        </w:rPr>
        <w:t xml:space="preserve"> </w:t>
      </w:r>
      <w:r w:rsidRPr="00A34BB8">
        <w:rPr>
          <w:rStyle w:val="StyleUnderline"/>
        </w:rPr>
        <w:t xml:space="preserve">strategy </w:t>
      </w:r>
      <w:r w:rsidRPr="001437BB">
        <w:rPr>
          <w:sz w:val="16"/>
        </w:rPr>
        <w:t xml:space="preserve">that subsequently leaves everyone worse off. On the contrary, </w:t>
      </w:r>
      <w:r w:rsidRPr="006A3324">
        <w:rPr>
          <w:rStyle w:val="StyleUnderline"/>
          <w:highlight w:val="cyan"/>
        </w:rPr>
        <w:t>by showing restraints in the Norwegian and Barents Seas</w:t>
      </w:r>
      <w:r w:rsidRPr="00A34BB8">
        <w:rPr>
          <w:rStyle w:val="StyleUnderline"/>
        </w:rPr>
        <w:t>,</w:t>
      </w:r>
      <w:r w:rsidRPr="001437BB">
        <w:rPr>
          <w:sz w:val="16"/>
        </w:rPr>
        <w:t xml:space="preserve"> state </w:t>
      </w:r>
      <w:r w:rsidRPr="006A3324">
        <w:rPr>
          <w:rStyle w:val="StyleUnderline"/>
          <w:highlight w:val="cyan"/>
        </w:rPr>
        <w:t>leaders</w:t>
      </w:r>
      <w:r w:rsidRPr="00A34BB8">
        <w:rPr>
          <w:rStyle w:val="StyleUnderline"/>
        </w:rPr>
        <w:t xml:space="preserve"> i</w:t>
      </w:r>
      <w:r w:rsidRPr="001437BB">
        <w:rPr>
          <w:sz w:val="16"/>
        </w:rPr>
        <w:t xml:space="preserve">n Washington D.C. and Moscow </w:t>
      </w:r>
      <w:r w:rsidRPr="006A3324">
        <w:rPr>
          <w:rStyle w:val="StyleUnderline"/>
          <w:highlight w:val="cyan"/>
        </w:rPr>
        <w:t xml:space="preserve">are </w:t>
      </w:r>
      <w:r w:rsidRPr="006A3324">
        <w:rPr>
          <w:rStyle w:val="StyleUnderline"/>
          <w:highlight w:val="cyan"/>
        </w:rPr>
        <w:lastRenderedPageBreak/>
        <w:t>allowed to take active steps away from the brink of war</w:t>
      </w:r>
      <w:r w:rsidRPr="001437BB">
        <w:rPr>
          <w:sz w:val="16"/>
        </w:rPr>
        <w:t xml:space="preserve">. A plausible interpretation, therefore, is that Ukraine is not worth an increased risk for an existential nuclear war, neither as seen from a U.S. or a Russian perspective. As wars always unfold in unexpected ways and consequently are hard to predict, </w:t>
      </w:r>
      <w:r w:rsidRPr="00A34BB8">
        <w:rPr>
          <w:rStyle w:val="StyleUnderline"/>
        </w:rPr>
        <w:t>managing the fear of inadvertent escalation is safer than continuing to “manipulate the risk” in the Arctic</w:t>
      </w:r>
      <w:r w:rsidRPr="001437BB">
        <w:rPr>
          <w:sz w:val="16"/>
        </w:rPr>
        <w:t>.</w:t>
      </w:r>
    </w:p>
    <w:p w14:paraId="7296C679" w14:textId="77777777" w:rsidR="009C613F" w:rsidRDefault="009C613F" w:rsidP="001F01E1">
      <w:pPr>
        <w:pStyle w:val="Analytic"/>
        <w:rPr>
          <w:rStyle w:val="Style13ptBold"/>
          <w:b/>
          <w:bCs w:val="0"/>
        </w:rPr>
      </w:pPr>
    </w:p>
    <w:p w14:paraId="5CE1E623" w14:textId="77777777" w:rsidR="001F01E1" w:rsidRPr="00BE0E18" w:rsidRDefault="001F01E1" w:rsidP="001F01E1">
      <w:pPr>
        <w:pStyle w:val="Heading4"/>
        <w:rPr>
          <w:rFonts w:cs="Arial"/>
        </w:rPr>
      </w:pPr>
      <w:r w:rsidRPr="00BE0E18">
        <w:rPr>
          <w:rFonts w:cs="Arial"/>
        </w:rPr>
        <w:t xml:space="preserve">No cyber impact---every scenario is </w:t>
      </w:r>
      <w:r w:rsidRPr="00BE0E18">
        <w:rPr>
          <w:rFonts w:cs="Arial"/>
          <w:u w:val="single"/>
        </w:rPr>
        <w:t>empirically denied</w:t>
      </w:r>
      <w:r w:rsidRPr="00BE0E18">
        <w:rPr>
          <w:rFonts w:cs="Arial"/>
        </w:rPr>
        <w:t>.</w:t>
      </w:r>
    </w:p>
    <w:p w14:paraId="6146BC5B" w14:textId="77777777" w:rsidR="001F01E1" w:rsidRPr="00BE0E18" w:rsidRDefault="001F01E1" w:rsidP="001F01E1">
      <w:pPr>
        <w:rPr>
          <w:rFonts w:eastAsia="Calibri"/>
        </w:rPr>
      </w:pPr>
      <w:r w:rsidRPr="00BE0E18">
        <w:rPr>
          <w:rFonts w:eastAsia="Calibri"/>
        </w:rPr>
        <w:t xml:space="preserve">James Andrew </w:t>
      </w:r>
      <w:r w:rsidRPr="00BE0E18">
        <w:rPr>
          <w:rStyle w:val="Style13ptBold"/>
        </w:rPr>
        <w:t>Lewis 18</w:t>
      </w:r>
      <w:r w:rsidRPr="00BE0E18">
        <w:rPr>
          <w:rFonts w:eastAsia="Calibri"/>
        </w:rPr>
        <w:t xml:space="preserve"> senior vice president at the Center for Strategic and International Studies, Ph.D. from the University of Chicago, January 2018, “Rethinking Cybersecurity: Strategy, Mass Effect, and States,” https://espas.secure.europarl.europa.eu/orbis/sites/default/files/generated/document/en/180108_Lewis_ReconsideringCybersecurity_Web.pdf, p. 7-11</w:t>
      </w:r>
    </w:p>
    <w:p w14:paraId="71B4E19F" w14:textId="77777777" w:rsidR="001F01E1" w:rsidRPr="009C3F39" w:rsidRDefault="001F01E1" w:rsidP="001F01E1">
      <w:pPr>
        <w:rPr>
          <w:rFonts w:eastAsia="Calibri"/>
          <w:sz w:val="16"/>
        </w:rPr>
      </w:pPr>
      <w:r w:rsidRPr="00BE0E18">
        <w:rPr>
          <w:rFonts w:eastAsia="Calibri"/>
          <w:u w:val="single"/>
        </w:rPr>
        <w:t xml:space="preserve">The most dangerous and damaging attacks required resources and engineering knowledge that are </w:t>
      </w:r>
      <w:r w:rsidRPr="00BE0E18">
        <w:rPr>
          <w:rFonts w:eastAsia="Calibri"/>
          <w:b/>
          <w:iCs/>
          <w:u w:val="single"/>
        </w:rPr>
        <w:t>beyond the capabilities of nonstate actors</w:t>
      </w:r>
      <w:r w:rsidRPr="00BE0E18">
        <w:rPr>
          <w:rFonts w:eastAsia="Calibri"/>
          <w:sz w:val="16"/>
        </w:rPr>
        <w:t xml:space="preserve">, </w:t>
      </w:r>
      <w:r w:rsidRPr="00BE0E18">
        <w:rPr>
          <w:rFonts w:eastAsia="Calibri"/>
          <w:u w:val="single"/>
        </w:rPr>
        <w:t>and those who possess such capabilities consider their use in the context of some larger strategy to achieve national goals</w:t>
      </w:r>
      <w:r w:rsidRPr="00BE0E18">
        <w:rPr>
          <w:rFonts w:eastAsia="Calibri"/>
          <w:sz w:val="16"/>
        </w:rPr>
        <w:t xml:space="preserve">. </w:t>
      </w:r>
      <w:r w:rsidRPr="00BE0E18">
        <w:rPr>
          <w:rFonts w:eastAsia="Calibri"/>
          <w:u w:val="single"/>
        </w:rPr>
        <w:t>Precision and predictability</w:t>
      </w:r>
      <w:r w:rsidRPr="00BE0E18">
        <w:rPr>
          <w:rFonts w:eastAsia="Calibri"/>
          <w:sz w:val="16"/>
        </w:rPr>
        <w:t>—always desirable in offensive operations in order to provide assured effect and economy of force—</w:t>
      </w:r>
      <w:r w:rsidRPr="00BE0E18">
        <w:rPr>
          <w:rFonts w:eastAsia="Calibri"/>
          <w:u w:val="single"/>
        </w:rPr>
        <w:t xml:space="preserve">suggest that the </w:t>
      </w:r>
      <w:r w:rsidRPr="00BE0E18">
        <w:rPr>
          <w:rFonts w:eastAsia="Calibri"/>
          <w:highlight w:val="cyan"/>
          <w:u w:val="single"/>
        </w:rPr>
        <w:t>risk of collateral damage is small</w:t>
      </w:r>
      <w:r w:rsidRPr="00BE0E18">
        <w:rPr>
          <w:rFonts w:eastAsia="Calibri"/>
          <w:u w:val="single"/>
        </w:rPr>
        <w:t>er than we assume,</w:t>
      </w:r>
      <w:r w:rsidRPr="00BE0E18">
        <w:rPr>
          <w:rFonts w:eastAsia="Calibri"/>
          <w:sz w:val="16"/>
        </w:rPr>
        <w:t xml:space="preserve"> and with this, </w:t>
      </w:r>
      <w:r w:rsidRPr="00BE0E18">
        <w:rPr>
          <w:rFonts w:eastAsia="Calibri"/>
          <w:u w:val="single"/>
        </w:rPr>
        <w:t xml:space="preserve">so is the risk of indiscriminate or mass effect. </w:t>
      </w:r>
      <w:r w:rsidRPr="00BE0E18">
        <w:rPr>
          <w:rFonts w:eastAsia="Calibri"/>
          <w:sz w:val="16"/>
        </w:rPr>
        <w:t xml:space="preserve">State Use of Cyber Attack Is Consistent with Larger Strategic Aims Based on a review of state actions to date, </w:t>
      </w:r>
      <w:r w:rsidRPr="00BE0E18">
        <w:rPr>
          <w:rFonts w:eastAsia="Calibri"/>
          <w:u w:val="single"/>
        </w:rPr>
        <w:t>cyber operations give countries a new way to implement existing policies rather than leading them to adopt new policy or strategies.</w:t>
      </w:r>
      <w:r w:rsidRPr="00BE0E18">
        <w:rPr>
          <w:rFonts w:eastAsia="Calibri"/>
          <w:sz w:val="16"/>
        </w:rPr>
        <w:t xml:space="preserve"> State opponents use cyber techniques in ways consistent with their national strategies and objectives. But for now, </w:t>
      </w:r>
      <w:r w:rsidRPr="00BE0E18">
        <w:rPr>
          <w:rFonts w:eastAsia="Calibri"/>
          <w:u w:val="single"/>
        </w:rPr>
        <w:t xml:space="preserve">cyber may be best explained as an addition to the existing portfolio of tools available to nations. </w:t>
      </w:r>
      <w:r w:rsidRPr="00BE0E18">
        <w:rPr>
          <w:rFonts w:eastAsia="Calibri"/>
          <w:sz w:val="16"/>
        </w:rPr>
        <w:t xml:space="preserve">Cyber operations are ideal for achieving the strategic effect our opponents seek in this new environment. How nations use cyber techniques will be determined by their larger needs and interests, by their strategies, experience, and institutions, and by their tolerance for risk. </w:t>
      </w:r>
      <w:r w:rsidRPr="00BE0E18">
        <w:rPr>
          <w:rFonts w:eastAsia="Calibri"/>
          <w:u w:val="single"/>
        </w:rPr>
        <w:t xml:space="preserve">Cyber operations provide unparalleled access to targets, and the only constraint on attackers is the </w:t>
      </w:r>
      <w:r w:rsidRPr="00BE0E18">
        <w:rPr>
          <w:rFonts w:eastAsia="Calibri"/>
          <w:b/>
          <w:iCs/>
          <w:u w:val="single"/>
        </w:rPr>
        <w:t>risk of retaliation</w:t>
      </w:r>
      <w:r w:rsidRPr="00BE0E18">
        <w:rPr>
          <w:rFonts w:eastAsia="Calibri"/>
          <w:sz w:val="16"/>
        </w:rPr>
        <w:t>—</w:t>
      </w:r>
      <w:r w:rsidRPr="00BE0E18">
        <w:rPr>
          <w:rFonts w:eastAsia="Calibri"/>
          <w:u w:val="single"/>
        </w:rPr>
        <w:t xml:space="preserve">a risk they manage by </w:t>
      </w:r>
      <w:r w:rsidRPr="00BE0E18">
        <w:rPr>
          <w:rFonts w:eastAsia="Calibri"/>
          <w:b/>
          <w:iCs/>
          <w:u w:val="single"/>
        </w:rPr>
        <w:t>avoiding actions that would provoke</w:t>
      </w:r>
      <w:r w:rsidRPr="00BE0E18">
        <w:rPr>
          <w:rFonts w:eastAsia="Calibri"/>
          <w:u w:val="single"/>
        </w:rPr>
        <w:t xml:space="preserve"> a damaging response</w:t>
      </w:r>
      <w:r w:rsidRPr="00BE0E18">
        <w:rPr>
          <w:rFonts w:eastAsia="Calibri"/>
          <w:sz w:val="16"/>
        </w:rPr>
        <w:t xml:space="preserve">. </w:t>
      </w:r>
      <w:r w:rsidRPr="00BE0E18">
        <w:rPr>
          <w:rFonts w:eastAsia="Calibri"/>
          <w:u w:val="single"/>
        </w:rPr>
        <w:t xml:space="preserve">This is done by staying below an implicit threshold on what can be considered the use of force in cyberspace. </w:t>
      </w:r>
      <w:r w:rsidRPr="00BE0E18">
        <w:rPr>
          <w:rFonts w:eastAsia="Calibri"/>
          <w:b/>
          <w:iCs/>
          <w:u w:val="single"/>
        </w:rPr>
        <w:t>The reality of cyber attack differs greatly from our fears</w:t>
      </w:r>
      <w:r w:rsidRPr="00BE0E18">
        <w:rPr>
          <w:rFonts w:eastAsia="Calibri"/>
          <w:sz w:val="16"/>
        </w:rPr>
        <w:t xml:space="preserve">. Analysts place a range of hypothetical threats, often accompanied by extreme consequences, before the public without considering the probability of occurrence or the likelihood that opponents will choose a course of action that does not advance their strategic aims and creates grave risk of damaging escalation. </w:t>
      </w:r>
      <w:r w:rsidRPr="00BE0E18">
        <w:rPr>
          <w:rFonts w:eastAsia="Calibri"/>
          <w:u w:val="single"/>
        </w:rPr>
        <w:t>Our opponents' goals are not to carry out a cyber 9/11</w:t>
      </w:r>
      <w:r w:rsidRPr="00BE0E18">
        <w:rPr>
          <w:rFonts w:eastAsia="Calibri"/>
          <w:sz w:val="16"/>
        </w:rPr>
        <w:t xml:space="preserve">. While there have been many opponent probes of critical infrastructure facilities in numerous countries, </w:t>
      </w:r>
      <w:r w:rsidRPr="00BE0E18">
        <w:rPr>
          <w:rFonts w:eastAsia="Calibri"/>
          <w:u w:val="single"/>
        </w:rPr>
        <w:t xml:space="preserve">the number of malicious cyber </w:t>
      </w:r>
      <w:r w:rsidRPr="00BE0E18">
        <w:rPr>
          <w:rFonts w:eastAsia="Calibri"/>
          <w:highlight w:val="cyan"/>
          <w:u w:val="single"/>
        </w:rPr>
        <w:t xml:space="preserve">actions that caused physical damage can be </w:t>
      </w:r>
      <w:r w:rsidRPr="00BE0E18">
        <w:rPr>
          <w:rFonts w:eastAsia="Calibri"/>
          <w:b/>
          <w:iCs/>
          <w:highlight w:val="cyan"/>
          <w:u w:val="single"/>
        </w:rPr>
        <w:t>counted on one hand</w:t>
      </w:r>
      <w:r w:rsidRPr="00BE0E18">
        <w:rPr>
          <w:rFonts w:eastAsia="Calibri"/>
          <w:sz w:val="16"/>
        </w:rPr>
        <w:t xml:space="preserve">. </w:t>
      </w:r>
      <w:r w:rsidRPr="00BE0E18">
        <w:rPr>
          <w:rFonts w:eastAsia="Calibri"/>
          <w:u w:val="single"/>
        </w:rPr>
        <w:t>While opponents have probed critical infrastructure networks, there is no indication that they are for the purposes of the kind of crippling strategic attacks against critical infrastructure</w:t>
      </w:r>
      <w:r w:rsidRPr="00BE0E18">
        <w:rPr>
          <w:rFonts w:eastAsia="Calibri"/>
          <w:sz w:val="16"/>
        </w:rPr>
        <w:t xml:space="preserve"> that dominated planning in the Second World War or the Cold War. Similarly, </w:t>
      </w:r>
      <w:r w:rsidRPr="00BE0E18">
        <w:rPr>
          <w:rFonts w:eastAsia="Calibri"/>
          <w:u w:val="single"/>
        </w:rPr>
        <w:t xml:space="preserve">the popular idea that opponents use cyber techniques to inflict cumulative economic harm is not supported by evidence. Economic warfare has always been part of conflict, but </w:t>
      </w:r>
      <w:r w:rsidRPr="00BE0E18">
        <w:rPr>
          <w:rFonts w:eastAsia="Calibri"/>
          <w:highlight w:val="cyan"/>
          <w:u w:val="single"/>
        </w:rPr>
        <w:t xml:space="preserve">there are no examples of a country seeking to </w:t>
      </w:r>
      <w:r w:rsidRPr="00BE0E18">
        <w:rPr>
          <w:rFonts w:eastAsia="Calibri"/>
          <w:u w:val="single"/>
        </w:rPr>
        <w:t xml:space="preserve">imperceptibly </w:t>
      </w:r>
      <w:r w:rsidRPr="00BE0E18">
        <w:rPr>
          <w:rFonts w:eastAsia="Calibri"/>
          <w:highlight w:val="cyan"/>
          <w:u w:val="single"/>
        </w:rPr>
        <w:t>harm the economy of an opponent</w:t>
      </w:r>
      <w:r w:rsidRPr="00BE0E18">
        <w:rPr>
          <w:rFonts w:eastAsia="Calibri"/>
          <w:sz w:val="16"/>
        </w:rPr>
        <w:t xml:space="preserve">. The United States engaged in economic warfare during the Cold War, and still uses sanctions as a tool of foreign power, but few if any other nations do the same. The intent of cyber espionage is to gain market or technological advantage. Coercive actions against government agencies or companies are intended to intimidate. </w:t>
      </w:r>
      <w:r w:rsidRPr="00BE0E18">
        <w:rPr>
          <w:rFonts w:eastAsia="Calibri"/>
          <w:b/>
          <w:iCs/>
          <w:highlight w:val="cyan"/>
          <w:u w:val="single"/>
        </w:rPr>
        <w:t>Terrorists do not seek</w:t>
      </w:r>
      <w:r w:rsidRPr="00BE0E18">
        <w:rPr>
          <w:rFonts w:eastAsia="Calibri"/>
          <w:b/>
          <w:iCs/>
          <w:u w:val="single"/>
        </w:rPr>
        <w:t xml:space="preserve"> to inflict </w:t>
      </w:r>
      <w:r w:rsidRPr="00BE0E18">
        <w:rPr>
          <w:rFonts w:eastAsia="Calibri"/>
          <w:b/>
          <w:iCs/>
          <w:highlight w:val="cyan"/>
          <w:u w:val="single"/>
        </w:rPr>
        <w:t>economic damage</w:t>
      </w:r>
      <w:r w:rsidRPr="00BE0E18">
        <w:rPr>
          <w:rFonts w:eastAsia="Calibri"/>
          <w:sz w:val="16"/>
        </w:rPr>
        <w:t xml:space="preserve">. </w:t>
      </w:r>
      <w:r w:rsidRPr="00BE0E18">
        <w:rPr>
          <w:rFonts w:eastAsia="Calibri"/>
          <w:u w:val="single"/>
        </w:rPr>
        <w:t>The difficulty of wreaking real harm on large, interconnected economies is usually ignored</w:t>
      </w:r>
      <w:r w:rsidRPr="00BE0E18">
        <w:rPr>
          <w:rFonts w:eastAsia="Calibri"/>
          <w:sz w:val="16"/>
        </w:rPr>
        <w:t xml:space="preserve">. </w:t>
      </w:r>
      <w:r w:rsidRPr="00BE0E18">
        <w:rPr>
          <w:rFonts w:eastAsia="Calibri"/>
          <w:u w:val="single"/>
        </w:rPr>
        <w:t>Economic warfare in cyberspace is ascribed to China, but</w:t>
      </w:r>
      <w:r w:rsidRPr="00BE0E18">
        <w:rPr>
          <w:rFonts w:eastAsia="Calibri"/>
          <w:sz w:val="16"/>
        </w:rPr>
        <w:t xml:space="preserve"> China's cyber doctrine has three elements: control of cyberspace to preserve party rule and political stability, espionage (both commercial and military), and preparation for disruptive acts to damage an opponent's weapons, military information systems, and command and control. </w:t>
      </w:r>
      <w:r w:rsidRPr="00BE0E18">
        <w:rPr>
          <w:rFonts w:eastAsia="Calibri"/>
          <w:u w:val="single"/>
        </w:rPr>
        <w:t>"Strategic" uses, such as striking civilian infrastructure in the opponent's homeland, appear to be a lower priority and are an adjunct to nuclear strikes as part of China's strategic deterrence.</w:t>
      </w:r>
      <w:r w:rsidRPr="00BE0E18">
        <w:rPr>
          <w:rFonts w:eastAsia="Calibri"/>
          <w:sz w:val="16"/>
        </w:rPr>
        <w:t xml:space="preserve"> </w:t>
      </w:r>
      <w:r w:rsidRPr="00BE0E18">
        <w:rPr>
          <w:rFonts w:eastAsia="Calibri"/>
          <w:highlight w:val="cyan"/>
          <w:u w:val="single"/>
        </w:rPr>
        <w:t>Chinese officials seem more concerned about</w:t>
      </w:r>
      <w:r w:rsidRPr="00BE0E18">
        <w:rPr>
          <w:rFonts w:eastAsia="Calibri"/>
          <w:u w:val="single"/>
        </w:rPr>
        <w:t xml:space="preserve"> accelerating </w:t>
      </w:r>
      <w:r w:rsidRPr="00BE0E18">
        <w:rPr>
          <w:rFonts w:eastAsia="Calibri"/>
          <w:highlight w:val="cyan"/>
          <w:u w:val="single"/>
        </w:rPr>
        <w:t>China's growth</w:t>
      </w:r>
      <w:r w:rsidRPr="00BE0E18">
        <w:rPr>
          <w:rFonts w:eastAsia="Calibri"/>
          <w:u w:val="single"/>
        </w:rPr>
        <w:t xml:space="preserve"> rather </w:t>
      </w:r>
      <w:r w:rsidRPr="00BE0E18">
        <w:rPr>
          <w:rFonts w:eastAsia="Calibri"/>
          <w:highlight w:val="cyan"/>
          <w:u w:val="single"/>
        </w:rPr>
        <w:t>than</w:t>
      </w:r>
      <w:r w:rsidRPr="00BE0E18">
        <w:rPr>
          <w:rFonts w:eastAsia="Calibri"/>
          <w:u w:val="single"/>
        </w:rPr>
        <w:t xml:space="preserve"> some long-term effort to undermine </w:t>
      </w:r>
      <w:r w:rsidRPr="00BE0E18">
        <w:rPr>
          <w:rFonts w:eastAsia="Calibri"/>
          <w:highlight w:val="cyan"/>
          <w:u w:val="single"/>
        </w:rPr>
        <w:t>the American economy</w:t>
      </w:r>
      <w:r w:rsidRPr="00BE0E18">
        <w:rPr>
          <w:rFonts w:eastAsia="Calibri"/>
          <w:sz w:val="16"/>
        </w:rPr>
        <w:t xml:space="preserve">.6 The 2015 agreement with the United States served Chinese interests by centralizing tasking authority in Beijing and ending People's Liberation Army (PLA) "freelancing" against commercial targets. </w:t>
      </w:r>
      <w:r w:rsidRPr="00BE0E18">
        <w:rPr>
          <w:rFonts w:eastAsia="Calibri"/>
          <w:u w:val="single"/>
        </w:rPr>
        <w:t>The Russians specialize in coercion, financial crime, and creating harmful cognitive effect</w:t>
      </w:r>
      <w:r w:rsidRPr="00BE0E18">
        <w:rPr>
          <w:rFonts w:eastAsia="Calibri"/>
          <w:sz w:val="16"/>
        </w:rPr>
        <w:t xml:space="preserve">—the ability to manipulate emotions and decisionmaking. Under their 2010 military doctrine on disruptive information operations (part of what they call "New Generation Warfare"). </w:t>
      </w:r>
      <w:r w:rsidRPr="00BE0E18">
        <w:rPr>
          <w:rFonts w:eastAsia="Calibri"/>
          <w:b/>
          <w:iCs/>
          <w:highlight w:val="cyan"/>
          <w:u w:val="single"/>
        </w:rPr>
        <w:t xml:space="preserve">Russians </w:t>
      </w:r>
      <w:r w:rsidRPr="00BE0E18">
        <w:rPr>
          <w:rFonts w:eastAsia="Calibri"/>
          <w:b/>
          <w:iCs/>
          <w:highlight w:val="cyan"/>
          <w:u w:val="single"/>
        </w:rPr>
        <w:lastRenderedPageBreak/>
        <w:t>want confusion, not physical damage</w:t>
      </w:r>
      <w:r w:rsidRPr="00BE0E18">
        <w:rPr>
          <w:rFonts w:eastAsia="Calibri"/>
          <w:u w:val="single"/>
        </w:rPr>
        <w:t xml:space="preserve">. </w:t>
      </w:r>
      <w:r w:rsidRPr="00BE0E18">
        <w:rPr>
          <w:rFonts w:eastAsia="Calibri"/>
          <w:highlight w:val="cyan"/>
          <w:u w:val="single"/>
        </w:rPr>
        <w:t>Iran and</w:t>
      </w:r>
      <w:r w:rsidRPr="00BE0E18">
        <w:rPr>
          <w:rFonts w:eastAsia="Calibri"/>
          <w:u w:val="single"/>
        </w:rPr>
        <w:t xml:space="preserve"> </w:t>
      </w:r>
      <w:r w:rsidRPr="00BE0E18">
        <w:rPr>
          <w:rFonts w:eastAsia="Calibri"/>
          <w:b/>
          <w:iCs/>
          <w:highlight w:val="cyan"/>
          <w:u w:val="single"/>
        </w:rPr>
        <w:t>No</w:t>
      </w:r>
      <w:r w:rsidRPr="00BE0E18">
        <w:rPr>
          <w:rFonts w:eastAsia="Calibri"/>
          <w:u w:val="single"/>
        </w:rPr>
        <w:t xml:space="preserve">rth </w:t>
      </w:r>
      <w:r w:rsidRPr="00BE0E18">
        <w:rPr>
          <w:rFonts w:eastAsia="Calibri"/>
          <w:b/>
          <w:iCs/>
          <w:highlight w:val="cyan"/>
          <w:u w:val="single"/>
        </w:rPr>
        <w:t>Ko</w:t>
      </w:r>
      <w:r w:rsidRPr="00BE0E18">
        <w:rPr>
          <w:rFonts w:eastAsia="Calibri"/>
          <w:u w:val="single"/>
        </w:rPr>
        <w:t xml:space="preserve">rea </w:t>
      </w:r>
      <w:r w:rsidRPr="00BE0E18">
        <w:rPr>
          <w:rFonts w:eastAsia="Calibri"/>
          <w:highlight w:val="cyan"/>
          <w:u w:val="single"/>
        </w:rPr>
        <w:t>use cyber</w:t>
      </w:r>
      <w:r w:rsidRPr="00BE0E18">
        <w:rPr>
          <w:rFonts w:eastAsia="Calibri"/>
          <w:u w:val="single"/>
        </w:rPr>
        <w:t xml:space="preserve"> actions </w:t>
      </w:r>
      <w:r w:rsidRPr="00BE0E18">
        <w:rPr>
          <w:rFonts w:eastAsia="Calibri"/>
          <w:highlight w:val="cyan"/>
          <w:u w:val="single"/>
        </w:rPr>
        <w:t>against</w:t>
      </w:r>
      <w:r w:rsidRPr="00BE0E18">
        <w:rPr>
          <w:rFonts w:eastAsia="Calibri"/>
          <w:u w:val="single"/>
        </w:rPr>
        <w:t xml:space="preserve"> American </w:t>
      </w:r>
      <w:r w:rsidRPr="00BE0E18">
        <w:rPr>
          <w:rFonts w:eastAsia="Calibri"/>
          <w:highlight w:val="cyan"/>
          <w:u w:val="single"/>
        </w:rPr>
        <w:t>banks</w:t>
      </w:r>
      <w:r w:rsidRPr="00BE0E18">
        <w:rPr>
          <w:rFonts w:eastAsia="Calibri"/>
          <w:u w:val="single"/>
        </w:rPr>
        <w:t xml:space="preserve"> or entertainment companies like Sony or the Sands Casino, but </w:t>
      </w:r>
      <w:r w:rsidRPr="00BE0E18">
        <w:rPr>
          <w:rFonts w:eastAsia="Calibri"/>
          <w:highlight w:val="cyan"/>
          <w:u w:val="single"/>
        </w:rPr>
        <w:t>their goal is</w:t>
      </w:r>
      <w:r w:rsidRPr="00BE0E18">
        <w:rPr>
          <w:rFonts w:eastAsia="Calibri"/>
          <w:u w:val="single"/>
        </w:rPr>
        <w:t xml:space="preserve"> political </w:t>
      </w:r>
      <w:r w:rsidRPr="00BE0E18">
        <w:rPr>
          <w:rFonts w:eastAsia="Calibri"/>
          <w:highlight w:val="cyan"/>
          <w:u w:val="single"/>
        </w:rPr>
        <w:t>coercion, not destruction</w:t>
      </w:r>
      <w:r w:rsidRPr="00BE0E18">
        <w:rPr>
          <w:rFonts w:eastAsia="Calibri"/>
          <w:u w:val="single"/>
        </w:rPr>
        <w:t>.</w:t>
      </w:r>
      <w:r w:rsidRPr="00BE0E18">
        <w:rPr>
          <w:rFonts w:eastAsia="Calibri"/>
          <w:sz w:val="16"/>
        </w:rPr>
        <w:t xml:space="preserve"> </w:t>
      </w:r>
      <w:r w:rsidRPr="00BE0E18">
        <w:rPr>
          <w:rFonts w:eastAsia="Calibri"/>
          <w:u w:val="single"/>
        </w:rPr>
        <w:t>None of these countries talk about death by 1000 cuts or attacking critical infrastructure</w:t>
      </w:r>
      <w:r w:rsidRPr="00BE0E18">
        <w:rPr>
          <w:rFonts w:eastAsia="Calibri"/>
          <w:sz w:val="16"/>
        </w:rPr>
        <w:t xml:space="preserve"> to produce a cyber Pearl Harbor or any of the other scenarios that dominate the media. The few disruptive attacks on critical infrastructure have focused almost exclusively on the energy sector. </w:t>
      </w:r>
      <w:r w:rsidRPr="00BE0E18">
        <w:rPr>
          <w:rFonts w:eastAsia="Calibri"/>
          <w:u w:val="single"/>
        </w:rPr>
        <w:t>Major financial institutions face a high degree of risk but in most cases, the attackers' intent is to extract money</w:t>
      </w:r>
      <w:r w:rsidRPr="00BE0E18">
        <w:rPr>
          <w:rFonts w:eastAsia="Calibri"/>
          <w:sz w:val="16"/>
        </w:rPr>
        <w:t xml:space="preserve">. </w:t>
      </w:r>
      <w:r w:rsidRPr="00BE0E18">
        <w:rPr>
          <w:rFonts w:eastAsia="Calibri"/>
          <w:u w:val="single"/>
        </w:rPr>
        <w:t xml:space="preserve">There have been cases of service disruption and data erasure, but these have been </w:t>
      </w:r>
      <w:r w:rsidRPr="00BE0E18">
        <w:rPr>
          <w:rFonts w:eastAsia="Calibri"/>
          <w:b/>
          <w:iCs/>
          <w:u w:val="single"/>
        </w:rPr>
        <w:t>limited</w:t>
      </w:r>
      <w:r w:rsidRPr="00BE0E18">
        <w:rPr>
          <w:rFonts w:eastAsia="Calibri"/>
          <w:u w:val="single"/>
        </w:rPr>
        <w:t xml:space="preserve"> in scope. Denial-of-service attacks against banks impede services and may be costly to the targeted bank, but </w:t>
      </w:r>
      <w:r w:rsidRPr="00BE0E18">
        <w:rPr>
          <w:rFonts w:eastAsia="Calibri"/>
          <w:b/>
          <w:iCs/>
          <w:u w:val="single"/>
        </w:rPr>
        <w:t>do not have a major effect on the national economy</w:t>
      </w:r>
      <w:r w:rsidRPr="00BE0E18">
        <w:rPr>
          <w:rFonts w:eastAsia="Calibri"/>
          <w:sz w:val="16"/>
        </w:rPr>
        <w:t xml:space="preserve">. In all of these actions, </w:t>
      </w:r>
      <w:r w:rsidRPr="00BE0E18">
        <w:rPr>
          <w:rFonts w:eastAsia="Calibri"/>
          <w:b/>
          <w:iCs/>
          <w:u w:val="single"/>
        </w:rPr>
        <w:t xml:space="preserve">there is a line that countries have been unwilling to cross. </w:t>
      </w:r>
      <w:r w:rsidRPr="00BE0E18">
        <w:rPr>
          <w:rFonts w:eastAsia="Calibri"/>
          <w:u w:val="single"/>
        </w:rPr>
        <w:t xml:space="preserve">When our </w:t>
      </w:r>
      <w:r w:rsidRPr="00BE0E18">
        <w:rPr>
          <w:rFonts w:eastAsia="Calibri"/>
          <w:highlight w:val="cyan"/>
          <w:u w:val="single"/>
        </w:rPr>
        <w:t>opponents</w:t>
      </w:r>
      <w:r w:rsidRPr="00BE0E18">
        <w:rPr>
          <w:rFonts w:eastAsia="Calibri"/>
          <w:u w:val="single"/>
        </w:rPr>
        <w:t xml:space="preserve"> decided to challenge American "hegemony," they </w:t>
      </w:r>
      <w:r w:rsidRPr="00BE0E18">
        <w:rPr>
          <w:rFonts w:eastAsia="Calibri"/>
          <w:highlight w:val="cyan"/>
          <w:u w:val="single"/>
        </w:rPr>
        <w:t>developed strategies to circumvent</w:t>
      </w:r>
      <w:r w:rsidRPr="00BE0E18">
        <w:rPr>
          <w:rFonts w:eastAsia="Calibri"/>
          <w:u w:val="single"/>
        </w:rPr>
        <w:t xml:space="preserve"> the risks of </w:t>
      </w:r>
      <w:r w:rsidRPr="00BE0E18">
        <w:rPr>
          <w:rFonts w:eastAsia="Calibri"/>
          <w:highlight w:val="cyan"/>
          <w:u w:val="single"/>
        </w:rPr>
        <w:t>retaliation or escalation by ensuring</w:t>
      </w:r>
      <w:r w:rsidRPr="00BE0E18">
        <w:rPr>
          <w:rFonts w:eastAsia="Calibri"/>
          <w:u w:val="single"/>
        </w:rPr>
        <w:t xml:space="preserve"> that their </w:t>
      </w:r>
      <w:r w:rsidRPr="00BE0E18">
        <w:rPr>
          <w:rFonts w:eastAsia="Calibri"/>
          <w:highlight w:val="cyan"/>
          <w:u w:val="single"/>
        </w:rPr>
        <w:t>actions stayed below</w:t>
      </w:r>
      <w:r w:rsidRPr="00BE0E18">
        <w:rPr>
          <w:rFonts w:eastAsia="Calibri"/>
          <w:u w:val="single"/>
        </w:rPr>
        <w:t xml:space="preserve"> the </w:t>
      </w:r>
      <w:r w:rsidRPr="00BE0E18">
        <w:rPr>
          <w:rFonts w:eastAsia="Calibri"/>
          <w:highlight w:val="cyan"/>
          <w:u w:val="single"/>
        </w:rPr>
        <w:t>use-of-force threshold</w:t>
      </w:r>
      <w:r w:rsidRPr="00BE0E18">
        <w:rPr>
          <w:rFonts w:eastAsia="Calibri"/>
          <w:sz w:val="16"/>
        </w:rPr>
        <w:t xml:space="preserve">—an imprecise threshold, roughly defined by international law, but usually considered to involve actions that produce destruction or casualties. </w:t>
      </w:r>
      <w:r w:rsidRPr="00BE0E18">
        <w:rPr>
          <w:rFonts w:eastAsia="Calibri"/>
          <w:b/>
          <w:iCs/>
          <w:u w:val="single"/>
        </w:rPr>
        <w:t xml:space="preserve">Almost </w:t>
      </w:r>
      <w:r w:rsidRPr="00BE0E18">
        <w:rPr>
          <w:rFonts w:eastAsia="Calibri"/>
          <w:b/>
          <w:iCs/>
          <w:highlight w:val="cyan"/>
          <w:u w:val="single"/>
        </w:rPr>
        <w:t>all cyber attacks fall below this</w:t>
      </w:r>
      <w:r w:rsidRPr="00BE0E18">
        <w:rPr>
          <w:rFonts w:eastAsia="Calibri"/>
          <w:b/>
          <w:iCs/>
          <w:u w:val="single"/>
        </w:rPr>
        <w:t xml:space="preserve"> threshold, including, crime, espionage, and politically coercive acts</w:t>
      </w:r>
      <w:r w:rsidRPr="00BE0E18">
        <w:rPr>
          <w:rFonts w:eastAsia="Calibri"/>
          <w:u w:val="single"/>
        </w:rPr>
        <w:t>. This explains why the decades-long quest to rebuild Cold War deterrence in cyberspace has been fruitless. It also explains why we have not seen the dreaded cyber Pearl Harbor or other predicted catastrophes.</w:t>
      </w:r>
      <w:r w:rsidRPr="00BE0E18">
        <w:rPr>
          <w:rFonts w:eastAsia="Calibri"/>
          <w:sz w:val="16"/>
        </w:rPr>
        <w:t xml:space="preserve"> </w:t>
      </w:r>
      <w:r w:rsidRPr="00BE0E18">
        <w:rPr>
          <w:rFonts w:eastAsia="Calibri"/>
          <w:u w:val="single"/>
        </w:rPr>
        <w:t>Opponents are keenly aware that launching catastrophe brings with it immense risk of receiving catastrophe in return</w:t>
      </w:r>
      <w:r w:rsidRPr="00BE0E18">
        <w:rPr>
          <w:rFonts w:eastAsia="Calibri"/>
          <w:sz w:val="16"/>
        </w:rPr>
        <w:t xml:space="preserve">. </w:t>
      </w:r>
      <w:r w:rsidRPr="00BE0E18">
        <w:rPr>
          <w:rFonts w:eastAsia="Calibri"/>
          <w:u w:val="single"/>
        </w:rPr>
        <w:t xml:space="preserve">States are the only actors who can carry out catastrophic cyber attacks and they are </w:t>
      </w:r>
      <w:r w:rsidRPr="00BE0E18">
        <w:rPr>
          <w:rFonts w:eastAsia="Calibri"/>
          <w:b/>
          <w:iCs/>
          <w:u w:val="single"/>
        </w:rPr>
        <w:t>very unlikely</w:t>
      </w:r>
      <w:r w:rsidRPr="00BE0E18">
        <w:rPr>
          <w:rFonts w:eastAsia="Calibri"/>
          <w:u w:val="single"/>
        </w:rPr>
        <w:t xml:space="preserve"> to do so in a strategic environment that seeks to gain advantage without engaging in armed conflict</w:t>
      </w:r>
      <w:r w:rsidRPr="00BE0E18">
        <w:rPr>
          <w:rFonts w:eastAsia="Calibri"/>
          <w:sz w:val="16"/>
        </w:rPr>
        <w:t xml:space="preserve">. Decisions on targets and attack make sense only when embedded in their larger strategic calculations regarding how best to fight with the United States. </w:t>
      </w:r>
      <w:r w:rsidRPr="00BE0E18">
        <w:rPr>
          <w:rFonts w:eastAsia="Calibri"/>
          <w:u w:val="single"/>
        </w:rPr>
        <w:t xml:space="preserve">There have been thousands of incidents of cybercrime and cyber espionage, but only a </w:t>
      </w:r>
      <w:r w:rsidRPr="00BE0E18">
        <w:rPr>
          <w:rFonts w:eastAsia="Calibri"/>
          <w:b/>
          <w:iCs/>
          <w:u w:val="single"/>
        </w:rPr>
        <w:t>handful</w:t>
      </w:r>
      <w:r w:rsidRPr="00BE0E18">
        <w:rPr>
          <w:rFonts w:eastAsia="Calibri"/>
          <w:u w:val="single"/>
        </w:rPr>
        <w:t xml:space="preserve"> of true attacks, where the intent was not to extract information or money, but to disrupt and, in a few cases, destroy.</w:t>
      </w:r>
      <w:r w:rsidRPr="00BE0E18">
        <w:rPr>
          <w:rFonts w:eastAsia="Calibri"/>
          <w:sz w:val="16"/>
        </w:rPr>
        <w:t xml:space="preserve"> From these incidents, we can extract a more accurate picture of risk. The salient incidents are the cyber operations against Iran's nuclear weapons facility (Stuxnet), Iran's actions against Aramco and leading American banks, North Korean interference with Sony and with South Korean banks and television stations, and Russian actions against Estonia, Ukrainian power facilities, Canal 5 (television network in France), and the 2016 U S. presidential elections. </w:t>
      </w:r>
      <w:r w:rsidRPr="00BE0E18">
        <w:rPr>
          <w:rFonts w:eastAsia="Calibri"/>
          <w:b/>
          <w:iCs/>
          <w:u w:val="single"/>
        </w:rPr>
        <w:t>Cyber attacks are not random</w:t>
      </w:r>
      <w:r w:rsidRPr="00BE0E18">
        <w:rPr>
          <w:rFonts w:eastAsia="Calibri"/>
          <w:sz w:val="16"/>
        </w:rPr>
        <w:t xml:space="preserve">. </w:t>
      </w:r>
      <w:r w:rsidRPr="00BE0E18">
        <w:rPr>
          <w:rFonts w:eastAsia="Calibri"/>
          <w:u w:val="single"/>
        </w:rPr>
        <w:t>All of these incidents have been part of larger geopolitical conflicts</w:t>
      </w:r>
      <w:r w:rsidRPr="00BE0E18">
        <w:rPr>
          <w:rFonts w:eastAsia="Calibri"/>
          <w:sz w:val="16"/>
        </w:rPr>
        <w:t xml:space="preserve"> involving Iran, Korea, and the Ukraine, or Russia's contest with the United States and NATO. </w:t>
      </w:r>
      <w:r w:rsidRPr="00BE0E18">
        <w:rPr>
          <w:rFonts w:eastAsia="Calibri"/>
          <w:u w:val="single"/>
        </w:rPr>
        <w:t>There are commonalities in each attack. All were undertaken by state actors or proxy forces to achieve the attacking state's policy objectives</w:t>
      </w:r>
      <w:r w:rsidRPr="00BE0E18">
        <w:rPr>
          <w:rFonts w:eastAsia="Calibri"/>
          <w:sz w:val="16"/>
        </w:rPr>
        <w:t xml:space="preserve">. </w:t>
      </w:r>
      <w:r w:rsidRPr="00BE0E18">
        <w:rPr>
          <w:rFonts w:eastAsia="Calibri"/>
          <w:b/>
          <w:iCs/>
          <w:u w:val="single"/>
        </w:rPr>
        <w:t>Only two caused tangible damage</w:t>
      </w:r>
      <w:r w:rsidRPr="00BE0E18">
        <w:rPr>
          <w:rFonts w:eastAsia="Calibri"/>
          <w:sz w:val="16"/>
        </w:rPr>
        <w:t xml:space="preserve">; the rest created coercive effect, intended to create confusion and psychological pressure through fear, uncertainty, and embarrassment. </w:t>
      </w:r>
      <w:r w:rsidRPr="00BE0E18">
        <w:rPr>
          <w:rFonts w:eastAsia="Calibri"/>
          <w:b/>
          <w:iCs/>
          <w:u w:val="single"/>
        </w:rPr>
        <w:t>In no instance were there deaths or casualties</w:t>
      </w:r>
      <w:r w:rsidRPr="00BE0E18">
        <w:rPr>
          <w:rFonts w:eastAsia="Calibri"/>
          <w:sz w:val="16"/>
        </w:rPr>
        <w:t xml:space="preserve">. </w:t>
      </w:r>
      <w:r w:rsidRPr="00BE0E18">
        <w:rPr>
          <w:rFonts w:eastAsia="Calibri"/>
          <w:b/>
          <w:iCs/>
          <w:highlight w:val="cyan"/>
          <w:u w:val="single"/>
        </w:rPr>
        <w:t>In two decades of cyber attacks, there has never been a</w:t>
      </w:r>
      <w:r w:rsidRPr="00BE0E18">
        <w:rPr>
          <w:rFonts w:eastAsia="Calibri"/>
          <w:b/>
          <w:iCs/>
          <w:u w:val="single"/>
        </w:rPr>
        <w:t xml:space="preserve"> single </w:t>
      </w:r>
      <w:r w:rsidRPr="00BE0E18">
        <w:rPr>
          <w:rFonts w:eastAsia="Calibri"/>
          <w:b/>
          <w:iCs/>
          <w:highlight w:val="cyan"/>
          <w:u w:val="single"/>
        </w:rPr>
        <w:t>casualty</w:t>
      </w:r>
      <w:r w:rsidRPr="00BE0E18">
        <w:rPr>
          <w:rFonts w:eastAsia="Calibri"/>
          <w:u w:val="single"/>
        </w:rPr>
        <w:t>. This alone should give pause to the doomsayers</w:t>
      </w:r>
      <w:r w:rsidRPr="00BE0E18">
        <w:rPr>
          <w:rFonts w:eastAsia="Calibri"/>
          <w:sz w:val="16"/>
        </w:rPr>
        <w:t xml:space="preserve">. </w:t>
      </w:r>
      <w:r w:rsidRPr="00BE0E18">
        <w:rPr>
          <w:rFonts w:eastAsia="Calibri"/>
          <w:b/>
          <w:iCs/>
          <w:highlight w:val="cyan"/>
          <w:u w:val="single"/>
        </w:rPr>
        <w:t>Nor</w:t>
      </w:r>
      <w:r w:rsidRPr="00BE0E18">
        <w:rPr>
          <w:rFonts w:eastAsia="Calibri"/>
          <w:b/>
          <w:iCs/>
          <w:u w:val="single"/>
        </w:rPr>
        <w:t xml:space="preserve"> has there been widespread </w:t>
      </w:r>
      <w:r w:rsidRPr="00BE0E18">
        <w:rPr>
          <w:rFonts w:eastAsia="Calibri"/>
          <w:b/>
          <w:iCs/>
          <w:highlight w:val="cyan"/>
          <w:u w:val="single"/>
        </w:rPr>
        <w:t>collateral damage</w:t>
      </w:r>
      <w:r w:rsidRPr="00BE0E18">
        <w:rPr>
          <w:rFonts w:eastAsia="Calibri"/>
          <w:sz w:val="16"/>
        </w:rPr>
        <w:t xml:space="preserve">. </w:t>
      </w:r>
    </w:p>
    <w:p w14:paraId="1D490359" w14:textId="77777777" w:rsidR="009C613F" w:rsidRDefault="009C613F" w:rsidP="001F01E1">
      <w:pPr>
        <w:pStyle w:val="Analytic"/>
      </w:pPr>
    </w:p>
    <w:p w14:paraId="43F06EE2" w14:textId="77777777" w:rsidR="004221BC" w:rsidRPr="004221BC" w:rsidRDefault="004221BC" w:rsidP="004221BC"/>
    <w:sectPr w:rsidR="004221BC" w:rsidRPr="004221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3B7E29"/>
    <w:multiLevelType w:val="hybridMultilevel"/>
    <w:tmpl w:val="22D6D89C"/>
    <w:lvl w:ilvl="0" w:tplc="D7DEE70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DA275AE"/>
    <w:multiLevelType w:val="hybridMultilevel"/>
    <w:tmpl w:val="787E1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7946926">
    <w:abstractNumId w:val="9"/>
  </w:num>
  <w:num w:numId="2" w16cid:durableId="1434937521">
    <w:abstractNumId w:val="7"/>
  </w:num>
  <w:num w:numId="3" w16cid:durableId="1094783432">
    <w:abstractNumId w:val="6"/>
  </w:num>
  <w:num w:numId="4" w16cid:durableId="1810367598">
    <w:abstractNumId w:val="5"/>
  </w:num>
  <w:num w:numId="5" w16cid:durableId="2138714071">
    <w:abstractNumId w:val="4"/>
  </w:num>
  <w:num w:numId="6" w16cid:durableId="158542152">
    <w:abstractNumId w:val="8"/>
  </w:num>
  <w:num w:numId="7" w16cid:durableId="1836609745">
    <w:abstractNumId w:val="3"/>
  </w:num>
  <w:num w:numId="8" w16cid:durableId="351345632">
    <w:abstractNumId w:val="2"/>
  </w:num>
  <w:num w:numId="9" w16cid:durableId="1580361712">
    <w:abstractNumId w:val="1"/>
  </w:num>
  <w:num w:numId="10" w16cid:durableId="997228243">
    <w:abstractNumId w:val="0"/>
  </w:num>
  <w:num w:numId="11" w16cid:durableId="1721247328">
    <w:abstractNumId w:val="15"/>
  </w:num>
  <w:num w:numId="12" w16cid:durableId="909073978">
    <w:abstractNumId w:val="14"/>
  </w:num>
  <w:num w:numId="13" w16cid:durableId="1205605210">
    <w:abstractNumId w:val="12"/>
  </w:num>
  <w:num w:numId="14" w16cid:durableId="1695883432">
    <w:abstractNumId w:val="11"/>
  </w:num>
  <w:num w:numId="15" w16cid:durableId="720713117">
    <w:abstractNumId w:val="10"/>
  </w:num>
  <w:num w:numId="16" w16cid:durableId="156744820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4"/>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325041552"/>
    <w:docVar w:name="VerbatimVersion" w:val="5.1"/>
  </w:docVars>
  <w:rsids>
    <w:rsidRoot w:val="00451A71"/>
    <w:rsid w:val="000008CD"/>
    <w:rsid w:val="00004C3B"/>
    <w:rsid w:val="000067C0"/>
    <w:rsid w:val="000101C4"/>
    <w:rsid w:val="000139A3"/>
    <w:rsid w:val="0001586A"/>
    <w:rsid w:val="0002377E"/>
    <w:rsid w:val="00027BC9"/>
    <w:rsid w:val="000307EE"/>
    <w:rsid w:val="00032D6A"/>
    <w:rsid w:val="00036E77"/>
    <w:rsid w:val="00036EF3"/>
    <w:rsid w:val="00043EDE"/>
    <w:rsid w:val="00050B53"/>
    <w:rsid w:val="0005212F"/>
    <w:rsid w:val="00054C6A"/>
    <w:rsid w:val="0005620F"/>
    <w:rsid w:val="0006427B"/>
    <w:rsid w:val="00067B6B"/>
    <w:rsid w:val="00072ED0"/>
    <w:rsid w:val="0007421E"/>
    <w:rsid w:val="00080233"/>
    <w:rsid w:val="000804B7"/>
    <w:rsid w:val="0008279E"/>
    <w:rsid w:val="00082C25"/>
    <w:rsid w:val="00083023"/>
    <w:rsid w:val="00087C4C"/>
    <w:rsid w:val="000908E5"/>
    <w:rsid w:val="00091C6E"/>
    <w:rsid w:val="0009202F"/>
    <w:rsid w:val="00093E8D"/>
    <w:rsid w:val="00095736"/>
    <w:rsid w:val="000962A6"/>
    <w:rsid w:val="000A7CA6"/>
    <w:rsid w:val="000B508A"/>
    <w:rsid w:val="000B6893"/>
    <w:rsid w:val="000C015C"/>
    <w:rsid w:val="000C1599"/>
    <w:rsid w:val="000C514D"/>
    <w:rsid w:val="000C65A6"/>
    <w:rsid w:val="000C74F7"/>
    <w:rsid w:val="000D019B"/>
    <w:rsid w:val="000D3563"/>
    <w:rsid w:val="000D570A"/>
    <w:rsid w:val="000D599A"/>
    <w:rsid w:val="000E4BF2"/>
    <w:rsid w:val="000E6F1E"/>
    <w:rsid w:val="000E7AE9"/>
    <w:rsid w:val="000F0752"/>
    <w:rsid w:val="000F7A62"/>
    <w:rsid w:val="000F7F2C"/>
    <w:rsid w:val="00100833"/>
    <w:rsid w:val="00104529"/>
    <w:rsid w:val="00105942"/>
    <w:rsid w:val="00121C04"/>
    <w:rsid w:val="001235F2"/>
    <w:rsid w:val="00133190"/>
    <w:rsid w:val="00135733"/>
    <w:rsid w:val="001365F5"/>
    <w:rsid w:val="001406B1"/>
    <w:rsid w:val="00143D24"/>
    <w:rsid w:val="00144A4C"/>
    <w:rsid w:val="0014574D"/>
    <w:rsid w:val="00152320"/>
    <w:rsid w:val="00154D0C"/>
    <w:rsid w:val="00155090"/>
    <w:rsid w:val="00156328"/>
    <w:rsid w:val="001600D4"/>
    <w:rsid w:val="00161493"/>
    <w:rsid w:val="0016328D"/>
    <w:rsid w:val="00163E16"/>
    <w:rsid w:val="00164B4D"/>
    <w:rsid w:val="00165139"/>
    <w:rsid w:val="00176AB0"/>
    <w:rsid w:val="00177B7D"/>
    <w:rsid w:val="0018322D"/>
    <w:rsid w:val="00183635"/>
    <w:rsid w:val="0018489D"/>
    <w:rsid w:val="00186CF0"/>
    <w:rsid w:val="001921FD"/>
    <w:rsid w:val="001A3425"/>
    <w:rsid w:val="001A4E1E"/>
    <w:rsid w:val="001A5A4E"/>
    <w:rsid w:val="001B115A"/>
    <w:rsid w:val="001B188C"/>
    <w:rsid w:val="001B5776"/>
    <w:rsid w:val="001B59D2"/>
    <w:rsid w:val="001B5FA6"/>
    <w:rsid w:val="001B613D"/>
    <w:rsid w:val="001C29A5"/>
    <w:rsid w:val="001D29A9"/>
    <w:rsid w:val="001D4342"/>
    <w:rsid w:val="001D45F6"/>
    <w:rsid w:val="001D50A4"/>
    <w:rsid w:val="001E0359"/>
    <w:rsid w:val="001E527A"/>
    <w:rsid w:val="001E7819"/>
    <w:rsid w:val="001F01E1"/>
    <w:rsid w:val="001F1DC5"/>
    <w:rsid w:val="001F53B7"/>
    <w:rsid w:val="001F78CE"/>
    <w:rsid w:val="0020682F"/>
    <w:rsid w:val="002107F6"/>
    <w:rsid w:val="002122B7"/>
    <w:rsid w:val="002223DC"/>
    <w:rsid w:val="00234383"/>
    <w:rsid w:val="00235AE9"/>
    <w:rsid w:val="002363BC"/>
    <w:rsid w:val="00236F45"/>
    <w:rsid w:val="00241BDE"/>
    <w:rsid w:val="00243424"/>
    <w:rsid w:val="00251FC7"/>
    <w:rsid w:val="002546A6"/>
    <w:rsid w:val="0025745F"/>
    <w:rsid w:val="00270063"/>
    <w:rsid w:val="0027752C"/>
    <w:rsid w:val="002855A7"/>
    <w:rsid w:val="00290B45"/>
    <w:rsid w:val="00295F7C"/>
    <w:rsid w:val="002A1726"/>
    <w:rsid w:val="002A2FFF"/>
    <w:rsid w:val="002A364E"/>
    <w:rsid w:val="002A77CB"/>
    <w:rsid w:val="002B146A"/>
    <w:rsid w:val="002B2101"/>
    <w:rsid w:val="002B4141"/>
    <w:rsid w:val="002B5E17"/>
    <w:rsid w:val="002B7A66"/>
    <w:rsid w:val="002C2B12"/>
    <w:rsid w:val="002C5C18"/>
    <w:rsid w:val="002D5B34"/>
    <w:rsid w:val="002D5C94"/>
    <w:rsid w:val="002E2CFE"/>
    <w:rsid w:val="002E3F05"/>
    <w:rsid w:val="002E6F3E"/>
    <w:rsid w:val="00302591"/>
    <w:rsid w:val="003025EB"/>
    <w:rsid w:val="00305DBF"/>
    <w:rsid w:val="00306854"/>
    <w:rsid w:val="0030713F"/>
    <w:rsid w:val="00315690"/>
    <w:rsid w:val="00316B75"/>
    <w:rsid w:val="00325646"/>
    <w:rsid w:val="00344D02"/>
    <w:rsid w:val="003460F2"/>
    <w:rsid w:val="0035316A"/>
    <w:rsid w:val="0036328D"/>
    <w:rsid w:val="00371599"/>
    <w:rsid w:val="0037494B"/>
    <w:rsid w:val="00375E0B"/>
    <w:rsid w:val="0038158C"/>
    <w:rsid w:val="003834C3"/>
    <w:rsid w:val="00384EEE"/>
    <w:rsid w:val="0038561F"/>
    <w:rsid w:val="003902BA"/>
    <w:rsid w:val="003959E8"/>
    <w:rsid w:val="0039757B"/>
    <w:rsid w:val="003A09E2"/>
    <w:rsid w:val="003B0059"/>
    <w:rsid w:val="003D194A"/>
    <w:rsid w:val="003D4263"/>
    <w:rsid w:val="003D5169"/>
    <w:rsid w:val="003D575D"/>
    <w:rsid w:val="003E47B9"/>
    <w:rsid w:val="003E7063"/>
    <w:rsid w:val="003F4872"/>
    <w:rsid w:val="003F5069"/>
    <w:rsid w:val="0040150C"/>
    <w:rsid w:val="00402425"/>
    <w:rsid w:val="00407037"/>
    <w:rsid w:val="00407A3D"/>
    <w:rsid w:val="00407AB6"/>
    <w:rsid w:val="00411565"/>
    <w:rsid w:val="004117E7"/>
    <w:rsid w:val="0041630A"/>
    <w:rsid w:val="004221BC"/>
    <w:rsid w:val="00422E94"/>
    <w:rsid w:val="00427136"/>
    <w:rsid w:val="004273CD"/>
    <w:rsid w:val="00431764"/>
    <w:rsid w:val="00446B5D"/>
    <w:rsid w:val="0044797F"/>
    <w:rsid w:val="00447D05"/>
    <w:rsid w:val="00451A71"/>
    <w:rsid w:val="004522A8"/>
    <w:rsid w:val="004605D6"/>
    <w:rsid w:val="00461AE1"/>
    <w:rsid w:val="00464928"/>
    <w:rsid w:val="00465107"/>
    <w:rsid w:val="00474810"/>
    <w:rsid w:val="00475066"/>
    <w:rsid w:val="004800BE"/>
    <w:rsid w:val="00486B05"/>
    <w:rsid w:val="00487548"/>
    <w:rsid w:val="00490A76"/>
    <w:rsid w:val="00495456"/>
    <w:rsid w:val="004A72F7"/>
    <w:rsid w:val="004A7DA4"/>
    <w:rsid w:val="004B2E5B"/>
    <w:rsid w:val="004C1167"/>
    <w:rsid w:val="004C60E8"/>
    <w:rsid w:val="004C657A"/>
    <w:rsid w:val="004D6472"/>
    <w:rsid w:val="004E1EC9"/>
    <w:rsid w:val="004E2625"/>
    <w:rsid w:val="004E286A"/>
    <w:rsid w:val="004E33CF"/>
    <w:rsid w:val="004E3579"/>
    <w:rsid w:val="004E51CA"/>
    <w:rsid w:val="004E728B"/>
    <w:rsid w:val="004F39E0"/>
    <w:rsid w:val="004F523F"/>
    <w:rsid w:val="004F5B08"/>
    <w:rsid w:val="004F5B10"/>
    <w:rsid w:val="004F5D31"/>
    <w:rsid w:val="00507A75"/>
    <w:rsid w:val="005145DE"/>
    <w:rsid w:val="00530CF0"/>
    <w:rsid w:val="00533431"/>
    <w:rsid w:val="00537BD5"/>
    <w:rsid w:val="0054146D"/>
    <w:rsid w:val="00542E96"/>
    <w:rsid w:val="0055112C"/>
    <w:rsid w:val="00552574"/>
    <w:rsid w:val="00553B00"/>
    <w:rsid w:val="00554BC9"/>
    <w:rsid w:val="005603F5"/>
    <w:rsid w:val="00563262"/>
    <w:rsid w:val="005679D5"/>
    <w:rsid w:val="00570C4C"/>
    <w:rsid w:val="0057185C"/>
    <w:rsid w:val="00587B1C"/>
    <w:rsid w:val="00587EC5"/>
    <w:rsid w:val="00590982"/>
    <w:rsid w:val="00591328"/>
    <w:rsid w:val="00593DDD"/>
    <w:rsid w:val="00593FD5"/>
    <w:rsid w:val="005965F6"/>
    <w:rsid w:val="005A16BF"/>
    <w:rsid w:val="005B28BA"/>
    <w:rsid w:val="005C26CD"/>
    <w:rsid w:val="005C49A6"/>
    <w:rsid w:val="005C665F"/>
    <w:rsid w:val="005C6F79"/>
    <w:rsid w:val="005D03AF"/>
    <w:rsid w:val="005D1805"/>
    <w:rsid w:val="005D2041"/>
    <w:rsid w:val="005D2912"/>
    <w:rsid w:val="005D381E"/>
    <w:rsid w:val="005E60A6"/>
    <w:rsid w:val="005E69F2"/>
    <w:rsid w:val="005F5FF7"/>
    <w:rsid w:val="00600BD3"/>
    <w:rsid w:val="006016F8"/>
    <w:rsid w:val="00602660"/>
    <w:rsid w:val="00602BD8"/>
    <w:rsid w:val="00604080"/>
    <w:rsid w:val="006065BD"/>
    <w:rsid w:val="00606E88"/>
    <w:rsid w:val="00612B9B"/>
    <w:rsid w:val="00613909"/>
    <w:rsid w:val="00616856"/>
    <w:rsid w:val="006243EB"/>
    <w:rsid w:val="006319BD"/>
    <w:rsid w:val="00631BE2"/>
    <w:rsid w:val="00634416"/>
    <w:rsid w:val="0063520E"/>
    <w:rsid w:val="00635C6C"/>
    <w:rsid w:val="00640B65"/>
    <w:rsid w:val="00645FA9"/>
    <w:rsid w:val="00647866"/>
    <w:rsid w:val="006512FE"/>
    <w:rsid w:val="00652232"/>
    <w:rsid w:val="00662B82"/>
    <w:rsid w:val="00665003"/>
    <w:rsid w:val="006805A8"/>
    <w:rsid w:val="00682533"/>
    <w:rsid w:val="00682F6F"/>
    <w:rsid w:val="006836DA"/>
    <w:rsid w:val="00683802"/>
    <w:rsid w:val="00684558"/>
    <w:rsid w:val="00690F04"/>
    <w:rsid w:val="00691498"/>
    <w:rsid w:val="00693A59"/>
    <w:rsid w:val="00693B33"/>
    <w:rsid w:val="00697A5B"/>
    <w:rsid w:val="006A2035"/>
    <w:rsid w:val="006A2AD0"/>
    <w:rsid w:val="006A3324"/>
    <w:rsid w:val="006A3DC6"/>
    <w:rsid w:val="006A625B"/>
    <w:rsid w:val="006A7503"/>
    <w:rsid w:val="006B5DC8"/>
    <w:rsid w:val="006B7B84"/>
    <w:rsid w:val="006C2375"/>
    <w:rsid w:val="006D4ECC"/>
    <w:rsid w:val="006E2498"/>
    <w:rsid w:val="006E4AB3"/>
    <w:rsid w:val="006E7050"/>
    <w:rsid w:val="006F1268"/>
    <w:rsid w:val="006F1F52"/>
    <w:rsid w:val="006F726E"/>
    <w:rsid w:val="0070158C"/>
    <w:rsid w:val="00702C6B"/>
    <w:rsid w:val="00703DE1"/>
    <w:rsid w:val="00706D00"/>
    <w:rsid w:val="00714A43"/>
    <w:rsid w:val="00721109"/>
    <w:rsid w:val="00722258"/>
    <w:rsid w:val="00723B1B"/>
    <w:rsid w:val="007243E5"/>
    <w:rsid w:val="00725020"/>
    <w:rsid w:val="00730011"/>
    <w:rsid w:val="007351DE"/>
    <w:rsid w:val="00751501"/>
    <w:rsid w:val="00760DA2"/>
    <w:rsid w:val="007620B1"/>
    <w:rsid w:val="00762C90"/>
    <w:rsid w:val="00765852"/>
    <w:rsid w:val="00766EA0"/>
    <w:rsid w:val="00773ADC"/>
    <w:rsid w:val="007773D4"/>
    <w:rsid w:val="00781F7C"/>
    <w:rsid w:val="00782CF6"/>
    <w:rsid w:val="0079051E"/>
    <w:rsid w:val="007951F5"/>
    <w:rsid w:val="007A0356"/>
    <w:rsid w:val="007A2226"/>
    <w:rsid w:val="007C11DE"/>
    <w:rsid w:val="007C501B"/>
    <w:rsid w:val="007D7CC3"/>
    <w:rsid w:val="007F1310"/>
    <w:rsid w:val="007F5B66"/>
    <w:rsid w:val="007F743F"/>
    <w:rsid w:val="00805057"/>
    <w:rsid w:val="00805D85"/>
    <w:rsid w:val="00807F5F"/>
    <w:rsid w:val="00823A1C"/>
    <w:rsid w:val="00826429"/>
    <w:rsid w:val="00834DED"/>
    <w:rsid w:val="008350CF"/>
    <w:rsid w:val="00836489"/>
    <w:rsid w:val="00841152"/>
    <w:rsid w:val="00841E5C"/>
    <w:rsid w:val="00845B9D"/>
    <w:rsid w:val="00847ADB"/>
    <w:rsid w:val="00852447"/>
    <w:rsid w:val="00860883"/>
    <w:rsid w:val="00860984"/>
    <w:rsid w:val="00863438"/>
    <w:rsid w:val="00870EE9"/>
    <w:rsid w:val="00885BA3"/>
    <w:rsid w:val="00894670"/>
    <w:rsid w:val="008A06AD"/>
    <w:rsid w:val="008B32E9"/>
    <w:rsid w:val="008B3ECB"/>
    <w:rsid w:val="008B4E85"/>
    <w:rsid w:val="008B599F"/>
    <w:rsid w:val="008C1B2E"/>
    <w:rsid w:val="008C300C"/>
    <w:rsid w:val="008C6304"/>
    <w:rsid w:val="008D095D"/>
    <w:rsid w:val="008D0A55"/>
    <w:rsid w:val="008D23C4"/>
    <w:rsid w:val="008D3456"/>
    <w:rsid w:val="008D3745"/>
    <w:rsid w:val="008D7479"/>
    <w:rsid w:val="008E30C7"/>
    <w:rsid w:val="008E53CD"/>
    <w:rsid w:val="00906C35"/>
    <w:rsid w:val="009141AD"/>
    <w:rsid w:val="009147C2"/>
    <w:rsid w:val="0091627E"/>
    <w:rsid w:val="0092456F"/>
    <w:rsid w:val="00930CE8"/>
    <w:rsid w:val="00931C1E"/>
    <w:rsid w:val="00933741"/>
    <w:rsid w:val="009361EC"/>
    <w:rsid w:val="009540F3"/>
    <w:rsid w:val="009605BB"/>
    <w:rsid w:val="009617E0"/>
    <w:rsid w:val="00965203"/>
    <w:rsid w:val="0097032B"/>
    <w:rsid w:val="00972497"/>
    <w:rsid w:val="00976383"/>
    <w:rsid w:val="009776D3"/>
    <w:rsid w:val="009909B4"/>
    <w:rsid w:val="00995168"/>
    <w:rsid w:val="009974DF"/>
    <w:rsid w:val="009A17E9"/>
    <w:rsid w:val="009A5DC1"/>
    <w:rsid w:val="009A6F5E"/>
    <w:rsid w:val="009B2091"/>
    <w:rsid w:val="009C488A"/>
    <w:rsid w:val="009C58E4"/>
    <w:rsid w:val="009C613F"/>
    <w:rsid w:val="009C778D"/>
    <w:rsid w:val="009C7E19"/>
    <w:rsid w:val="009D0BFE"/>
    <w:rsid w:val="009D11FA"/>
    <w:rsid w:val="009D2EAD"/>
    <w:rsid w:val="009D4011"/>
    <w:rsid w:val="009D4105"/>
    <w:rsid w:val="009D4318"/>
    <w:rsid w:val="009D54B2"/>
    <w:rsid w:val="009E1922"/>
    <w:rsid w:val="009E311B"/>
    <w:rsid w:val="009E60DC"/>
    <w:rsid w:val="009E67BE"/>
    <w:rsid w:val="009E7069"/>
    <w:rsid w:val="009E71B8"/>
    <w:rsid w:val="009F1C87"/>
    <w:rsid w:val="009F4E51"/>
    <w:rsid w:val="009F688B"/>
    <w:rsid w:val="009F7ED2"/>
    <w:rsid w:val="00A03849"/>
    <w:rsid w:val="00A04E2A"/>
    <w:rsid w:val="00A0553B"/>
    <w:rsid w:val="00A05C44"/>
    <w:rsid w:val="00A0647C"/>
    <w:rsid w:val="00A1462E"/>
    <w:rsid w:val="00A23AC9"/>
    <w:rsid w:val="00A2793A"/>
    <w:rsid w:val="00A31902"/>
    <w:rsid w:val="00A32024"/>
    <w:rsid w:val="00A32A08"/>
    <w:rsid w:val="00A37E1E"/>
    <w:rsid w:val="00A4097E"/>
    <w:rsid w:val="00A412D5"/>
    <w:rsid w:val="00A42DE1"/>
    <w:rsid w:val="00A435ED"/>
    <w:rsid w:val="00A469C7"/>
    <w:rsid w:val="00A51BEA"/>
    <w:rsid w:val="00A5277A"/>
    <w:rsid w:val="00A55389"/>
    <w:rsid w:val="00A65899"/>
    <w:rsid w:val="00A71561"/>
    <w:rsid w:val="00A72359"/>
    <w:rsid w:val="00A76AC5"/>
    <w:rsid w:val="00A7707D"/>
    <w:rsid w:val="00A82107"/>
    <w:rsid w:val="00A87389"/>
    <w:rsid w:val="00A90FCF"/>
    <w:rsid w:val="00A933CD"/>
    <w:rsid w:val="00A93490"/>
    <w:rsid w:val="00A93661"/>
    <w:rsid w:val="00A940DB"/>
    <w:rsid w:val="00A95652"/>
    <w:rsid w:val="00A963F6"/>
    <w:rsid w:val="00AA2B29"/>
    <w:rsid w:val="00AA4EE6"/>
    <w:rsid w:val="00AA65F4"/>
    <w:rsid w:val="00AA787B"/>
    <w:rsid w:val="00AB46BB"/>
    <w:rsid w:val="00AB6F85"/>
    <w:rsid w:val="00AC0AB8"/>
    <w:rsid w:val="00AC662A"/>
    <w:rsid w:val="00AD1D59"/>
    <w:rsid w:val="00AD4B80"/>
    <w:rsid w:val="00AD579A"/>
    <w:rsid w:val="00AE009E"/>
    <w:rsid w:val="00AE0DF9"/>
    <w:rsid w:val="00AE210E"/>
    <w:rsid w:val="00AE2C2F"/>
    <w:rsid w:val="00AE45D5"/>
    <w:rsid w:val="00AF0C64"/>
    <w:rsid w:val="00AF1BD7"/>
    <w:rsid w:val="00AF24DD"/>
    <w:rsid w:val="00AF5696"/>
    <w:rsid w:val="00AF62C4"/>
    <w:rsid w:val="00AF6D5A"/>
    <w:rsid w:val="00B01637"/>
    <w:rsid w:val="00B04A94"/>
    <w:rsid w:val="00B12A1E"/>
    <w:rsid w:val="00B24B11"/>
    <w:rsid w:val="00B30FF5"/>
    <w:rsid w:val="00B33C6D"/>
    <w:rsid w:val="00B3553E"/>
    <w:rsid w:val="00B413D9"/>
    <w:rsid w:val="00B41E7C"/>
    <w:rsid w:val="00B42ECC"/>
    <w:rsid w:val="00B447F6"/>
    <w:rsid w:val="00B4508F"/>
    <w:rsid w:val="00B45A61"/>
    <w:rsid w:val="00B52D64"/>
    <w:rsid w:val="00B53C0F"/>
    <w:rsid w:val="00B54FA1"/>
    <w:rsid w:val="00B55AD5"/>
    <w:rsid w:val="00B60B58"/>
    <w:rsid w:val="00B6182E"/>
    <w:rsid w:val="00B70218"/>
    <w:rsid w:val="00B70E49"/>
    <w:rsid w:val="00B75FA8"/>
    <w:rsid w:val="00B8057C"/>
    <w:rsid w:val="00B86339"/>
    <w:rsid w:val="00B87EB2"/>
    <w:rsid w:val="00B91115"/>
    <w:rsid w:val="00B92931"/>
    <w:rsid w:val="00B93003"/>
    <w:rsid w:val="00B95F08"/>
    <w:rsid w:val="00BA258A"/>
    <w:rsid w:val="00BA2834"/>
    <w:rsid w:val="00BA4C57"/>
    <w:rsid w:val="00BA623B"/>
    <w:rsid w:val="00BA6A10"/>
    <w:rsid w:val="00BB1B1B"/>
    <w:rsid w:val="00BD0CEB"/>
    <w:rsid w:val="00BD526B"/>
    <w:rsid w:val="00BD6238"/>
    <w:rsid w:val="00BE03A6"/>
    <w:rsid w:val="00BE35BD"/>
    <w:rsid w:val="00BF593B"/>
    <w:rsid w:val="00BF673E"/>
    <w:rsid w:val="00BF773A"/>
    <w:rsid w:val="00BF7E81"/>
    <w:rsid w:val="00C01CE3"/>
    <w:rsid w:val="00C045C0"/>
    <w:rsid w:val="00C10737"/>
    <w:rsid w:val="00C1076D"/>
    <w:rsid w:val="00C13773"/>
    <w:rsid w:val="00C15B48"/>
    <w:rsid w:val="00C17CC8"/>
    <w:rsid w:val="00C22D41"/>
    <w:rsid w:val="00C236B2"/>
    <w:rsid w:val="00C318D7"/>
    <w:rsid w:val="00C32B59"/>
    <w:rsid w:val="00C341F8"/>
    <w:rsid w:val="00C4508B"/>
    <w:rsid w:val="00C56E99"/>
    <w:rsid w:val="00C6122B"/>
    <w:rsid w:val="00C62493"/>
    <w:rsid w:val="00C70BCF"/>
    <w:rsid w:val="00C735B9"/>
    <w:rsid w:val="00C74898"/>
    <w:rsid w:val="00C8043A"/>
    <w:rsid w:val="00C820D6"/>
    <w:rsid w:val="00C83417"/>
    <w:rsid w:val="00C86FA4"/>
    <w:rsid w:val="00C91930"/>
    <w:rsid w:val="00C919F3"/>
    <w:rsid w:val="00C940AE"/>
    <w:rsid w:val="00C950AA"/>
    <w:rsid w:val="00C9604F"/>
    <w:rsid w:val="00CA19AA"/>
    <w:rsid w:val="00CA4916"/>
    <w:rsid w:val="00CA4DFD"/>
    <w:rsid w:val="00CA6449"/>
    <w:rsid w:val="00CB742B"/>
    <w:rsid w:val="00CC0102"/>
    <w:rsid w:val="00CC5298"/>
    <w:rsid w:val="00CD55EF"/>
    <w:rsid w:val="00CD736E"/>
    <w:rsid w:val="00CD7766"/>
    <w:rsid w:val="00CD798D"/>
    <w:rsid w:val="00CD7BCB"/>
    <w:rsid w:val="00CE161E"/>
    <w:rsid w:val="00CE2BB3"/>
    <w:rsid w:val="00CE3453"/>
    <w:rsid w:val="00CE4A42"/>
    <w:rsid w:val="00CE75BA"/>
    <w:rsid w:val="00CF1630"/>
    <w:rsid w:val="00CF59A8"/>
    <w:rsid w:val="00CF607B"/>
    <w:rsid w:val="00CF688B"/>
    <w:rsid w:val="00CF7C4E"/>
    <w:rsid w:val="00D00DBF"/>
    <w:rsid w:val="00D03107"/>
    <w:rsid w:val="00D06556"/>
    <w:rsid w:val="00D14B77"/>
    <w:rsid w:val="00D1591F"/>
    <w:rsid w:val="00D21677"/>
    <w:rsid w:val="00D301EF"/>
    <w:rsid w:val="00D31820"/>
    <w:rsid w:val="00D325A9"/>
    <w:rsid w:val="00D36A8A"/>
    <w:rsid w:val="00D37BC2"/>
    <w:rsid w:val="00D410A4"/>
    <w:rsid w:val="00D417A3"/>
    <w:rsid w:val="00D4482E"/>
    <w:rsid w:val="00D474BB"/>
    <w:rsid w:val="00D54ACF"/>
    <w:rsid w:val="00D55F09"/>
    <w:rsid w:val="00D61409"/>
    <w:rsid w:val="00D61C06"/>
    <w:rsid w:val="00D6209A"/>
    <w:rsid w:val="00D6691E"/>
    <w:rsid w:val="00D71170"/>
    <w:rsid w:val="00D82414"/>
    <w:rsid w:val="00DA25D4"/>
    <w:rsid w:val="00DA6538"/>
    <w:rsid w:val="00DB03CF"/>
    <w:rsid w:val="00DB37FE"/>
    <w:rsid w:val="00DC1E29"/>
    <w:rsid w:val="00DC61DE"/>
    <w:rsid w:val="00DC6744"/>
    <w:rsid w:val="00DD05AC"/>
    <w:rsid w:val="00DD1979"/>
    <w:rsid w:val="00DD432C"/>
    <w:rsid w:val="00DE0FF2"/>
    <w:rsid w:val="00DF3DA9"/>
    <w:rsid w:val="00DF5BD2"/>
    <w:rsid w:val="00E00D3D"/>
    <w:rsid w:val="00E016FA"/>
    <w:rsid w:val="00E0548A"/>
    <w:rsid w:val="00E15E75"/>
    <w:rsid w:val="00E21239"/>
    <w:rsid w:val="00E22610"/>
    <w:rsid w:val="00E23C35"/>
    <w:rsid w:val="00E2655A"/>
    <w:rsid w:val="00E27D7B"/>
    <w:rsid w:val="00E36A5B"/>
    <w:rsid w:val="00E379B0"/>
    <w:rsid w:val="00E40903"/>
    <w:rsid w:val="00E5262C"/>
    <w:rsid w:val="00E6004D"/>
    <w:rsid w:val="00E60501"/>
    <w:rsid w:val="00E62ADA"/>
    <w:rsid w:val="00E63511"/>
    <w:rsid w:val="00E65DDB"/>
    <w:rsid w:val="00E71A95"/>
    <w:rsid w:val="00E74753"/>
    <w:rsid w:val="00E858DF"/>
    <w:rsid w:val="00E8651B"/>
    <w:rsid w:val="00E902C5"/>
    <w:rsid w:val="00E93A94"/>
    <w:rsid w:val="00E9618E"/>
    <w:rsid w:val="00E970E9"/>
    <w:rsid w:val="00EA6FD2"/>
    <w:rsid w:val="00EA79F7"/>
    <w:rsid w:val="00EB191A"/>
    <w:rsid w:val="00EB1D53"/>
    <w:rsid w:val="00EB312F"/>
    <w:rsid w:val="00EB6E3B"/>
    <w:rsid w:val="00EC2220"/>
    <w:rsid w:val="00EC79BE"/>
    <w:rsid w:val="00EC7DC4"/>
    <w:rsid w:val="00ED0149"/>
    <w:rsid w:val="00ED30CF"/>
    <w:rsid w:val="00ED3140"/>
    <w:rsid w:val="00EE4D05"/>
    <w:rsid w:val="00EE6044"/>
    <w:rsid w:val="00EF2005"/>
    <w:rsid w:val="00EF3E2E"/>
    <w:rsid w:val="00EF5E38"/>
    <w:rsid w:val="00EF5E94"/>
    <w:rsid w:val="00EF63FF"/>
    <w:rsid w:val="00F00384"/>
    <w:rsid w:val="00F00E11"/>
    <w:rsid w:val="00F0308C"/>
    <w:rsid w:val="00F04F8A"/>
    <w:rsid w:val="00F064FB"/>
    <w:rsid w:val="00F108CB"/>
    <w:rsid w:val="00F176EF"/>
    <w:rsid w:val="00F20B47"/>
    <w:rsid w:val="00F308FF"/>
    <w:rsid w:val="00F342A9"/>
    <w:rsid w:val="00F35104"/>
    <w:rsid w:val="00F44F4E"/>
    <w:rsid w:val="00F45765"/>
    <w:rsid w:val="00F45A11"/>
    <w:rsid w:val="00F45E10"/>
    <w:rsid w:val="00F5664A"/>
    <w:rsid w:val="00F60DCB"/>
    <w:rsid w:val="00F622CD"/>
    <w:rsid w:val="00F6364A"/>
    <w:rsid w:val="00F659F1"/>
    <w:rsid w:val="00F66403"/>
    <w:rsid w:val="00F674B5"/>
    <w:rsid w:val="00F67786"/>
    <w:rsid w:val="00F7035E"/>
    <w:rsid w:val="00F71930"/>
    <w:rsid w:val="00F73B8D"/>
    <w:rsid w:val="00F75D7F"/>
    <w:rsid w:val="00F80FDD"/>
    <w:rsid w:val="00F82543"/>
    <w:rsid w:val="00F838B8"/>
    <w:rsid w:val="00F8584B"/>
    <w:rsid w:val="00F85A7E"/>
    <w:rsid w:val="00F9113A"/>
    <w:rsid w:val="00F95AD3"/>
    <w:rsid w:val="00F95B98"/>
    <w:rsid w:val="00F96D8C"/>
    <w:rsid w:val="00F97FBB"/>
    <w:rsid w:val="00FA12C9"/>
    <w:rsid w:val="00FB4C6E"/>
    <w:rsid w:val="00FB66E9"/>
    <w:rsid w:val="00FC22C0"/>
    <w:rsid w:val="00FC514D"/>
    <w:rsid w:val="00FD0B22"/>
    <w:rsid w:val="00FD3FBB"/>
    <w:rsid w:val="00FE1FB9"/>
    <w:rsid w:val="00FE2546"/>
    <w:rsid w:val="00FE45A3"/>
    <w:rsid w:val="00FE7C89"/>
    <w:rsid w:val="00FE7EC5"/>
    <w:rsid w:val="00FF493F"/>
    <w:rsid w:val="00FF4BDB"/>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AD5E3"/>
  <w15:chartTrackingRefBased/>
  <w15:docId w15:val="{2B571350-A454-4AD3-A59B-1DD71D655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C613F"/>
    <w:pPr>
      <w:spacing w:after="0" w:line="240" w:lineRule="auto"/>
    </w:pPr>
    <w:rPr>
      <w:rFonts w:ascii="Calibri" w:hAnsi="Calibri" w:cs="Calibri"/>
    </w:rPr>
  </w:style>
  <w:style w:type="paragraph" w:styleId="Heading1">
    <w:name w:val="heading 1"/>
    <w:aliases w:val="Pocket"/>
    <w:basedOn w:val="Normal"/>
    <w:next w:val="Normal"/>
    <w:link w:val="Heading1Char"/>
    <w:qFormat/>
    <w:rsid w:val="009C613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C613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 Char,No Underline,Text 7,3: Cite,Index Headers,Bold Cite,Heading 3 Char1 Char Char,Citation Char Char Char Char,Tags v 2,Char1,no, Char, Char Char Char Char Char Char Char"/>
    <w:basedOn w:val="Normal"/>
    <w:next w:val="Normal"/>
    <w:link w:val="Heading3Char"/>
    <w:uiPriority w:val="2"/>
    <w:qFormat/>
    <w:rsid w:val="009C613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9C613F"/>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C613F"/>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9C61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613F"/>
  </w:style>
  <w:style w:type="character" w:customStyle="1" w:styleId="Heading1Char">
    <w:name w:val="Heading 1 Char"/>
    <w:aliases w:val="Pocket Char"/>
    <w:basedOn w:val="DefaultParagraphFont"/>
    <w:link w:val="Heading1"/>
    <w:rsid w:val="009C613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C613F"/>
    <w:rPr>
      <w:rFonts w:ascii="Calibri" w:eastAsiaTheme="majorEastAsia" w:hAnsi="Calibri" w:cstheme="majorBidi"/>
      <w:b/>
      <w:sz w:val="44"/>
      <w:szCs w:val="26"/>
      <w:u w:val="double"/>
    </w:rPr>
  </w:style>
  <w:style w:type="character" w:customStyle="1" w:styleId="Heading3Char">
    <w:name w:val="Heading 3 Char"/>
    <w:aliases w:val="Block Char,Heading 3 Char Char Char,Char Char2,Char Char Char Char Char Char Char Char,Char Char Char,No Underline Char,Text 7 Char,3: Cite Char,Index Headers Char,Bold Cite Char,Heading 3 Char1 Char Char Char,Tags v 2 Char,Char1 Char"/>
    <w:basedOn w:val="DefaultParagraphFont"/>
    <w:link w:val="Heading3"/>
    <w:uiPriority w:val="2"/>
    <w:rsid w:val="009C613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9C613F"/>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9C613F"/>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C613F"/>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9C613F"/>
    <w:rPr>
      <w:b w:val="0"/>
      <w:sz w:val="22"/>
      <w:u w:val="singl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9C613F"/>
    <w:rPr>
      <w:color w:val="0563C1" w:themeColor="hyperlink"/>
      <w:u w:val="single"/>
    </w:rPr>
  </w:style>
  <w:style w:type="character" w:styleId="FollowedHyperlink">
    <w:name w:val="FollowedHyperlink"/>
    <w:basedOn w:val="DefaultParagraphFont"/>
    <w:uiPriority w:val="99"/>
    <w:semiHidden/>
    <w:unhideWhenUsed/>
    <w:rsid w:val="009C613F"/>
    <w:rPr>
      <w:color w:val="auto"/>
      <w:u w:val="none"/>
    </w:rPr>
  </w:style>
  <w:style w:type="character" w:styleId="UnresolvedMention">
    <w:name w:val="Unresolved Mention"/>
    <w:basedOn w:val="DefaultParagraphFont"/>
    <w:uiPriority w:val="99"/>
    <w:semiHidden/>
    <w:unhideWhenUsed/>
    <w:rsid w:val="009C613F"/>
    <w:rPr>
      <w:color w:val="605E5C"/>
      <w:shd w:val="clear" w:color="auto" w:fill="E1DFDD"/>
    </w:rPr>
  </w:style>
  <w:style w:type="paragraph" w:customStyle="1" w:styleId="textbold">
    <w:name w:val="text bold"/>
    <w:basedOn w:val="Normal"/>
    <w:link w:val="Emphasis"/>
    <w:uiPriority w:val="8"/>
    <w:qFormat/>
    <w:rsid w:val="00AD4B80"/>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basedOn w:val="Normal"/>
    <w:uiPriority w:val="99"/>
    <w:unhideWhenUsed/>
    <w:qFormat/>
    <w:rsid w:val="00F838B8"/>
    <w:pPr>
      <w:ind w:left="720"/>
      <w:contextualSpacing/>
    </w:pPr>
  </w:style>
  <w:style w:type="paragraph" w:customStyle="1" w:styleId="UnderlinePara">
    <w:name w:val="Underline Para"/>
    <w:basedOn w:val="Normal"/>
    <w:uiPriority w:val="6"/>
    <w:qFormat/>
    <w:rsid w:val="00CE75BA"/>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C32B59"/>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Heading5Char">
    <w:name w:val="Heading 5 Char"/>
    <w:basedOn w:val="DefaultParagraphFont"/>
    <w:link w:val="Heading5"/>
    <w:uiPriority w:val="9"/>
    <w:semiHidden/>
    <w:rsid w:val="009C613F"/>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9C613F"/>
    <w:rPr>
      <w:b/>
      <w:bCs/>
    </w:rPr>
  </w:style>
  <w:style w:type="character" w:styleId="BookTitle">
    <w:name w:val="Book Title"/>
    <w:basedOn w:val="DefaultParagraphFont"/>
    <w:uiPriority w:val="33"/>
    <w:semiHidden/>
    <w:qFormat/>
    <w:rsid w:val="009C613F"/>
    <w:rPr>
      <w:b/>
      <w:bCs/>
      <w:i/>
      <w:iCs/>
      <w:spacing w:val="5"/>
    </w:rPr>
  </w:style>
  <w:style w:type="numbering" w:styleId="111111">
    <w:name w:val="Outline List 2"/>
    <w:basedOn w:val="NoList"/>
    <w:uiPriority w:val="99"/>
    <w:semiHidden/>
    <w:unhideWhenUsed/>
    <w:rsid w:val="009C613F"/>
  </w:style>
  <w:style w:type="paragraph" w:styleId="Header">
    <w:name w:val="header"/>
    <w:basedOn w:val="Normal"/>
    <w:link w:val="HeaderChar"/>
    <w:uiPriority w:val="99"/>
    <w:semiHidden/>
    <w:rsid w:val="009C613F"/>
    <w:pPr>
      <w:tabs>
        <w:tab w:val="center" w:pos="4680"/>
        <w:tab w:val="right" w:pos="9360"/>
      </w:tabs>
    </w:pPr>
  </w:style>
  <w:style w:type="character" w:customStyle="1" w:styleId="HeaderChar">
    <w:name w:val="Header Char"/>
    <w:basedOn w:val="DefaultParagraphFont"/>
    <w:link w:val="Header"/>
    <w:uiPriority w:val="99"/>
    <w:semiHidden/>
    <w:rsid w:val="009C613F"/>
    <w:rPr>
      <w:rFonts w:ascii="Calibri" w:hAnsi="Calibri" w:cs="Calibri"/>
    </w:rPr>
  </w:style>
  <w:style w:type="paragraph" w:styleId="Footer">
    <w:name w:val="footer"/>
    <w:basedOn w:val="Normal"/>
    <w:link w:val="FooterChar"/>
    <w:uiPriority w:val="99"/>
    <w:semiHidden/>
    <w:rsid w:val="009C613F"/>
    <w:pPr>
      <w:tabs>
        <w:tab w:val="center" w:pos="4680"/>
        <w:tab w:val="right" w:pos="9360"/>
      </w:tabs>
    </w:pPr>
  </w:style>
  <w:style w:type="character" w:customStyle="1" w:styleId="FooterChar">
    <w:name w:val="Footer Char"/>
    <w:basedOn w:val="DefaultParagraphFont"/>
    <w:link w:val="Footer"/>
    <w:uiPriority w:val="99"/>
    <w:semiHidden/>
    <w:rsid w:val="009C613F"/>
    <w:rPr>
      <w:rFonts w:ascii="Calibri" w:hAnsi="Calibri" w:cs="Calibri"/>
    </w:rPr>
  </w:style>
  <w:style w:type="paragraph" w:styleId="BodyText">
    <w:name w:val="Body Text"/>
    <w:basedOn w:val="Normal"/>
    <w:link w:val="BodyTextChar"/>
    <w:uiPriority w:val="99"/>
    <w:semiHidden/>
    <w:unhideWhenUsed/>
    <w:rsid w:val="009C613F"/>
    <w:pPr>
      <w:spacing w:after="120"/>
    </w:pPr>
  </w:style>
  <w:style w:type="character" w:customStyle="1" w:styleId="BodyTextChar">
    <w:name w:val="Body Text Char"/>
    <w:basedOn w:val="DefaultParagraphFont"/>
    <w:link w:val="BodyText"/>
    <w:uiPriority w:val="99"/>
    <w:semiHidden/>
    <w:rsid w:val="009C613F"/>
    <w:rPr>
      <w:rFonts w:ascii="Calibri" w:hAnsi="Calibri" w:cs="Calibri"/>
    </w:rPr>
  </w:style>
  <w:style w:type="paragraph" w:styleId="NoSpacing">
    <w:name w:val="No Spacing"/>
    <w:link w:val="NoSpacingChar"/>
    <w:uiPriority w:val="99"/>
    <w:semiHidden/>
    <w:unhideWhenUsed/>
    <w:qFormat/>
    <w:rsid w:val="009C613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C613F"/>
    <w:rPr>
      <w:rFonts w:ascii="Calibri" w:hAnsi="Calibri" w:cs="Calibri"/>
    </w:rPr>
  </w:style>
  <w:style w:type="paragraph" w:customStyle="1" w:styleId="Undertag">
    <w:name w:val="Undertag"/>
    <w:link w:val="UndertagChar"/>
    <w:autoRedefine/>
    <w:uiPriority w:val="5"/>
    <w:qFormat/>
    <w:rsid w:val="009C613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C613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C613F"/>
    <w:rPr>
      <w:color w:val="1F4E79" w:themeColor="accent1" w:themeShade="80"/>
    </w:rPr>
  </w:style>
  <w:style w:type="character" w:customStyle="1" w:styleId="AnalyticChar">
    <w:name w:val="Analytic Char"/>
    <w:basedOn w:val="DefaultParagraphFont"/>
    <w:link w:val="Analytic"/>
    <w:uiPriority w:val="5"/>
    <w:rsid w:val="009C613F"/>
    <w:rPr>
      <w:rFonts w:ascii="Calibri" w:eastAsiaTheme="majorEastAsia" w:hAnsi="Calibri" w:cstheme="majorBidi"/>
      <w:b/>
      <w:iCs/>
      <w:color w:val="1F4E79" w:themeColor="accent1" w:themeShade="8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0D570A"/>
    <w:pPr>
      <w:autoSpaceDE w:val="0"/>
      <w:autoSpaceDN w:val="0"/>
      <w:adjustRightInd w:val="0"/>
      <w:spacing w:before="480" w:line="254" w:lineRule="auto"/>
      <w:ind w:left="432" w:right="432"/>
      <w:jc w:val="both"/>
    </w:pPr>
    <w:rPr>
      <w:rFonts w:asciiTheme="minorHAnsi" w:eastAsiaTheme="minorEastAsia" w:hAnsiTheme="minorHAnsi" w:cstheme="minorBidi"/>
      <w:kern w:val="2"/>
      <w:szCs w:val="24"/>
      <w:u w:val="single"/>
      <w:lang w:eastAsia="zh-CN"/>
      <w14:ligatures w14:val="standardContextual"/>
    </w:rPr>
  </w:style>
  <w:style w:type="paragraph" w:customStyle="1" w:styleId="Heading411">
    <w:name w:val="Heading 411"/>
    <w:basedOn w:val="Heading1"/>
    <w:next w:val="NoSpacing"/>
    <w:link w:val="Hyperlink"/>
    <w:autoRedefine/>
    <w:uiPriority w:val="99"/>
    <w:qFormat/>
    <w:rsid w:val="001406B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ylorfrancis.com/books/oa-edit/10.4324/9781003080916/routledge-handbook-global-land-resource-grabbing-andreas-neef-chanrith-ngin-tsegaye-moreda-sharlene-mollet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bylinetimes.com/2024/09/16/can-the-west-and-russia-co-operate-to-save-a-melting-arctic/"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nbr.org/publication/challenges-to-the-stability-of-the-u-s-rok-alliance-in-uncertain-times/" TargetMode="External"/><Relationship Id="rId11" Type="http://schemas.openxmlformats.org/officeDocument/2006/relationships/hyperlink" Target="https://www.unak.is/is/samfelagid/frettasafn/frettir/the-arctic-council-challenges-to-the-science-in-science-diplomacy" TargetMode="External"/><Relationship Id="rId5" Type="http://schemas.openxmlformats.org/officeDocument/2006/relationships/webSettings" Target="webSettings.xml"/><Relationship Id="rId10" Type="http://schemas.openxmlformats.org/officeDocument/2006/relationships/hyperlink" Target="https://www.highnorthnews.com/en/arctic-council-working-groups-must-persist-despite-putin-and-trump-says-researcher" TargetMode="External"/><Relationship Id="rId4" Type="http://schemas.openxmlformats.org/officeDocument/2006/relationships/settings" Target="settings.xml"/><Relationship Id="rId9" Type="http://schemas.openxmlformats.org/officeDocument/2006/relationships/hyperlink" Target="https://www.thearcticinstitute.org/arctic-viruses-zombi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ophieti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38</Pages>
  <Words>39970</Words>
  <Characters>227829</Characters>
  <Application>Microsoft Office Word</Application>
  <DocSecurity>0</DocSecurity>
  <Lines>1898</Lines>
  <Paragraphs>534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Heidt, David</dc:creator>
  <cp:keywords>5.1.1</cp:keywords>
  <dc:description/>
  <cp:lastModifiedBy>Sophie Tian</cp:lastModifiedBy>
  <cp:revision>3</cp:revision>
  <dcterms:created xsi:type="dcterms:W3CDTF">2025-11-22T22:37:00Z</dcterms:created>
  <dcterms:modified xsi:type="dcterms:W3CDTF">2025-11-22T22:37:00Z</dcterms:modified>
</cp:coreProperties>
</file>